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C550D" w14:textId="77777777" w:rsidR="00734D2E" w:rsidRDefault="00734D2E">
      <w:pPr>
        <w:pStyle w:val="Title"/>
        <w:jc w:val="left"/>
        <w:rPr>
          <w:lang w:eastAsia="zh-CN"/>
        </w:rPr>
      </w:pPr>
    </w:p>
    <w:p w14:paraId="7255329E" w14:textId="04E69A5B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DF11605" w14:textId="77777777" w:rsidR="00734D2E" w:rsidRDefault="00734D2E">
      <w:pPr>
        <w:rPr>
          <w:sz w:val="24"/>
        </w:rPr>
      </w:pPr>
    </w:p>
    <w:p w14:paraId="5F3B5FFD" w14:textId="64C4776F" w:rsidR="006467DA" w:rsidRDefault="00E06D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423E7">
        <w:rPr>
          <w:sz w:val="24"/>
        </w:rPr>
        <w:t>10</w:t>
      </w:r>
      <w:r w:rsidR="008423E7" w:rsidRPr="008423E7">
        <w:rPr>
          <w:sz w:val="24"/>
          <w:vertAlign w:val="superscript"/>
        </w:rPr>
        <w:t>th</w:t>
      </w:r>
      <w:r w:rsidR="008423E7">
        <w:rPr>
          <w:sz w:val="24"/>
        </w:rPr>
        <w:t xml:space="preserve"> Dec</w:t>
      </w:r>
      <w:r w:rsidR="00AA2006">
        <w:rPr>
          <w:sz w:val="24"/>
          <w:lang w:eastAsia="zh-CN"/>
        </w:rPr>
        <w:t xml:space="preserve"> 2025</w:t>
      </w:r>
    </w:p>
    <w:p w14:paraId="03DE4D1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415A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0370255" w14:textId="3AF68641"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</w:t>
      </w:r>
      <w:r w:rsidR="00FE1C1B">
        <w:rPr>
          <w:sz w:val="24"/>
          <w:lang w:eastAsia="zh-CN"/>
        </w:rPr>
        <w:t xml:space="preserve"> and </w:t>
      </w:r>
      <w:r w:rsidR="00691D11">
        <w:rPr>
          <w:sz w:val="24"/>
          <w:lang w:eastAsia="zh-CN"/>
        </w:rPr>
        <w:t>shift</w:t>
      </w:r>
      <w:r w:rsidR="00FE1C1B">
        <w:rPr>
          <w:sz w:val="24"/>
          <w:lang w:eastAsia="zh-CN"/>
        </w:rPr>
        <w:t xml:space="preserve"> out</w:t>
      </w:r>
      <w:r>
        <w:rPr>
          <w:sz w:val="24"/>
          <w:lang w:eastAsia="zh-CN"/>
        </w:rPr>
        <w:t xml:space="preserve"> 1 </w:t>
      </w:r>
      <w:r w:rsidR="00E06D66">
        <w:rPr>
          <w:sz w:val="24"/>
          <w:lang w:eastAsia="zh-CN"/>
        </w:rPr>
        <w:t xml:space="preserve">unit machine </w:t>
      </w:r>
      <w:r w:rsidR="00FE1C1B">
        <w:rPr>
          <w:sz w:val="24"/>
          <w:lang w:eastAsia="zh-CN"/>
        </w:rPr>
        <w:t xml:space="preserve">from lorry chassis </w:t>
      </w:r>
      <w:r w:rsidR="00E06D66">
        <w:rPr>
          <w:sz w:val="24"/>
          <w:lang w:eastAsia="zh-CN"/>
        </w:rPr>
        <w:t>via</w:t>
      </w:r>
      <w:r>
        <w:rPr>
          <w:sz w:val="24"/>
          <w:lang w:eastAsia="zh-CN"/>
        </w:rPr>
        <w:t xml:space="preserve"> loading bay, shift and position to </w:t>
      </w:r>
      <w:r w:rsidR="00691D11">
        <w:rPr>
          <w:sz w:val="24"/>
          <w:lang w:eastAsia="zh-CN"/>
        </w:rPr>
        <w:t>2</w:t>
      </w:r>
      <w:r w:rsidR="00691D11" w:rsidRPr="00691D1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14:paraId="79613E96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AAEAD1" w14:textId="0EDDDB6D" w:rsidR="001649AA" w:rsidRDefault="00697081" w:rsidP="002F1339">
      <w:pPr>
        <w:pStyle w:val="Header"/>
        <w:tabs>
          <w:tab w:val="clear" w:pos="4320"/>
          <w:tab w:val="clear" w:pos="8640"/>
          <w:tab w:val="right" w:pos="936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18E5AC4" w14:textId="44FB416F" w:rsidR="00F228F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691D11">
        <w:rPr>
          <w:bCs/>
          <w:sz w:val="24"/>
          <w:szCs w:val="24"/>
          <w:lang w:eastAsia="zh-CN"/>
        </w:rPr>
        <w:t>QTE-200</w:t>
      </w:r>
    </w:p>
    <w:p w14:paraId="7B603E57" w14:textId="2680710C" w:rsidR="00691D11" w:rsidRPr="00691D11" w:rsidRDefault="00691D1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700 kg </w:t>
      </w:r>
    </w:p>
    <w:p w14:paraId="32003DC3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E4E26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26D87C" w14:textId="64D9525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FE1C1B">
        <w:rPr>
          <w:sz w:val="24"/>
          <w:lang w:eastAsia="zh-CN"/>
        </w:rPr>
        <w:t>ed</w:t>
      </w:r>
    </w:p>
    <w:p w14:paraId="184BCF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F61AC9E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127F453" w14:textId="219A56DB" w:rsidR="006467DA" w:rsidRDefault="008423E7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691D11">
        <w:rPr>
          <w:sz w:val="24"/>
          <w:lang w:eastAsia="zh-CN"/>
        </w:rPr>
        <w:t>/12</w:t>
      </w:r>
      <w:r w:rsidR="00AA2006">
        <w:rPr>
          <w:sz w:val="24"/>
          <w:lang w:eastAsia="zh-CN"/>
        </w:rPr>
        <w:t>/25</w:t>
      </w:r>
    </w:p>
    <w:p w14:paraId="04D5069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69D086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719B71" w14:textId="754B1122" w:rsidR="008B106D" w:rsidRPr="008B106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F228FD">
        <w:rPr>
          <w:bCs/>
          <w:sz w:val="24"/>
          <w:szCs w:val="24"/>
          <w:lang w:eastAsia="zh-CN"/>
        </w:rPr>
        <w:t>0:0</w:t>
      </w:r>
      <w:r w:rsidR="00AA2006"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14:paraId="12651426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C29DF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32F45C" w14:textId="3444B2E9" w:rsidR="00697081" w:rsidRDefault="00E06D66" w:rsidP="00697081">
      <w:pPr>
        <w:pStyle w:val="Heading4"/>
        <w:rPr>
          <w:szCs w:val="24"/>
        </w:rPr>
      </w:pPr>
      <w:r>
        <w:rPr>
          <w:szCs w:val="24"/>
        </w:rPr>
        <w:t xml:space="preserve">Blk </w:t>
      </w:r>
      <w:r w:rsidR="00691D11">
        <w:rPr>
          <w:szCs w:val="24"/>
        </w:rPr>
        <w:t>5</w:t>
      </w:r>
      <w:r>
        <w:rPr>
          <w:szCs w:val="24"/>
        </w:rPr>
        <w:t xml:space="preserve"> A.M.K Ind Pk 2A #0</w:t>
      </w:r>
      <w:r w:rsidR="00691D11">
        <w:rPr>
          <w:szCs w:val="24"/>
        </w:rPr>
        <w:t>2-15</w:t>
      </w:r>
    </w:p>
    <w:p w14:paraId="68D528EA" w14:textId="07A7C707" w:rsidR="00697081" w:rsidRPr="00697081" w:rsidRDefault="00691D11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Yi Fong </w:t>
      </w:r>
      <w:r w:rsidR="00C76148">
        <w:rPr>
          <w:sz w:val="24"/>
          <w:szCs w:val="24"/>
          <w:lang w:eastAsia="zh-CN"/>
        </w:rPr>
        <w:t xml:space="preserve">Precision Pte Ltd </w:t>
      </w:r>
    </w:p>
    <w:p w14:paraId="548F7B63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F7D71C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A8215CA" w14:textId="77777777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6F4D7415" w14:textId="77777777" w:rsidR="00691D11" w:rsidRDefault="00E06D6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14:paraId="6D15656B" w14:textId="77777777" w:rsidR="00734D2E" w:rsidRDefault="00691D1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5B8AB8F4" w14:textId="68E0BDD1" w:rsidR="00697081" w:rsidRDefault="00734D2E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91D11">
        <w:rPr>
          <w:sz w:val="24"/>
          <w:lang w:eastAsia="zh-CN"/>
        </w:rPr>
        <w:t xml:space="preserve">oodblock 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73E648EC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886F3B" w14:textId="0FA53F29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6120210B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28A09171" w14:textId="77777777"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F86BDA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F4E4ED3" w14:textId="77777777"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47E82C" w14:textId="77777777" w:rsidR="00734D2E" w:rsidRDefault="00734D2E" w:rsidP="0099427F">
      <w:pPr>
        <w:pStyle w:val="Title"/>
        <w:jc w:val="left"/>
        <w:rPr>
          <w:sz w:val="32"/>
          <w:szCs w:val="32"/>
          <w:lang w:eastAsia="zh-CN"/>
        </w:rPr>
      </w:pPr>
    </w:p>
    <w:p w14:paraId="121BADF6" w14:textId="08A941A4"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14:paraId="4AED6E57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</w:t>
      </w:r>
      <w:proofErr w:type="gramStart"/>
      <w:r>
        <w:rPr>
          <w:b w:val="0"/>
          <w:sz w:val="24"/>
          <w:szCs w:val="24"/>
          <w:u w:val="none"/>
          <w:lang w:eastAsia="zh-CN"/>
        </w:rPr>
        <w:t>carry</w:t>
      </w:r>
      <w:proofErr w:type="gramEnd"/>
      <w:r>
        <w:rPr>
          <w:b w:val="0"/>
          <w:sz w:val="24"/>
          <w:szCs w:val="24"/>
          <w:u w:val="none"/>
          <w:lang w:eastAsia="zh-CN"/>
        </w:rPr>
        <w:t xml:space="preserve"> out on heavy rain, thunderstorms and lighting weather </w:t>
      </w:r>
    </w:p>
    <w:p w14:paraId="11AECD62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7A09F0E7" w14:textId="77777777"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6A6BD8FC" w14:textId="77777777"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14:paraId="23E215EB" w14:textId="77777777" w:rsidR="00691D11" w:rsidRDefault="00691D1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loader to site</w:t>
      </w:r>
    </w:p>
    <w:p w14:paraId="46701A2E" w14:textId="29A7C29F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73EB34A3" w14:textId="69B0F583" w:rsidR="001F05EF" w:rsidRDefault="001F05EF" w:rsidP="001F05E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 under machine bed</w:t>
      </w:r>
    </w:p>
    <w:p w14:paraId="37E2CCC2" w14:textId="137B6317" w:rsidR="001F05EF" w:rsidRPr="001F05EF" w:rsidRDefault="001F05EF" w:rsidP="001F05E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machine body </w:t>
      </w:r>
    </w:p>
    <w:p w14:paraId="4CDCA36C" w14:textId="023C1E30" w:rsidR="008423E7" w:rsidRDefault="008423E7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up lorry to level with loading bay </w:t>
      </w:r>
    </w:p>
    <w:p w14:paraId="5916E79B" w14:textId="2A2C3E78" w:rsidR="00623774" w:rsidRPr="001F05EF" w:rsidRDefault="001F05EF" w:rsidP="001F05E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crane for support to slowly released machine from lorry chassis to loading area  </w:t>
      </w:r>
    </w:p>
    <w:p w14:paraId="5EC00B82" w14:textId="222577A4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tenant premise at </w:t>
      </w:r>
      <w:r w:rsidR="00691D11">
        <w:rPr>
          <w:sz w:val="24"/>
          <w:lang w:eastAsia="zh-CN"/>
        </w:rPr>
        <w:t>2</w:t>
      </w:r>
      <w:r w:rsidR="00691D11" w:rsidRPr="00691D1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14:paraId="08867124" w14:textId="77777777"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28AF2FAC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63C498CC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26B69C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832BF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6FFAC7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98749D5" w14:textId="77777777"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062867F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72944A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6885B" w14:textId="77777777" w:rsidR="007F357B" w:rsidRDefault="007F357B">
      <w:r>
        <w:separator/>
      </w:r>
    </w:p>
  </w:endnote>
  <w:endnote w:type="continuationSeparator" w:id="0">
    <w:p w14:paraId="0E14ED86" w14:textId="77777777" w:rsidR="007F357B" w:rsidRDefault="007F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30AB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7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37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D858C" w14:textId="77777777" w:rsidR="007F357B" w:rsidRDefault="007F357B">
      <w:r>
        <w:separator/>
      </w:r>
    </w:p>
  </w:footnote>
  <w:footnote w:type="continuationSeparator" w:id="0">
    <w:p w14:paraId="21FA4788" w14:textId="77777777" w:rsidR="007F357B" w:rsidRDefault="007F3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E81F4" w14:textId="2F41F01C" w:rsidR="006467DA" w:rsidRPr="00734D2E" w:rsidRDefault="00691D11" w:rsidP="00734D2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A8ABFE" wp14:editId="0A55B45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4D2E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055C52DF" w14:textId="03831EDC" w:rsidR="006467DA" w:rsidRDefault="00AA200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41E3F7B3" w14:textId="564B11C4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61A25AD4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C8357D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5CD0734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4688040">
    <w:abstractNumId w:val="2"/>
  </w:num>
  <w:num w:numId="2" w16cid:durableId="238444210">
    <w:abstractNumId w:val="4"/>
  </w:num>
  <w:num w:numId="3" w16cid:durableId="1847548765">
    <w:abstractNumId w:val="0"/>
  </w:num>
  <w:num w:numId="4" w16cid:durableId="1595363085">
    <w:abstractNumId w:val="9"/>
  </w:num>
  <w:num w:numId="5" w16cid:durableId="270358859">
    <w:abstractNumId w:val="5"/>
  </w:num>
  <w:num w:numId="6" w16cid:durableId="102187132">
    <w:abstractNumId w:val="6"/>
  </w:num>
  <w:num w:numId="7" w16cid:durableId="323121648">
    <w:abstractNumId w:val="3"/>
  </w:num>
  <w:num w:numId="8" w16cid:durableId="1257325951">
    <w:abstractNumId w:val="7"/>
  </w:num>
  <w:num w:numId="9" w16cid:durableId="991178030">
    <w:abstractNumId w:val="1"/>
  </w:num>
  <w:num w:numId="10" w16cid:durableId="1888756174">
    <w:abstractNumId w:val="8"/>
  </w:num>
  <w:num w:numId="11" w16cid:durableId="9804208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AB8"/>
    <w:rsid w:val="00064B51"/>
    <w:rsid w:val="0007097B"/>
    <w:rsid w:val="00070CB5"/>
    <w:rsid w:val="0007152C"/>
    <w:rsid w:val="000B5071"/>
    <w:rsid w:val="000C68D5"/>
    <w:rsid w:val="000D3C89"/>
    <w:rsid w:val="00107715"/>
    <w:rsid w:val="001268A8"/>
    <w:rsid w:val="00132A20"/>
    <w:rsid w:val="00141D73"/>
    <w:rsid w:val="001458A9"/>
    <w:rsid w:val="001533D0"/>
    <w:rsid w:val="00162A3D"/>
    <w:rsid w:val="001649AA"/>
    <w:rsid w:val="00165D1D"/>
    <w:rsid w:val="00170082"/>
    <w:rsid w:val="0018268E"/>
    <w:rsid w:val="001F05EF"/>
    <w:rsid w:val="00203312"/>
    <w:rsid w:val="00211C09"/>
    <w:rsid w:val="0021769A"/>
    <w:rsid w:val="00237932"/>
    <w:rsid w:val="00250EFA"/>
    <w:rsid w:val="00257C21"/>
    <w:rsid w:val="00283E62"/>
    <w:rsid w:val="00293486"/>
    <w:rsid w:val="002B2384"/>
    <w:rsid w:val="002F035F"/>
    <w:rsid w:val="002F1339"/>
    <w:rsid w:val="002F791A"/>
    <w:rsid w:val="003038EA"/>
    <w:rsid w:val="0030538F"/>
    <w:rsid w:val="00306A1F"/>
    <w:rsid w:val="00323983"/>
    <w:rsid w:val="00346E42"/>
    <w:rsid w:val="003C7A45"/>
    <w:rsid w:val="003F2527"/>
    <w:rsid w:val="003F57AE"/>
    <w:rsid w:val="00420DA0"/>
    <w:rsid w:val="004427C9"/>
    <w:rsid w:val="0046470C"/>
    <w:rsid w:val="00466C7A"/>
    <w:rsid w:val="005304F3"/>
    <w:rsid w:val="00562CE3"/>
    <w:rsid w:val="00597A0D"/>
    <w:rsid w:val="005B3C97"/>
    <w:rsid w:val="005C0BC7"/>
    <w:rsid w:val="005D283A"/>
    <w:rsid w:val="005D6724"/>
    <w:rsid w:val="00623774"/>
    <w:rsid w:val="006467DA"/>
    <w:rsid w:val="0065228C"/>
    <w:rsid w:val="00677443"/>
    <w:rsid w:val="00691D11"/>
    <w:rsid w:val="00697081"/>
    <w:rsid w:val="00716161"/>
    <w:rsid w:val="00734D2E"/>
    <w:rsid w:val="00775FB6"/>
    <w:rsid w:val="00795791"/>
    <w:rsid w:val="007F321A"/>
    <w:rsid w:val="007F357B"/>
    <w:rsid w:val="007F5A32"/>
    <w:rsid w:val="0084186B"/>
    <w:rsid w:val="008423E7"/>
    <w:rsid w:val="008449A8"/>
    <w:rsid w:val="00895D5D"/>
    <w:rsid w:val="008B106D"/>
    <w:rsid w:val="008F0C05"/>
    <w:rsid w:val="00971AE8"/>
    <w:rsid w:val="0099046A"/>
    <w:rsid w:val="0099427F"/>
    <w:rsid w:val="009D527F"/>
    <w:rsid w:val="009E6147"/>
    <w:rsid w:val="00A0447E"/>
    <w:rsid w:val="00A244C1"/>
    <w:rsid w:val="00A37A23"/>
    <w:rsid w:val="00A46B56"/>
    <w:rsid w:val="00AA1CEE"/>
    <w:rsid w:val="00AA2006"/>
    <w:rsid w:val="00AB6ED6"/>
    <w:rsid w:val="00B4366E"/>
    <w:rsid w:val="00B71575"/>
    <w:rsid w:val="00B86842"/>
    <w:rsid w:val="00BA671E"/>
    <w:rsid w:val="00BB1353"/>
    <w:rsid w:val="00BC20B1"/>
    <w:rsid w:val="00BF32AB"/>
    <w:rsid w:val="00C21D12"/>
    <w:rsid w:val="00C53C89"/>
    <w:rsid w:val="00C64F00"/>
    <w:rsid w:val="00C76148"/>
    <w:rsid w:val="00C96E35"/>
    <w:rsid w:val="00CA4C9C"/>
    <w:rsid w:val="00CB2E4C"/>
    <w:rsid w:val="00CE7AB0"/>
    <w:rsid w:val="00D4681D"/>
    <w:rsid w:val="00D86C8A"/>
    <w:rsid w:val="00DC68C8"/>
    <w:rsid w:val="00DF38C9"/>
    <w:rsid w:val="00DF6692"/>
    <w:rsid w:val="00E02AFB"/>
    <w:rsid w:val="00E06D66"/>
    <w:rsid w:val="00E441E4"/>
    <w:rsid w:val="00E76DB5"/>
    <w:rsid w:val="00E86A29"/>
    <w:rsid w:val="00EA7272"/>
    <w:rsid w:val="00EC1220"/>
    <w:rsid w:val="00EF0110"/>
    <w:rsid w:val="00F03ABD"/>
    <w:rsid w:val="00F079B7"/>
    <w:rsid w:val="00F1373E"/>
    <w:rsid w:val="00F159DB"/>
    <w:rsid w:val="00F228FD"/>
    <w:rsid w:val="00F73904"/>
    <w:rsid w:val="00F7720E"/>
    <w:rsid w:val="00FD1DDA"/>
    <w:rsid w:val="00FE1C1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BE16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2024-05-17T02:29:00Z</cp:lastPrinted>
  <dcterms:created xsi:type="dcterms:W3CDTF">2025-12-12T01:10:00Z</dcterms:created>
  <dcterms:modified xsi:type="dcterms:W3CDTF">2025-12-12T01:10:00Z</dcterms:modified>
</cp:coreProperties>
</file>