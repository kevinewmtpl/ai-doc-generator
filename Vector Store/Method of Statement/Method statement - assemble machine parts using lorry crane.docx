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bookmarkStart w:id="0" w:name="_GoBack"/>
      <w:bookmarkEnd w:id="0"/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3A656E">
      <w:pPr>
        <w:rPr>
          <w:sz w:val="24"/>
          <w:lang w:eastAsia="zh-CN"/>
        </w:rPr>
      </w:pPr>
      <w:r>
        <w:rPr>
          <w:sz w:val="24"/>
        </w:rPr>
        <w:t>Date: 18</w:t>
      </w:r>
      <w:r w:rsidRPr="003A656E">
        <w:rPr>
          <w:sz w:val="24"/>
          <w:vertAlign w:val="superscript"/>
        </w:rPr>
        <w:t>th</w:t>
      </w:r>
      <w:r>
        <w:rPr>
          <w:sz w:val="24"/>
        </w:rPr>
        <w:t xml:space="preserve"> Nov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1298C" w:rsidRDefault="00BC4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</w:t>
      </w:r>
      <w:r w:rsidR="003A656E">
        <w:rPr>
          <w:sz w:val="24"/>
          <w:lang w:eastAsia="zh-CN"/>
        </w:rPr>
        <w:t xml:space="preserve"> assemble</w:t>
      </w:r>
      <w:r w:rsidR="00027A24">
        <w:rPr>
          <w:sz w:val="24"/>
          <w:lang w:eastAsia="zh-CN"/>
        </w:rPr>
        <w:t xml:space="preserve"> machine</w:t>
      </w:r>
      <w:r w:rsidR="00EE37C0">
        <w:rPr>
          <w:sz w:val="24"/>
          <w:lang w:eastAsia="zh-CN"/>
        </w:rPr>
        <w:t xml:space="preserve"> </w:t>
      </w:r>
      <w:r w:rsidR="00FE020D">
        <w:rPr>
          <w:sz w:val="24"/>
          <w:lang w:eastAsia="zh-CN"/>
        </w:rPr>
        <w:t>cover</w:t>
      </w:r>
      <w:r w:rsidR="003A656E">
        <w:rPr>
          <w:sz w:val="24"/>
          <w:lang w:eastAsia="zh-CN"/>
        </w:rPr>
        <w:t xml:space="preserve"> using lorry loader</w:t>
      </w:r>
    </w:p>
    <w:p w:rsidR="003A656E" w:rsidRPr="003A656E" w:rsidRDefault="003A65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1C36A6" w:rsidRDefault="003A656E" w:rsidP="003A656E">
      <w:pPr>
        <w:rPr>
          <w:sz w:val="24"/>
          <w:lang w:eastAsia="zh-CN"/>
        </w:rPr>
      </w:pPr>
      <w:r>
        <w:rPr>
          <w:sz w:val="24"/>
          <w:lang w:eastAsia="zh-CN"/>
        </w:rPr>
        <w:t>19/11/22</w:t>
      </w:r>
    </w:p>
    <w:p w:rsidR="003A656E" w:rsidRPr="003A656E" w:rsidRDefault="003A656E" w:rsidP="003A656E">
      <w:pPr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7D44A5" w:rsidP="00A57E24">
      <w:pPr>
        <w:pStyle w:val="Heading4"/>
      </w:pPr>
      <w:r>
        <w:t xml:space="preserve">16 Seletar Aerospace Crescent </w:t>
      </w:r>
    </w:p>
    <w:p w:rsidR="00A57E24" w:rsidRPr="00A57E24" w:rsidRDefault="007D44A5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BC0051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7D44A5">
        <w:rPr>
          <w:sz w:val="24"/>
          <w:lang w:eastAsia="zh-CN"/>
        </w:rPr>
        <w:t xml:space="preserve">633 lorry loader </w:t>
      </w:r>
    </w:p>
    <w:p w:rsidR="00634CE2" w:rsidRDefault="007D44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64493B" w:rsidRPr="007D44A5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87E64" w:rsidRPr="007D44A5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112142" w:rsidRPr="003A656E" w:rsidRDefault="00382843" w:rsidP="003A65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3A656E">
        <w:rPr>
          <w:sz w:val="24"/>
          <w:lang w:eastAsia="zh-CN"/>
        </w:rPr>
        <w:t>lorry loader</w:t>
      </w:r>
      <w:r w:rsidR="00E56BD5">
        <w:rPr>
          <w:sz w:val="24"/>
          <w:lang w:eastAsia="zh-CN"/>
        </w:rPr>
        <w:t xml:space="preserve"> into inside factory</w:t>
      </w:r>
      <w:r>
        <w:rPr>
          <w:sz w:val="24"/>
          <w:lang w:eastAsia="zh-CN"/>
        </w:rPr>
        <w:t xml:space="preserve"> premise</w:t>
      </w:r>
      <w:r w:rsidR="00E66712">
        <w:rPr>
          <w:sz w:val="24"/>
          <w:lang w:eastAsia="zh-CN"/>
        </w:rPr>
        <w:t xml:space="preserve"> </w:t>
      </w:r>
    </w:p>
    <w:p w:rsidR="00E66712" w:rsidRDefault="00E66712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9D4E05">
        <w:rPr>
          <w:sz w:val="24"/>
          <w:lang w:eastAsia="zh-CN"/>
        </w:rPr>
        <w:t>o a</w:t>
      </w:r>
      <w:r w:rsidR="00D76F88" w:rsidRPr="009D4E05">
        <w:rPr>
          <w:sz w:val="24"/>
          <w:lang w:eastAsia="zh-CN"/>
        </w:rPr>
        <w:t xml:space="preserve">ssist </w:t>
      </w:r>
      <w:r w:rsidR="00EE37C0">
        <w:rPr>
          <w:sz w:val="24"/>
          <w:lang w:eastAsia="zh-CN"/>
        </w:rPr>
        <w:t xml:space="preserve">customer </w:t>
      </w:r>
      <w:r w:rsidR="00D76F88" w:rsidRPr="009D4E05">
        <w:rPr>
          <w:sz w:val="24"/>
          <w:lang w:eastAsia="zh-CN"/>
        </w:rPr>
        <w:t>engi</w:t>
      </w:r>
      <w:r w:rsidR="003A656E">
        <w:rPr>
          <w:sz w:val="24"/>
          <w:lang w:eastAsia="zh-CN"/>
        </w:rPr>
        <w:t>neer to assemble</w:t>
      </w:r>
      <w:r>
        <w:rPr>
          <w:sz w:val="24"/>
          <w:lang w:eastAsia="zh-CN"/>
        </w:rPr>
        <w:t xml:space="preserve"> </w:t>
      </w:r>
      <w:r w:rsidR="00950008">
        <w:rPr>
          <w:sz w:val="24"/>
          <w:lang w:eastAsia="zh-CN"/>
        </w:rPr>
        <w:t xml:space="preserve">machine </w:t>
      </w:r>
      <w:r w:rsidR="00FE020D">
        <w:rPr>
          <w:sz w:val="24"/>
          <w:lang w:eastAsia="zh-CN"/>
        </w:rPr>
        <w:t>cover by piece</w:t>
      </w:r>
    </w:p>
    <w:p w:rsidR="00886727" w:rsidRDefault="003A656E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7D44A5">
        <w:rPr>
          <w:sz w:val="24"/>
          <w:lang w:eastAsia="zh-CN"/>
        </w:rPr>
        <w:t xml:space="preserve">machine </w:t>
      </w:r>
      <w:r w:rsidR="00FE020D">
        <w:rPr>
          <w:sz w:val="24"/>
          <w:lang w:eastAsia="zh-CN"/>
        </w:rPr>
        <w:t>cover</w:t>
      </w:r>
      <w:r>
        <w:rPr>
          <w:sz w:val="24"/>
          <w:lang w:eastAsia="zh-CN"/>
        </w:rPr>
        <w:t xml:space="preserve"> rigging</w:t>
      </w:r>
      <w:r w:rsidR="00886727">
        <w:rPr>
          <w:sz w:val="24"/>
          <w:lang w:eastAsia="zh-CN"/>
        </w:rPr>
        <w:t xml:space="preserve"> point </w:t>
      </w:r>
    </w:p>
    <w:p w:rsidR="00112142" w:rsidRPr="009D4E05" w:rsidRDefault="003A656E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lift up</w:t>
      </w:r>
      <w:r w:rsidR="0064493B">
        <w:rPr>
          <w:sz w:val="24"/>
          <w:lang w:eastAsia="zh-CN"/>
        </w:rPr>
        <w:t xml:space="preserve"> </w:t>
      </w:r>
      <w:r w:rsidR="00FE020D">
        <w:rPr>
          <w:sz w:val="24"/>
          <w:lang w:eastAsia="zh-CN"/>
        </w:rPr>
        <w:t>machine cover</w:t>
      </w:r>
      <w:r>
        <w:rPr>
          <w:sz w:val="24"/>
          <w:lang w:eastAsia="zh-CN"/>
        </w:rPr>
        <w:t xml:space="preserve"> by piece to assemble area </w:t>
      </w:r>
    </w:p>
    <w:p w:rsidR="00D76F88" w:rsidRDefault="003A656E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Assist customer engineer to install parts </w:t>
      </w:r>
    </w:p>
    <w:p w:rsidR="00BC0051" w:rsidRPr="003A656E" w:rsidRDefault="007D44A5" w:rsidP="003A65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Repeat process till all parts are assemble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3A656E">
        <w:rPr>
          <w:sz w:val="24"/>
          <w:szCs w:val="24"/>
        </w:rPr>
        <w:t xml:space="preserve"> / Kevin Wong 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2D45" w:rsidRDefault="00332D45">
      <w:r>
        <w:separator/>
      </w:r>
    </w:p>
  </w:endnote>
  <w:endnote w:type="continuationSeparator" w:id="0">
    <w:p w:rsidR="00332D45" w:rsidRDefault="00332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3EF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3EF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2D45" w:rsidRDefault="00332D45">
      <w:r>
        <w:separator/>
      </w:r>
    </w:p>
  </w:footnote>
  <w:footnote w:type="continuationSeparator" w:id="0">
    <w:p w:rsidR="00332D45" w:rsidRDefault="00332D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32D4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332D45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27A24"/>
    <w:rsid w:val="00037A80"/>
    <w:rsid w:val="0007248A"/>
    <w:rsid w:val="00075DD7"/>
    <w:rsid w:val="000B549F"/>
    <w:rsid w:val="000D7AF8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040BD"/>
    <w:rsid w:val="00332D45"/>
    <w:rsid w:val="00360DBE"/>
    <w:rsid w:val="00370B20"/>
    <w:rsid w:val="00382843"/>
    <w:rsid w:val="003A656E"/>
    <w:rsid w:val="003C4111"/>
    <w:rsid w:val="003F18B6"/>
    <w:rsid w:val="0041298C"/>
    <w:rsid w:val="0042603E"/>
    <w:rsid w:val="004378CE"/>
    <w:rsid w:val="00440B76"/>
    <w:rsid w:val="004433E5"/>
    <w:rsid w:val="00445267"/>
    <w:rsid w:val="004725E1"/>
    <w:rsid w:val="004A6CAA"/>
    <w:rsid w:val="004C14F0"/>
    <w:rsid w:val="00543B4A"/>
    <w:rsid w:val="00545425"/>
    <w:rsid w:val="0057327B"/>
    <w:rsid w:val="005778E5"/>
    <w:rsid w:val="00593EF2"/>
    <w:rsid w:val="005A1FD3"/>
    <w:rsid w:val="005B1491"/>
    <w:rsid w:val="005C3925"/>
    <w:rsid w:val="005C5283"/>
    <w:rsid w:val="005E0D6E"/>
    <w:rsid w:val="005E6269"/>
    <w:rsid w:val="0062144C"/>
    <w:rsid w:val="00634CE2"/>
    <w:rsid w:val="0064493B"/>
    <w:rsid w:val="006A0465"/>
    <w:rsid w:val="006A5466"/>
    <w:rsid w:val="006B42B0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D44A5"/>
    <w:rsid w:val="007F335E"/>
    <w:rsid w:val="008018EB"/>
    <w:rsid w:val="00811DF3"/>
    <w:rsid w:val="008221E2"/>
    <w:rsid w:val="008254AB"/>
    <w:rsid w:val="00827A8F"/>
    <w:rsid w:val="00840DC8"/>
    <w:rsid w:val="00864E24"/>
    <w:rsid w:val="00886727"/>
    <w:rsid w:val="008919BC"/>
    <w:rsid w:val="008A1068"/>
    <w:rsid w:val="008A646D"/>
    <w:rsid w:val="00950008"/>
    <w:rsid w:val="00953C8B"/>
    <w:rsid w:val="00961486"/>
    <w:rsid w:val="009D4E05"/>
    <w:rsid w:val="00A21F51"/>
    <w:rsid w:val="00A36F93"/>
    <w:rsid w:val="00A40342"/>
    <w:rsid w:val="00A57E24"/>
    <w:rsid w:val="00A81E47"/>
    <w:rsid w:val="00A87E64"/>
    <w:rsid w:val="00B14E86"/>
    <w:rsid w:val="00B5267F"/>
    <w:rsid w:val="00BC0051"/>
    <w:rsid w:val="00BC4F0A"/>
    <w:rsid w:val="00BC585D"/>
    <w:rsid w:val="00BD0D0D"/>
    <w:rsid w:val="00BE34DC"/>
    <w:rsid w:val="00C116A9"/>
    <w:rsid w:val="00C33C74"/>
    <w:rsid w:val="00C475F0"/>
    <w:rsid w:val="00C844B7"/>
    <w:rsid w:val="00CA3063"/>
    <w:rsid w:val="00CB1A7A"/>
    <w:rsid w:val="00D00A75"/>
    <w:rsid w:val="00D00B31"/>
    <w:rsid w:val="00D02D29"/>
    <w:rsid w:val="00D20784"/>
    <w:rsid w:val="00D43F5A"/>
    <w:rsid w:val="00D75EF4"/>
    <w:rsid w:val="00D76F88"/>
    <w:rsid w:val="00DE77FE"/>
    <w:rsid w:val="00DF2260"/>
    <w:rsid w:val="00E11985"/>
    <w:rsid w:val="00E212C6"/>
    <w:rsid w:val="00E467EE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A7946"/>
    <w:rsid w:val="00FC7147"/>
    <w:rsid w:val="00FD48D4"/>
    <w:rsid w:val="00FE020D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2022-11-18T06:24:00Z</cp:lastPrinted>
  <dcterms:created xsi:type="dcterms:W3CDTF">2023-04-13T08:26:00Z</dcterms:created>
  <dcterms:modified xsi:type="dcterms:W3CDTF">2023-04-13T08:26:00Z</dcterms:modified>
</cp:coreProperties>
</file>