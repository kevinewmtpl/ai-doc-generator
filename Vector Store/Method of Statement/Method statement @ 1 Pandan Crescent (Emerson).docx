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9719E" w:rsidRDefault="00D9719E">
      <w:pPr>
        <w:rPr>
          <w:sz w:val="24"/>
        </w:rPr>
      </w:pPr>
    </w:p>
    <w:p w:rsidR="006467DA" w:rsidRDefault="006A2654">
      <w:pPr>
        <w:rPr>
          <w:sz w:val="24"/>
          <w:lang w:eastAsia="zh-CN"/>
        </w:rPr>
      </w:pPr>
      <w:r>
        <w:rPr>
          <w:sz w:val="24"/>
        </w:rPr>
        <w:t>Date: 20</w:t>
      </w:r>
      <w:r w:rsidR="001B434F" w:rsidRPr="001B434F">
        <w:rPr>
          <w:sz w:val="24"/>
          <w:vertAlign w:val="superscript"/>
        </w:rPr>
        <w:t>th</w:t>
      </w:r>
      <w:r w:rsidR="001B434F">
        <w:rPr>
          <w:sz w:val="24"/>
        </w:rPr>
        <w:t xml:space="preserve"> Sep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53442" w:rsidRPr="00C53442" w:rsidRDefault="006467DA" w:rsidP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2027F">
        <w:rPr>
          <w:sz w:val="24"/>
          <w:lang w:eastAsia="zh-CN"/>
        </w:rPr>
        <w:t xml:space="preserve">shift out </w:t>
      </w:r>
      <w:r w:rsidR="00D9719E">
        <w:rPr>
          <w:sz w:val="24"/>
          <w:lang w:eastAsia="zh-CN"/>
        </w:rPr>
        <w:t xml:space="preserve">1 </w:t>
      </w:r>
      <w:r w:rsidR="001B434F">
        <w:rPr>
          <w:sz w:val="24"/>
          <w:lang w:eastAsia="zh-CN"/>
        </w:rPr>
        <w:t>machine from CMM room</w:t>
      </w:r>
      <w:r w:rsidR="00BB62EB">
        <w:rPr>
          <w:sz w:val="24"/>
          <w:lang w:eastAsia="zh-CN"/>
        </w:rPr>
        <w:t xml:space="preserve">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 w:rsidR="000638D6">
        <w:rPr>
          <w:sz w:val="24"/>
          <w:lang w:eastAsia="zh-CN"/>
        </w:rPr>
        <w:t xml:space="preserve">hoist </w:t>
      </w:r>
      <w:r w:rsidR="0084186B">
        <w:rPr>
          <w:sz w:val="24"/>
          <w:lang w:eastAsia="zh-CN"/>
        </w:rPr>
        <w:t>up 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719E" w:rsidRDefault="00D9719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Equipment Spec </w:t>
      </w:r>
    </w:p>
    <w:p w:rsidR="00D9719E" w:rsidRDefault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1B434F">
        <w:rPr>
          <w:bCs/>
          <w:sz w:val="24"/>
          <w:szCs w:val="24"/>
          <w:lang w:eastAsia="zh-CN"/>
        </w:rPr>
        <w:t xml:space="preserve">unit 7107 CMM </w:t>
      </w:r>
    </w:p>
    <w:p w:rsidR="00D9719E" w:rsidRDefault="001B4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700 x 1000 x 1200 m</w:t>
      </w:r>
      <w:r w:rsidR="00D9719E">
        <w:rPr>
          <w:bCs/>
          <w:sz w:val="24"/>
          <w:szCs w:val="24"/>
          <w:lang w:eastAsia="zh-CN"/>
        </w:rPr>
        <w:t>m</w:t>
      </w:r>
    </w:p>
    <w:p w:rsidR="00D9719E" w:rsidRDefault="001B4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100</w:t>
      </w:r>
      <w:r w:rsidR="0078225A">
        <w:rPr>
          <w:bCs/>
          <w:sz w:val="24"/>
          <w:szCs w:val="24"/>
          <w:lang w:eastAsia="zh-CN"/>
        </w:rPr>
        <w:t xml:space="preserve"> kg</w:t>
      </w:r>
    </w:p>
    <w:p w:rsidR="00D9719E" w:rsidRPr="00D9719E" w:rsidRDefault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B434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Period</w:t>
      </w:r>
      <w:r w:rsidR="008B106D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817FDF" w:rsidRDefault="001F6F4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Start date: </w:t>
      </w:r>
      <w:r w:rsidR="00527170">
        <w:rPr>
          <w:sz w:val="24"/>
          <w:lang w:eastAsia="zh-CN"/>
        </w:rPr>
        <w:t>01/10</w:t>
      </w:r>
      <w:r w:rsidR="001B434F">
        <w:rPr>
          <w:sz w:val="24"/>
          <w:lang w:eastAsia="zh-CN"/>
        </w:rPr>
        <w:t xml:space="preserve">/24 </w:t>
      </w:r>
    </w:p>
    <w:p w:rsidR="001B434F" w:rsidRPr="00BB62EB" w:rsidRDefault="00527170">
      <w:pPr>
        <w:rPr>
          <w:sz w:val="24"/>
          <w:lang w:eastAsia="zh-CN"/>
        </w:rPr>
      </w:pPr>
      <w:r>
        <w:rPr>
          <w:sz w:val="24"/>
          <w:lang w:eastAsia="zh-CN"/>
        </w:rPr>
        <w:t>End date: 01/10</w:t>
      </w:r>
      <w:r w:rsidR="001B434F">
        <w:rPr>
          <w:sz w:val="24"/>
          <w:lang w:eastAsia="zh-CN"/>
        </w:rPr>
        <w:t>/24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Default="001B4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Start time: 09:30 am</w:t>
      </w:r>
    </w:p>
    <w:p w:rsidR="001B434F" w:rsidRPr="008B106D" w:rsidRDefault="001B434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End time: 11:30 am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719E" w:rsidRDefault="001B434F">
      <w:pPr>
        <w:pStyle w:val="Heading4"/>
      </w:pPr>
      <w:r>
        <w:t xml:space="preserve">1 Pandan Crescent </w:t>
      </w:r>
    </w:p>
    <w:p w:rsidR="00BB62EB" w:rsidRPr="00D9719E" w:rsidRDefault="001B434F">
      <w:pPr>
        <w:pStyle w:val="Heading4"/>
      </w:pPr>
      <w:r>
        <w:t xml:space="preserve">Emerson </w:t>
      </w:r>
    </w:p>
    <w:p w:rsidR="006467DA" w:rsidRPr="00D9719E" w:rsidRDefault="006467DA" w:rsidP="00D9719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534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D705A4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D9719E" w:rsidRDefault="00D97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(to lay out for floor protection) </w:t>
      </w:r>
    </w:p>
    <w:p w:rsidR="00D705A4" w:rsidRDefault="00D971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705A4">
        <w:rPr>
          <w:sz w:val="24"/>
          <w:lang w:eastAsia="zh-CN"/>
        </w:rPr>
        <w:t xml:space="preserve">ebbing sling </w:t>
      </w:r>
    </w:p>
    <w:p w:rsidR="00D705A4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5344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9719E" w:rsidRDefault="00D9719E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C53442">
        <w:rPr>
          <w:sz w:val="24"/>
          <w:lang w:eastAsia="zh-CN"/>
        </w:rPr>
        <w:t xml:space="preserve">alman, lorry loader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6F4F" w:rsidRDefault="001F6F4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35E2F" w:rsidRPr="001F6F4F" w:rsidRDefault="00535E2F" w:rsidP="001F6F4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  <w:r w:rsidRPr="001F6F4F">
        <w:rPr>
          <w:sz w:val="24"/>
          <w:lang w:eastAsia="zh-CN"/>
        </w:rPr>
        <w:t xml:space="preserve"> </w:t>
      </w:r>
    </w:p>
    <w:p w:rsidR="00C96E35" w:rsidRPr="00C53442" w:rsidRDefault="0046470C" w:rsidP="00C534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3442">
        <w:rPr>
          <w:sz w:val="24"/>
          <w:lang w:eastAsia="zh-CN"/>
        </w:rPr>
        <w:t>Shift</w:t>
      </w:r>
      <w:r w:rsidR="0012027F" w:rsidRPr="00C53442">
        <w:rPr>
          <w:sz w:val="24"/>
          <w:lang w:eastAsia="zh-CN"/>
        </w:rPr>
        <w:t xml:space="preserve"> out </w:t>
      </w:r>
      <w:r w:rsidR="001F6F4F">
        <w:rPr>
          <w:sz w:val="24"/>
          <w:lang w:eastAsia="zh-CN"/>
        </w:rPr>
        <w:t>machine</w:t>
      </w:r>
      <w:r w:rsidR="00BA671E" w:rsidRPr="00C53442">
        <w:rPr>
          <w:sz w:val="24"/>
          <w:lang w:eastAsia="zh-CN"/>
        </w:rPr>
        <w:t xml:space="preserve"> from</w:t>
      </w:r>
      <w:r w:rsidR="001F6F4F">
        <w:rPr>
          <w:sz w:val="24"/>
          <w:lang w:eastAsia="zh-CN"/>
        </w:rPr>
        <w:t xml:space="preserve"> CMM room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1F6F4F">
        <w:rPr>
          <w:sz w:val="24"/>
          <w:lang w:eastAsia="zh-CN"/>
        </w:rPr>
        <w:t>machine</w:t>
      </w:r>
      <w:r w:rsidR="000638D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</w:t>
      </w:r>
      <w:r w:rsidR="00323983">
        <w:rPr>
          <w:sz w:val="24"/>
          <w:lang w:eastAsia="zh-CN"/>
        </w:rPr>
        <w:t xml:space="preserve"> loading area</w:t>
      </w:r>
    </w:p>
    <w:p w:rsidR="00C53442" w:rsidRDefault="001F6F4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53442">
        <w:rPr>
          <w:sz w:val="24"/>
          <w:lang w:eastAsia="zh-CN"/>
        </w:rPr>
        <w:t xml:space="preserve">nsert sling to crane hook </w:t>
      </w:r>
    </w:p>
    <w:p w:rsidR="001F6F4F" w:rsidRDefault="001F6F4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E76DB5" w:rsidRDefault="001F6F4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C53442">
        <w:rPr>
          <w:sz w:val="24"/>
          <w:lang w:eastAsia="zh-CN"/>
        </w:rPr>
        <w:t xml:space="preserve"> to hoist</w:t>
      </w:r>
      <w:r w:rsidR="00BA671E">
        <w:rPr>
          <w:sz w:val="24"/>
          <w:lang w:eastAsia="zh-CN"/>
        </w:rPr>
        <w:t xml:space="preserve"> up and load </w:t>
      </w:r>
      <w:r>
        <w:rPr>
          <w:sz w:val="24"/>
          <w:lang w:eastAsia="zh-CN"/>
        </w:rPr>
        <w:t>machine</w:t>
      </w:r>
      <w:r w:rsidR="00C53442">
        <w:rPr>
          <w:sz w:val="24"/>
          <w:lang w:eastAsia="zh-CN"/>
        </w:rPr>
        <w:t xml:space="preserve"> </w:t>
      </w:r>
      <w:r w:rsidR="0084186B">
        <w:rPr>
          <w:sz w:val="24"/>
          <w:lang w:eastAsia="zh-CN"/>
        </w:rPr>
        <w:t>onto lorry chassis</w:t>
      </w:r>
    </w:p>
    <w:p w:rsidR="00C53442" w:rsidRDefault="00C5344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sling from rigging point of machine 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1F6F4F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644F" w:rsidRDefault="0021644F">
      <w:r>
        <w:separator/>
      </w:r>
    </w:p>
  </w:endnote>
  <w:endnote w:type="continuationSeparator" w:id="0">
    <w:p w:rsidR="0021644F" w:rsidRDefault="00216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9733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973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644F" w:rsidRDefault="0021644F">
      <w:r>
        <w:separator/>
      </w:r>
    </w:p>
  </w:footnote>
  <w:footnote w:type="continuationSeparator" w:id="0">
    <w:p w:rsidR="0021644F" w:rsidRDefault="002164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1644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1B434F">
    <w:pPr>
      <w:pStyle w:val="Header"/>
      <w:jc w:val="center"/>
    </w:pPr>
    <w:r>
      <w:t>28 Kranji Loop #05-03,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1B434F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1644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8D6"/>
    <w:rsid w:val="0007152C"/>
    <w:rsid w:val="000A2668"/>
    <w:rsid w:val="000C68D5"/>
    <w:rsid w:val="000D3C89"/>
    <w:rsid w:val="0012027F"/>
    <w:rsid w:val="001268A8"/>
    <w:rsid w:val="00141D73"/>
    <w:rsid w:val="001458A9"/>
    <w:rsid w:val="001B434F"/>
    <w:rsid w:val="001D5A2C"/>
    <w:rsid w:val="001F6F4F"/>
    <w:rsid w:val="00211C09"/>
    <w:rsid w:val="00215CF7"/>
    <w:rsid w:val="0021644F"/>
    <w:rsid w:val="0021769A"/>
    <w:rsid w:val="00237932"/>
    <w:rsid w:val="0024237B"/>
    <w:rsid w:val="00257C21"/>
    <w:rsid w:val="00286430"/>
    <w:rsid w:val="002B59D1"/>
    <w:rsid w:val="002F791A"/>
    <w:rsid w:val="003038EA"/>
    <w:rsid w:val="00310463"/>
    <w:rsid w:val="00323983"/>
    <w:rsid w:val="0034322D"/>
    <w:rsid w:val="003F06D3"/>
    <w:rsid w:val="00420DA0"/>
    <w:rsid w:val="0046470C"/>
    <w:rsid w:val="00466C7A"/>
    <w:rsid w:val="00527170"/>
    <w:rsid w:val="00535E2F"/>
    <w:rsid w:val="0056562F"/>
    <w:rsid w:val="005B0FAF"/>
    <w:rsid w:val="005C0BC7"/>
    <w:rsid w:val="005D6724"/>
    <w:rsid w:val="006467DA"/>
    <w:rsid w:val="00677443"/>
    <w:rsid w:val="006A2654"/>
    <w:rsid w:val="006F5C88"/>
    <w:rsid w:val="00716161"/>
    <w:rsid w:val="0078225A"/>
    <w:rsid w:val="00817FDF"/>
    <w:rsid w:val="00837A8B"/>
    <w:rsid w:val="0084186B"/>
    <w:rsid w:val="0088605A"/>
    <w:rsid w:val="00895D5D"/>
    <w:rsid w:val="00896ADB"/>
    <w:rsid w:val="008B106D"/>
    <w:rsid w:val="008F0C05"/>
    <w:rsid w:val="00924E1B"/>
    <w:rsid w:val="00971AE8"/>
    <w:rsid w:val="0099046A"/>
    <w:rsid w:val="0099427F"/>
    <w:rsid w:val="00A244C1"/>
    <w:rsid w:val="00A46B56"/>
    <w:rsid w:val="00AA1CEE"/>
    <w:rsid w:val="00B71575"/>
    <w:rsid w:val="00BA671E"/>
    <w:rsid w:val="00BB62EB"/>
    <w:rsid w:val="00C21D12"/>
    <w:rsid w:val="00C53442"/>
    <w:rsid w:val="00C579CA"/>
    <w:rsid w:val="00C96E35"/>
    <w:rsid w:val="00CA4C9C"/>
    <w:rsid w:val="00CB2E4C"/>
    <w:rsid w:val="00CD280D"/>
    <w:rsid w:val="00D20BFB"/>
    <w:rsid w:val="00D705A4"/>
    <w:rsid w:val="00D9719E"/>
    <w:rsid w:val="00DC68C8"/>
    <w:rsid w:val="00DF38C9"/>
    <w:rsid w:val="00E12D8F"/>
    <w:rsid w:val="00E441E4"/>
    <w:rsid w:val="00E76DB5"/>
    <w:rsid w:val="00EC1220"/>
    <w:rsid w:val="00F159DB"/>
    <w:rsid w:val="00F31986"/>
    <w:rsid w:val="00F9733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2023-08-02T01:37:00Z</cp:lastPrinted>
  <dcterms:created xsi:type="dcterms:W3CDTF">2024-09-19T01:26:00Z</dcterms:created>
  <dcterms:modified xsi:type="dcterms:W3CDTF">2024-09-26T00:56:00Z</dcterms:modified>
</cp:coreProperties>
</file>