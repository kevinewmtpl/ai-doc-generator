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4B73" w:rsidRDefault="00E14B73">
      <w:pPr>
        <w:pStyle w:val="Title"/>
        <w:jc w:val="left"/>
        <w:rPr>
          <w:lang w:eastAsia="zh-CN"/>
        </w:rPr>
      </w:pPr>
    </w:p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3571AC">
      <w:pPr>
        <w:rPr>
          <w:sz w:val="24"/>
          <w:lang w:eastAsia="zh-CN"/>
        </w:rPr>
      </w:pPr>
      <w:r>
        <w:rPr>
          <w:sz w:val="24"/>
        </w:rPr>
        <w:t>Date: 13</w:t>
      </w:r>
      <w:r w:rsidRPr="003571AC">
        <w:rPr>
          <w:sz w:val="24"/>
          <w:vertAlign w:val="superscript"/>
        </w:rPr>
        <w:t>th</w:t>
      </w:r>
      <w:r>
        <w:rPr>
          <w:sz w:val="24"/>
        </w:rPr>
        <w:t xml:space="preserve"> June 2017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F1F53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3571AC">
        <w:rPr>
          <w:sz w:val="24"/>
          <w:lang w:eastAsia="zh-CN"/>
        </w:rPr>
        <w:t>unload 3 cases of equipment from lorry chassis, uncrate, hoist and detach equipment</w:t>
      </w:r>
      <w:r w:rsidR="006D440D">
        <w:rPr>
          <w:sz w:val="24"/>
          <w:lang w:eastAsia="zh-CN"/>
        </w:rPr>
        <w:t xml:space="preserve"> from base,</w:t>
      </w:r>
      <w:r w:rsidR="003571AC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241657">
        <w:rPr>
          <w:sz w:val="24"/>
          <w:lang w:eastAsia="zh-CN"/>
        </w:rPr>
        <w:t>customer premise</w:t>
      </w:r>
      <w:r w:rsidR="006D440D">
        <w:rPr>
          <w:sz w:val="24"/>
          <w:lang w:eastAsia="zh-CN"/>
        </w:rPr>
        <w:t xml:space="preserve"> at ground floor</w:t>
      </w:r>
    </w:p>
    <w:p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F1F53" w:rsidRPr="00D51A21" w:rsidRDefault="003571A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</w:t>
      </w:r>
      <w:r w:rsidR="00BF1F53">
        <w:rPr>
          <w:b/>
          <w:sz w:val="32"/>
          <w:szCs w:val="32"/>
          <w:u w:val="single"/>
          <w:lang w:eastAsia="zh-CN"/>
        </w:rPr>
        <w:t xml:space="preserve"> Spec</w:t>
      </w:r>
    </w:p>
    <w:p w:rsidR="00BF1F53" w:rsidRDefault="003571A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Dim: 150 x 150 x 180</w:t>
      </w:r>
      <w:r w:rsidR="00BF1F53">
        <w:rPr>
          <w:sz w:val="24"/>
          <w:szCs w:val="24"/>
          <w:lang w:eastAsia="zh-CN"/>
        </w:rPr>
        <w:t xml:space="preserve"> cm</w:t>
      </w:r>
      <w:r>
        <w:rPr>
          <w:sz w:val="24"/>
          <w:szCs w:val="24"/>
          <w:lang w:eastAsia="zh-CN"/>
        </w:rPr>
        <w:t xml:space="preserve">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250 </w:t>
      </w:r>
      <w:proofErr w:type="spellStart"/>
      <w:r>
        <w:rPr>
          <w:sz w:val="24"/>
          <w:szCs w:val="24"/>
          <w:lang w:eastAsia="zh-CN"/>
        </w:rPr>
        <w:t>kgs</w:t>
      </w:r>
      <w:proofErr w:type="spellEnd"/>
    </w:p>
    <w:p w:rsidR="006467DA" w:rsidRDefault="003571A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Dim: 170 x 82   x 160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230 </w:t>
      </w:r>
      <w:proofErr w:type="spellStart"/>
      <w:r>
        <w:rPr>
          <w:sz w:val="24"/>
          <w:szCs w:val="24"/>
          <w:lang w:eastAsia="zh-CN"/>
        </w:rPr>
        <w:t>kgs</w:t>
      </w:r>
      <w:proofErr w:type="spellEnd"/>
      <w:r>
        <w:rPr>
          <w:sz w:val="24"/>
          <w:szCs w:val="24"/>
          <w:lang w:eastAsia="zh-CN"/>
        </w:rPr>
        <w:t xml:space="preserve"> </w:t>
      </w:r>
    </w:p>
    <w:p w:rsidR="003571AC" w:rsidRDefault="003571A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Dim: 200 x 146 x 110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400 </w:t>
      </w:r>
      <w:proofErr w:type="spellStart"/>
      <w:r>
        <w:rPr>
          <w:sz w:val="24"/>
          <w:szCs w:val="24"/>
          <w:lang w:eastAsia="zh-CN"/>
        </w:rPr>
        <w:t>kgs</w:t>
      </w:r>
      <w:proofErr w:type="spellEnd"/>
    </w:p>
    <w:p w:rsidR="003571AC" w:rsidRPr="003571AC" w:rsidRDefault="003571A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3571AC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16-19/06/2017   -   11:00 am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Pr="00E14B73" w:rsidRDefault="003571AC" w:rsidP="00E14B73">
      <w:pPr>
        <w:pStyle w:val="Heading4"/>
      </w:pPr>
      <w:r>
        <w:t xml:space="preserve">73 Nanyang Drive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6467DA" w:rsidRDefault="00E14B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14B73" w:rsidRDefault="00E14B73" w:rsidP="00BF1F5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36332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84205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6467DA" w:rsidRDefault="00A84205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6467DA">
        <w:rPr>
          <w:b w:val="0"/>
          <w:sz w:val="20"/>
          <w:u w:val="none"/>
          <w:lang w:eastAsia="zh-CN"/>
        </w:rPr>
        <w:t xml:space="preserve">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D51A21" w:rsidRDefault="006467DA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EC37A1">
        <w:rPr>
          <w:sz w:val="24"/>
          <w:lang w:eastAsia="zh-CN"/>
        </w:rPr>
        <w:t xml:space="preserve">hoisting </w:t>
      </w:r>
      <w:r w:rsidR="00D51A21">
        <w:rPr>
          <w:sz w:val="24"/>
          <w:lang w:eastAsia="zh-CN"/>
        </w:rPr>
        <w:t>area</w:t>
      </w:r>
    </w:p>
    <w:p w:rsidR="00E14B73" w:rsidRDefault="00E14B73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cases from lorry chassis</w:t>
      </w:r>
    </w:p>
    <w:p w:rsidR="006467DA" w:rsidRPr="00B61A87" w:rsidRDefault="00E14B73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 equipment </w:t>
      </w:r>
      <w:r w:rsidR="00D51A21">
        <w:rPr>
          <w:sz w:val="24"/>
          <w:lang w:eastAsia="zh-CN"/>
        </w:rPr>
        <w:t>case</w:t>
      </w:r>
      <w:r w:rsidR="000D3F7C" w:rsidRPr="00B61A87">
        <w:rPr>
          <w:sz w:val="24"/>
          <w:lang w:eastAsia="zh-CN"/>
        </w:rPr>
        <w:t xml:space="preserve"> </w:t>
      </w:r>
    </w:p>
    <w:p w:rsidR="00A84205" w:rsidRDefault="0089628B" w:rsidP="00D51A2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E14B73">
        <w:rPr>
          <w:sz w:val="24"/>
          <w:lang w:eastAsia="zh-CN"/>
        </w:rPr>
        <w:t>up and detach equipment</w:t>
      </w:r>
      <w:r w:rsidR="00A84205">
        <w:rPr>
          <w:sz w:val="24"/>
          <w:lang w:eastAsia="zh-CN"/>
        </w:rPr>
        <w:t xml:space="preserve"> from base</w:t>
      </w:r>
    </w:p>
    <w:p w:rsidR="00E14B73" w:rsidRDefault="00E14B73" w:rsidP="00D51A2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away from base</w:t>
      </w:r>
    </w:p>
    <w:p w:rsidR="00E14B73" w:rsidRPr="00D51A21" w:rsidRDefault="00E14B73" w:rsidP="00D51A2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equipment to the ground </w:t>
      </w:r>
    </w:p>
    <w:p w:rsidR="00EF789A" w:rsidRDefault="00083372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pallet truck </w:t>
      </w:r>
      <w:r w:rsidR="00A84205">
        <w:rPr>
          <w:sz w:val="24"/>
          <w:lang w:eastAsia="zh-CN"/>
        </w:rPr>
        <w:t xml:space="preserve">to </w:t>
      </w:r>
      <w:r w:rsidR="00E14B73">
        <w:rPr>
          <w:sz w:val="24"/>
          <w:lang w:eastAsia="zh-CN"/>
        </w:rPr>
        <w:t>equipment</w:t>
      </w:r>
      <w:r w:rsidR="00EF789A">
        <w:rPr>
          <w:sz w:val="24"/>
          <w:lang w:eastAsia="zh-CN"/>
        </w:rPr>
        <w:t xml:space="preserve"> base for the move</w:t>
      </w:r>
    </w:p>
    <w:p w:rsidR="000D3C89" w:rsidRPr="00EF789A" w:rsidRDefault="00742D3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E14B73">
        <w:rPr>
          <w:sz w:val="24"/>
          <w:lang w:eastAsia="zh-CN"/>
        </w:rPr>
        <w:t>and position equipment</w:t>
      </w:r>
      <w:r w:rsidR="00EF789A">
        <w:rPr>
          <w:sz w:val="24"/>
          <w:lang w:eastAsia="zh-CN"/>
        </w:rPr>
        <w:t xml:space="preserve"> to the designated location</w:t>
      </w:r>
      <w:r w:rsidR="00E14B73">
        <w:rPr>
          <w:sz w:val="24"/>
          <w:lang w:eastAsia="zh-CN"/>
        </w:rPr>
        <w:t xml:space="preserve"> at ground floor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225C1" w:rsidRDefault="008225C1">
      <w:r>
        <w:separator/>
      </w:r>
    </w:p>
  </w:endnote>
  <w:endnote w:type="continuationSeparator" w:id="0">
    <w:p w:rsidR="008225C1" w:rsidRDefault="008225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14B7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14B7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225C1" w:rsidRDefault="008225C1">
      <w:r>
        <w:separator/>
      </w:r>
    </w:p>
  </w:footnote>
  <w:footnote w:type="continuationSeparator" w:id="0">
    <w:p w:rsidR="008225C1" w:rsidRDefault="008225C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E14B7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6D440D">
      <w:t>6</w:t>
    </w:r>
    <w:r>
      <w:t xml:space="preserve">2824175, </w:t>
    </w:r>
    <w:r w:rsidR="006D440D">
      <w:t>6</w:t>
    </w:r>
    <w:r>
      <w:t xml:space="preserve">2828203, </w:t>
    </w:r>
    <w:r w:rsidR="006D440D">
      <w:t>6</w:t>
    </w:r>
    <w:r>
      <w:t xml:space="preserve">2826020, Fax : </w:t>
    </w:r>
    <w:r w:rsidR="006D440D">
      <w:t>6</w:t>
    </w:r>
    <w:r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E14B73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83372"/>
    <w:rsid w:val="000C68D5"/>
    <w:rsid w:val="000D3C89"/>
    <w:rsid w:val="000D3F7C"/>
    <w:rsid w:val="001268A8"/>
    <w:rsid w:val="00136332"/>
    <w:rsid w:val="00141D73"/>
    <w:rsid w:val="00147D28"/>
    <w:rsid w:val="001F5380"/>
    <w:rsid w:val="00241657"/>
    <w:rsid w:val="00257C21"/>
    <w:rsid w:val="003571AC"/>
    <w:rsid w:val="003C43A5"/>
    <w:rsid w:val="003D3BEA"/>
    <w:rsid w:val="00466C7A"/>
    <w:rsid w:val="005333BC"/>
    <w:rsid w:val="00634800"/>
    <w:rsid w:val="006467DA"/>
    <w:rsid w:val="00663BC0"/>
    <w:rsid w:val="006D440D"/>
    <w:rsid w:val="007066F2"/>
    <w:rsid w:val="00735210"/>
    <w:rsid w:val="00742D33"/>
    <w:rsid w:val="008225C1"/>
    <w:rsid w:val="00895D5D"/>
    <w:rsid w:val="0089628B"/>
    <w:rsid w:val="00933FF0"/>
    <w:rsid w:val="00971AE8"/>
    <w:rsid w:val="0099046A"/>
    <w:rsid w:val="00A1115F"/>
    <w:rsid w:val="00A84205"/>
    <w:rsid w:val="00A93B6F"/>
    <w:rsid w:val="00AB583B"/>
    <w:rsid w:val="00B61A87"/>
    <w:rsid w:val="00BA65F8"/>
    <w:rsid w:val="00BF1F53"/>
    <w:rsid w:val="00C95881"/>
    <w:rsid w:val="00D51A21"/>
    <w:rsid w:val="00E14B73"/>
    <w:rsid w:val="00E76DB5"/>
    <w:rsid w:val="00EC1220"/>
    <w:rsid w:val="00EC37A1"/>
    <w:rsid w:val="00EF789A"/>
    <w:rsid w:val="00F3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2228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2015-03-05T03:06:00Z</cp:lastPrinted>
  <dcterms:created xsi:type="dcterms:W3CDTF">2017-06-13T01:21:00Z</dcterms:created>
  <dcterms:modified xsi:type="dcterms:W3CDTF">2017-06-13T01:21:00Z</dcterms:modified>
</cp:coreProperties>
</file>