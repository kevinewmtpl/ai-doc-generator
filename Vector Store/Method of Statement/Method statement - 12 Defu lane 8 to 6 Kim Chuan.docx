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10250">
      <w:pPr>
        <w:rPr>
          <w:sz w:val="24"/>
          <w:lang w:eastAsia="zh-CN"/>
        </w:rPr>
      </w:pPr>
      <w:r>
        <w:rPr>
          <w:sz w:val="24"/>
        </w:rPr>
        <w:t>Date: 24</w:t>
      </w:r>
      <w:r w:rsidRPr="00810250">
        <w:rPr>
          <w:sz w:val="24"/>
          <w:vertAlign w:val="superscript"/>
        </w:rPr>
        <w:t>th</w:t>
      </w:r>
      <w:r w:rsidR="001B08B5">
        <w:rPr>
          <w:sz w:val="24"/>
        </w:rPr>
        <w:t xml:space="preserve"> July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08B5" w:rsidRDefault="00B21972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13BCC">
        <w:rPr>
          <w:sz w:val="24"/>
          <w:lang w:eastAsia="zh-CN"/>
        </w:rPr>
        <w:t>shift out 9 unit machine from production area to loading bay @ old factory, load onto lorry chassis, secured machine with strapping belt and deliver to new factory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1)</w:t>
      </w:r>
    </w:p>
    <w:p w:rsidR="00413BCC" w:rsidRP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Unload, shift &amp; position to 5</w:t>
      </w:r>
      <w:r w:rsidRPr="00810250">
        <w:rPr>
          <w:b/>
          <w:sz w:val="24"/>
          <w:szCs w:val="24"/>
          <w:u w:val="single"/>
          <w:vertAlign w:val="superscript"/>
          <w:lang w:eastAsia="zh-CN"/>
        </w:rPr>
        <w:t>th</w:t>
      </w:r>
      <w:r>
        <w:rPr>
          <w:b/>
          <w:sz w:val="24"/>
          <w:szCs w:val="24"/>
          <w:u w:val="single"/>
          <w:lang w:eastAsia="zh-CN"/>
        </w:rPr>
        <w:t xml:space="preserve"> floor via cargo lift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SHP2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SPH1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E50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NAF 470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SPA 750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2)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Hoist up to 5</w:t>
      </w:r>
      <w:r w:rsidRPr="00810250">
        <w:rPr>
          <w:b/>
          <w:sz w:val="24"/>
          <w:u w:val="single"/>
          <w:vertAlign w:val="superscript"/>
          <w:lang w:eastAsia="zh-CN"/>
        </w:rPr>
        <w:t>th</w:t>
      </w:r>
      <w:r>
        <w:rPr>
          <w:b/>
          <w:sz w:val="24"/>
          <w:u w:val="single"/>
          <w:lang w:eastAsia="zh-CN"/>
        </w:rPr>
        <w:t xml:space="preserve"> floor using platform &amp; mobile/lorry crane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Comelz XL, CZ-XL 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NEK 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Hydraulic Hot Tapping </w:t>
      </w:r>
    </w:p>
    <w:p w:rsidR="00810250" w:rsidRP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Toggle machine – to unload from forwarder lorry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86030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TBA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10250">
      <w:pPr>
        <w:pStyle w:val="Heading4"/>
      </w:pPr>
      <w:r>
        <w:t xml:space="preserve">From 12 Defu Lane 8 </w:t>
      </w:r>
      <w:r w:rsidR="00A13DD8">
        <w:t xml:space="preserve"> </w:t>
      </w:r>
      <w:r>
        <w:t xml:space="preserve"> -  </w:t>
      </w:r>
      <w:r w:rsidR="00A13DD8">
        <w:t xml:space="preserve"> </w:t>
      </w:r>
      <w:r>
        <w:t xml:space="preserve">6 Kim Chuan </w:t>
      </w:r>
      <w:r w:rsidR="00EF4084">
        <w:t xml:space="preserve">Rd </w:t>
      </w:r>
    </w:p>
    <w:p w:rsidR="00894879" w:rsidRPr="00894879" w:rsidRDefault="00A13DD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Heng Long Leather Co.</w:t>
      </w:r>
      <w:r w:rsidR="006F5A8E">
        <w:rPr>
          <w:sz w:val="24"/>
          <w:szCs w:val="24"/>
          <w:lang w:eastAsia="zh-CN"/>
        </w:rPr>
        <w:t xml:space="preserve"> </w:t>
      </w:r>
      <w:r w:rsidR="00C96DE5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B4B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85883" w:rsidRDefault="009858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85883" w:rsidRDefault="009858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forklift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</w:t>
      </w:r>
      <w:r w:rsidR="00985883">
        <w:rPr>
          <w:sz w:val="24"/>
          <w:lang w:eastAsia="zh-CN"/>
        </w:rPr>
        <w:t xml:space="preserve">loading/unloading bay and </w:t>
      </w:r>
      <w:r w:rsidR="00B57912">
        <w:rPr>
          <w:sz w:val="24"/>
          <w:lang w:eastAsia="zh-CN"/>
        </w:rPr>
        <w:t>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C71E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A13DD8" w:rsidRDefault="00A13DD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985883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="009C71ED"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9C71ED">
        <w:rPr>
          <w:sz w:val="24"/>
          <w:lang w:eastAsia="zh-CN"/>
        </w:rPr>
        <w:t>e crane t</w:t>
      </w:r>
      <w:r w:rsidR="00985883">
        <w:rPr>
          <w:sz w:val="24"/>
          <w:lang w:eastAsia="zh-CN"/>
        </w:rPr>
        <w:t>o hoist up machine to 5</w:t>
      </w:r>
      <w:r w:rsidR="009C71ED"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</w:t>
      </w:r>
      <w:r w:rsidR="009C71ED">
        <w:rPr>
          <w:sz w:val="24"/>
          <w:lang w:eastAsia="zh-CN"/>
        </w:rPr>
        <w:t>on</w:t>
      </w:r>
      <w:r w:rsidR="00EC0AFE">
        <w:rPr>
          <w:sz w:val="24"/>
          <w:lang w:eastAsia="zh-CN"/>
        </w:rPr>
        <w:t>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5883" w:rsidRDefault="00985883" w:rsidP="009858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C329E" w:rsidRPr="003E0A90" w:rsidRDefault="00985883" w:rsidP="0098588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3E0A90"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CDF" w:rsidRDefault="005D7CDF">
      <w:r>
        <w:separator/>
      </w:r>
    </w:p>
  </w:endnote>
  <w:endnote w:type="continuationSeparator" w:id="0">
    <w:p w:rsidR="005D7CDF" w:rsidRDefault="005D7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603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6030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CDF" w:rsidRDefault="005D7CDF">
      <w:r>
        <w:separator/>
      </w:r>
    </w:p>
  </w:footnote>
  <w:footnote w:type="continuationSeparator" w:id="0">
    <w:p w:rsidR="005D7CDF" w:rsidRDefault="005D7C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D7CD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D7CD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1B08B5"/>
    <w:rsid w:val="001E1F97"/>
    <w:rsid w:val="001E45C8"/>
    <w:rsid w:val="00281171"/>
    <w:rsid w:val="002D0161"/>
    <w:rsid w:val="002E007D"/>
    <w:rsid w:val="002F4DDD"/>
    <w:rsid w:val="00380264"/>
    <w:rsid w:val="0038611E"/>
    <w:rsid w:val="003E0A90"/>
    <w:rsid w:val="00413BCC"/>
    <w:rsid w:val="004913AB"/>
    <w:rsid w:val="00491CDF"/>
    <w:rsid w:val="00500442"/>
    <w:rsid w:val="0052116C"/>
    <w:rsid w:val="005A1F43"/>
    <w:rsid w:val="005B368A"/>
    <w:rsid w:val="005B4B5E"/>
    <w:rsid w:val="005C329E"/>
    <w:rsid w:val="005D7CDF"/>
    <w:rsid w:val="00607F44"/>
    <w:rsid w:val="00664E02"/>
    <w:rsid w:val="00672CA0"/>
    <w:rsid w:val="006A2478"/>
    <w:rsid w:val="006F5A8E"/>
    <w:rsid w:val="00701B5C"/>
    <w:rsid w:val="00722A7B"/>
    <w:rsid w:val="007276CD"/>
    <w:rsid w:val="007B51BD"/>
    <w:rsid w:val="007D3772"/>
    <w:rsid w:val="00810250"/>
    <w:rsid w:val="008555AC"/>
    <w:rsid w:val="00860302"/>
    <w:rsid w:val="00894879"/>
    <w:rsid w:val="008C0E41"/>
    <w:rsid w:val="00902F17"/>
    <w:rsid w:val="00966F5B"/>
    <w:rsid w:val="00980AC3"/>
    <w:rsid w:val="00985883"/>
    <w:rsid w:val="009A7BDD"/>
    <w:rsid w:val="009C71ED"/>
    <w:rsid w:val="009E20E6"/>
    <w:rsid w:val="009E3DD0"/>
    <w:rsid w:val="00A10F11"/>
    <w:rsid w:val="00A13DD8"/>
    <w:rsid w:val="00B21972"/>
    <w:rsid w:val="00B56650"/>
    <w:rsid w:val="00B57912"/>
    <w:rsid w:val="00B7163D"/>
    <w:rsid w:val="00B7239B"/>
    <w:rsid w:val="00C3785C"/>
    <w:rsid w:val="00C44C52"/>
    <w:rsid w:val="00C96DE5"/>
    <w:rsid w:val="00CD4486"/>
    <w:rsid w:val="00D00F22"/>
    <w:rsid w:val="00D83EFC"/>
    <w:rsid w:val="00D856F6"/>
    <w:rsid w:val="00DF225D"/>
    <w:rsid w:val="00E37853"/>
    <w:rsid w:val="00E70F6C"/>
    <w:rsid w:val="00E97C62"/>
    <w:rsid w:val="00EB390A"/>
    <w:rsid w:val="00EC0AFE"/>
    <w:rsid w:val="00EF4084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2018-07-24T05:12:00Z</cp:lastPrinted>
  <dcterms:created xsi:type="dcterms:W3CDTF">2018-07-24T01:36:00Z</dcterms:created>
  <dcterms:modified xsi:type="dcterms:W3CDTF">2018-07-24T05:12:00Z</dcterms:modified>
</cp:coreProperties>
</file>