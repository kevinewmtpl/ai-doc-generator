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70B7A">
      <w:pPr>
        <w:rPr>
          <w:sz w:val="24"/>
          <w:lang w:eastAsia="zh-CN"/>
        </w:rPr>
      </w:pPr>
      <w:r>
        <w:rPr>
          <w:sz w:val="24"/>
        </w:rPr>
        <w:t>Date: 19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Oct</w:t>
      </w:r>
      <w:r w:rsidR="00CF6063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DF2C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crane to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insert rollers/pallet truck to machine base, </w:t>
      </w:r>
      <w:r w:rsidR="0081336E">
        <w:rPr>
          <w:sz w:val="24"/>
          <w:lang w:eastAsia="zh-CN"/>
        </w:rPr>
        <w:t xml:space="preserve">shift and position into customer premise </w:t>
      </w:r>
      <w:r w:rsidR="00294E87">
        <w:rPr>
          <w:sz w:val="24"/>
          <w:lang w:eastAsia="zh-CN"/>
        </w:rPr>
        <w:t>at ground floor</w:t>
      </w:r>
      <w:bookmarkStart w:id="0" w:name="_GoBack"/>
      <w:bookmarkEnd w:id="0"/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Mazak QT 150M</w:t>
      </w:r>
      <w:r w:rsidR="00370D03">
        <w:rPr>
          <w:sz w:val="24"/>
          <w:lang w:eastAsia="zh-CN"/>
        </w:rPr>
        <w:t xml:space="preserve"> </w:t>
      </w:r>
    </w:p>
    <w:p w:rsidR="00370B7A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1.7m x 2.2m x 1.590 m </w:t>
      </w:r>
    </w:p>
    <w:p w:rsidR="008D1F25" w:rsidRPr="008D1F25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3, 900</w:t>
      </w:r>
      <w:r w:rsidR="00370D03">
        <w:rPr>
          <w:sz w:val="24"/>
          <w:lang w:eastAsia="zh-CN"/>
        </w:rPr>
        <w:t xml:space="preserve"> kgs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24/10/2018   -   10:00</w:t>
      </w:r>
      <w:r w:rsidR="00370D03">
        <w:rPr>
          <w:sz w:val="24"/>
          <w:lang w:eastAsia="zh-CN"/>
        </w:rPr>
        <w:t xml:space="preserve"> </w:t>
      </w:r>
      <w:r w:rsidR="00CF6063">
        <w:rPr>
          <w:sz w:val="24"/>
          <w:lang w:eastAsia="zh-CN"/>
        </w:rPr>
        <w:t xml:space="preserve">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70B7A" w:rsidP="00707B09">
      <w:pPr>
        <w:pStyle w:val="Heading4"/>
      </w:pPr>
      <w:r>
        <w:t>7 Benoi Crescent</w:t>
      </w:r>
    </w:p>
    <w:p w:rsidR="00707B09" w:rsidRPr="00707B09" w:rsidRDefault="00370B7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Reda Production Systems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70D03">
        <w:rPr>
          <w:sz w:val="24"/>
          <w:lang w:eastAsia="zh-CN"/>
        </w:rPr>
        <w:t>/rollers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A07FF" w:rsidRDefault="001A07FF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:rsidR="00370D03" w:rsidRDefault="00370B7A" w:rsidP="00370B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370D03">
        <w:rPr>
          <w:sz w:val="24"/>
          <w:lang w:eastAsia="zh-CN"/>
        </w:rPr>
        <w:t xml:space="preserve"> from lorry chassis</w:t>
      </w:r>
    </w:p>
    <w:p w:rsidR="001A1E38" w:rsidRPr="00370B7A" w:rsidRDefault="001A1E38" w:rsidP="00370B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1A07FF">
        <w:rPr>
          <w:sz w:val="24"/>
          <w:lang w:eastAsia="zh-CN"/>
        </w:rPr>
        <w:t>/rollers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</w:t>
      </w:r>
      <w:r w:rsidR="001A1E38">
        <w:rPr>
          <w:sz w:val="24"/>
          <w:lang w:eastAsia="zh-CN"/>
        </w:rPr>
        <w:t xml:space="preserve"> 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 xml:space="preserve">machine into </w:t>
      </w:r>
      <w:r w:rsidR="001A07FF">
        <w:rPr>
          <w:sz w:val="24"/>
          <w:lang w:eastAsia="zh-CN"/>
        </w:rPr>
        <w:t>customer premise</w:t>
      </w:r>
      <w:r w:rsidR="001A1E38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r w:rsidR="001A07FF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290" w:rsidRDefault="005C3290">
      <w:r>
        <w:separator/>
      </w:r>
    </w:p>
  </w:endnote>
  <w:endnote w:type="continuationSeparator" w:id="0">
    <w:p w:rsidR="005C3290" w:rsidRDefault="005C3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2CD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2CD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290" w:rsidRDefault="005C3290">
      <w:r>
        <w:separator/>
      </w:r>
    </w:p>
  </w:footnote>
  <w:footnote w:type="continuationSeparator" w:id="0">
    <w:p w:rsidR="005C3290" w:rsidRDefault="005C32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C32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C329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A07FF"/>
    <w:rsid w:val="001A1E38"/>
    <w:rsid w:val="00205704"/>
    <w:rsid w:val="00294E87"/>
    <w:rsid w:val="0030061F"/>
    <w:rsid w:val="00370B7A"/>
    <w:rsid w:val="00370D03"/>
    <w:rsid w:val="00425424"/>
    <w:rsid w:val="005C3290"/>
    <w:rsid w:val="00684C71"/>
    <w:rsid w:val="00685287"/>
    <w:rsid w:val="006B6525"/>
    <w:rsid w:val="00707B09"/>
    <w:rsid w:val="007E7225"/>
    <w:rsid w:val="00805829"/>
    <w:rsid w:val="0081336E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DF2CD5"/>
    <w:rsid w:val="00E9120A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2018-09-18T06:20:00Z</cp:lastPrinted>
  <dcterms:created xsi:type="dcterms:W3CDTF">2018-10-18T02:02:00Z</dcterms:created>
  <dcterms:modified xsi:type="dcterms:W3CDTF">2018-10-18T04:53:00Z</dcterms:modified>
</cp:coreProperties>
</file>