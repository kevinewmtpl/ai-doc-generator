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120" w:rsidRDefault="003C5120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B20F0">
      <w:pPr>
        <w:rPr>
          <w:sz w:val="24"/>
          <w:lang w:eastAsia="zh-CN"/>
        </w:rPr>
      </w:pPr>
      <w:r>
        <w:rPr>
          <w:sz w:val="24"/>
        </w:rPr>
        <w:t>Date: 08</w:t>
      </w:r>
      <w:r w:rsidR="00B97620" w:rsidRPr="00B97620">
        <w:rPr>
          <w:sz w:val="24"/>
          <w:vertAlign w:val="superscript"/>
        </w:rPr>
        <w:t>th</w:t>
      </w:r>
      <w:r w:rsidR="00B97620">
        <w:rPr>
          <w:sz w:val="24"/>
        </w:rPr>
        <w:t xml:space="preserve"> Dec</w:t>
      </w:r>
      <w:r w:rsidR="00B8705A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97620">
        <w:rPr>
          <w:sz w:val="24"/>
          <w:lang w:eastAsia="zh-CN"/>
        </w:rPr>
        <w:t>unload 11 packages of 1 unit Fiber Optic Laser Cutting machine from 1 x 40ft HQ and 1 x 40ft OT container</w:t>
      </w:r>
      <w:r w:rsidR="00B8705A">
        <w:rPr>
          <w:sz w:val="24"/>
          <w:lang w:eastAsia="zh-CN"/>
        </w:rPr>
        <w:t>,</w:t>
      </w:r>
      <w:r w:rsidR="00496E5B">
        <w:rPr>
          <w:sz w:val="24"/>
          <w:lang w:eastAsia="zh-CN"/>
        </w:rPr>
        <w:t xml:space="preserve"> </w:t>
      </w:r>
      <w:r w:rsidR="00B8705A">
        <w:rPr>
          <w:sz w:val="24"/>
          <w:lang w:eastAsia="zh-CN"/>
        </w:rPr>
        <w:t xml:space="preserve">transfer </w:t>
      </w:r>
      <w:r w:rsidR="00B97620">
        <w:rPr>
          <w:sz w:val="24"/>
          <w:lang w:eastAsia="zh-CN"/>
        </w:rPr>
        <w:t xml:space="preserve">main machine </w:t>
      </w:r>
      <w:r w:rsidR="001C7C02">
        <w:rPr>
          <w:sz w:val="24"/>
          <w:lang w:eastAsia="zh-CN"/>
        </w:rPr>
        <w:t>on</w:t>
      </w:r>
      <w:r w:rsidR="00B97620">
        <w:rPr>
          <w:sz w:val="24"/>
          <w:lang w:eastAsia="zh-CN"/>
        </w:rPr>
        <w:t>to low bed, transport to 5</w:t>
      </w:r>
      <w:r w:rsidR="00B97620" w:rsidRPr="00B97620">
        <w:rPr>
          <w:sz w:val="24"/>
          <w:vertAlign w:val="superscript"/>
          <w:lang w:eastAsia="zh-CN"/>
        </w:rPr>
        <w:t>th</w:t>
      </w:r>
      <w:r w:rsidR="00B97620">
        <w:rPr>
          <w:sz w:val="24"/>
          <w:lang w:eastAsia="zh-CN"/>
        </w:rPr>
        <w:t xml:space="preserve"> </w:t>
      </w:r>
      <w:r w:rsidR="00A5122E">
        <w:rPr>
          <w:sz w:val="24"/>
          <w:lang w:eastAsia="zh-CN"/>
        </w:rPr>
        <w:t xml:space="preserve">floor via ramp up and using </w:t>
      </w:r>
      <w:r w:rsidR="00B97620">
        <w:rPr>
          <w:sz w:val="24"/>
          <w:lang w:eastAsia="zh-CN"/>
        </w:rPr>
        <w:t xml:space="preserve">lorry crane to hoist down and </w:t>
      </w:r>
      <w:r w:rsidR="00A5122E">
        <w:rPr>
          <w:sz w:val="24"/>
          <w:lang w:eastAsia="zh-CN"/>
        </w:rPr>
        <w:t xml:space="preserve">machine </w:t>
      </w:r>
      <w:r w:rsidR="00B97620">
        <w:rPr>
          <w:sz w:val="24"/>
          <w:lang w:eastAsia="zh-CN"/>
        </w:rPr>
        <w:t>position to location</w:t>
      </w:r>
    </w:p>
    <w:p w:rsidR="006C3719" w:rsidRDefault="006C3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C3719" w:rsidRDefault="006C37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C3719" w:rsidRPr="006C3719" w:rsidRDefault="00A5122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Fiber Laser Cutting </w:t>
      </w:r>
    </w:p>
    <w:p w:rsidR="006C3719" w:rsidRDefault="009830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5700 x 4680 x 2360 mm</w:t>
      </w:r>
    </w:p>
    <w:p w:rsidR="006C3719" w:rsidRPr="00B97620" w:rsidRDefault="00BB20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11, 005</w:t>
      </w:r>
      <w:r w:rsidR="0098300F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512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15/12/2017   -   09:45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5122E" w:rsidP="00707B09">
      <w:pPr>
        <w:pStyle w:val="Heading4"/>
      </w:pPr>
      <w:r>
        <w:t>No 71 Woodlands Ave 10 #05-13</w:t>
      </w:r>
    </w:p>
    <w:p w:rsidR="00707B09" w:rsidRPr="00707B09" w:rsidRDefault="0098300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Tech VJ Engineering Pte Ltd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96E5B" w:rsidRDefault="00A801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496E5B">
        <w:rPr>
          <w:sz w:val="24"/>
          <w:lang w:eastAsia="zh-CN"/>
        </w:rPr>
        <w:t>orry crane</w:t>
      </w:r>
    </w:p>
    <w:p w:rsidR="00BB20F0" w:rsidRDefault="00BB20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064FD7" w:rsidRDefault="00983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E0690">
        <w:rPr>
          <w:sz w:val="24"/>
          <w:lang w:eastAsia="zh-CN"/>
        </w:rPr>
        <w:t>low loader</w:t>
      </w:r>
    </w:p>
    <w:p w:rsidR="0098300F" w:rsidRDefault="00983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496E5B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983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3C5120">
        <w:rPr>
          <w:sz w:val="24"/>
          <w:lang w:eastAsia="zh-CN"/>
        </w:rPr>
        <w:t xml:space="preserve">crane </w:t>
      </w:r>
      <w:r w:rsidR="006C3719">
        <w:rPr>
          <w:sz w:val="24"/>
          <w:lang w:eastAsia="zh-CN"/>
        </w:rPr>
        <w:t xml:space="preserve">parking </w:t>
      </w:r>
      <w:r w:rsidR="003C5120">
        <w:rPr>
          <w:sz w:val="24"/>
          <w:lang w:eastAsia="zh-CN"/>
        </w:rPr>
        <w:t xml:space="preserve">area and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5122E" w:rsidRDefault="00A5122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3C5120" w:rsidRDefault="003C51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96E5B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E16D7E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</w:t>
      </w:r>
      <w:r w:rsidR="00A80132">
        <w:rPr>
          <w:sz w:val="24"/>
          <w:lang w:eastAsia="zh-CN"/>
        </w:rPr>
        <w:t>, mobile/lorry crane operator</w:t>
      </w:r>
      <w:r w:rsidR="00A44831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A80132" w:rsidRDefault="00A80132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 w:rsidP="00A8013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</w:t>
      </w:r>
    </w:p>
    <w:p w:rsidR="00684C71" w:rsidRDefault="0098300F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50 ton lorry </w:t>
      </w:r>
      <w:r w:rsidR="00A80132">
        <w:rPr>
          <w:sz w:val="24"/>
          <w:lang w:eastAsia="zh-CN"/>
        </w:rPr>
        <w:t>crane to park designated location</w:t>
      </w:r>
    </w:p>
    <w:p w:rsidR="00893666" w:rsidRDefault="00A80132" w:rsidP="00A801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</w:t>
      </w:r>
      <w:r w:rsidR="00BB20F0">
        <w:rPr>
          <w:sz w:val="24"/>
          <w:lang w:eastAsia="zh-CN"/>
        </w:rPr>
        <w:t xml:space="preserve">p machine from OT container, </w:t>
      </w:r>
      <w:r w:rsidR="0098300F">
        <w:rPr>
          <w:sz w:val="24"/>
          <w:lang w:eastAsia="zh-CN"/>
        </w:rPr>
        <w:t>load to low loader</w:t>
      </w:r>
      <w:r w:rsidR="00BB20F0">
        <w:rPr>
          <w:sz w:val="24"/>
          <w:lang w:eastAsia="zh-CN"/>
        </w:rPr>
        <w:t xml:space="preserve"> and secured with strapping belt</w:t>
      </w:r>
      <w:bookmarkStart w:id="0" w:name="_GoBack"/>
      <w:bookmarkEnd w:id="0"/>
    </w:p>
    <w:p w:rsidR="00A80132" w:rsidRDefault="0098300F" w:rsidP="00A801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 to t</w:t>
      </w:r>
      <w:r w:rsidR="00A80132">
        <w:rPr>
          <w:sz w:val="24"/>
          <w:lang w:eastAsia="zh-CN"/>
        </w:rPr>
        <w:t>rans</w:t>
      </w:r>
      <w:r>
        <w:rPr>
          <w:sz w:val="24"/>
          <w:lang w:eastAsia="zh-CN"/>
        </w:rPr>
        <w:t>port machine to 5</w:t>
      </w:r>
      <w:r w:rsidRPr="0098300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ramp up</w:t>
      </w:r>
    </w:p>
    <w:p w:rsidR="0098300F" w:rsidRPr="00A80132" w:rsidRDefault="0098300F" w:rsidP="00A801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hoist down machine from low loader</w:t>
      </w:r>
    </w:p>
    <w:p w:rsidR="00A44831" w:rsidRPr="00A80132" w:rsidRDefault="0098300F" w:rsidP="00A801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1973AD" w:rsidRPr="00FD77AF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893666">
        <w:rPr>
          <w:sz w:val="24"/>
          <w:lang w:eastAsia="zh-CN"/>
        </w:rPr>
        <w:t>t and position machine to the</w:t>
      </w:r>
      <w:r>
        <w:rPr>
          <w:sz w:val="24"/>
          <w:lang w:eastAsia="zh-CN"/>
        </w:rPr>
        <w:t xml:space="preserve">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73596E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73596E" w:rsidP="0083012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73596E" w:rsidRDefault="0073596E" w:rsidP="0083012A">
      <w:pPr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73596E" w:rsidRDefault="0073596E" w:rsidP="00830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MOS subject to change by supervisor/lifting supervisor on site</w:t>
      </w:r>
    </w:p>
    <w:p w:rsidR="0073596E" w:rsidRPr="0073596E" w:rsidRDefault="0073596E" w:rsidP="0083012A">
      <w:pPr>
        <w:rPr>
          <w:sz w:val="24"/>
          <w:szCs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7EA" w:rsidRDefault="002F17EA">
      <w:r>
        <w:separator/>
      </w:r>
    </w:p>
  </w:endnote>
  <w:endnote w:type="continuationSeparator" w:id="0">
    <w:p w:rsidR="002F17EA" w:rsidRDefault="002F1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20F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20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7EA" w:rsidRDefault="002F17EA">
      <w:r>
        <w:separator/>
      </w:r>
    </w:p>
  </w:footnote>
  <w:footnote w:type="continuationSeparator" w:id="0">
    <w:p w:rsidR="002F17EA" w:rsidRDefault="002F17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F17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F17E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4FD7"/>
    <w:rsid w:val="000801A2"/>
    <w:rsid w:val="000D1431"/>
    <w:rsid w:val="001973AD"/>
    <w:rsid w:val="001C7C02"/>
    <w:rsid w:val="001D3E48"/>
    <w:rsid w:val="00205704"/>
    <w:rsid w:val="002F17EA"/>
    <w:rsid w:val="002F3495"/>
    <w:rsid w:val="003C5120"/>
    <w:rsid w:val="004135BC"/>
    <w:rsid w:val="00496E5B"/>
    <w:rsid w:val="004F1323"/>
    <w:rsid w:val="00576F0C"/>
    <w:rsid w:val="005E0690"/>
    <w:rsid w:val="00601FD2"/>
    <w:rsid w:val="00684C71"/>
    <w:rsid w:val="006B6525"/>
    <w:rsid w:val="006C3719"/>
    <w:rsid w:val="00707B09"/>
    <w:rsid w:val="0073596E"/>
    <w:rsid w:val="007602C7"/>
    <w:rsid w:val="007A3D84"/>
    <w:rsid w:val="007D680E"/>
    <w:rsid w:val="007E7225"/>
    <w:rsid w:val="0081336E"/>
    <w:rsid w:val="0083012A"/>
    <w:rsid w:val="00893666"/>
    <w:rsid w:val="008F1C49"/>
    <w:rsid w:val="0098300F"/>
    <w:rsid w:val="00A44831"/>
    <w:rsid w:val="00A5122E"/>
    <w:rsid w:val="00A64537"/>
    <w:rsid w:val="00A80132"/>
    <w:rsid w:val="00B8705A"/>
    <w:rsid w:val="00B97620"/>
    <w:rsid w:val="00BB20F0"/>
    <w:rsid w:val="00BF4FF5"/>
    <w:rsid w:val="00C73140"/>
    <w:rsid w:val="00DC294D"/>
    <w:rsid w:val="00E16D7E"/>
    <w:rsid w:val="00E25E6A"/>
    <w:rsid w:val="00E559CB"/>
    <w:rsid w:val="00E9120A"/>
    <w:rsid w:val="00ED1FB8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2017-12-08T02:03:00Z</cp:lastPrinted>
  <dcterms:created xsi:type="dcterms:W3CDTF">2017-12-06T06:11:00Z</dcterms:created>
  <dcterms:modified xsi:type="dcterms:W3CDTF">2017-12-08T02:03:00Z</dcterms:modified>
</cp:coreProperties>
</file>