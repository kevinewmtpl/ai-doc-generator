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67B1" w:rsidRDefault="007867B1">
      <w:pPr>
        <w:rPr>
          <w:sz w:val="24"/>
        </w:rPr>
      </w:pPr>
    </w:p>
    <w:p w:rsidR="006467DA" w:rsidRDefault="00695E54">
      <w:pPr>
        <w:rPr>
          <w:sz w:val="24"/>
          <w:lang w:eastAsia="zh-CN"/>
        </w:rPr>
      </w:pPr>
      <w:r>
        <w:rPr>
          <w:sz w:val="24"/>
        </w:rPr>
        <w:t>Date: 08</w:t>
      </w:r>
      <w:r w:rsidRPr="00695E54">
        <w:rPr>
          <w:sz w:val="24"/>
          <w:vertAlign w:val="superscript"/>
        </w:rPr>
        <w:t>th</w:t>
      </w:r>
      <w:r w:rsidR="008E7632"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67B1" w:rsidRPr="00695E5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695E54">
        <w:rPr>
          <w:sz w:val="24"/>
          <w:lang w:eastAsia="zh-CN"/>
        </w:rPr>
        <w:t xml:space="preserve"> </w:t>
      </w:r>
      <w:r w:rsidR="007867B1">
        <w:rPr>
          <w:sz w:val="24"/>
          <w:lang w:eastAsia="zh-CN"/>
        </w:rPr>
        <w:t xml:space="preserve">machine </w:t>
      </w:r>
      <w:r w:rsidR="004B3B88">
        <w:rPr>
          <w:sz w:val="24"/>
          <w:lang w:eastAsia="zh-CN"/>
        </w:rPr>
        <w:t>from production area to loading</w:t>
      </w:r>
      <w:r w:rsidR="008653C5">
        <w:rPr>
          <w:sz w:val="24"/>
          <w:lang w:eastAsia="zh-CN"/>
        </w:rPr>
        <w:t xml:space="preserve"> bay</w:t>
      </w:r>
      <w:r w:rsidR="004B3B88">
        <w:rPr>
          <w:sz w:val="24"/>
          <w:lang w:eastAsia="zh-CN"/>
        </w:rPr>
        <w:t xml:space="preserve">, </w:t>
      </w:r>
      <w:r w:rsidR="007867B1">
        <w:rPr>
          <w:sz w:val="24"/>
          <w:lang w:eastAsia="zh-CN"/>
        </w:rPr>
        <w:t>load up onto lor</w:t>
      </w:r>
      <w:r w:rsidR="00695E54">
        <w:rPr>
          <w:sz w:val="24"/>
          <w:lang w:eastAsia="zh-CN"/>
        </w:rPr>
        <w:t xml:space="preserve">ry chassis, transport out to next building, hoist down, shift and position into factory premise </w:t>
      </w:r>
    </w:p>
    <w:p w:rsidR="00000AD9" w:rsidRPr="00000AD9" w:rsidRDefault="00000A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2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95E54">
      <w:pPr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7867B1">
        <w:rPr>
          <w:sz w:val="24"/>
          <w:lang w:eastAsia="zh-CN"/>
        </w:rPr>
        <w:t>/01/24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360F" w:rsidRDefault="00C236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2360F" w:rsidRDefault="007867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C2360F">
        <w:rPr>
          <w:bCs/>
          <w:sz w:val="24"/>
          <w:szCs w:val="24"/>
          <w:lang w:eastAsia="zh-CN"/>
        </w:rPr>
        <w:t xml:space="preserve"> am </w:t>
      </w:r>
    </w:p>
    <w:p w:rsidR="00C2360F" w:rsidRPr="00C2360F" w:rsidRDefault="00C236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695E54" w:rsidP="000B3538">
      <w:pPr>
        <w:pStyle w:val="Heading4"/>
      </w:pPr>
      <w:r>
        <w:t xml:space="preserve">17 Kian Teck Crescent </w:t>
      </w:r>
    </w:p>
    <w:p w:rsidR="000B3538" w:rsidRPr="000B3538" w:rsidRDefault="00695E54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Perfect Team Engineering</w:t>
      </w:r>
      <w:r w:rsidR="004B3B88">
        <w:rPr>
          <w:sz w:val="24"/>
          <w:szCs w:val="24"/>
          <w:lang w:eastAsia="zh-CN"/>
        </w:rPr>
        <w:t xml:space="preserve"> </w:t>
      </w:r>
      <w:r w:rsidR="000B3538">
        <w:rPr>
          <w:sz w:val="24"/>
          <w:szCs w:val="24"/>
          <w:lang w:eastAsia="zh-CN"/>
        </w:rPr>
        <w:t>Pte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B3B88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DF28EB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</w:p>
    <w:p w:rsidR="007867B1" w:rsidRDefault="007867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C2360F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2360F">
        <w:rPr>
          <w:sz w:val="24"/>
          <w:lang w:eastAsia="zh-CN"/>
        </w:rPr>
        <w:t>/webbing</w:t>
      </w:r>
      <w:r w:rsidR="00C3534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653C5" w:rsidRDefault="00C236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C35346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</w:p>
    <w:p w:rsidR="00DF28EB" w:rsidRDefault="00DF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000AD9" w:rsidRDefault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00AD9">
        <w:rPr>
          <w:sz w:val="24"/>
          <w:lang w:eastAsia="zh-CN"/>
        </w:rPr>
        <w:t xml:space="preserve"> ob</w:t>
      </w:r>
      <w:r w:rsidR="00A66108">
        <w:rPr>
          <w:sz w:val="24"/>
          <w:lang w:eastAsia="zh-CN"/>
        </w:rPr>
        <w:t xml:space="preserve">stacle on loading/unloading bay and crane parking area </w:t>
      </w:r>
      <w:r>
        <w:rPr>
          <w:sz w:val="24"/>
          <w:lang w:eastAsia="zh-CN"/>
        </w:rPr>
        <w:t xml:space="preserve"> </w:t>
      </w:r>
    </w:p>
    <w:p w:rsidR="007867B1" w:rsidRDefault="006467DA" w:rsidP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7867B1" w:rsidRDefault="007867B1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66108" w:rsidRDefault="00A66108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:rsidR="00A66108" w:rsidRDefault="00A66108" w:rsidP="00C757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carried out on heavy rain, thunderstorms and lightning weather</w:t>
      </w:r>
    </w:p>
    <w:p w:rsidR="00A66108" w:rsidRDefault="00A66108" w:rsidP="00C757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disposed </w:t>
      </w:r>
    </w:p>
    <w:p w:rsidR="00A66108" w:rsidRPr="00A66108" w:rsidRDefault="00A66108" w:rsidP="00C757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1A3ACB" w:rsidRDefault="00C757DB" w:rsidP="00C75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2360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2360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7867B1">
        <w:rPr>
          <w:sz w:val="24"/>
          <w:lang w:eastAsia="zh-CN"/>
        </w:rPr>
        <w:t xml:space="preserve">ervisor, rigger, signalman and </w:t>
      </w:r>
      <w:r w:rsidR="00C35346">
        <w:rPr>
          <w:sz w:val="24"/>
          <w:lang w:eastAsia="zh-CN"/>
        </w:rPr>
        <w:t xml:space="preserve">lorry </w:t>
      </w:r>
      <w:r w:rsidR="00C2360F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 w:rsidR="00C35346">
        <w:rPr>
          <w:sz w:val="24"/>
          <w:lang w:eastAsia="zh-CN"/>
        </w:rPr>
        <w:t xml:space="preserve">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A3ACB">
        <w:rPr>
          <w:sz w:val="24"/>
          <w:lang w:eastAsia="zh-CN"/>
        </w:rPr>
        <w:t xml:space="preserve">safety </w:t>
      </w:r>
      <w:r w:rsidR="001A3AC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1A3ACB">
        <w:t>.</w:t>
      </w:r>
      <w:r w:rsidR="001268A8">
        <w:rPr>
          <w:rFonts w:hint="eastAsia"/>
        </w:rPr>
        <w:t>O</w:t>
      </w:r>
      <w:r w:rsidR="001A3AC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A3ACB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1A3ACB" w:rsidRDefault="006467DA" w:rsidP="001A3AC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1A3ACB">
        <w:rPr>
          <w:b w:val="0"/>
          <w:sz w:val="20"/>
          <w:u w:val="none"/>
          <w:lang w:eastAsia="zh-CN"/>
        </w:rPr>
        <w:t xml:space="preserve">                              </w:t>
      </w:r>
      <w:r w:rsidR="00070854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insert rollers under machine bed</w:t>
      </w:r>
    </w:p>
    <w:p w:rsidR="00895D5D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3B733C">
        <w:rPr>
          <w:sz w:val="24"/>
          <w:lang w:eastAsia="zh-CN"/>
        </w:rPr>
        <w:t>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C35346">
        <w:rPr>
          <w:sz w:val="24"/>
          <w:lang w:eastAsia="zh-CN"/>
        </w:rPr>
        <w:t>to loading</w:t>
      </w:r>
      <w:r w:rsidR="00EF4186">
        <w:rPr>
          <w:sz w:val="24"/>
          <w:lang w:eastAsia="zh-CN"/>
        </w:rPr>
        <w:t xml:space="preserve"> bay</w:t>
      </w:r>
    </w:p>
    <w:p w:rsidR="00000AD9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Level up lorry chassis with loading bay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A66108" w:rsidRDefault="00A6610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out from loading bay </w:t>
      </w:r>
    </w:p>
    <w:p w:rsidR="00A66108" w:rsidRDefault="0098687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at unloading area</w:t>
      </w:r>
    </w:p>
    <w:p w:rsidR="00986871" w:rsidRDefault="0098687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986871" w:rsidRDefault="0098687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DF28EB" w:rsidRDefault="00DF28E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to the ground</w:t>
      </w:r>
    </w:p>
    <w:p w:rsidR="00986871" w:rsidRDefault="00695E5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695E54" w:rsidRDefault="00695E54" w:rsidP="00695E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BA3CEE" w:rsidRPr="00695E54" w:rsidRDefault="00695E54" w:rsidP="00695E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bookmarkStart w:id="0" w:name="_GoBack"/>
      <w:bookmarkEnd w:id="0"/>
      <w:r w:rsidR="001A3ACB" w:rsidRPr="00695E54">
        <w:rPr>
          <w:sz w:val="24"/>
          <w:lang w:eastAsia="zh-CN"/>
        </w:rPr>
        <w:t xml:space="preserve">  </w:t>
      </w:r>
    </w:p>
    <w:p w:rsidR="00000AD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000AD9">
        <w:rPr>
          <w:sz w:val="24"/>
          <w:lang w:eastAsia="zh-CN"/>
        </w:rPr>
        <w:t>o perform proper housekeeping</w:t>
      </w:r>
    </w:p>
    <w:p w:rsidR="006467DA" w:rsidRPr="0099046A" w:rsidRDefault="00000AD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DF28E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1436" w:rsidRDefault="00151436">
      <w:r>
        <w:separator/>
      </w:r>
    </w:p>
  </w:endnote>
  <w:endnote w:type="continuationSeparator" w:id="0">
    <w:p w:rsidR="00151436" w:rsidRDefault="00151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95E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95E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1436" w:rsidRDefault="00151436">
      <w:r>
        <w:separator/>
      </w:r>
    </w:p>
  </w:footnote>
  <w:footnote w:type="continuationSeparator" w:id="0">
    <w:p w:rsidR="00151436" w:rsidRDefault="001514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5143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C2360F">
    <w:pPr>
      <w:pStyle w:val="Header"/>
      <w:jc w:val="center"/>
    </w:pPr>
    <w:r>
      <w:t>Tel</w:t>
    </w:r>
    <w:r w:rsidR="006467DA">
      <w:t xml:space="preserve">: </w:t>
    </w:r>
    <w:r w:rsidR="00C757DB">
      <w:t>6</w:t>
    </w:r>
    <w:r w:rsidR="006467DA">
      <w:t xml:space="preserve">2824175, </w:t>
    </w:r>
    <w:r w:rsidR="00C757DB">
      <w:t>6</w:t>
    </w:r>
    <w:r w:rsidR="006467DA">
      <w:t xml:space="preserve">2828203, </w:t>
    </w:r>
    <w:r w:rsidR="00C757DB">
      <w:t>6</w:t>
    </w:r>
    <w:r>
      <w:t>2826020, Fax</w:t>
    </w:r>
    <w:r w:rsidR="006467DA">
      <w:t xml:space="preserve">: </w:t>
    </w:r>
    <w:r w:rsidR="00C757DB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5143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</w:t>
    </w:r>
    <w:r w:rsidR="00C757D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0AD9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151436"/>
    <w:rsid w:val="001A3ACB"/>
    <w:rsid w:val="00207E9D"/>
    <w:rsid w:val="00257C21"/>
    <w:rsid w:val="00321707"/>
    <w:rsid w:val="003B733C"/>
    <w:rsid w:val="00457AB1"/>
    <w:rsid w:val="00466C7A"/>
    <w:rsid w:val="00477AAF"/>
    <w:rsid w:val="004B3B88"/>
    <w:rsid w:val="005A36B1"/>
    <w:rsid w:val="00644F92"/>
    <w:rsid w:val="006467DA"/>
    <w:rsid w:val="00663BC0"/>
    <w:rsid w:val="00695E54"/>
    <w:rsid w:val="00706CE0"/>
    <w:rsid w:val="007534DB"/>
    <w:rsid w:val="007867B1"/>
    <w:rsid w:val="00803452"/>
    <w:rsid w:val="00811182"/>
    <w:rsid w:val="008653C5"/>
    <w:rsid w:val="00895D5D"/>
    <w:rsid w:val="008E7632"/>
    <w:rsid w:val="0094787C"/>
    <w:rsid w:val="00971AE8"/>
    <w:rsid w:val="00986871"/>
    <w:rsid w:val="0099046A"/>
    <w:rsid w:val="009B2F38"/>
    <w:rsid w:val="00A66108"/>
    <w:rsid w:val="00AB4D21"/>
    <w:rsid w:val="00B706A2"/>
    <w:rsid w:val="00B82D5E"/>
    <w:rsid w:val="00BA3CEE"/>
    <w:rsid w:val="00C13CCF"/>
    <w:rsid w:val="00C2360F"/>
    <w:rsid w:val="00C35346"/>
    <w:rsid w:val="00C41022"/>
    <w:rsid w:val="00C757DB"/>
    <w:rsid w:val="00C95881"/>
    <w:rsid w:val="00CD6E28"/>
    <w:rsid w:val="00D17EA4"/>
    <w:rsid w:val="00D50FFE"/>
    <w:rsid w:val="00D56F9A"/>
    <w:rsid w:val="00DF28EB"/>
    <w:rsid w:val="00E76DB5"/>
    <w:rsid w:val="00EC1220"/>
    <w:rsid w:val="00EC37A1"/>
    <w:rsid w:val="00EF4186"/>
    <w:rsid w:val="00F5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2024-01-02T01:22:00Z</cp:lastPrinted>
  <dcterms:created xsi:type="dcterms:W3CDTF">2024-01-08T02:08:00Z</dcterms:created>
  <dcterms:modified xsi:type="dcterms:W3CDTF">2024-01-08T02:08:00Z</dcterms:modified>
</cp:coreProperties>
</file>