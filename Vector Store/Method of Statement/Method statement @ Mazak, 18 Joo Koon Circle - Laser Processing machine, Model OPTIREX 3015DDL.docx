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15BF3" w:rsidRDefault="00F15BF3">
      <w:pPr>
        <w:rPr>
          <w:sz w:val="24"/>
        </w:rPr>
      </w:pPr>
    </w:p>
    <w:p w:rsidR="00684C71" w:rsidRDefault="00F15BF3">
      <w:pPr>
        <w:rPr>
          <w:sz w:val="24"/>
          <w:lang w:eastAsia="zh-CN"/>
        </w:rPr>
      </w:pPr>
      <w:bookmarkStart w:id="0" w:name="_GoBack"/>
      <w:bookmarkEnd w:id="0"/>
      <w:r>
        <w:rPr>
          <w:sz w:val="24"/>
        </w:rPr>
        <w:t>Date: 01</w:t>
      </w:r>
      <w:r w:rsidRPr="00F15BF3">
        <w:rPr>
          <w:sz w:val="24"/>
          <w:vertAlign w:val="superscript"/>
        </w:rPr>
        <w:t>st</w:t>
      </w:r>
      <w:r>
        <w:rPr>
          <w:sz w:val="24"/>
        </w:rPr>
        <w:t xml:space="preserve"> Sep</w:t>
      </w:r>
      <w:r w:rsidR="008F1812">
        <w:rPr>
          <w:sz w:val="24"/>
        </w:rPr>
        <w:t xml:space="preserve"> 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B246A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8F1812">
        <w:rPr>
          <w:sz w:val="24"/>
          <w:lang w:eastAsia="zh-CN"/>
        </w:rPr>
        <w:t xml:space="preserve"> uncrate machine cases, </w:t>
      </w:r>
      <w:r w:rsidR="00572F00">
        <w:rPr>
          <w:sz w:val="24"/>
          <w:lang w:eastAsia="zh-CN"/>
        </w:rPr>
        <w:t>s</w:t>
      </w:r>
      <w:r w:rsidR="00B11C1E">
        <w:rPr>
          <w:sz w:val="24"/>
          <w:lang w:eastAsia="zh-CN"/>
        </w:rPr>
        <w:t xml:space="preserve">hift and position </w:t>
      </w:r>
      <w:r w:rsidR="008F1812">
        <w:rPr>
          <w:sz w:val="24"/>
          <w:lang w:eastAsia="zh-CN"/>
        </w:rPr>
        <w:t xml:space="preserve">machine </w:t>
      </w:r>
      <w:r w:rsidR="00B11C1E">
        <w:rPr>
          <w:sz w:val="24"/>
          <w:lang w:eastAsia="zh-CN"/>
        </w:rPr>
        <w:t>into factory premise at</w:t>
      </w:r>
      <w:r w:rsidR="008F1812">
        <w:rPr>
          <w:sz w:val="24"/>
          <w:lang w:eastAsia="zh-CN"/>
        </w:rPr>
        <w:t xml:space="preserve"> ground floor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556AD" w:rsidRDefault="00A556A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CB4A5D" w:rsidRPr="009F40EB" w:rsidRDefault="00F15BF3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Laser Processing machine / OPTIREX 3015DDL</w:t>
      </w:r>
    </w:p>
    <w:p w:rsidR="00CB4A5D" w:rsidRDefault="00F15BF3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1: 670 x 307 x 251 cm / Wt: 11, 325</w:t>
      </w:r>
      <w:r w:rsidR="008E6EFB">
        <w:rPr>
          <w:bCs/>
          <w:sz w:val="24"/>
          <w:szCs w:val="24"/>
          <w:lang w:eastAsia="zh-CN"/>
        </w:rPr>
        <w:t xml:space="preserve"> kg</w:t>
      </w:r>
    </w:p>
    <w:p w:rsidR="009F40EB" w:rsidRDefault="00B11C1E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2:</w:t>
      </w:r>
      <w:r w:rsidR="00F15BF3">
        <w:rPr>
          <w:bCs/>
          <w:sz w:val="24"/>
          <w:szCs w:val="24"/>
          <w:lang w:eastAsia="zh-CN"/>
        </w:rPr>
        <w:t xml:space="preserve"> 415 x 230 x 240 cm / Wt: 1, 029</w:t>
      </w:r>
      <w:r w:rsidR="008E6EFB">
        <w:rPr>
          <w:bCs/>
          <w:sz w:val="24"/>
          <w:szCs w:val="24"/>
          <w:lang w:eastAsia="zh-CN"/>
        </w:rPr>
        <w:t xml:space="preserve"> kg</w:t>
      </w:r>
    </w:p>
    <w:p w:rsidR="008E6EFB" w:rsidRDefault="00F14CEC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3: </w:t>
      </w:r>
      <w:r w:rsidR="00F15BF3">
        <w:rPr>
          <w:bCs/>
          <w:sz w:val="24"/>
          <w:szCs w:val="24"/>
          <w:lang w:eastAsia="zh-CN"/>
        </w:rPr>
        <w:t>400 x 230 x 155 cm / Wt: 3, 34</w:t>
      </w:r>
      <w:r w:rsidR="008F1812">
        <w:rPr>
          <w:bCs/>
          <w:sz w:val="24"/>
          <w:szCs w:val="24"/>
          <w:lang w:eastAsia="zh-CN"/>
        </w:rPr>
        <w:t>0</w:t>
      </w:r>
      <w:r w:rsidR="008E6EFB">
        <w:rPr>
          <w:bCs/>
          <w:sz w:val="24"/>
          <w:szCs w:val="24"/>
          <w:lang w:eastAsia="zh-CN"/>
        </w:rPr>
        <w:t xml:space="preserve"> kg</w:t>
      </w:r>
    </w:p>
    <w:p w:rsidR="008E6EFB" w:rsidRDefault="00F14CEC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4</w:t>
      </w:r>
      <w:r w:rsidR="00B11C1E">
        <w:rPr>
          <w:bCs/>
          <w:sz w:val="24"/>
          <w:szCs w:val="24"/>
          <w:lang w:eastAsia="zh-CN"/>
        </w:rPr>
        <w:t>:</w:t>
      </w:r>
      <w:r w:rsidR="00F15BF3">
        <w:rPr>
          <w:bCs/>
          <w:sz w:val="24"/>
          <w:szCs w:val="24"/>
          <w:lang w:eastAsia="zh-CN"/>
        </w:rPr>
        <w:t xml:space="preserve"> 225 x 150 x 240 cm / Wt: 1, 034</w:t>
      </w:r>
      <w:r w:rsidR="008E6EFB">
        <w:rPr>
          <w:bCs/>
          <w:sz w:val="24"/>
          <w:szCs w:val="24"/>
          <w:lang w:eastAsia="zh-CN"/>
        </w:rPr>
        <w:t xml:space="preserve"> kg</w:t>
      </w:r>
    </w:p>
    <w:p w:rsidR="00B11C1E" w:rsidRDefault="00F15BF3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5: 220 x 120 x 220</w:t>
      </w:r>
      <w:r w:rsidR="00B11C1E">
        <w:rPr>
          <w:bCs/>
          <w:sz w:val="24"/>
          <w:szCs w:val="24"/>
          <w:lang w:eastAsia="zh-CN"/>
        </w:rPr>
        <w:t xml:space="preserve"> cm / Wt: </w:t>
      </w:r>
      <w:r>
        <w:rPr>
          <w:bCs/>
          <w:sz w:val="24"/>
          <w:szCs w:val="24"/>
          <w:lang w:eastAsia="zh-CN"/>
        </w:rPr>
        <w:t>510</w:t>
      </w:r>
      <w:r w:rsidR="007E6BE9">
        <w:rPr>
          <w:bCs/>
          <w:sz w:val="24"/>
          <w:szCs w:val="24"/>
          <w:lang w:eastAsia="zh-CN"/>
        </w:rPr>
        <w:t xml:space="preserve"> kg</w:t>
      </w:r>
    </w:p>
    <w:p w:rsidR="007E6BE9" w:rsidRDefault="007E6BE9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6:</w:t>
      </w:r>
      <w:r w:rsidR="00F15BF3">
        <w:rPr>
          <w:bCs/>
          <w:sz w:val="24"/>
          <w:szCs w:val="24"/>
          <w:lang w:eastAsia="zh-CN"/>
        </w:rPr>
        <w:t xml:space="preserve"> 200 x 200 x 250 cm / Wt: 909</w:t>
      </w:r>
      <w:r>
        <w:rPr>
          <w:bCs/>
          <w:sz w:val="24"/>
          <w:szCs w:val="24"/>
          <w:lang w:eastAsia="zh-CN"/>
        </w:rPr>
        <w:t xml:space="preserve"> kg</w:t>
      </w:r>
    </w:p>
    <w:p w:rsidR="008F1812" w:rsidRDefault="008F1812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7:</w:t>
      </w:r>
      <w:r w:rsidR="00F15BF3">
        <w:rPr>
          <w:bCs/>
          <w:sz w:val="24"/>
          <w:szCs w:val="24"/>
          <w:lang w:eastAsia="zh-CN"/>
        </w:rPr>
        <w:t xml:space="preserve"> 225 x 120 x 120 cm / Wt: 136</w:t>
      </w:r>
      <w:r w:rsidR="007E6BE9">
        <w:rPr>
          <w:bCs/>
          <w:sz w:val="24"/>
          <w:szCs w:val="24"/>
          <w:lang w:eastAsia="zh-CN"/>
        </w:rPr>
        <w:t xml:space="preserve"> kg</w:t>
      </w:r>
    </w:p>
    <w:p w:rsidR="009F40EB" w:rsidRDefault="009F40EB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Pr="008E6EFB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556AD" w:rsidRPr="00A556AD" w:rsidRDefault="008E6EF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B406A" w:rsidRDefault="00F15BF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02/09</w:t>
      </w:r>
      <w:r w:rsidR="00B11C1E">
        <w:rPr>
          <w:bCs/>
          <w:sz w:val="24"/>
          <w:szCs w:val="24"/>
          <w:lang w:eastAsia="zh-CN"/>
        </w:rPr>
        <w:t>/2021</w:t>
      </w:r>
    </w:p>
    <w:p w:rsidR="00A556AD" w:rsidRDefault="00A556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8E6EFB" w:rsidRDefault="008E6EF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8E6EFB" w:rsidRDefault="008E6E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 am</w:t>
      </w:r>
    </w:p>
    <w:p w:rsidR="008E6EFB" w:rsidRPr="008E6EFB" w:rsidRDefault="008E6E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B11C1E" w:rsidP="00707B09">
      <w:pPr>
        <w:pStyle w:val="Heading4"/>
      </w:pPr>
      <w:r>
        <w:t>18</w:t>
      </w:r>
      <w:r w:rsidR="00C03437">
        <w:t xml:space="preserve"> Joo Koon Circle</w:t>
      </w:r>
    </w:p>
    <w:p w:rsidR="00707B09" w:rsidRPr="00707B09" w:rsidRDefault="00DD4754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Yamazaki </w:t>
      </w:r>
      <w:r w:rsidR="00C03437">
        <w:rPr>
          <w:sz w:val="24"/>
          <w:szCs w:val="24"/>
          <w:lang w:eastAsia="zh-CN"/>
        </w:rPr>
        <w:t>Mazak</w:t>
      </w:r>
      <w:r>
        <w:rPr>
          <w:sz w:val="24"/>
          <w:szCs w:val="24"/>
          <w:lang w:eastAsia="zh-CN"/>
        </w:rPr>
        <w:t xml:space="preserve"> Singapore Pte Ltd</w:t>
      </w:r>
    </w:p>
    <w:p w:rsidR="00684C71" w:rsidRDefault="00684C71">
      <w:pPr>
        <w:rPr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F3A59" w:rsidRDefault="003D11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F3A59">
        <w:rPr>
          <w:sz w:val="24"/>
          <w:lang w:eastAsia="zh-CN"/>
        </w:rPr>
        <w:t xml:space="preserve"> x </w:t>
      </w:r>
      <w:r w:rsidR="00E955B9">
        <w:rPr>
          <w:sz w:val="24"/>
          <w:lang w:eastAsia="zh-CN"/>
        </w:rPr>
        <w:t>633 lorry loader</w:t>
      </w:r>
    </w:p>
    <w:p w:rsidR="0042541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CB4A5D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7E6BE9" w:rsidRDefault="007E6BE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</w:p>
    <w:p w:rsidR="00F15BF3" w:rsidRDefault="007E6BE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</w:p>
    <w:p w:rsidR="005F5C6E" w:rsidRDefault="00F15B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  <w:r w:rsidR="007E6BE9">
        <w:rPr>
          <w:sz w:val="24"/>
          <w:lang w:eastAsia="zh-CN"/>
        </w:rPr>
        <w:t xml:space="preserve"> </w:t>
      </w:r>
    </w:p>
    <w:p w:rsidR="00F15BF3" w:rsidRDefault="00F15BF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84C71" w:rsidRPr="005F5C6E" w:rsidRDefault="00DD47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7E6BE9" w:rsidRDefault="0081336E" w:rsidP="00DD47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D4754">
        <w:rPr>
          <w:sz w:val="24"/>
          <w:lang w:eastAsia="zh-CN"/>
        </w:rPr>
        <w:t>obstacle on crane parking area</w:t>
      </w:r>
    </w:p>
    <w:p w:rsidR="003D115B" w:rsidRDefault="0081336E" w:rsidP="00DD47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DD4754">
        <w:rPr>
          <w:sz w:val="24"/>
          <w:lang w:eastAsia="zh-CN"/>
        </w:rPr>
        <w:t xml:space="preserve"> involved enter unintentionally</w:t>
      </w:r>
    </w:p>
    <w:p w:rsidR="007E6BE9" w:rsidRDefault="007E6BE9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5F2394" w:rsidRDefault="00DD4754" w:rsidP="00DD47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DD475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DD4754">
        <w:rPr>
          <w:sz w:val="24"/>
          <w:lang w:eastAsia="zh-CN"/>
        </w:rPr>
        <w:t>d</w:t>
      </w:r>
    </w:p>
    <w:p w:rsidR="00CC0EEF" w:rsidRDefault="00CC0EEF" w:rsidP="00DD4754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966099" w:rsidRDefault="00707B09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A26D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A26D1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A556AD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</w:t>
      </w:r>
      <w:r w:rsidR="00966099">
        <w:rPr>
          <w:sz w:val="24"/>
          <w:lang w:eastAsia="zh-CN"/>
        </w:rPr>
        <w:t>d all lifting crews certificate</w:t>
      </w:r>
      <w:r w:rsidR="00DC3E6E">
        <w:rPr>
          <w:sz w:val="24"/>
          <w:lang w:eastAsia="zh-CN"/>
        </w:rPr>
        <w:t>)</w:t>
      </w:r>
    </w:p>
    <w:p w:rsidR="00966099" w:rsidRDefault="00966099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966099" w:rsidRDefault="000772D4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F50AE6">
        <w:rPr>
          <w:sz w:val="24"/>
          <w:lang w:eastAsia="zh-CN"/>
        </w:rPr>
        <w:t xml:space="preserve">safety </w:t>
      </w:r>
      <w:r w:rsidR="00F50AE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B4343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3A26D1">
        <w:t>.</w:t>
      </w:r>
      <w:r w:rsidR="00A64537">
        <w:rPr>
          <w:rFonts w:hint="eastAsia"/>
        </w:rPr>
        <w:t>O</w:t>
      </w:r>
      <w:r w:rsidR="003A26D1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3A26D1" w:rsidRDefault="0081336E" w:rsidP="003A26D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</w:t>
      </w:r>
    </w:p>
    <w:p w:rsidR="00EA6CA4" w:rsidRPr="00F50AE6" w:rsidRDefault="00051B88" w:rsidP="00F50A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7E6BE9">
        <w:rPr>
          <w:sz w:val="24"/>
          <w:lang w:eastAsia="zh-CN"/>
        </w:rPr>
        <w:t>lorry loader</w:t>
      </w:r>
      <w:r w:rsidR="000772D4">
        <w:rPr>
          <w:sz w:val="24"/>
          <w:lang w:eastAsia="zh-CN"/>
        </w:rPr>
        <w:t xml:space="preserve"> </w:t>
      </w:r>
      <w:r w:rsidR="003A26D1">
        <w:rPr>
          <w:sz w:val="24"/>
          <w:lang w:eastAsia="zh-CN"/>
        </w:rPr>
        <w:t xml:space="preserve">at </w:t>
      </w:r>
      <w:r w:rsidR="00EA6CA4">
        <w:rPr>
          <w:sz w:val="24"/>
          <w:lang w:eastAsia="zh-CN"/>
        </w:rPr>
        <w:t xml:space="preserve">designated </w:t>
      </w:r>
      <w:r w:rsidR="00E9120A">
        <w:rPr>
          <w:sz w:val="24"/>
          <w:lang w:eastAsia="zh-CN"/>
        </w:rPr>
        <w:t>location</w:t>
      </w:r>
      <w:r>
        <w:rPr>
          <w:sz w:val="24"/>
          <w:lang w:eastAsia="zh-CN"/>
        </w:rPr>
        <w:t xml:space="preserve"> for the hoisting</w:t>
      </w:r>
    </w:p>
    <w:p w:rsidR="00684C71" w:rsidRDefault="008F18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</w:p>
    <w:p w:rsidR="008F1812" w:rsidRDefault="005F5C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5F5C6E" w:rsidRDefault="005F5C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away from base</w:t>
      </w:r>
    </w:p>
    <w:p w:rsidR="005F5C6E" w:rsidRDefault="005F5C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684C71" w:rsidRDefault="007E6BE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5F5C6E">
        <w:rPr>
          <w:sz w:val="24"/>
          <w:lang w:eastAsia="zh-CN"/>
        </w:rPr>
        <w:t>/pallet truck under machine base</w:t>
      </w:r>
    </w:p>
    <w:p w:rsidR="00684C71" w:rsidRDefault="007E6BE9" w:rsidP="007E6BE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tran</w:t>
      </w:r>
      <w:r w:rsidR="005F5C6E">
        <w:rPr>
          <w:sz w:val="24"/>
          <w:lang w:eastAsia="zh-CN"/>
        </w:rPr>
        <w:t xml:space="preserve">sport machine </w:t>
      </w:r>
      <w:r>
        <w:rPr>
          <w:sz w:val="24"/>
          <w:lang w:eastAsia="zh-CN"/>
        </w:rPr>
        <w:t>into factory premise</w:t>
      </w:r>
      <w:r w:rsidR="005F5C6E">
        <w:rPr>
          <w:sz w:val="24"/>
          <w:lang w:eastAsia="zh-CN"/>
        </w:rPr>
        <w:t xml:space="preserve"> </w:t>
      </w:r>
    </w:p>
    <w:p w:rsidR="007E6BE9" w:rsidRPr="007E6BE9" w:rsidRDefault="005F5C6E" w:rsidP="007E6BE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at the designated location </w:t>
      </w:r>
    </w:p>
    <w:p w:rsidR="00684C71" w:rsidRDefault="0081336E" w:rsidP="007E6BE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5F5C6E" w:rsidRPr="007E6BE9" w:rsidRDefault="005F5C6E" w:rsidP="007E6BE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be clear and dispose</w:t>
      </w:r>
    </w:p>
    <w:p w:rsidR="00F50AE6" w:rsidRPr="00B72086" w:rsidRDefault="00AB4343" w:rsidP="00B720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50AE6" w:rsidRPr="00F50AE6" w:rsidRDefault="00F50AE6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Pr="00AB4343" w:rsidRDefault="000772D4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AB4343">
        <w:rPr>
          <w:sz w:val="24"/>
        </w:rPr>
        <w:t xml:space="preserve">Best </w:t>
      </w:r>
      <w:r w:rsidR="0081336E" w:rsidRPr="00AB4343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0772D4">
      <w:r>
        <w:t xml:space="preserve">  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16D8" w:rsidRDefault="002116D8">
      <w:r>
        <w:separator/>
      </w:r>
    </w:p>
  </w:endnote>
  <w:endnote w:type="continuationSeparator" w:id="0">
    <w:p w:rsidR="002116D8" w:rsidRDefault="002116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15BF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15BF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16D8" w:rsidRDefault="002116D8">
      <w:r>
        <w:separator/>
      </w:r>
    </w:p>
  </w:footnote>
  <w:footnote w:type="continuationSeparator" w:id="0">
    <w:p w:rsidR="002116D8" w:rsidRDefault="002116D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2116D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B72086">
    <w:pPr>
      <w:pStyle w:val="Header"/>
      <w:jc w:val="center"/>
    </w:pPr>
    <w:r>
      <w:t>Tel</w:t>
    </w:r>
    <w:r w:rsidR="0081336E">
      <w:t xml:space="preserve">: </w:t>
    </w:r>
    <w:r w:rsidR="00DD4754">
      <w:t>6</w:t>
    </w:r>
    <w:r w:rsidR="0081336E">
      <w:t xml:space="preserve">2824175, </w:t>
    </w:r>
    <w:r w:rsidR="00DD4754">
      <w:t>6</w:t>
    </w:r>
    <w:r w:rsidR="0081336E">
      <w:t xml:space="preserve">2828203, </w:t>
    </w:r>
    <w:r w:rsidR="00DD4754">
      <w:t>6</w:t>
    </w:r>
    <w:r>
      <w:t>2826020, Fax</w:t>
    </w:r>
    <w:r w:rsidR="0081336E">
      <w:t xml:space="preserve">: </w:t>
    </w:r>
    <w:r w:rsidR="00DD4754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2116D8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B72086">
    <w:pPr>
      <w:pStyle w:val="Header"/>
      <w:jc w:val="center"/>
      <w:rPr>
        <w:sz w:val="22"/>
      </w:rPr>
    </w:pPr>
    <w:r>
      <w:rPr>
        <w:sz w:val="22"/>
      </w:rPr>
      <w:t>e-mail</w:t>
    </w:r>
    <w:r w:rsidR="00DD475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B119C6"/>
    <w:multiLevelType w:val="hybridMultilevel"/>
    <w:tmpl w:val="65C0D88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1D2575F"/>
    <w:multiLevelType w:val="hybridMultilevel"/>
    <w:tmpl w:val="774C1DE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51B88"/>
    <w:rsid w:val="000772D4"/>
    <w:rsid w:val="00077FEC"/>
    <w:rsid w:val="000801A2"/>
    <w:rsid w:val="000C50F8"/>
    <w:rsid w:val="001E710D"/>
    <w:rsid w:val="00205704"/>
    <w:rsid w:val="002116D8"/>
    <w:rsid w:val="002348BD"/>
    <w:rsid w:val="00266DAF"/>
    <w:rsid w:val="003065DC"/>
    <w:rsid w:val="00356A31"/>
    <w:rsid w:val="003A26D1"/>
    <w:rsid w:val="003D115B"/>
    <w:rsid w:val="00425419"/>
    <w:rsid w:val="00425FA4"/>
    <w:rsid w:val="00481136"/>
    <w:rsid w:val="00540951"/>
    <w:rsid w:val="00572F00"/>
    <w:rsid w:val="005A50B1"/>
    <w:rsid w:val="005F2394"/>
    <w:rsid w:val="005F5C6E"/>
    <w:rsid w:val="006416CC"/>
    <w:rsid w:val="00642296"/>
    <w:rsid w:val="00684C71"/>
    <w:rsid w:val="006B6525"/>
    <w:rsid w:val="006C5AD8"/>
    <w:rsid w:val="00707B09"/>
    <w:rsid w:val="007C12BC"/>
    <w:rsid w:val="007D4C54"/>
    <w:rsid w:val="007E6BE9"/>
    <w:rsid w:val="007E7225"/>
    <w:rsid w:val="007F525F"/>
    <w:rsid w:val="0081336E"/>
    <w:rsid w:val="00852B6E"/>
    <w:rsid w:val="00875399"/>
    <w:rsid w:val="008957F6"/>
    <w:rsid w:val="008E1E83"/>
    <w:rsid w:val="008E6EFB"/>
    <w:rsid w:val="008F1812"/>
    <w:rsid w:val="00927D41"/>
    <w:rsid w:val="00966099"/>
    <w:rsid w:val="009C72C4"/>
    <w:rsid w:val="009F40EB"/>
    <w:rsid w:val="00A556AD"/>
    <w:rsid w:val="00A64537"/>
    <w:rsid w:val="00AB4343"/>
    <w:rsid w:val="00AC3FC6"/>
    <w:rsid w:val="00AF3A59"/>
    <w:rsid w:val="00B11C1E"/>
    <w:rsid w:val="00B246AB"/>
    <w:rsid w:val="00B72086"/>
    <w:rsid w:val="00BD39EE"/>
    <w:rsid w:val="00C03437"/>
    <w:rsid w:val="00C549A9"/>
    <w:rsid w:val="00CB4A5D"/>
    <w:rsid w:val="00CC0EEF"/>
    <w:rsid w:val="00D906C5"/>
    <w:rsid w:val="00DC3E6E"/>
    <w:rsid w:val="00DD4754"/>
    <w:rsid w:val="00E2469E"/>
    <w:rsid w:val="00E824B4"/>
    <w:rsid w:val="00E9120A"/>
    <w:rsid w:val="00E955B9"/>
    <w:rsid w:val="00EA6CA4"/>
    <w:rsid w:val="00F00B24"/>
    <w:rsid w:val="00F14CEC"/>
    <w:rsid w:val="00F15BF3"/>
    <w:rsid w:val="00F50AE6"/>
    <w:rsid w:val="00FB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D4C54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  <w:style w:type="character" w:customStyle="1" w:styleId="Heading5Char">
    <w:name w:val="Heading 5 Char"/>
    <w:link w:val="Heading5"/>
    <w:uiPriority w:val="9"/>
    <w:rsid w:val="007D4C54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2523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2020-09-08T05:57:00Z</cp:lastPrinted>
  <dcterms:created xsi:type="dcterms:W3CDTF">2021-09-01T08:06:00Z</dcterms:created>
  <dcterms:modified xsi:type="dcterms:W3CDTF">2021-09-01T08:06:00Z</dcterms:modified>
</cp:coreProperties>
</file>