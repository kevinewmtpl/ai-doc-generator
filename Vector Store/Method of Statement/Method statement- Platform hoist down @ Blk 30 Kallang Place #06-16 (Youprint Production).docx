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44BB1" w:rsidRDefault="00C44BB1">
      <w:pPr>
        <w:rPr>
          <w:sz w:val="24"/>
        </w:rPr>
      </w:pPr>
    </w:p>
    <w:p w:rsidR="000E0C97" w:rsidRDefault="00591BD7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B7149A">
        <w:rPr>
          <w:sz w:val="24"/>
        </w:rPr>
        <w:t>21</w:t>
      </w:r>
      <w:r w:rsidR="00B7149A" w:rsidRPr="00B7149A">
        <w:rPr>
          <w:sz w:val="24"/>
          <w:vertAlign w:val="superscript"/>
        </w:rPr>
        <w:t>st</w:t>
      </w:r>
      <w:r w:rsidR="00B7149A">
        <w:rPr>
          <w:sz w:val="24"/>
        </w:rPr>
        <w:t xml:space="preserve"> Nov</w:t>
      </w:r>
      <w:r w:rsidR="00CB114C">
        <w:rPr>
          <w:sz w:val="24"/>
        </w:rPr>
        <w:t xml:space="preserve"> 2022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Default="00B7149A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1) To hoist down 1</w:t>
      </w:r>
      <w:r w:rsidR="00C23EB0">
        <w:rPr>
          <w:sz w:val="24"/>
          <w:lang w:eastAsia="zh-CN"/>
        </w:rPr>
        <w:t xml:space="preserve"> unit machine</w:t>
      </w:r>
      <w:r>
        <w:rPr>
          <w:sz w:val="24"/>
          <w:lang w:eastAsia="zh-CN"/>
        </w:rPr>
        <w:t xml:space="preserve"> from 6</w:t>
      </w:r>
      <w:r w:rsidRPr="00B7149A">
        <w:rPr>
          <w:sz w:val="24"/>
          <w:vertAlign w:val="superscript"/>
          <w:lang w:eastAsia="zh-CN"/>
        </w:rPr>
        <w:t>th</w:t>
      </w:r>
      <w:r w:rsidR="00286A90">
        <w:rPr>
          <w:sz w:val="24"/>
          <w:lang w:eastAsia="zh-CN"/>
        </w:rPr>
        <w:t xml:space="preserve"> floor</w:t>
      </w:r>
      <w:r w:rsidR="0043313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through wall hacking</w:t>
      </w:r>
      <w:r w:rsidR="004020B9">
        <w:rPr>
          <w:sz w:val="24"/>
          <w:lang w:eastAsia="zh-CN"/>
        </w:rPr>
        <w:t xml:space="preserve"> opening </w:t>
      </w:r>
      <w:r w:rsidR="00286A90">
        <w:rPr>
          <w:sz w:val="24"/>
          <w:lang w:eastAsia="zh-CN"/>
        </w:rPr>
        <w:t>by using platform and mo</w:t>
      </w:r>
      <w:r w:rsidR="004020B9">
        <w:rPr>
          <w:sz w:val="24"/>
          <w:lang w:eastAsia="zh-CN"/>
        </w:rPr>
        <w:t>bile/lorry crane</w:t>
      </w:r>
    </w:p>
    <w:p w:rsidR="00B7149A" w:rsidRPr="00C6293E" w:rsidRDefault="00B7149A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hoist up 1 unit new machine to 6</w:t>
      </w:r>
      <w:r w:rsidRPr="00B7149A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through wall hacking opening by using platform and mobile/lorry crane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Pr="004020B9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B7149A" w:rsidRDefault="00B7149A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Estimate</w:t>
      </w:r>
    </w:p>
    <w:p w:rsidR="00B7149A" w:rsidRPr="001A35E8" w:rsidRDefault="00A85AE1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29/11/22  –  </w:t>
      </w:r>
      <w:bookmarkStart w:id="0" w:name="_GoBack"/>
      <w:bookmarkEnd w:id="0"/>
      <w:r>
        <w:rPr>
          <w:sz w:val="24"/>
          <w:lang w:eastAsia="zh-CN"/>
        </w:rPr>
        <w:t>17/12/22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C53FB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</w:t>
      </w:r>
      <w:r w:rsidR="00C44BB1">
        <w:rPr>
          <w:bCs/>
          <w:sz w:val="24"/>
          <w:szCs w:val="24"/>
          <w:lang w:eastAsia="zh-CN"/>
        </w:rPr>
        <w:t>0</w:t>
      </w:r>
      <w:r w:rsidR="002F7817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1400F" w:rsidRDefault="00B7149A" w:rsidP="00894879">
      <w:pPr>
        <w:rPr>
          <w:sz w:val="24"/>
          <w:lang w:eastAsia="zh-CN"/>
        </w:rPr>
      </w:pPr>
      <w:r>
        <w:rPr>
          <w:sz w:val="24"/>
          <w:lang w:eastAsia="zh-CN"/>
        </w:rPr>
        <w:t>Blk 30 Kallang Place #06</w:t>
      </w:r>
      <w:r w:rsidR="001F1829">
        <w:rPr>
          <w:sz w:val="24"/>
          <w:lang w:eastAsia="zh-CN"/>
        </w:rPr>
        <w:t>-</w:t>
      </w:r>
      <w:r>
        <w:rPr>
          <w:sz w:val="24"/>
          <w:lang w:eastAsia="zh-CN"/>
        </w:rPr>
        <w:t>16</w:t>
      </w:r>
    </w:p>
    <w:p w:rsidR="00CE5139" w:rsidRPr="00894879" w:rsidRDefault="001F1829" w:rsidP="00894879">
      <w:pPr>
        <w:rPr>
          <w:sz w:val="24"/>
          <w:szCs w:val="24"/>
          <w:lang w:eastAsia="zh-CN"/>
        </w:rPr>
      </w:pPr>
      <w:r>
        <w:rPr>
          <w:sz w:val="24"/>
          <w:lang w:eastAsia="zh-CN"/>
        </w:rPr>
        <w:t>Youprint Production</w:t>
      </w:r>
      <w:r w:rsidR="004020B9">
        <w:rPr>
          <w:sz w:val="24"/>
          <w:lang w:eastAsia="zh-CN"/>
        </w:rPr>
        <w:t xml:space="preserve">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A1EEF" w:rsidRDefault="00C44B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</w:t>
      </w:r>
      <w:r w:rsidR="006A1EEF">
        <w:rPr>
          <w:sz w:val="24"/>
          <w:lang w:eastAsia="zh-CN"/>
        </w:rPr>
        <w:t xml:space="preserve">0 ton mobile crane </w:t>
      </w:r>
    </w:p>
    <w:p w:rsidR="000C1D59" w:rsidRDefault="00F140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020B9">
        <w:rPr>
          <w:sz w:val="24"/>
          <w:lang w:eastAsia="zh-CN"/>
        </w:rPr>
        <w:t xml:space="preserve"> </w:t>
      </w:r>
      <w:r w:rsidR="00C44BB1">
        <w:rPr>
          <w:sz w:val="24"/>
          <w:lang w:eastAsia="zh-CN"/>
        </w:rPr>
        <w:t xml:space="preserve">x </w:t>
      </w:r>
      <w:r w:rsidR="004020B9">
        <w:rPr>
          <w:sz w:val="24"/>
          <w:lang w:eastAsia="zh-CN"/>
        </w:rPr>
        <w:t>45ton</w:t>
      </w:r>
      <w:r w:rsidR="001A35E8">
        <w:rPr>
          <w:sz w:val="24"/>
          <w:lang w:eastAsia="zh-CN"/>
        </w:rPr>
        <w:t xml:space="preserve"> </w:t>
      </w:r>
      <w:r w:rsidR="005A478D">
        <w:rPr>
          <w:sz w:val="24"/>
          <w:lang w:eastAsia="zh-CN"/>
        </w:rPr>
        <w:t>lorry loader</w:t>
      </w:r>
      <w:r w:rsidR="002F7817">
        <w:rPr>
          <w:sz w:val="24"/>
          <w:lang w:eastAsia="zh-CN"/>
        </w:rPr>
        <w:t xml:space="preserve">    </w:t>
      </w:r>
    </w:p>
    <w:p w:rsidR="00286A90" w:rsidRDefault="00B714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2F7817">
        <w:rPr>
          <w:sz w:val="24"/>
          <w:lang w:eastAsia="zh-CN"/>
        </w:rPr>
        <w:t xml:space="preserve"> x l</w:t>
      </w:r>
      <w:r w:rsidR="00286A90">
        <w:rPr>
          <w:sz w:val="24"/>
          <w:lang w:eastAsia="zh-CN"/>
        </w:rPr>
        <w:t>orry</w:t>
      </w:r>
      <w:r w:rsidR="004020B9">
        <w:rPr>
          <w:sz w:val="24"/>
          <w:lang w:eastAsia="zh-CN"/>
        </w:rPr>
        <w:t xml:space="preserve"> </w:t>
      </w:r>
      <w:r w:rsidR="002F7817">
        <w:rPr>
          <w:sz w:val="24"/>
          <w:lang w:eastAsia="zh-CN"/>
        </w:rPr>
        <w:t xml:space="preserve"> </w:t>
      </w:r>
    </w:p>
    <w:p w:rsidR="00300FE0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300FE0" w:rsidRDefault="004020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C44BB1" w:rsidRDefault="00300FE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5A478D">
        <w:rPr>
          <w:sz w:val="24"/>
          <w:lang w:eastAsia="zh-CN"/>
        </w:rPr>
        <w:t xml:space="preserve">hackle </w:t>
      </w:r>
      <w:r w:rsidR="000E0C97">
        <w:rPr>
          <w:sz w:val="24"/>
          <w:lang w:eastAsia="zh-CN"/>
        </w:rPr>
        <w:t xml:space="preserve">  </w:t>
      </w:r>
    </w:p>
    <w:p w:rsidR="004020B9" w:rsidRDefault="004020B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C23EB0" w:rsidRDefault="000D38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C23EB0" w:rsidRDefault="00C23EB0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4020B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B7149A" w:rsidRDefault="00B7149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C51278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4020B9" w:rsidRDefault="000D387A" w:rsidP="00D00F2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</w:t>
      </w:r>
      <w:r w:rsidR="004020B9">
        <w:rPr>
          <w:sz w:val="24"/>
          <w:lang w:eastAsia="zh-CN"/>
        </w:rPr>
        <w:t xml:space="preserve">and guide </w:t>
      </w:r>
      <w:r>
        <w:rPr>
          <w:sz w:val="24"/>
          <w:lang w:eastAsia="zh-CN"/>
        </w:rPr>
        <w:t>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020B9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</w:t>
      </w:r>
      <w:r w:rsidR="004020B9">
        <w:rPr>
          <w:sz w:val="24"/>
          <w:lang w:eastAsia="zh-CN"/>
        </w:rPr>
        <w:t>that risk control are in placed</w:t>
      </w:r>
    </w:p>
    <w:p w:rsidR="000E0C97" w:rsidRDefault="004020B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our workers are fully equip with standard P.P.E (safety shoe, helmet, safety harness) </w:t>
      </w:r>
      <w:r w:rsidR="000E0C97">
        <w:rPr>
          <w:sz w:val="24"/>
          <w:lang w:eastAsia="zh-CN"/>
        </w:rPr>
        <w:t xml:space="preserve">                                                                                                   </w:t>
      </w:r>
      <w:r w:rsidR="00300FE0">
        <w:rPr>
          <w:sz w:val="24"/>
          <w:lang w:eastAsia="zh-CN"/>
        </w:rPr>
        <w:t xml:space="preserve">                       </w:t>
      </w:r>
      <w:r w:rsidR="000E0C97"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  <w:r w:rsidR="00300FE0">
        <w:t xml:space="preserve">   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C44BB1" w:rsidRPr="00807D48" w:rsidRDefault="00C51278" w:rsidP="00807D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4020B9">
        <w:rPr>
          <w:sz w:val="24"/>
          <w:lang w:eastAsia="zh-CN"/>
        </w:rPr>
        <w:t xml:space="preserve"> </w:t>
      </w:r>
      <w:r w:rsidR="006A1EEF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5E3258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1F1829">
        <w:rPr>
          <w:sz w:val="24"/>
          <w:lang w:eastAsia="zh-CN"/>
        </w:rPr>
        <w:t>oist up platform to 6</w:t>
      </w:r>
      <w:r w:rsidR="001F1829" w:rsidRPr="001F1829">
        <w:rPr>
          <w:sz w:val="24"/>
          <w:vertAlign w:val="superscript"/>
          <w:lang w:eastAsia="zh-CN"/>
        </w:rPr>
        <w:t>th</w:t>
      </w:r>
      <w:r w:rsidR="001F1829">
        <w:rPr>
          <w:sz w:val="24"/>
          <w:lang w:eastAsia="zh-CN"/>
        </w:rPr>
        <w:t xml:space="preserve"> floor wall hacking</w:t>
      </w:r>
      <w:r w:rsidR="00300FE0">
        <w:rPr>
          <w:sz w:val="24"/>
          <w:lang w:eastAsia="zh-CN"/>
        </w:rPr>
        <w:t xml:space="preserve"> </w:t>
      </w:r>
      <w:r w:rsidR="00FD321B">
        <w:rPr>
          <w:sz w:val="24"/>
          <w:lang w:eastAsia="zh-CN"/>
        </w:rPr>
        <w:t xml:space="preserve">opening 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</w:t>
      </w:r>
      <w:r w:rsidR="006202C6">
        <w:rPr>
          <w:sz w:val="24"/>
          <w:lang w:eastAsia="zh-CN"/>
        </w:rPr>
        <w:t>ean and rested on building</w:t>
      </w:r>
      <w:r w:rsidR="00BB3BBB">
        <w:rPr>
          <w:sz w:val="24"/>
          <w:lang w:eastAsia="zh-CN"/>
        </w:rPr>
        <w:t xml:space="preserve">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 w:rsidR="004020B9">
        <w:rPr>
          <w:sz w:val="24"/>
          <w:lang w:eastAsia="zh-CN"/>
        </w:rPr>
        <w:t xml:space="preserve">crane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1F1829" w:rsidRDefault="005E325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hoist up machine to 6</w:t>
      </w:r>
      <w:r w:rsidRPr="005E3258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</w:t>
      </w:r>
    </w:p>
    <w:p w:rsidR="005E3258" w:rsidRDefault="005E325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5E3258" w:rsidRDefault="005E325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pallet truck under machine bed </w:t>
      </w:r>
    </w:p>
    <w:p w:rsidR="00587B5B" w:rsidRPr="005E3258" w:rsidRDefault="00C51278" w:rsidP="005E325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</w:t>
      </w:r>
      <w:r w:rsidR="005E3258">
        <w:rPr>
          <w:sz w:val="24"/>
          <w:lang w:eastAsia="zh-CN"/>
        </w:rPr>
        <w:t xml:space="preserve">e from </w:t>
      </w:r>
      <w:r>
        <w:rPr>
          <w:sz w:val="24"/>
          <w:lang w:eastAsia="zh-CN"/>
        </w:rPr>
        <w:t>platform</w:t>
      </w:r>
      <w:r w:rsidR="005E3258">
        <w:rPr>
          <w:sz w:val="24"/>
          <w:lang w:eastAsia="zh-CN"/>
        </w:rPr>
        <w:t xml:space="preserve"> and position into tenant premise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A36133" w:rsidRDefault="00A36133" w:rsidP="006C328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300FE0" w:rsidRPr="006C3289" w:rsidRDefault="00300FE0" w:rsidP="006C328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6C3289" w:rsidRDefault="006C3289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  <w:r w:rsidR="00300FE0">
        <w:rPr>
          <w:sz w:val="24"/>
          <w:szCs w:val="24"/>
        </w:rPr>
        <w:t xml:space="preserve"> / Kevin Wong </w:t>
      </w:r>
    </w:p>
    <w:p w:rsidR="005E3258" w:rsidRDefault="006C3289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Eric Wong Machinery Transportation Pte Ltd</w:t>
      </w:r>
    </w:p>
    <w:p w:rsidR="000E0C97" w:rsidRPr="006202C6" w:rsidRDefault="005E3258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 w:rsidR="00701B5C"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 w:rsidRPr="006202C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2522" w:rsidRDefault="00432522">
      <w:r>
        <w:separator/>
      </w:r>
    </w:p>
  </w:endnote>
  <w:endnote w:type="continuationSeparator" w:id="0">
    <w:p w:rsidR="00432522" w:rsidRDefault="00432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85AE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85AE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2522" w:rsidRDefault="00432522">
      <w:r>
        <w:separator/>
      </w:r>
    </w:p>
  </w:footnote>
  <w:footnote w:type="continuationSeparator" w:id="0">
    <w:p w:rsidR="00432522" w:rsidRDefault="0043252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43252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432522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134A3"/>
    <w:rsid w:val="000313E0"/>
    <w:rsid w:val="000572C5"/>
    <w:rsid w:val="00081CEE"/>
    <w:rsid w:val="00081D7A"/>
    <w:rsid w:val="00082CA1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0E32A2"/>
    <w:rsid w:val="00113F52"/>
    <w:rsid w:val="0012037D"/>
    <w:rsid w:val="001435D7"/>
    <w:rsid w:val="00164C97"/>
    <w:rsid w:val="001929D2"/>
    <w:rsid w:val="001A35E8"/>
    <w:rsid w:val="001A6A39"/>
    <w:rsid w:val="001F1596"/>
    <w:rsid w:val="001F1829"/>
    <w:rsid w:val="001F5CE2"/>
    <w:rsid w:val="00221ADB"/>
    <w:rsid w:val="002504BF"/>
    <w:rsid w:val="00260ECA"/>
    <w:rsid w:val="002742AB"/>
    <w:rsid w:val="00286A90"/>
    <w:rsid w:val="002E4A72"/>
    <w:rsid w:val="002F74BB"/>
    <w:rsid w:val="002F7817"/>
    <w:rsid w:val="00300FE0"/>
    <w:rsid w:val="00307CA4"/>
    <w:rsid w:val="00325A14"/>
    <w:rsid w:val="00365AE7"/>
    <w:rsid w:val="003765B1"/>
    <w:rsid w:val="00380264"/>
    <w:rsid w:val="00386C53"/>
    <w:rsid w:val="003B71C2"/>
    <w:rsid w:val="003D39E1"/>
    <w:rsid w:val="003D78E4"/>
    <w:rsid w:val="003E7594"/>
    <w:rsid w:val="003F28D5"/>
    <w:rsid w:val="004020B9"/>
    <w:rsid w:val="00421688"/>
    <w:rsid w:val="00432522"/>
    <w:rsid w:val="00433135"/>
    <w:rsid w:val="00485C2A"/>
    <w:rsid w:val="00491CDF"/>
    <w:rsid w:val="004B58C0"/>
    <w:rsid w:val="004C034C"/>
    <w:rsid w:val="004E28FD"/>
    <w:rsid w:val="00501586"/>
    <w:rsid w:val="0053368D"/>
    <w:rsid w:val="0056276E"/>
    <w:rsid w:val="0058407C"/>
    <w:rsid w:val="00587B5B"/>
    <w:rsid w:val="00591BD7"/>
    <w:rsid w:val="005A0566"/>
    <w:rsid w:val="005A478D"/>
    <w:rsid w:val="005E3258"/>
    <w:rsid w:val="005F1066"/>
    <w:rsid w:val="00600638"/>
    <w:rsid w:val="00617105"/>
    <w:rsid w:val="006202C6"/>
    <w:rsid w:val="00626B34"/>
    <w:rsid w:val="0066065E"/>
    <w:rsid w:val="00661197"/>
    <w:rsid w:val="00664E02"/>
    <w:rsid w:val="0067272B"/>
    <w:rsid w:val="006A1EEF"/>
    <w:rsid w:val="006C116E"/>
    <w:rsid w:val="006C3289"/>
    <w:rsid w:val="006C35D4"/>
    <w:rsid w:val="006C65A9"/>
    <w:rsid w:val="006C6E9C"/>
    <w:rsid w:val="006D50A2"/>
    <w:rsid w:val="00700075"/>
    <w:rsid w:val="00701B5C"/>
    <w:rsid w:val="007025EF"/>
    <w:rsid w:val="007053A5"/>
    <w:rsid w:val="007324F5"/>
    <w:rsid w:val="0074480A"/>
    <w:rsid w:val="007538A1"/>
    <w:rsid w:val="007647F1"/>
    <w:rsid w:val="0077253C"/>
    <w:rsid w:val="00780070"/>
    <w:rsid w:val="0079106E"/>
    <w:rsid w:val="007A3A92"/>
    <w:rsid w:val="007B3C9D"/>
    <w:rsid w:val="007B7385"/>
    <w:rsid w:val="007C0003"/>
    <w:rsid w:val="007C38B4"/>
    <w:rsid w:val="007D0FC6"/>
    <w:rsid w:val="007D7E31"/>
    <w:rsid w:val="00807D48"/>
    <w:rsid w:val="00832042"/>
    <w:rsid w:val="00880E98"/>
    <w:rsid w:val="0089270A"/>
    <w:rsid w:val="00894879"/>
    <w:rsid w:val="0089580B"/>
    <w:rsid w:val="008A6E1D"/>
    <w:rsid w:val="008B01F8"/>
    <w:rsid w:val="008B4A83"/>
    <w:rsid w:val="008F0E24"/>
    <w:rsid w:val="00917AC8"/>
    <w:rsid w:val="00941D6A"/>
    <w:rsid w:val="00961C72"/>
    <w:rsid w:val="009731FA"/>
    <w:rsid w:val="009A1954"/>
    <w:rsid w:val="009A451B"/>
    <w:rsid w:val="009A7D53"/>
    <w:rsid w:val="009F3B73"/>
    <w:rsid w:val="00A33F6A"/>
    <w:rsid w:val="00A36133"/>
    <w:rsid w:val="00A85AE1"/>
    <w:rsid w:val="00A85C45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525A1"/>
    <w:rsid w:val="00B7149A"/>
    <w:rsid w:val="00B7163D"/>
    <w:rsid w:val="00BB3BBB"/>
    <w:rsid w:val="00BC0413"/>
    <w:rsid w:val="00BC7D87"/>
    <w:rsid w:val="00BE4AEC"/>
    <w:rsid w:val="00BF18F3"/>
    <w:rsid w:val="00BF3909"/>
    <w:rsid w:val="00C05B56"/>
    <w:rsid w:val="00C12508"/>
    <w:rsid w:val="00C14F12"/>
    <w:rsid w:val="00C20268"/>
    <w:rsid w:val="00C23EB0"/>
    <w:rsid w:val="00C32763"/>
    <w:rsid w:val="00C44BB1"/>
    <w:rsid w:val="00C44C52"/>
    <w:rsid w:val="00C51278"/>
    <w:rsid w:val="00C53FB6"/>
    <w:rsid w:val="00C6293E"/>
    <w:rsid w:val="00C65ED8"/>
    <w:rsid w:val="00C6754C"/>
    <w:rsid w:val="00C926BD"/>
    <w:rsid w:val="00CB114C"/>
    <w:rsid w:val="00CB5C69"/>
    <w:rsid w:val="00CB6598"/>
    <w:rsid w:val="00CC263E"/>
    <w:rsid w:val="00CE1C3F"/>
    <w:rsid w:val="00CE1D1E"/>
    <w:rsid w:val="00CE30AE"/>
    <w:rsid w:val="00CE5139"/>
    <w:rsid w:val="00CE6A14"/>
    <w:rsid w:val="00D00F22"/>
    <w:rsid w:val="00D01033"/>
    <w:rsid w:val="00D17627"/>
    <w:rsid w:val="00D27B24"/>
    <w:rsid w:val="00D3097D"/>
    <w:rsid w:val="00DC6037"/>
    <w:rsid w:val="00DF0896"/>
    <w:rsid w:val="00E11B0D"/>
    <w:rsid w:val="00E42F88"/>
    <w:rsid w:val="00E46E5F"/>
    <w:rsid w:val="00EB50F2"/>
    <w:rsid w:val="00EE1E88"/>
    <w:rsid w:val="00EE773D"/>
    <w:rsid w:val="00EF16FC"/>
    <w:rsid w:val="00F03CFD"/>
    <w:rsid w:val="00F1400F"/>
    <w:rsid w:val="00F33583"/>
    <w:rsid w:val="00F338D8"/>
    <w:rsid w:val="00F57519"/>
    <w:rsid w:val="00F6011F"/>
    <w:rsid w:val="00F74690"/>
    <w:rsid w:val="00FB63F4"/>
    <w:rsid w:val="00FC4C88"/>
    <w:rsid w:val="00FD321B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12</TotalTime>
  <Pages>1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2743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2022-11-25T08:37:00Z</cp:lastPrinted>
  <dcterms:created xsi:type="dcterms:W3CDTF">2022-11-21T05:25:00Z</dcterms:created>
  <dcterms:modified xsi:type="dcterms:W3CDTF">2022-11-25T08:37:00Z</dcterms:modified>
</cp:coreProperties>
</file>