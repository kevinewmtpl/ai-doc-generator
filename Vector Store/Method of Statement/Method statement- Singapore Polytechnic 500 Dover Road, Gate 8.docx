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96CED" w:rsidRDefault="00496CED">
      <w:pPr>
        <w:rPr>
          <w:sz w:val="24"/>
        </w:rPr>
      </w:pPr>
    </w:p>
    <w:p w:rsidR="00684C71" w:rsidRDefault="00393754">
      <w:pPr>
        <w:rPr>
          <w:sz w:val="24"/>
          <w:lang w:eastAsia="zh-CN"/>
        </w:rPr>
      </w:pPr>
      <w:r>
        <w:rPr>
          <w:sz w:val="24"/>
        </w:rPr>
        <w:t>Date: 20</w:t>
      </w:r>
      <w:r w:rsidRPr="00393754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496CED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30D69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30D69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393754">
        <w:rPr>
          <w:sz w:val="24"/>
          <w:lang w:eastAsia="zh-CN"/>
        </w:rPr>
        <w:t>1 unit cabinet from lorry chassis, shift up to upper floor via cargo lift and position into lab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39375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Cabinet</w:t>
      </w:r>
      <w:r w:rsidR="00F81349">
        <w:rPr>
          <w:b/>
          <w:sz w:val="32"/>
          <w:szCs w:val="32"/>
          <w:u w:val="single"/>
          <w:lang w:eastAsia="zh-CN"/>
        </w:rPr>
        <w:t xml:space="preserve"> Spec</w:t>
      </w:r>
    </w:p>
    <w:p w:rsidR="00630D69" w:rsidRDefault="00393754" w:rsidP="00630D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125 x 89 x 180 cm </w:t>
      </w:r>
    </w:p>
    <w:p w:rsidR="00393754" w:rsidRDefault="00393754" w:rsidP="00630D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400 kg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393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93754" w:rsidRDefault="00393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</w:t>
      </w:r>
      <w:r w:rsidR="00630D69">
        <w:rPr>
          <w:sz w:val="24"/>
          <w:szCs w:val="24"/>
          <w:lang w:eastAsia="zh-CN"/>
        </w:rPr>
        <w:t xml:space="preserve">500 Dover Road, </w:t>
      </w:r>
      <w:r>
        <w:rPr>
          <w:sz w:val="24"/>
          <w:szCs w:val="24"/>
          <w:lang w:eastAsia="zh-CN"/>
        </w:rPr>
        <w:t>Gate 8</w:t>
      </w:r>
    </w:p>
    <w:p w:rsidR="00707B09" w:rsidRPr="00707B09" w:rsidRDefault="00393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Singapore Poly</w:t>
      </w:r>
      <w:r w:rsidR="0023739B">
        <w:rPr>
          <w:sz w:val="24"/>
          <w:szCs w:val="24"/>
          <w:lang w:eastAsia="zh-CN"/>
        </w:rPr>
        <w:t>technic</w:t>
      </w:r>
      <w:r>
        <w:rPr>
          <w:sz w:val="24"/>
          <w:szCs w:val="24"/>
          <w:lang w:eastAsia="zh-CN"/>
        </w:rPr>
        <w:t xml:space="preserve"> Aero Hub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630D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96CED">
        <w:rPr>
          <w:sz w:val="24"/>
          <w:lang w:eastAsia="zh-CN"/>
        </w:rPr>
        <w:t xml:space="preserve"> x 633 lorry loader</w:t>
      </w:r>
    </w:p>
    <w:p w:rsidR="00CE3973" w:rsidRDefault="00CE39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pallet truck</w:t>
      </w:r>
      <w:r w:rsidR="00393754">
        <w:rPr>
          <w:sz w:val="24"/>
          <w:lang w:eastAsia="zh-CN"/>
        </w:rPr>
        <w:t xml:space="preserve"> </w:t>
      </w:r>
    </w:p>
    <w:p w:rsidR="00F0668C" w:rsidRDefault="00393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96CED">
        <w:rPr>
          <w:sz w:val="24"/>
          <w:lang w:eastAsia="zh-CN"/>
        </w:rPr>
        <w:t>ebbing</w:t>
      </w:r>
      <w:r w:rsidR="006F64E7">
        <w:rPr>
          <w:sz w:val="24"/>
          <w:lang w:eastAsia="zh-CN"/>
        </w:rPr>
        <w:t xml:space="preserve"> s</w:t>
      </w:r>
      <w:bookmarkStart w:id="0" w:name="_GoBack"/>
      <w:bookmarkEnd w:id="0"/>
      <w:r w:rsidR="00FF4492">
        <w:rPr>
          <w:sz w:val="24"/>
          <w:lang w:eastAsia="zh-CN"/>
        </w:rPr>
        <w:t xml:space="preserve">ling </w:t>
      </w:r>
    </w:p>
    <w:p w:rsidR="00F0668C" w:rsidRDefault="00FF44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393754">
        <w:rPr>
          <w:sz w:val="24"/>
          <w:lang w:eastAsia="zh-CN"/>
        </w:rPr>
        <w:t xml:space="preserve"> and route of transportation </w:t>
      </w:r>
    </w:p>
    <w:p w:rsidR="008F7340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3070DD" w:rsidRDefault="003070DD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F7340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93754" w:rsidRDefault="00393754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F734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F734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96CED">
        <w:rPr>
          <w:sz w:val="24"/>
          <w:lang w:eastAsia="zh-CN"/>
        </w:rPr>
        <w:t>r, rigger, signalman and 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 w:rsidR="00393754">
        <w:rPr>
          <w:sz w:val="24"/>
          <w:lang w:eastAsia="zh-CN"/>
        </w:rPr>
        <w:t>l be involved in this operation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</w:t>
      </w:r>
      <w:r w:rsidR="00CE3973">
        <w:rPr>
          <w:rFonts w:hint="eastAsia"/>
          <w:sz w:val="24"/>
          <w:lang w:eastAsia="zh-CN"/>
        </w:rPr>
        <w:t xml:space="preserve">P.E. (safety shoes, </w:t>
      </w:r>
      <w:r w:rsidR="00CE3973">
        <w:rPr>
          <w:sz w:val="24"/>
          <w:lang w:eastAsia="zh-CN"/>
        </w:rPr>
        <w:t xml:space="preserve">safety </w:t>
      </w:r>
      <w:r w:rsidR="00CE397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30D69" w:rsidRPr="00393754" w:rsidRDefault="0081336E" w:rsidP="00532AC8">
      <w:pPr>
        <w:pStyle w:val="Title"/>
        <w:jc w:val="left"/>
        <w:rPr>
          <w:sz w:val="24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CE3973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3070DD">
        <w:rPr>
          <w:sz w:val="24"/>
          <w:lang w:eastAsia="zh-CN"/>
        </w:rPr>
        <w:t xml:space="preserve"> loader</w:t>
      </w:r>
      <w:r w:rsidR="00E9120A">
        <w:rPr>
          <w:sz w:val="24"/>
          <w:lang w:eastAsia="zh-CN"/>
        </w:rPr>
        <w:t xml:space="preserve"> at designated location</w:t>
      </w:r>
    </w:p>
    <w:p w:rsidR="00273D8A" w:rsidRPr="00393754" w:rsidRDefault="00393754" w:rsidP="003937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cabinet from lorry chassis to the ground</w:t>
      </w:r>
    </w:p>
    <w:p w:rsidR="00684C71" w:rsidRDefault="00393754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cabinet base</w:t>
      </w:r>
    </w:p>
    <w:p w:rsidR="001F6BAF" w:rsidRPr="008F7340" w:rsidRDefault="00393754" w:rsidP="008F73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to upper floor via cargo lift 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162CC6">
        <w:rPr>
          <w:sz w:val="24"/>
          <w:lang w:eastAsia="zh-CN"/>
        </w:rPr>
        <w:t xml:space="preserve"> and position into lab</w:t>
      </w:r>
    </w:p>
    <w:p w:rsidR="003070DD" w:rsidRPr="00162CC6" w:rsidRDefault="0081336E" w:rsidP="00162C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62CC6">
        <w:rPr>
          <w:sz w:val="24"/>
          <w:lang w:eastAsia="zh-CN"/>
        </w:rPr>
        <w:t>Once job complete, team leader will instruct t</w:t>
      </w:r>
      <w:r w:rsidR="00A64537" w:rsidRPr="00162CC6">
        <w:rPr>
          <w:sz w:val="24"/>
          <w:lang w:eastAsia="zh-CN"/>
        </w:rPr>
        <w:t>he team to perform proper house</w:t>
      </w:r>
      <w:r w:rsidRPr="00162CC6">
        <w:rPr>
          <w:sz w:val="24"/>
          <w:lang w:eastAsia="zh-CN"/>
        </w:rPr>
        <w:t>keeping</w:t>
      </w:r>
    </w:p>
    <w:p w:rsidR="00684C71" w:rsidRDefault="003070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62CC6">
        <w:rPr>
          <w:sz w:val="24"/>
          <w:lang w:eastAsia="zh-CN"/>
        </w:rPr>
        <w:t>, if any</w:t>
      </w:r>
      <w:r w:rsidR="00A64537">
        <w:rPr>
          <w:sz w:val="24"/>
          <w:lang w:eastAsia="zh-CN"/>
        </w:rPr>
        <w:t xml:space="preserve"> will be clear and dispose </w:t>
      </w:r>
    </w:p>
    <w:p w:rsidR="00CF1999" w:rsidRPr="00CE3973" w:rsidRDefault="0081336E" w:rsidP="00CE39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6B9D" w:rsidRDefault="00C96B9D">
      <w:r>
        <w:separator/>
      </w:r>
    </w:p>
  </w:endnote>
  <w:endnote w:type="continuationSeparator" w:id="0">
    <w:p w:rsidR="00C96B9D" w:rsidRDefault="00C96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F64E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F64E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6B9D" w:rsidRDefault="00C96B9D">
      <w:r>
        <w:separator/>
      </w:r>
    </w:p>
  </w:footnote>
  <w:footnote w:type="continuationSeparator" w:id="0">
    <w:p w:rsidR="00C96B9D" w:rsidRDefault="00C96B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96B9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96B9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164F"/>
    <w:rsid w:val="000801A2"/>
    <w:rsid w:val="000C457E"/>
    <w:rsid w:val="000D1431"/>
    <w:rsid w:val="000D21A6"/>
    <w:rsid w:val="000F7BCC"/>
    <w:rsid w:val="00100715"/>
    <w:rsid w:val="00162CC6"/>
    <w:rsid w:val="001E6F13"/>
    <w:rsid w:val="001F0FB1"/>
    <w:rsid w:val="001F6BAF"/>
    <w:rsid w:val="00205704"/>
    <w:rsid w:val="0023739B"/>
    <w:rsid w:val="00273D8A"/>
    <w:rsid w:val="003070DD"/>
    <w:rsid w:val="00393754"/>
    <w:rsid w:val="00401D73"/>
    <w:rsid w:val="0040365C"/>
    <w:rsid w:val="004135BC"/>
    <w:rsid w:val="004276D6"/>
    <w:rsid w:val="00496CED"/>
    <w:rsid w:val="00532AC8"/>
    <w:rsid w:val="005F551E"/>
    <w:rsid w:val="005F6FB3"/>
    <w:rsid w:val="006304BE"/>
    <w:rsid w:val="00630D69"/>
    <w:rsid w:val="00684C71"/>
    <w:rsid w:val="006A3949"/>
    <w:rsid w:val="006B6525"/>
    <w:rsid w:val="006F64E7"/>
    <w:rsid w:val="00707B09"/>
    <w:rsid w:val="00751640"/>
    <w:rsid w:val="00752B55"/>
    <w:rsid w:val="00781341"/>
    <w:rsid w:val="007E7225"/>
    <w:rsid w:val="0081336E"/>
    <w:rsid w:val="00840F5C"/>
    <w:rsid w:val="00850C39"/>
    <w:rsid w:val="0088599B"/>
    <w:rsid w:val="008D3A96"/>
    <w:rsid w:val="008E2849"/>
    <w:rsid w:val="008F1C49"/>
    <w:rsid w:val="008F7340"/>
    <w:rsid w:val="009A2CC8"/>
    <w:rsid w:val="009B5798"/>
    <w:rsid w:val="009C28B4"/>
    <w:rsid w:val="00A01DE1"/>
    <w:rsid w:val="00A240E9"/>
    <w:rsid w:val="00A32709"/>
    <w:rsid w:val="00A64537"/>
    <w:rsid w:val="00A67CBC"/>
    <w:rsid w:val="00AE5436"/>
    <w:rsid w:val="00B45C00"/>
    <w:rsid w:val="00B61696"/>
    <w:rsid w:val="00B64100"/>
    <w:rsid w:val="00B67319"/>
    <w:rsid w:val="00BA2838"/>
    <w:rsid w:val="00C37171"/>
    <w:rsid w:val="00C96B9D"/>
    <w:rsid w:val="00CE3973"/>
    <w:rsid w:val="00CF1999"/>
    <w:rsid w:val="00D378D5"/>
    <w:rsid w:val="00E80CF6"/>
    <w:rsid w:val="00E9120A"/>
    <w:rsid w:val="00EE7375"/>
    <w:rsid w:val="00F0668C"/>
    <w:rsid w:val="00F551B7"/>
    <w:rsid w:val="00F64A6F"/>
    <w:rsid w:val="00F81349"/>
    <w:rsid w:val="00FE3F94"/>
    <w:rsid w:val="00F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2075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2019-11-20T07:23:00Z</cp:lastPrinted>
  <dcterms:created xsi:type="dcterms:W3CDTF">2019-11-20T03:34:00Z</dcterms:created>
  <dcterms:modified xsi:type="dcterms:W3CDTF">2019-11-20T07:23:00Z</dcterms:modified>
</cp:coreProperties>
</file>