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4C32">
      <w:pPr>
        <w:rPr>
          <w:sz w:val="24"/>
          <w:lang w:eastAsia="zh-CN"/>
        </w:rPr>
      </w:pPr>
      <w:r>
        <w:rPr>
          <w:sz w:val="24"/>
        </w:rPr>
        <w:t>Date: 22</w:t>
      </w:r>
      <w:r w:rsidRPr="00434C32">
        <w:rPr>
          <w:sz w:val="24"/>
          <w:vertAlign w:val="superscript"/>
        </w:rPr>
        <w:t>nd</w:t>
      </w:r>
      <w:r>
        <w:rPr>
          <w:sz w:val="24"/>
        </w:rPr>
        <w:t xml:space="preserve"> Feb</w:t>
      </w:r>
      <w:r w:rsidR="00011C53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434C32">
        <w:rPr>
          <w:sz w:val="24"/>
          <w:lang w:eastAsia="zh-CN"/>
        </w:rPr>
        <w:t>2 pallet of equipment</w:t>
      </w:r>
      <w:r w:rsidR="00162373">
        <w:rPr>
          <w:sz w:val="24"/>
          <w:lang w:eastAsia="zh-CN"/>
        </w:rPr>
        <w:t xml:space="preserve"> from lorry chassis,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34C32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34C32" w:rsidRPr="00434C32" w:rsidRDefault="00434C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Dim: 95 x 90 x 150 cm each</w:t>
      </w:r>
    </w:p>
    <w:p w:rsidR="00011C53" w:rsidRDefault="00434C3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25</w:t>
      </w:r>
      <w:r w:rsidR="00FE6827">
        <w:rPr>
          <w:b/>
          <w:sz w:val="24"/>
          <w:szCs w:val="24"/>
          <w:lang w:eastAsia="zh-CN"/>
        </w:rPr>
        <w:t>0</w:t>
      </w:r>
      <w:r w:rsidR="00162373">
        <w:rPr>
          <w:b/>
          <w:sz w:val="24"/>
          <w:szCs w:val="24"/>
          <w:lang w:eastAsia="zh-CN"/>
        </w:rPr>
        <w:t xml:space="preserve"> kg</w:t>
      </w:r>
      <w:r>
        <w:rPr>
          <w:b/>
          <w:sz w:val="24"/>
          <w:szCs w:val="24"/>
          <w:lang w:eastAsia="zh-CN"/>
        </w:rPr>
        <w:t xml:space="preserve"> each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434C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011C53">
        <w:rPr>
          <w:sz w:val="24"/>
          <w:lang w:eastAsia="zh-CN"/>
        </w:rPr>
        <w:t>/02/23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434C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11C5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434C32" w:rsidRDefault="00434C3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11C53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C3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011C53">
        <w:rPr>
          <w:sz w:val="24"/>
          <w:lang w:eastAsia="zh-CN"/>
        </w:rPr>
        <w:t xml:space="preserve"> point of equipment</w:t>
      </w:r>
    </w:p>
    <w:p w:rsidR="006C09ED" w:rsidRPr="00162373" w:rsidRDefault="00771609" w:rsidP="001623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from lorry chassis</w:t>
      </w:r>
      <w:r w:rsidR="00434C32">
        <w:rPr>
          <w:sz w:val="24"/>
          <w:lang w:eastAsia="zh-CN"/>
        </w:rPr>
        <w:t xml:space="preserve"> to the</w:t>
      </w:r>
      <w:r w:rsidR="006A1BF1">
        <w:rPr>
          <w:sz w:val="24"/>
          <w:lang w:eastAsia="zh-CN"/>
        </w:rPr>
        <w:t xml:space="preserve"> ground</w:t>
      </w:r>
      <w:r w:rsidR="00434C32">
        <w:rPr>
          <w:sz w:val="24"/>
          <w:lang w:eastAsia="zh-CN"/>
        </w:rPr>
        <w:t xml:space="preserve"> </w:t>
      </w:r>
      <w:bookmarkStart w:id="0" w:name="_GoBack"/>
      <w:bookmarkEnd w:id="0"/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under equipment</w:t>
      </w:r>
      <w:r w:rsidR="00323AC6" w:rsidRPr="00771609">
        <w:rPr>
          <w:sz w:val="24"/>
          <w:lang w:eastAsia="zh-CN"/>
        </w:rPr>
        <w:t xml:space="preserve">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011C53">
        <w:rPr>
          <w:sz w:val="24"/>
          <w:lang w:eastAsia="zh-CN"/>
        </w:rPr>
        <w:t>rt equipment</w:t>
      </w:r>
      <w:r w:rsidR="00D867EE">
        <w:rPr>
          <w:sz w:val="24"/>
          <w:lang w:eastAsia="zh-CN"/>
        </w:rPr>
        <w:t xml:space="preserve">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equipment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CC3" w:rsidRDefault="008D7CC3">
      <w:r>
        <w:separator/>
      </w:r>
    </w:p>
  </w:endnote>
  <w:endnote w:type="continuationSeparator" w:id="0">
    <w:p w:rsidR="008D7CC3" w:rsidRDefault="008D7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4C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4C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CC3" w:rsidRDefault="008D7CC3">
      <w:r>
        <w:separator/>
      </w:r>
    </w:p>
  </w:footnote>
  <w:footnote w:type="continuationSeparator" w:id="0">
    <w:p w:rsidR="008D7CC3" w:rsidRDefault="008D7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D7C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D7CC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C53"/>
    <w:rsid w:val="000548E8"/>
    <w:rsid w:val="00055D18"/>
    <w:rsid w:val="00076C95"/>
    <w:rsid w:val="000801A2"/>
    <w:rsid w:val="00080409"/>
    <w:rsid w:val="000C46C5"/>
    <w:rsid w:val="00147A2A"/>
    <w:rsid w:val="00162373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C32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C114A"/>
    <w:rsid w:val="007E7225"/>
    <w:rsid w:val="007F1AFE"/>
    <w:rsid w:val="00805829"/>
    <w:rsid w:val="0081336E"/>
    <w:rsid w:val="00871D66"/>
    <w:rsid w:val="00872454"/>
    <w:rsid w:val="00872D61"/>
    <w:rsid w:val="0087327A"/>
    <w:rsid w:val="008B11D4"/>
    <w:rsid w:val="008D1F25"/>
    <w:rsid w:val="008D3552"/>
    <w:rsid w:val="008D63D1"/>
    <w:rsid w:val="008D7CC3"/>
    <w:rsid w:val="0093451E"/>
    <w:rsid w:val="00952F7F"/>
    <w:rsid w:val="009543DF"/>
    <w:rsid w:val="00975FB6"/>
    <w:rsid w:val="009B2C59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2105"/>
    <w:rsid w:val="00F176B3"/>
    <w:rsid w:val="00F3464B"/>
    <w:rsid w:val="00F74E2C"/>
    <w:rsid w:val="00F85339"/>
    <w:rsid w:val="00FE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2023-01-26T03:34:00Z</cp:lastPrinted>
  <dcterms:created xsi:type="dcterms:W3CDTF">2023-02-23T01:09:00Z</dcterms:created>
  <dcterms:modified xsi:type="dcterms:W3CDTF">2023-02-23T01:09:00Z</dcterms:modified>
</cp:coreProperties>
</file>