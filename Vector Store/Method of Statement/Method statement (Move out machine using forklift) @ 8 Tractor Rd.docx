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01E54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A887E4B" w14:textId="77777777" w:rsidR="00490F42" w:rsidRDefault="00490F42">
      <w:pPr>
        <w:rPr>
          <w:sz w:val="24"/>
        </w:rPr>
      </w:pPr>
    </w:p>
    <w:p w14:paraId="2161E4E1" w14:textId="56CA8BBC" w:rsidR="006467DA" w:rsidRDefault="00490F4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F3E39">
        <w:rPr>
          <w:sz w:val="24"/>
        </w:rPr>
        <w:t>23</w:t>
      </w:r>
      <w:r w:rsidR="000F3E39" w:rsidRPr="000F3E39">
        <w:rPr>
          <w:sz w:val="24"/>
          <w:vertAlign w:val="superscript"/>
        </w:rPr>
        <w:t>rd</w:t>
      </w:r>
      <w:r w:rsidR="000F3E39">
        <w:rPr>
          <w:sz w:val="24"/>
        </w:rPr>
        <w:t xml:space="preserve"> May 2025</w:t>
      </w:r>
    </w:p>
    <w:p w14:paraId="4396593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9E965C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9F2521F" w14:textId="6FD3478D"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F3E39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1B1340"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490F42">
        <w:rPr>
          <w:sz w:val="24"/>
          <w:lang w:eastAsia="zh-CN"/>
        </w:rPr>
        <w:t xml:space="preserve">, using forklift to fork up onto </w:t>
      </w:r>
      <w:r w:rsidR="000F3E39">
        <w:rPr>
          <w:sz w:val="24"/>
          <w:lang w:eastAsia="zh-CN"/>
        </w:rPr>
        <w:t xml:space="preserve">lorry chassis </w:t>
      </w:r>
      <w:r w:rsidR="00C6417B">
        <w:rPr>
          <w:sz w:val="24"/>
          <w:lang w:eastAsia="zh-CN"/>
        </w:rPr>
        <w:t xml:space="preserve">and deliver to scrapyard </w:t>
      </w:r>
      <w:r w:rsidR="000F3E39">
        <w:rPr>
          <w:sz w:val="24"/>
          <w:lang w:eastAsia="zh-CN"/>
        </w:rPr>
        <w:t xml:space="preserve">for disposal </w:t>
      </w:r>
    </w:p>
    <w:p w14:paraId="30452609" w14:textId="77777777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D0F8A4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6DF8F75" w14:textId="1F74FE79" w:rsidR="00BC2611" w:rsidRDefault="00BC7A4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0F3E39">
        <w:rPr>
          <w:sz w:val="24"/>
          <w:szCs w:val="24"/>
          <w:lang w:eastAsia="zh-CN"/>
        </w:rPr>
        <w:t>Ultrasonic machine</w:t>
      </w:r>
    </w:p>
    <w:p w14:paraId="1E391886" w14:textId="7065FA8E" w:rsidR="000F3E39" w:rsidRDefault="000F3E3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500 x 175 x 220 cm</w:t>
      </w:r>
    </w:p>
    <w:p w14:paraId="6B84BA3B" w14:textId="4520643E" w:rsidR="00BC2611" w:rsidRDefault="00490F4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0F3E39">
        <w:rPr>
          <w:sz w:val="24"/>
          <w:szCs w:val="24"/>
          <w:lang w:eastAsia="zh-CN"/>
        </w:rPr>
        <w:t>3, 0</w:t>
      </w:r>
      <w:r>
        <w:rPr>
          <w:sz w:val="24"/>
          <w:szCs w:val="24"/>
          <w:lang w:eastAsia="zh-CN"/>
        </w:rPr>
        <w:t>00 kg</w:t>
      </w:r>
    </w:p>
    <w:p w14:paraId="5DE969DC" w14:textId="77777777"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E8F03A6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BD245" w14:textId="05BAF0B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0F3E39">
        <w:rPr>
          <w:sz w:val="24"/>
          <w:lang w:eastAsia="zh-CN"/>
        </w:rPr>
        <w:t>ed</w:t>
      </w:r>
    </w:p>
    <w:p w14:paraId="220E682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BF4849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E44EC5D" w14:textId="30EF9D1F" w:rsidR="00D35F55" w:rsidRDefault="000F3E39">
      <w:pPr>
        <w:rPr>
          <w:sz w:val="24"/>
          <w:lang w:eastAsia="zh-CN"/>
        </w:rPr>
      </w:pPr>
      <w:r>
        <w:rPr>
          <w:sz w:val="24"/>
          <w:lang w:eastAsia="zh-CN"/>
        </w:rPr>
        <w:t>31/05/25</w:t>
      </w:r>
    </w:p>
    <w:p w14:paraId="452C8F71" w14:textId="77777777" w:rsidR="00D41A4A" w:rsidRDefault="00D41A4A">
      <w:pPr>
        <w:rPr>
          <w:sz w:val="24"/>
          <w:lang w:eastAsia="zh-CN"/>
        </w:rPr>
      </w:pPr>
    </w:p>
    <w:p w14:paraId="5987ABDB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44D8C72D" w14:textId="57D1A2D1" w:rsidR="005D47DB" w:rsidRPr="005D47DB" w:rsidRDefault="0041796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0F3E39">
        <w:rPr>
          <w:sz w:val="24"/>
          <w:szCs w:val="24"/>
          <w:lang w:eastAsia="zh-CN"/>
        </w:rPr>
        <w:t>40</w:t>
      </w:r>
      <w:r>
        <w:rPr>
          <w:sz w:val="24"/>
          <w:szCs w:val="24"/>
          <w:lang w:eastAsia="zh-CN"/>
        </w:rPr>
        <w:t xml:space="preserve"> am </w:t>
      </w:r>
    </w:p>
    <w:p w14:paraId="4B5DE24A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6BBEFB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8C966E0" w14:textId="77777777" w:rsidR="00257C21" w:rsidRDefault="00C76A40" w:rsidP="00140D68">
      <w:pPr>
        <w:pStyle w:val="Heading4"/>
      </w:pPr>
      <w:r>
        <w:t xml:space="preserve">8 Tractor Rd </w:t>
      </w:r>
    </w:p>
    <w:p w14:paraId="017C692F" w14:textId="77777777" w:rsidR="00140D68" w:rsidRPr="00140D68" w:rsidRDefault="00F86244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14:paraId="1CDBE055" w14:textId="77777777" w:rsidR="006467DA" w:rsidRDefault="006467DA">
      <w:pPr>
        <w:rPr>
          <w:lang w:eastAsia="zh-CN"/>
        </w:rPr>
      </w:pPr>
    </w:p>
    <w:p w14:paraId="3A39CF75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D891C8" w14:textId="77777777" w:rsidR="009A18A9" w:rsidRDefault="009A18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14:paraId="4D5D98BF" w14:textId="495F0BDB" w:rsidR="00490F42" w:rsidRDefault="00490F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3E39">
        <w:rPr>
          <w:bCs/>
          <w:sz w:val="24"/>
          <w:lang w:eastAsia="zh-CN"/>
        </w:rPr>
        <w:t>4.5ton</w:t>
      </w:r>
      <w:r>
        <w:rPr>
          <w:bCs/>
          <w:sz w:val="24"/>
          <w:lang w:eastAsia="zh-CN"/>
        </w:rPr>
        <w:t xml:space="preserve"> forklift </w:t>
      </w:r>
    </w:p>
    <w:p w14:paraId="1AB9B13A" w14:textId="7EC74714" w:rsidR="008D2441" w:rsidRDefault="000F3E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14:paraId="62D3172A" w14:textId="536ED777" w:rsidR="00C6417B" w:rsidRDefault="00C641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60D0CFBE" w14:textId="6C8AB78D" w:rsidR="00490F42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90F42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</w:p>
    <w:p w14:paraId="45BE856A" w14:textId="77777777" w:rsidR="00BC2611" w:rsidRDefault="00490F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Plywood/PVC plate (to lay out for floor protection)</w:t>
      </w:r>
      <w:r w:rsidR="00C76A40">
        <w:rPr>
          <w:sz w:val="24"/>
          <w:lang w:eastAsia="zh-CN"/>
        </w:rPr>
        <w:t xml:space="preserve"> </w:t>
      </w:r>
    </w:p>
    <w:p w14:paraId="391101B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7C550C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8D79FB4" w14:textId="77777777"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14:paraId="731676E8" w14:textId="77777777" w:rsidR="00490F4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D8629E7" w14:textId="77777777" w:rsidR="006467DA" w:rsidRPr="00490F4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6F024DFE" w14:textId="77777777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467709A0" w14:textId="77777777" w:rsidR="00577554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5FB91ECF" w14:textId="77777777" w:rsidR="00490F42" w:rsidRDefault="00490F4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BDFC350" w14:textId="77777777" w:rsidR="00216F6A" w:rsidRPr="00577554" w:rsidRDefault="00216F6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3254C548" w14:textId="052A83C2"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</w:t>
      </w:r>
      <w:r w:rsidR="00C6417B">
        <w:rPr>
          <w:bCs/>
          <w:sz w:val="24"/>
          <w:szCs w:val="24"/>
          <w:lang w:eastAsia="zh-CN"/>
        </w:rPr>
        <w:t xml:space="preserve">, </w:t>
      </w:r>
      <w:r>
        <w:rPr>
          <w:bCs/>
          <w:sz w:val="24"/>
          <w:szCs w:val="24"/>
          <w:lang w:eastAsia="zh-CN"/>
        </w:rPr>
        <w:t>lorry loader operator</w:t>
      </w:r>
      <w:r w:rsidR="00C6417B">
        <w:rPr>
          <w:bCs/>
          <w:sz w:val="24"/>
          <w:szCs w:val="24"/>
          <w:lang w:eastAsia="zh-CN"/>
        </w:rPr>
        <w:t xml:space="preserve"> and forklift driver</w:t>
      </w:r>
      <w:r>
        <w:rPr>
          <w:bCs/>
          <w:sz w:val="24"/>
          <w:szCs w:val="24"/>
          <w:lang w:eastAsia="zh-CN"/>
        </w:rPr>
        <w:t xml:space="preserve"> will be involved in this operation (attached all lifting crew certificate) </w:t>
      </w:r>
    </w:p>
    <w:p w14:paraId="7921203D" w14:textId="77777777"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6DEB023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817D874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5D79449" w14:textId="77777777"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14:paraId="2A608C90" w14:textId="76637591"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>rvisor, rigger and signalma</w:t>
      </w:r>
      <w:r w:rsidR="00C6417B">
        <w:rPr>
          <w:sz w:val="24"/>
          <w:lang w:eastAsia="zh-CN"/>
        </w:rPr>
        <w:t xml:space="preserve">n </w:t>
      </w:r>
      <w:r w:rsidR="00192797">
        <w:rPr>
          <w:sz w:val="24"/>
          <w:lang w:eastAsia="zh-CN"/>
        </w:rPr>
        <w:tab/>
      </w:r>
    </w:p>
    <w:p w14:paraId="54FD3432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10C851BC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6FF45E87" w14:textId="20B08546" w:rsidR="0085099B" w:rsidRDefault="0085099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unloading area</w:t>
      </w:r>
    </w:p>
    <w:p w14:paraId="0CDB5AF4" w14:textId="77777777" w:rsidR="0085099B" w:rsidRPr="00C1590E" w:rsidRDefault="0085099B" w:rsidP="00C159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forklift from lorry chassis</w:t>
      </w:r>
      <w:r w:rsidR="00C1590E">
        <w:rPr>
          <w:sz w:val="24"/>
          <w:lang w:eastAsia="zh-CN"/>
        </w:rPr>
        <w:t xml:space="preserve"> to the ground</w:t>
      </w:r>
    </w:p>
    <w:p w14:paraId="4852F383" w14:textId="77777777" w:rsidR="00C6417B" w:rsidRDefault="00C6417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lift up machine and insert woodblock under machine bed </w:t>
      </w:r>
    </w:p>
    <w:p w14:paraId="563D0A7F" w14:textId="10B8136D"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</w:t>
      </w:r>
      <w:r w:rsidR="00C6417B">
        <w:rPr>
          <w:sz w:val="24"/>
          <w:lang w:eastAsia="zh-CN"/>
        </w:rPr>
        <w:t>ed</w:t>
      </w:r>
    </w:p>
    <w:p w14:paraId="7EC88B64" w14:textId="77777777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85099B">
        <w:rPr>
          <w:sz w:val="24"/>
          <w:lang w:eastAsia="zh-CN"/>
        </w:rPr>
        <w:t xml:space="preserve"> area</w:t>
      </w:r>
    </w:p>
    <w:p w14:paraId="6E9872B0" w14:textId="77777777" w:rsidR="008A2872" w:rsidRDefault="008A28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up machine</w:t>
      </w:r>
    </w:p>
    <w:p w14:paraId="6974B169" w14:textId="72E0B715" w:rsidR="008A2872" w:rsidRDefault="008A28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</w:t>
      </w:r>
      <w:r w:rsidR="00C6417B">
        <w:rPr>
          <w:sz w:val="24"/>
          <w:lang w:eastAsia="zh-CN"/>
        </w:rPr>
        <w:t xml:space="preserve">chassis </w:t>
      </w:r>
    </w:p>
    <w:p w14:paraId="3CC70381" w14:textId="77777777" w:rsidR="00977AD9" w:rsidRDefault="00251AD9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2872">
        <w:rPr>
          <w:sz w:val="24"/>
          <w:lang w:eastAsia="zh-CN"/>
        </w:rPr>
        <w:t xml:space="preserve">Secured machine with strapping belt </w:t>
      </w:r>
      <w:r w:rsidR="00BC2611" w:rsidRPr="008A2872">
        <w:rPr>
          <w:sz w:val="24"/>
          <w:lang w:eastAsia="zh-CN"/>
        </w:rPr>
        <w:t>prior to moving out of customer premise</w:t>
      </w:r>
    </w:p>
    <w:p w14:paraId="7918716E" w14:textId="00D62741" w:rsidR="00C6417B" w:rsidRPr="008A2872" w:rsidRDefault="00C6417B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scrapyard for disposal </w:t>
      </w:r>
    </w:p>
    <w:p w14:paraId="39DE3718" w14:textId="77777777"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1CF45549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478828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E34209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30D295B3" w14:textId="35ACADA2" w:rsidR="0099046A" w:rsidRDefault="00C6417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9C5B5E4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0DFB8B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F492C" w14:textId="77777777" w:rsidR="00D45FC1" w:rsidRDefault="00D45FC1">
      <w:r>
        <w:separator/>
      </w:r>
    </w:p>
  </w:endnote>
  <w:endnote w:type="continuationSeparator" w:id="0">
    <w:p w14:paraId="7645AD0B" w14:textId="77777777" w:rsidR="00D45FC1" w:rsidRDefault="00D45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B7C1C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336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33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106D2" w14:textId="77777777" w:rsidR="00D45FC1" w:rsidRDefault="00D45FC1">
      <w:r>
        <w:separator/>
      </w:r>
    </w:p>
  </w:footnote>
  <w:footnote w:type="continuationSeparator" w:id="0">
    <w:p w14:paraId="7B38D3A3" w14:textId="77777777" w:rsidR="00D45FC1" w:rsidRDefault="00D45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E0EBA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5DBD53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1677B27D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90732BD" w14:textId="7D7CE182" w:rsidR="00183C4E" w:rsidRDefault="000F3E3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74324184" w14:textId="7804E1FF"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47086262" w14:textId="77777777" w:rsidR="00183C4E" w:rsidRDefault="00183C4E">
    <w:pPr>
      <w:pStyle w:val="Header"/>
      <w:jc w:val="center"/>
    </w:pPr>
    <w:r>
      <w:t>GST Reg No. : M2-8923804 – 2</w:t>
    </w:r>
  </w:p>
  <w:p w14:paraId="27B32624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ECAF312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9595450">
    <w:abstractNumId w:val="3"/>
  </w:num>
  <w:num w:numId="2" w16cid:durableId="136074369">
    <w:abstractNumId w:val="6"/>
  </w:num>
  <w:num w:numId="3" w16cid:durableId="1102340829">
    <w:abstractNumId w:val="1"/>
  </w:num>
  <w:num w:numId="4" w16cid:durableId="1442846316">
    <w:abstractNumId w:val="13"/>
  </w:num>
  <w:num w:numId="5" w16cid:durableId="709886971">
    <w:abstractNumId w:val="7"/>
  </w:num>
  <w:num w:numId="6" w16cid:durableId="547568032">
    <w:abstractNumId w:val="9"/>
  </w:num>
  <w:num w:numId="7" w16cid:durableId="2000963467">
    <w:abstractNumId w:val="5"/>
  </w:num>
  <w:num w:numId="8" w16cid:durableId="474372149">
    <w:abstractNumId w:val="10"/>
  </w:num>
  <w:num w:numId="9" w16cid:durableId="182785185">
    <w:abstractNumId w:val="2"/>
  </w:num>
  <w:num w:numId="10" w16cid:durableId="551161692">
    <w:abstractNumId w:val="11"/>
  </w:num>
  <w:num w:numId="11" w16cid:durableId="154562953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2346472">
    <w:abstractNumId w:val="0"/>
  </w:num>
  <w:num w:numId="13" w16cid:durableId="2110612452">
    <w:abstractNumId w:val="8"/>
  </w:num>
  <w:num w:numId="14" w16cid:durableId="887492355">
    <w:abstractNumId w:val="12"/>
  </w:num>
  <w:num w:numId="15" w16cid:durableId="569198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2182B"/>
    <w:rsid w:val="0003213B"/>
    <w:rsid w:val="0005684E"/>
    <w:rsid w:val="00057F7F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0F3E39"/>
    <w:rsid w:val="001218B2"/>
    <w:rsid w:val="001268A8"/>
    <w:rsid w:val="001362B6"/>
    <w:rsid w:val="00140D68"/>
    <w:rsid w:val="00141D73"/>
    <w:rsid w:val="00155DE2"/>
    <w:rsid w:val="00166FF2"/>
    <w:rsid w:val="0017369C"/>
    <w:rsid w:val="00183C4E"/>
    <w:rsid w:val="00192797"/>
    <w:rsid w:val="001B1340"/>
    <w:rsid w:val="001C50B5"/>
    <w:rsid w:val="001F2B7F"/>
    <w:rsid w:val="00216F6A"/>
    <w:rsid w:val="00224879"/>
    <w:rsid w:val="00251AD9"/>
    <w:rsid w:val="00257C21"/>
    <w:rsid w:val="002706C5"/>
    <w:rsid w:val="00293ED0"/>
    <w:rsid w:val="00296A39"/>
    <w:rsid w:val="0030317F"/>
    <w:rsid w:val="00322954"/>
    <w:rsid w:val="00332326"/>
    <w:rsid w:val="00333CCA"/>
    <w:rsid w:val="00333DB7"/>
    <w:rsid w:val="00375E51"/>
    <w:rsid w:val="00382BD8"/>
    <w:rsid w:val="003D5FEC"/>
    <w:rsid w:val="003E07B2"/>
    <w:rsid w:val="00413057"/>
    <w:rsid w:val="00413759"/>
    <w:rsid w:val="00417963"/>
    <w:rsid w:val="00456295"/>
    <w:rsid w:val="00466C7A"/>
    <w:rsid w:val="00490F42"/>
    <w:rsid w:val="004A2AFE"/>
    <w:rsid w:val="004B13DD"/>
    <w:rsid w:val="00501090"/>
    <w:rsid w:val="00542316"/>
    <w:rsid w:val="005463C4"/>
    <w:rsid w:val="0057657F"/>
    <w:rsid w:val="00577554"/>
    <w:rsid w:val="005D3C81"/>
    <w:rsid w:val="005D47DB"/>
    <w:rsid w:val="00637BA5"/>
    <w:rsid w:val="006467DA"/>
    <w:rsid w:val="00650260"/>
    <w:rsid w:val="0066401C"/>
    <w:rsid w:val="00670B64"/>
    <w:rsid w:val="00690A45"/>
    <w:rsid w:val="00693582"/>
    <w:rsid w:val="006B3F8F"/>
    <w:rsid w:val="006F12DE"/>
    <w:rsid w:val="00760813"/>
    <w:rsid w:val="00770EF0"/>
    <w:rsid w:val="00777860"/>
    <w:rsid w:val="00794DFF"/>
    <w:rsid w:val="00797545"/>
    <w:rsid w:val="007C15C3"/>
    <w:rsid w:val="007C2E86"/>
    <w:rsid w:val="007D338F"/>
    <w:rsid w:val="007D4C7E"/>
    <w:rsid w:val="007E4987"/>
    <w:rsid w:val="007F663B"/>
    <w:rsid w:val="008100C8"/>
    <w:rsid w:val="0085099B"/>
    <w:rsid w:val="00854E20"/>
    <w:rsid w:val="00860A0F"/>
    <w:rsid w:val="00871396"/>
    <w:rsid w:val="0087572A"/>
    <w:rsid w:val="00885DDC"/>
    <w:rsid w:val="00895D5D"/>
    <w:rsid w:val="008A2872"/>
    <w:rsid w:val="008C067B"/>
    <w:rsid w:val="008C7C96"/>
    <w:rsid w:val="008D2441"/>
    <w:rsid w:val="0095494E"/>
    <w:rsid w:val="00971AE8"/>
    <w:rsid w:val="00974FF0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81180"/>
    <w:rsid w:val="00B92847"/>
    <w:rsid w:val="00B92B12"/>
    <w:rsid w:val="00BC2611"/>
    <w:rsid w:val="00BC7A4B"/>
    <w:rsid w:val="00C12B1D"/>
    <w:rsid w:val="00C1590E"/>
    <w:rsid w:val="00C15DC7"/>
    <w:rsid w:val="00C34D96"/>
    <w:rsid w:val="00C40338"/>
    <w:rsid w:val="00C4669E"/>
    <w:rsid w:val="00C55C58"/>
    <w:rsid w:val="00C6417B"/>
    <w:rsid w:val="00C65FC8"/>
    <w:rsid w:val="00C72DAD"/>
    <w:rsid w:val="00C76A40"/>
    <w:rsid w:val="00C95881"/>
    <w:rsid w:val="00CC64A6"/>
    <w:rsid w:val="00D07325"/>
    <w:rsid w:val="00D221DF"/>
    <w:rsid w:val="00D3043B"/>
    <w:rsid w:val="00D35F55"/>
    <w:rsid w:val="00D41A4A"/>
    <w:rsid w:val="00D45FC1"/>
    <w:rsid w:val="00DA01F0"/>
    <w:rsid w:val="00DA149C"/>
    <w:rsid w:val="00E14AD9"/>
    <w:rsid w:val="00E3288E"/>
    <w:rsid w:val="00E74CF9"/>
    <w:rsid w:val="00E76DB5"/>
    <w:rsid w:val="00E92566"/>
    <w:rsid w:val="00EC1220"/>
    <w:rsid w:val="00EF55B5"/>
    <w:rsid w:val="00F25404"/>
    <w:rsid w:val="00F53365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4B73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38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18</cp:revision>
  <cp:lastPrinted>2023-07-05T08:36:00Z</cp:lastPrinted>
  <dcterms:created xsi:type="dcterms:W3CDTF">2024-07-18T06:49:00Z</dcterms:created>
  <dcterms:modified xsi:type="dcterms:W3CDTF">2025-05-22T07:13:00Z</dcterms:modified>
</cp:coreProperties>
</file>