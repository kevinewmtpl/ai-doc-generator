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64CD6" w:rsidRDefault="00C64CD6">
      <w:pPr>
        <w:rPr>
          <w:sz w:val="24"/>
        </w:rPr>
      </w:pPr>
    </w:p>
    <w:p w:rsidR="00EE527F" w:rsidRDefault="00004A84">
      <w:pPr>
        <w:rPr>
          <w:sz w:val="24"/>
          <w:lang w:eastAsia="zh-CN"/>
        </w:rPr>
      </w:pPr>
      <w:r>
        <w:rPr>
          <w:sz w:val="24"/>
        </w:rPr>
        <w:t>Date: 20</w:t>
      </w:r>
      <w:r w:rsidR="00537194" w:rsidRPr="00537194">
        <w:rPr>
          <w:sz w:val="24"/>
          <w:vertAlign w:val="superscript"/>
        </w:rPr>
        <w:t>th</w:t>
      </w:r>
      <w:r w:rsidR="00537194">
        <w:rPr>
          <w:sz w:val="24"/>
        </w:rPr>
        <w:t xml:space="preserve"> Aug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537194">
        <w:rPr>
          <w:sz w:val="24"/>
          <w:lang w:eastAsia="zh-CN"/>
        </w:rPr>
        <w:t xml:space="preserve">after dismantle to </w:t>
      </w:r>
      <w:r w:rsidR="00E87FDA">
        <w:rPr>
          <w:sz w:val="24"/>
          <w:lang w:eastAsia="zh-CN"/>
        </w:rPr>
        <w:t>hoist up onto low loader/lorry ch</w:t>
      </w:r>
      <w:r w:rsidR="005E3CC7">
        <w:rPr>
          <w:sz w:val="24"/>
          <w:lang w:eastAsia="zh-CN"/>
        </w:rPr>
        <w:t xml:space="preserve">assis and deliver to new location,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46594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 &amp; L VTC 2000</w:t>
      </w:r>
      <w:r w:rsidR="0078517D">
        <w:rPr>
          <w:b/>
          <w:sz w:val="24"/>
          <w:szCs w:val="24"/>
          <w:lang w:eastAsia="zh-CN"/>
        </w:rPr>
        <w:t xml:space="preserve"> – to dismantle into parts</w:t>
      </w:r>
    </w:p>
    <w:p w:rsidR="00545425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Column: 280 x 130 x 370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14,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Oil Tank: 200 x 100 x 180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Chiller: 140 x 140 x 18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Control: 200 x 10</w:t>
      </w:r>
      <w:r w:rsidR="00E87FDA">
        <w:rPr>
          <w:sz w:val="24"/>
          <w:lang w:eastAsia="zh-CN"/>
        </w:rPr>
        <w:t>0 x 220</w:t>
      </w:r>
      <w:r w:rsidR="0078517D">
        <w:rPr>
          <w:sz w:val="24"/>
          <w:lang w:eastAsia="zh-CN"/>
        </w:rPr>
        <w:t xml:space="preserve">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Base: 500 x 280 x 100 cm / Wt: 18, 800 kg</w:t>
      </w:r>
      <w:r w:rsidR="00E50334">
        <w:rPr>
          <w:sz w:val="24"/>
          <w:lang w:eastAsia="zh-CN"/>
        </w:rPr>
        <w:t xml:space="preserve">  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Cross Beam: 50</w:t>
      </w:r>
      <w:r w:rsidR="00E87FDA">
        <w:rPr>
          <w:sz w:val="24"/>
          <w:lang w:eastAsia="zh-CN"/>
        </w:rPr>
        <w:t>0 x 120 x 1</w:t>
      </w:r>
      <w:r w:rsidR="0078517D">
        <w:rPr>
          <w:sz w:val="24"/>
          <w:lang w:eastAsia="zh-CN"/>
        </w:rPr>
        <w:t>00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3, 000 kg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450</w:t>
      </w:r>
      <w:r w:rsidR="00E87FDA">
        <w:rPr>
          <w:sz w:val="24"/>
          <w:lang w:eastAsia="zh-CN"/>
        </w:rPr>
        <w:t xml:space="preserve"> x 100 x 100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2,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Chip Conveyor: </w:t>
      </w:r>
      <w:r w:rsidR="005E3CC7">
        <w:rPr>
          <w:sz w:val="24"/>
          <w:lang w:eastAsia="zh-CN"/>
        </w:rPr>
        <w:t xml:space="preserve">600 x 80 x 280 cm 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200 x 200 x 20</w:t>
      </w:r>
      <w:r w:rsidR="008919BC">
        <w:rPr>
          <w:sz w:val="24"/>
          <w:lang w:eastAsia="zh-CN"/>
        </w:rPr>
        <w:t>0 cm</w:t>
      </w:r>
    </w:p>
    <w:p w:rsidR="0078517D" w:rsidRPr="00B5267F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Scissor working platform: 300 x 240 x 100 cm </w:t>
      </w:r>
      <w:r w:rsidR="008919BC">
        <w:rPr>
          <w:sz w:val="24"/>
          <w:lang w:eastAsia="zh-CN"/>
        </w:rPr>
        <w:t xml:space="preserve"> </w:t>
      </w:r>
      <w:r w:rsidR="00E87FDA">
        <w:rPr>
          <w:sz w:val="24"/>
          <w:lang w:eastAsia="zh-CN"/>
        </w:rPr>
        <w:t xml:space="preserve">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5E3CC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5E3CC7" w:rsidP="00A57E24">
      <w:pPr>
        <w:pStyle w:val="Heading4"/>
      </w:pPr>
      <w:r>
        <w:t>30 Tuas South Ave 8</w:t>
      </w:r>
    </w:p>
    <w:p w:rsidR="00A57E24" w:rsidRPr="00A57E24" w:rsidRDefault="005E3CC7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Cameroon (S)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low-loader</w:t>
      </w:r>
    </w:p>
    <w:p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(4ton, 8ton)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017290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(8.5ton, 12ton, 17ton)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40ton factory overhead crane 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04A8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C64CD6">
        <w:rPr>
          <w:sz w:val="24"/>
          <w:lang w:eastAsia="zh-CN"/>
        </w:rPr>
        <w:t>neer to dismantle machine parts</w:t>
      </w:r>
    </w:p>
    <w:p w:rsidR="00ED0A4C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to lift up </w:t>
      </w:r>
      <w:r w:rsidR="00C64CD6">
        <w:rPr>
          <w:sz w:val="24"/>
          <w:lang w:eastAsia="zh-CN"/>
        </w:rPr>
        <w:t xml:space="preserve"> </w:t>
      </w:r>
      <w:bookmarkStart w:id="0" w:name="_GoBack"/>
      <w:bookmarkEnd w:id="0"/>
    </w:p>
    <w:p w:rsidR="00D76F88" w:rsidRP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part and </w:t>
      </w:r>
      <w:r w:rsidR="003F18B6">
        <w:rPr>
          <w:sz w:val="24"/>
          <w:lang w:eastAsia="zh-CN"/>
        </w:rPr>
        <w:t>put aside</w:t>
      </w:r>
    </w:p>
    <w:p w:rsidR="005C3925" w:rsidRDefault="003F18B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</w:t>
      </w:r>
      <w:r w:rsidR="00961486">
        <w:rPr>
          <w:sz w:val="24"/>
          <w:lang w:eastAsia="zh-CN"/>
        </w:rPr>
        <w:t>another day, shift out machine and parts from production to loading area</w:t>
      </w:r>
    </w:p>
    <w:p w:rsidR="003F18B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onto low loader/lorry chassis</w:t>
      </w:r>
    </w:p>
    <w:p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440B76">
        <w:rPr>
          <w:sz w:val="24"/>
          <w:lang w:eastAsia="zh-CN"/>
        </w:rPr>
        <w:t>prior to moving out of premise and deliver to new factory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loader/lorry chassis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 the designated location</w:t>
      </w:r>
    </w:p>
    <w:p w:rsidR="00440B76" w:rsidRPr="003F18B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assemble machine parts using factory overhead crane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45F" w:rsidRDefault="00C5445F">
      <w:r>
        <w:separator/>
      </w:r>
    </w:p>
  </w:endnote>
  <w:endnote w:type="continuationSeparator" w:id="0">
    <w:p w:rsidR="00C5445F" w:rsidRDefault="00C5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4A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4A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45F" w:rsidRDefault="00C5445F">
      <w:r>
        <w:separator/>
      </w:r>
    </w:p>
  </w:footnote>
  <w:footnote w:type="continuationSeparator" w:id="0">
    <w:p w:rsidR="00C5445F" w:rsidRDefault="00C544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544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5445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40B76"/>
    <w:rsid w:val="00465941"/>
    <w:rsid w:val="004725E1"/>
    <w:rsid w:val="004C14F0"/>
    <w:rsid w:val="00537194"/>
    <w:rsid w:val="00543B4A"/>
    <w:rsid w:val="00545425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AC5524"/>
    <w:rsid w:val="00AD2AAC"/>
    <w:rsid w:val="00B14E86"/>
    <w:rsid w:val="00B5267F"/>
    <w:rsid w:val="00BC585D"/>
    <w:rsid w:val="00BD0D0D"/>
    <w:rsid w:val="00C475F0"/>
    <w:rsid w:val="00C5445F"/>
    <w:rsid w:val="00C64CD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D0A4C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2017-12-11T04:52:00Z</cp:lastPrinted>
  <dcterms:created xsi:type="dcterms:W3CDTF">2020-08-19T06:56:00Z</dcterms:created>
  <dcterms:modified xsi:type="dcterms:W3CDTF">2020-08-20T05:41:00Z</dcterms:modified>
</cp:coreProperties>
</file>