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C2382" w:rsidRDefault="007C2382">
      <w:pPr>
        <w:rPr>
          <w:sz w:val="24"/>
        </w:rPr>
      </w:pPr>
    </w:p>
    <w:p w:rsidR="00EE527F" w:rsidRDefault="00E54364">
      <w:pPr>
        <w:rPr>
          <w:sz w:val="24"/>
          <w:lang w:eastAsia="zh-CN"/>
        </w:rPr>
      </w:pPr>
      <w:r>
        <w:rPr>
          <w:sz w:val="24"/>
        </w:rPr>
        <w:t>Date: 14</w:t>
      </w:r>
      <w:r w:rsidRPr="00E54364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AB3C71">
        <w:rPr>
          <w:sz w:val="24"/>
        </w:rPr>
        <w:t xml:space="preserve"> </w:t>
      </w:r>
      <w:r w:rsidR="004F78BB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12A9D" w:rsidRPr="0017768F" w:rsidRDefault="003F78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</w:t>
      </w:r>
      <w:r w:rsidR="00AB3C71">
        <w:rPr>
          <w:sz w:val="24"/>
          <w:lang w:eastAsia="zh-CN"/>
        </w:rPr>
        <w:t xml:space="preserve"> </w:t>
      </w:r>
      <w:r w:rsidR="00E54364">
        <w:rPr>
          <w:sz w:val="24"/>
          <w:lang w:eastAsia="zh-CN"/>
        </w:rPr>
        <w:t>unit machine to 2</w:t>
      </w:r>
      <w:r w:rsidR="00E54364" w:rsidRPr="00E54364">
        <w:rPr>
          <w:sz w:val="24"/>
          <w:vertAlign w:val="superscript"/>
          <w:lang w:eastAsia="zh-CN"/>
        </w:rPr>
        <w:t>nd</w:t>
      </w:r>
      <w:r w:rsidR="00E54364">
        <w:rPr>
          <w:sz w:val="24"/>
          <w:lang w:eastAsia="zh-CN"/>
        </w:rPr>
        <w:t xml:space="preserve"> floor through swing gate</w:t>
      </w:r>
      <w:r w:rsidR="00AB3C71">
        <w:rPr>
          <w:sz w:val="24"/>
          <w:lang w:eastAsia="zh-CN"/>
        </w:rPr>
        <w:t xml:space="preserve"> opening by using platform and mobile/lorry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194883" w:rsidRPr="003F78AB" w:rsidRDefault="00E5436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 unit PM1500</w:t>
      </w:r>
      <w:r w:rsidR="003F78AB">
        <w:rPr>
          <w:bCs/>
          <w:sz w:val="24"/>
          <w:szCs w:val="24"/>
          <w:lang w:eastAsia="zh-CN"/>
        </w:rPr>
        <w:t xml:space="preserve"> machine </w:t>
      </w:r>
    </w:p>
    <w:p w:rsidR="003F78AB" w:rsidRDefault="00AB3C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E54364">
        <w:rPr>
          <w:bCs/>
          <w:sz w:val="24"/>
          <w:szCs w:val="24"/>
          <w:lang w:eastAsia="zh-CN"/>
        </w:rPr>
        <w:t xml:space="preserve"> </w:t>
      </w:r>
      <w:r w:rsidR="003F78AB">
        <w:rPr>
          <w:bCs/>
          <w:sz w:val="24"/>
          <w:szCs w:val="24"/>
          <w:lang w:eastAsia="zh-CN"/>
        </w:rPr>
        <w:t xml:space="preserve"> cm</w:t>
      </w:r>
    </w:p>
    <w:p w:rsidR="00BA6E59" w:rsidRPr="003F78AB" w:rsidRDefault="00E5436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Wt: 8, 100</w:t>
      </w:r>
      <w:r w:rsidR="0068706B">
        <w:rPr>
          <w:bCs/>
          <w:sz w:val="24"/>
          <w:szCs w:val="24"/>
          <w:lang w:eastAsia="zh-CN"/>
        </w:rPr>
        <w:t xml:space="preserve"> kg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7C238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/24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BA6E59" w:rsidRPr="00A565A4" w:rsidRDefault="00BA6E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bookmarkStart w:id="0" w:name="_GoBack"/>
      <w:bookmarkEnd w:id="0"/>
    </w:p>
    <w:p w:rsidR="00304CC9" w:rsidRDefault="00304C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E54364" w:rsidP="004872DF">
      <w:pPr>
        <w:pStyle w:val="Heading4"/>
      </w:pPr>
      <w:r>
        <w:t>Blk 65A Jalan Tenteram #02-</w:t>
      </w:r>
    </w:p>
    <w:p w:rsidR="00B85262" w:rsidRPr="004872DF" w:rsidRDefault="00E54364" w:rsidP="004872DF">
      <w:pPr>
        <w:pStyle w:val="Heading4"/>
      </w:pPr>
      <w:r>
        <w:t>Grindmills</w:t>
      </w:r>
      <w:r w:rsidR="007C2382">
        <w:t xml:space="preserve"> Precision Engineering </w:t>
      </w:r>
      <w:r w:rsidR="003A3CF3">
        <w:t xml:space="preserve">Pte Ltd </w:t>
      </w:r>
    </w:p>
    <w:p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7C23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A641DB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7C2382" w:rsidRDefault="007C238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 lifting in operation signage </w:t>
      </w:r>
    </w:p>
    <w:p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E54364">
        <w:rPr>
          <w:sz w:val="24"/>
          <w:lang w:eastAsia="zh-CN"/>
        </w:rPr>
        <w:t xml:space="preserve"> crane to hoist up platform to 2</w:t>
      </w:r>
      <w:r w:rsidR="00E54364" w:rsidRPr="00E54364">
        <w:rPr>
          <w:sz w:val="24"/>
          <w:vertAlign w:val="superscript"/>
          <w:lang w:eastAsia="zh-CN"/>
        </w:rPr>
        <w:t>nd</w:t>
      </w:r>
      <w:r w:rsidR="00E54364">
        <w:rPr>
          <w:sz w:val="24"/>
          <w:lang w:eastAsia="zh-CN"/>
        </w:rPr>
        <w:t xml:space="preserve"> floor swing gate</w:t>
      </w:r>
      <w:r w:rsidRPr="00F369A7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F369A7" w:rsidRDefault="00F772A5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 xml:space="preserve">Mobile crane to </w:t>
      </w:r>
      <w:r w:rsidR="0068706B">
        <w:rPr>
          <w:sz w:val="24"/>
          <w:lang w:eastAsia="zh-CN"/>
        </w:rPr>
        <w:t>hoist up machine to</w:t>
      </w:r>
      <w:r w:rsidR="00E54364">
        <w:rPr>
          <w:sz w:val="24"/>
          <w:lang w:eastAsia="zh-CN"/>
        </w:rPr>
        <w:t xml:space="preserve"> 2</w:t>
      </w:r>
      <w:r w:rsidR="00E54364" w:rsidRPr="00E54364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68706B" w:rsidRP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F369A7" w:rsidRPr="001B2EBA" w:rsidRDefault="00F369A7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68706B">
        <w:rPr>
          <w:sz w:val="24"/>
          <w:lang w:eastAsia="zh-CN"/>
        </w:rPr>
        <w:t>l pulley and</w:t>
      </w:r>
      <w:r w:rsidR="00BF2DAD">
        <w:rPr>
          <w:sz w:val="24"/>
          <w:lang w:eastAsia="zh-CN"/>
        </w:rPr>
        <w:t xml:space="preserve"> slowly release</w:t>
      </w:r>
      <w:r w:rsidR="0068706B">
        <w:rPr>
          <w:sz w:val="24"/>
          <w:lang w:eastAsia="zh-CN"/>
        </w:rPr>
        <w:t xml:space="preserve"> to</w:t>
      </w:r>
      <w:r>
        <w:rPr>
          <w:sz w:val="24"/>
          <w:lang w:eastAsia="zh-CN"/>
        </w:rPr>
        <w:t xml:space="preserve"> control moving speed of machine </w:t>
      </w:r>
    </w:p>
    <w:p w:rsidR="00BA6E59" w:rsidRPr="0068706B" w:rsidRDefault="004F78B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706B">
        <w:rPr>
          <w:sz w:val="24"/>
          <w:lang w:eastAsia="zh-CN"/>
        </w:rPr>
        <w:t xml:space="preserve">Shift out </w:t>
      </w:r>
      <w:r w:rsidR="0026667A" w:rsidRPr="0068706B">
        <w:rPr>
          <w:sz w:val="24"/>
          <w:lang w:eastAsia="zh-CN"/>
        </w:rPr>
        <w:t xml:space="preserve">machine </w:t>
      </w:r>
      <w:r w:rsidRPr="0068706B">
        <w:rPr>
          <w:sz w:val="24"/>
          <w:lang w:eastAsia="zh-CN"/>
        </w:rPr>
        <w:t xml:space="preserve">from platform and position </w:t>
      </w:r>
      <w:r w:rsidR="0068706B">
        <w:rPr>
          <w:sz w:val="24"/>
          <w:lang w:eastAsia="zh-CN"/>
        </w:rPr>
        <w:t>to</w:t>
      </w:r>
      <w:r w:rsidR="0026667A" w:rsidRPr="0068706B">
        <w:rPr>
          <w:sz w:val="24"/>
          <w:lang w:eastAsia="zh-CN"/>
        </w:rPr>
        <w:t xml:space="preserve"> the designated location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3CDD" w:rsidRDefault="00203CDD">
      <w:r>
        <w:separator/>
      </w:r>
    </w:p>
  </w:endnote>
  <w:endnote w:type="continuationSeparator" w:id="0">
    <w:p w:rsidR="00203CDD" w:rsidRDefault="00203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00A4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00A4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3CDD" w:rsidRDefault="00203CDD">
      <w:r>
        <w:separator/>
      </w:r>
    </w:p>
  </w:footnote>
  <w:footnote w:type="continuationSeparator" w:id="0">
    <w:p w:rsidR="00203CDD" w:rsidRDefault="00203C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00A4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54364">
    <w:pPr>
      <w:pStyle w:val="Header"/>
      <w:jc w:val="center"/>
    </w:pPr>
    <w:r>
      <w:t>28 Kranji Loop #05-03, Kranji Green, Singapore 739571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E54364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00A4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0A4D"/>
    <w:rsid w:val="00004018"/>
    <w:rsid w:val="000043C0"/>
    <w:rsid w:val="00004C51"/>
    <w:rsid w:val="000430A5"/>
    <w:rsid w:val="00060982"/>
    <w:rsid w:val="000839BB"/>
    <w:rsid w:val="00090E16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03CDD"/>
    <w:rsid w:val="00214CA3"/>
    <w:rsid w:val="00225487"/>
    <w:rsid w:val="00251834"/>
    <w:rsid w:val="0026667A"/>
    <w:rsid w:val="00274BF0"/>
    <w:rsid w:val="00281296"/>
    <w:rsid w:val="00281A2D"/>
    <w:rsid w:val="0029590D"/>
    <w:rsid w:val="002A1405"/>
    <w:rsid w:val="002B29A9"/>
    <w:rsid w:val="002B4194"/>
    <w:rsid w:val="002D0D60"/>
    <w:rsid w:val="002D3B07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4111"/>
    <w:rsid w:val="003E1B45"/>
    <w:rsid w:val="003F78AB"/>
    <w:rsid w:val="00402462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C392C"/>
    <w:rsid w:val="004D5933"/>
    <w:rsid w:val="004F07E0"/>
    <w:rsid w:val="004F78BB"/>
    <w:rsid w:val="00512A9D"/>
    <w:rsid w:val="00521299"/>
    <w:rsid w:val="005405DF"/>
    <w:rsid w:val="00550D01"/>
    <w:rsid w:val="005966C4"/>
    <w:rsid w:val="005B35C9"/>
    <w:rsid w:val="005C69FA"/>
    <w:rsid w:val="005E132E"/>
    <w:rsid w:val="005F2F7B"/>
    <w:rsid w:val="0061759B"/>
    <w:rsid w:val="006362BB"/>
    <w:rsid w:val="0064156E"/>
    <w:rsid w:val="00660815"/>
    <w:rsid w:val="00664D20"/>
    <w:rsid w:val="0068706B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82621"/>
    <w:rsid w:val="00782718"/>
    <w:rsid w:val="007B6717"/>
    <w:rsid w:val="007C2382"/>
    <w:rsid w:val="007C5834"/>
    <w:rsid w:val="007D1A3A"/>
    <w:rsid w:val="007E2FF0"/>
    <w:rsid w:val="007E6356"/>
    <w:rsid w:val="008067B7"/>
    <w:rsid w:val="0081772B"/>
    <w:rsid w:val="008254AB"/>
    <w:rsid w:val="0082563E"/>
    <w:rsid w:val="00840DC8"/>
    <w:rsid w:val="0088777C"/>
    <w:rsid w:val="008A5148"/>
    <w:rsid w:val="008B3B91"/>
    <w:rsid w:val="008F2319"/>
    <w:rsid w:val="008F6CAF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565A4"/>
    <w:rsid w:val="00A641DB"/>
    <w:rsid w:val="00A65BC3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C2F04"/>
    <w:rsid w:val="00BC6BCE"/>
    <w:rsid w:val="00BF2DAD"/>
    <w:rsid w:val="00C02A5C"/>
    <w:rsid w:val="00C24B7E"/>
    <w:rsid w:val="00C43DA6"/>
    <w:rsid w:val="00C45B69"/>
    <w:rsid w:val="00C50CC7"/>
    <w:rsid w:val="00C65685"/>
    <w:rsid w:val="00C753A3"/>
    <w:rsid w:val="00C8764D"/>
    <w:rsid w:val="00CA0D71"/>
    <w:rsid w:val="00CA3063"/>
    <w:rsid w:val="00CC27F9"/>
    <w:rsid w:val="00CE271F"/>
    <w:rsid w:val="00D015DC"/>
    <w:rsid w:val="00D14B56"/>
    <w:rsid w:val="00D35F76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7994"/>
    <w:rsid w:val="00E13373"/>
    <w:rsid w:val="00E400F3"/>
    <w:rsid w:val="00E43D50"/>
    <w:rsid w:val="00E45494"/>
    <w:rsid w:val="00E519DB"/>
    <w:rsid w:val="00E54364"/>
    <w:rsid w:val="00E72650"/>
    <w:rsid w:val="00E72AA3"/>
    <w:rsid w:val="00E72B52"/>
    <w:rsid w:val="00E91028"/>
    <w:rsid w:val="00EA18DF"/>
    <w:rsid w:val="00EC3274"/>
    <w:rsid w:val="00EE527F"/>
    <w:rsid w:val="00EE7A41"/>
    <w:rsid w:val="00EF2BA3"/>
    <w:rsid w:val="00F369A7"/>
    <w:rsid w:val="00F63A7E"/>
    <w:rsid w:val="00F772A5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2875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2024-05-28T02:12:00Z</cp:lastPrinted>
  <dcterms:created xsi:type="dcterms:W3CDTF">2024-08-14T03:15:00Z</dcterms:created>
  <dcterms:modified xsi:type="dcterms:W3CDTF">2024-08-14T03:15:00Z</dcterms:modified>
</cp:coreProperties>
</file>