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FC7A38" w:rsidRDefault="009A767D">
      <w:pPr>
        <w:rPr>
          <w:sz w:val="24"/>
          <w:lang w:eastAsia="zh-CN"/>
        </w:rPr>
      </w:pPr>
      <w:r>
        <w:rPr>
          <w:sz w:val="24"/>
        </w:rPr>
        <w:t>Date: 8</w:t>
      </w:r>
      <w:r w:rsidR="00B51EBE" w:rsidRPr="00B51EBE">
        <w:rPr>
          <w:sz w:val="24"/>
          <w:vertAlign w:val="superscript"/>
        </w:rPr>
        <w:t>th</w:t>
      </w:r>
      <w:r>
        <w:rPr>
          <w:sz w:val="24"/>
        </w:rPr>
        <w:t xml:space="preserve"> Mar 2024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1617A1" w:rsidRDefault="00C34B6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</w:t>
      </w:r>
      <w:r w:rsidR="00B51EBE">
        <w:rPr>
          <w:sz w:val="24"/>
          <w:lang w:eastAsia="zh-CN"/>
        </w:rPr>
        <w:t xml:space="preserve">sing forklift to fork up </w:t>
      </w:r>
      <w:r>
        <w:rPr>
          <w:sz w:val="24"/>
          <w:lang w:eastAsia="zh-CN"/>
        </w:rPr>
        <w:t xml:space="preserve">machine </w:t>
      </w:r>
      <w:r w:rsidR="00DA7545">
        <w:rPr>
          <w:sz w:val="24"/>
          <w:lang w:eastAsia="zh-CN"/>
        </w:rPr>
        <w:t>onto lorry chassis, secured with strapping belt a</w:t>
      </w:r>
      <w:r w:rsidR="00B51EBE">
        <w:rPr>
          <w:sz w:val="24"/>
          <w:lang w:eastAsia="zh-CN"/>
        </w:rPr>
        <w:t>nd deliver to new location</w:t>
      </w:r>
    </w:p>
    <w:p w:rsidR="00493CB9" w:rsidRDefault="00493CB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493CB9" w:rsidRDefault="00493CB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FB58AA" w:rsidRPr="00FB34C8" w:rsidRDefault="009A767D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1</w:t>
      </w:r>
      <w:r w:rsidR="00C34B66">
        <w:rPr>
          <w:b/>
          <w:sz w:val="24"/>
          <w:szCs w:val="24"/>
          <w:lang w:eastAsia="zh-CN"/>
        </w:rPr>
        <w:t xml:space="preserve"> unit </w:t>
      </w:r>
      <w:r w:rsidR="00FB34C8">
        <w:rPr>
          <w:b/>
          <w:sz w:val="24"/>
          <w:szCs w:val="24"/>
          <w:lang w:eastAsia="zh-CN"/>
        </w:rPr>
        <w:t>Machine</w:t>
      </w:r>
    </w:p>
    <w:p w:rsidR="00C34B66" w:rsidRDefault="009A767D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</w:t>
      </w:r>
      <w:r w:rsidR="00C34B66">
        <w:rPr>
          <w:sz w:val="24"/>
          <w:szCs w:val="24"/>
          <w:lang w:eastAsia="zh-CN"/>
        </w:rPr>
        <w:t>im: 410 x 165 x 223cm</w:t>
      </w:r>
    </w:p>
    <w:p w:rsidR="008207B4" w:rsidRDefault="00C34B66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3.5ton</w:t>
      </w:r>
    </w:p>
    <w:p w:rsidR="00D75D77" w:rsidRDefault="00D75D77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D75D77" w:rsidRDefault="00D75D77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Risk Assessment</w:t>
      </w:r>
    </w:p>
    <w:p w:rsidR="00D75D77" w:rsidRPr="00D75D77" w:rsidRDefault="00D75D77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 copy of Risk Assessment will be attached</w:t>
      </w:r>
    </w:p>
    <w:p w:rsidR="001617A1" w:rsidRDefault="001617A1" w:rsidP="00F228B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C7A38" w:rsidRDefault="00F3262C" w:rsidP="00F228B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DE52F9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F228B2" w:rsidRDefault="009A767D" w:rsidP="00F228B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12/03/24</w:t>
      </w:r>
    </w:p>
    <w:p w:rsidR="009A767D" w:rsidRPr="00F228B2" w:rsidRDefault="009A767D" w:rsidP="00F228B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EF6497" w:rsidRDefault="00F3262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Time </w:t>
      </w:r>
      <w:r w:rsidR="009A767D">
        <w:rPr>
          <w:b/>
          <w:bCs/>
          <w:sz w:val="32"/>
          <w:u w:val="single"/>
          <w:lang w:eastAsia="zh-CN"/>
        </w:rPr>
        <w:t>of Operation</w:t>
      </w:r>
    </w:p>
    <w:p w:rsidR="009A767D" w:rsidRPr="009A767D" w:rsidRDefault="007A2DC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Afternoon schedule </w:t>
      </w:r>
    </w:p>
    <w:p w:rsidR="009A767D" w:rsidRDefault="009A767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F3262C" w:rsidRPr="003922DF" w:rsidRDefault="00F3262C" w:rsidP="003922DF">
      <w:pPr>
        <w:pStyle w:val="Heading4"/>
      </w:pPr>
      <w:r>
        <w:t>1 Fusionopolis Pl Basement carpark</w:t>
      </w:r>
    </w:p>
    <w:p w:rsidR="00F3262C" w:rsidRPr="00F3262C" w:rsidRDefault="00F3262C" w:rsidP="00C34B66"/>
    <w:p w:rsidR="00DF421F" w:rsidRPr="007D187A" w:rsidRDefault="008248D1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EF6497" w:rsidRDefault="009A767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EF6497">
        <w:rPr>
          <w:sz w:val="24"/>
          <w:lang w:eastAsia="zh-CN"/>
        </w:rPr>
        <w:t xml:space="preserve"> x lorry loader</w:t>
      </w:r>
    </w:p>
    <w:p w:rsidR="00E35857" w:rsidRDefault="009A767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</w:t>
      </w:r>
      <w:r w:rsidR="007E5EB4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5</w:t>
      </w:r>
      <w:r w:rsidR="007E5EB4">
        <w:rPr>
          <w:sz w:val="24"/>
          <w:lang w:eastAsia="zh-CN"/>
        </w:rPr>
        <w:t>ton</w:t>
      </w:r>
      <w:r w:rsidR="00266BAC">
        <w:rPr>
          <w:sz w:val="24"/>
          <w:lang w:eastAsia="zh-CN"/>
        </w:rPr>
        <w:t xml:space="preserve"> forklift</w:t>
      </w:r>
    </w:p>
    <w:p w:rsidR="00266BAC" w:rsidRDefault="00266BA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493CB9">
        <w:rPr>
          <w:sz w:val="24"/>
          <w:lang w:eastAsia="zh-CN"/>
        </w:rPr>
        <w:t>allet truck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FC7A38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area and route to machine position</w:t>
      </w:r>
    </w:p>
    <w:p w:rsidR="00D07C03" w:rsidRDefault="00D07C03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are not involved enter unintentionally </w:t>
      </w: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Environment</w:t>
      </w: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No operation will be carry out on heavy rain, thunderstorms and lightning weather</w:t>
      </w:r>
    </w:p>
    <w:p w:rsidR="006F3A94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All debris will be clear and dispose</w:t>
      </w:r>
    </w:p>
    <w:p w:rsidR="003922DF" w:rsidRDefault="003922DF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FC7A38" w:rsidRPr="006F3A94" w:rsidRDefault="008248D1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FB58AA" w:rsidRDefault="00FB58AA">
      <w:pPr>
        <w:rPr>
          <w:sz w:val="24"/>
          <w:szCs w:val="24"/>
        </w:rPr>
      </w:pPr>
      <w:r>
        <w:rPr>
          <w:sz w:val="24"/>
          <w:szCs w:val="24"/>
        </w:rPr>
        <w:t>Assignment of traffic controller to control movement of vehicle and personnel within the vicinity</w:t>
      </w:r>
    </w:p>
    <w:p w:rsidR="005E3EC3" w:rsidRDefault="005E3EC3">
      <w:r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DA0070" w:rsidRDefault="005E3EC3">
      <w:pPr>
        <w:rPr>
          <w:sz w:val="24"/>
          <w:szCs w:val="24"/>
        </w:rPr>
      </w:pPr>
      <w:r>
        <w:rPr>
          <w:sz w:val="24"/>
          <w:szCs w:val="24"/>
        </w:rPr>
        <w:t xml:space="preserve">All our workers </w:t>
      </w:r>
      <w:r w:rsidR="00DA0070">
        <w:rPr>
          <w:sz w:val="24"/>
          <w:szCs w:val="24"/>
        </w:rPr>
        <w:t xml:space="preserve">are </w:t>
      </w:r>
      <w:r w:rsidR="00D75D77">
        <w:rPr>
          <w:sz w:val="24"/>
          <w:szCs w:val="24"/>
        </w:rPr>
        <w:t xml:space="preserve">fully </w:t>
      </w:r>
      <w:r w:rsidR="00DA0070">
        <w:rPr>
          <w:sz w:val="24"/>
          <w:szCs w:val="24"/>
        </w:rPr>
        <w:t>equip with standard PPE (</w:t>
      </w:r>
      <w:r>
        <w:rPr>
          <w:sz w:val="24"/>
          <w:szCs w:val="24"/>
        </w:rPr>
        <w:t>s</w:t>
      </w:r>
      <w:r w:rsidR="00D75D77">
        <w:rPr>
          <w:sz w:val="24"/>
          <w:szCs w:val="24"/>
        </w:rPr>
        <w:t>afety shoe,</w:t>
      </w:r>
      <w:r w:rsidR="00D543E2">
        <w:rPr>
          <w:sz w:val="24"/>
          <w:szCs w:val="24"/>
        </w:rPr>
        <w:t xml:space="preserve"> safety </w:t>
      </w:r>
      <w:r w:rsidR="006B0D6D">
        <w:rPr>
          <w:sz w:val="24"/>
          <w:szCs w:val="24"/>
        </w:rPr>
        <w:t>helmet</w:t>
      </w:r>
      <w:r>
        <w:rPr>
          <w:sz w:val="24"/>
          <w:szCs w:val="24"/>
        </w:rPr>
        <w:t>)</w:t>
      </w:r>
    </w:p>
    <w:p w:rsidR="00FC7A38" w:rsidRDefault="00DA0070">
      <w:r>
        <w:rPr>
          <w:sz w:val="24"/>
          <w:szCs w:val="24"/>
        </w:rPr>
        <w:t>M</w:t>
      </w:r>
      <w:r w:rsidR="00E812DC">
        <w:rPr>
          <w:sz w:val="24"/>
          <w:szCs w:val="24"/>
        </w:rPr>
        <w:t>.</w:t>
      </w:r>
      <w:r>
        <w:rPr>
          <w:sz w:val="24"/>
          <w:szCs w:val="24"/>
        </w:rPr>
        <w:t>O</w:t>
      </w:r>
      <w:r w:rsidR="00E812DC">
        <w:rPr>
          <w:sz w:val="24"/>
          <w:szCs w:val="24"/>
        </w:rPr>
        <w:t>.</w:t>
      </w:r>
      <w:r>
        <w:rPr>
          <w:sz w:val="24"/>
          <w:szCs w:val="24"/>
        </w:rPr>
        <w:t>M certified forklift operator</w:t>
      </w:r>
      <w:r w:rsidR="00DE52F9">
        <w:t xml:space="preserve">  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493CB9" w:rsidRDefault="00493CB9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</w:t>
      </w:r>
    </w:p>
    <w:p w:rsidR="0037658E" w:rsidRPr="00E812DC" w:rsidRDefault="00E812DC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</w:t>
      </w:r>
      <w:r w:rsidR="008248D1">
        <w:rPr>
          <w:sz w:val="32"/>
          <w:szCs w:val="32"/>
          <w:lang w:eastAsia="zh-CN"/>
        </w:rPr>
        <w:t>Job Scope</w:t>
      </w:r>
    </w:p>
    <w:p w:rsidR="00A47C94" w:rsidRDefault="00A47C94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Transport lorry to basement carpark</w:t>
      </w:r>
    </w:p>
    <w:p w:rsidR="003922DF" w:rsidRDefault="003922DF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Unload forklift from trailer</w:t>
      </w:r>
      <w:bookmarkStart w:id="0" w:name="_GoBack"/>
      <w:bookmarkEnd w:id="0"/>
    </w:p>
    <w:p w:rsidR="007472F1" w:rsidRDefault="00A47C94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Using forklift to fork up machine from basement carpark</w:t>
      </w:r>
    </w:p>
    <w:p w:rsidR="00A47C94" w:rsidRDefault="00A47C94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Load up machine onto lorry chassis</w:t>
      </w:r>
    </w:p>
    <w:p w:rsidR="00CE29F1" w:rsidRDefault="00CE29F1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Secured machine with strapping belt</w:t>
      </w:r>
    </w:p>
    <w:p w:rsidR="00C20B96" w:rsidRDefault="00CE29F1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Transport and deliv</w:t>
      </w:r>
      <w:r w:rsidR="007E5EB4">
        <w:rPr>
          <w:b w:val="0"/>
          <w:sz w:val="24"/>
          <w:u w:val="none"/>
          <w:lang w:eastAsia="zh-CN"/>
        </w:rPr>
        <w:t>er machine to new location</w:t>
      </w:r>
    </w:p>
    <w:p w:rsidR="003922DF" w:rsidRPr="003922DF" w:rsidRDefault="003922DF">
      <w:pPr>
        <w:pStyle w:val="Title"/>
        <w:jc w:val="left"/>
        <w:rPr>
          <w:b w:val="0"/>
          <w:sz w:val="24"/>
          <w:u w:val="none"/>
          <w:lang w:eastAsia="zh-CN"/>
        </w:rPr>
      </w:pPr>
    </w:p>
    <w:p w:rsidR="006B0D6D" w:rsidRDefault="006B0D6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Best Regards</w:t>
      </w:r>
    </w:p>
    <w:p w:rsidR="00FC7A38" w:rsidRDefault="006B0D6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Zailani</w:t>
      </w:r>
    </w:p>
    <w:p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Eric Wong Machinery Transportation Pte Ltd</w:t>
      </w:r>
    </w:p>
    <w:p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Tel:</w:t>
      </w:r>
      <w:r w:rsidR="001A79AD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>62824175</w:t>
      </w:r>
    </w:p>
    <w:p w:rsidR="00FC7A38" w:rsidRPr="0001590F" w:rsidRDefault="00FC7A38">
      <w:pPr>
        <w:pStyle w:val="Title"/>
        <w:jc w:val="left"/>
        <w:rPr>
          <w:b w:val="0"/>
          <w:sz w:val="24"/>
          <w:u w:val="none"/>
        </w:rPr>
      </w:pPr>
    </w:p>
    <w:sectPr w:rsidR="00FC7A38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E5D0E" w:rsidRDefault="002E5D0E">
      <w:r>
        <w:separator/>
      </w:r>
    </w:p>
  </w:endnote>
  <w:endnote w:type="continuationSeparator" w:id="0">
    <w:p w:rsidR="002E5D0E" w:rsidRDefault="002E5D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456A3" w:rsidRDefault="00F456A3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3922DF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3922DF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E5D0E" w:rsidRDefault="002E5D0E">
      <w:r>
        <w:separator/>
      </w:r>
    </w:p>
  </w:footnote>
  <w:footnote w:type="continuationSeparator" w:id="0">
    <w:p w:rsidR="002E5D0E" w:rsidRDefault="002E5D0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456A3" w:rsidRDefault="002E5D0E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F456A3" w:rsidRDefault="00F456A3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456A3" w:rsidRDefault="00F456A3">
    <w:pPr>
      <w:pStyle w:val="Header"/>
      <w:jc w:val="center"/>
    </w:pPr>
    <w:r>
      <w:t>No. 30, Defu Lane 7, Singapore 539347</w:t>
    </w:r>
  </w:p>
  <w:p w:rsidR="00F456A3" w:rsidRDefault="00F456A3">
    <w:pPr>
      <w:pStyle w:val="Header"/>
      <w:jc w:val="center"/>
    </w:pPr>
    <w:r>
      <w:t>Tel : 62824175, 62828203, 62826020, Fax : 62865602</w:t>
    </w:r>
  </w:p>
  <w:p w:rsidR="00F456A3" w:rsidRDefault="00F456A3">
    <w:pPr>
      <w:pStyle w:val="Header"/>
      <w:jc w:val="center"/>
    </w:pPr>
    <w:r>
      <w:t>GST Reg No. : M2-8923804 – 2</w:t>
    </w:r>
  </w:p>
  <w:p w:rsidR="00F456A3" w:rsidRDefault="002E5D0E">
    <w:pPr>
      <w:pStyle w:val="Header"/>
      <w:jc w:val="center"/>
      <w:rPr>
        <w:sz w:val="22"/>
      </w:rPr>
    </w:pPr>
    <w:hyperlink r:id="rId2" w:history="1">
      <w:r w:rsidR="00F456A3">
        <w:rPr>
          <w:rStyle w:val="Hyperlink"/>
          <w:sz w:val="22"/>
        </w:rPr>
        <w:t>http://www.ericwong.com</w:t>
      </w:r>
    </w:hyperlink>
  </w:p>
  <w:p w:rsidR="00F456A3" w:rsidRDefault="00F456A3">
    <w:pPr>
      <w:pStyle w:val="Header"/>
      <w:jc w:val="center"/>
      <w:rPr>
        <w:sz w:val="22"/>
      </w:rPr>
    </w:pPr>
    <w:r>
      <w:rPr>
        <w:sz w:val="22"/>
      </w:rPr>
      <w:t>e-mail 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1590F"/>
    <w:rsid w:val="00030FAB"/>
    <w:rsid w:val="000F64FD"/>
    <w:rsid w:val="001617A1"/>
    <w:rsid w:val="00170D99"/>
    <w:rsid w:val="0018220D"/>
    <w:rsid w:val="001A4E4C"/>
    <w:rsid w:val="001A79AD"/>
    <w:rsid w:val="001C395A"/>
    <w:rsid w:val="001F45D6"/>
    <w:rsid w:val="00262652"/>
    <w:rsid w:val="00266BAC"/>
    <w:rsid w:val="00272E10"/>
    <w:rsid w:val="002E5D0E"/>
    <w:rsid w:val="003008D2"/>
    <w:rsid w:val="0037658E"/>
    <w:rsid w:val="003922DF"/>
    <w:rsid w:val="003953DC"/>
    <w:rsid w:val="003A4675"/>
    <w:rsid w:val="003B161C"/>
    <w:rsid w:val="003B3FE1"/>
    <w:rsid w:val="004021A7"/>
    <w:rsid w:val="004338E0"/>
    <w:rsid w:val="004554E7"/>
    <w:rsid w:val="00493CB9"/>
    <w:rsid w:val="00524F25"/>
    <w:rsid w:val="00542CC5"/>
    <w:rsid w:val="00575B76"/>
    <w:rsid w:val="005B4F24"/>
    <w:rsid w:val="005E3EC3"/>
    <w:rsid w:val="00615A8F"/>
    <w:rsid w:val="006B0D6D"/>
    <w:rsid w:val="006F3A94"/>
    <w:rsid w:val="006F4B2A"/>
    <w:rsid w:val="007071FD"/>
    <w:rsid w:val="00720B5E"/>
    <w:rsid w:val="007472F1"/>
    <w:rsid w:val="007A2DC7"/>
    <w:rsid w:val="007A5D4B"/>
    <w:rsid w:val="007D187A"/>
    <w:rsid w:val="007D2EA1"/>
    <w:rsid w:val="007E5EB4"/>
    <w:rsid w:val="007E6F9D"/>
    <w:rsid w:val="008207B4"/>
    <w:rsid w:val="008248D1"/>
    <w:rsid w:val="00885C33"/>
    <w:rsid w:val="008A7B46"/>
    <w:rsid w:val="00920F96"/>
    <w:rsid w:val="00940648"/>
    <w:rsid w:val="00976D96"/>
    <w:rsid w:val="009778A4"/>
    <w:rsid w:val="009A767D"/>
    <w:rsid w:val="009B0018"/>
    <w:rsid w:val="009B421A"/>
    <w:rsid w:val="00A059E5"/>
    <w:rsid w:val="00A47C94"/>
    <w:rsid w:val="00A5411A"/>
    <w:rsid w:val="00A72C6E"/>
    <w:rsid w:val="00AA6CCD"/>
    <w:rsid w:val="00B014B7"/>
    <w:rsid w:val="00B36E1D"/>
    <w:rsid w:val="00B51EBE"/>
    <w:rsid w:val="00B62E7E"/>
    <w:rsid w:val="00B74AE4"/>
    <w:rsid w:val="00B75E48"/>
    <w:rsid w:val="00B776A5"/>
    <w:rsid w:val="00BC1743"/>
    <w:rsid w:val="00C20B96"/>
    <w:rsid w:val="00C34B66"/>
    <w:rsid w:val="00CA06AD"/>
    <w:rsid w:val="00CC5CA4"/>
    <w:rsid w:val="00CD01C9"/>
    <w:rsid w:val="00CE29F1"/>
    <w:rsid w:val="00D06553"/>
    <w:rsid w:val="00D07C03"/>
    <w:rsid w:val="00D543E2"/>
    <w:rsid w:val="00D6171E"/>
    <w:rsid w:val="00D63E8A"/>
    <w:rsid w:val="00D75D77"/>
    <w:rsid w:val="00DA0070"/>
    <w:rsid w:val="00DA7545"/>
    <w:rsid w:val="00DD6A1A"/>
    <w:rsid w:val="00DE33E7"/>
    <w:rsid w:val="00DE52F9"/>
    <w:rsid w:val="00DF421F"/>
    <w:rsid w:val="00E208AB"/>
    <w:rsid w:val="00E35857"/>
    <w:rsid w:val="00E73129"/>
    <w:rsid w:val="00E812DC"/>
    <w:rsid w:val="00ED0A49"/>
    <w:rsid w:val="00EE334C"/>
    <w:rsid w:val="00EF6497"/>
    <w:rsid w:val="00F228B2"/>
    <w:rsid w:val="00F3262C"/>
    <w:rsid w:val="00F36884"/>
    <w:rsid w:val="00F456A3"/>
    <w:rsid w:val="00FA12A2"/>
    <w:rsid w:val="00FB34C8"/>
    <w:rsid w:val="00FB58AA"/>
    <w:rsid w:val="00FC6A55"/>
    <w:rsid w:val="00FC7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1D8BBA-567B-484D-BAAF-3F3A6BBBA1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266</Words>
  <Characters>1517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1780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2018-08-15T00:25:00Z</cp:lastPrinted>
  <dcterms:created xsi:type="dcterms:W3CDTF">2024-03-08T07:30:00Z</dcterms:created>
  <dcterms:modified xsi:type="dcterms:W3CDTF">2024-03-08T07:30:00Z</dcterms:modified>
</cp:coreProperties>
</file>