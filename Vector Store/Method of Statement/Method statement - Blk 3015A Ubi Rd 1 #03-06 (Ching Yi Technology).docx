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283F64">
      <w:pPr>
        <w:rPr>
          <w:sz w:val="24"/>
          <w:lang w:eastAsia="zh-CN"/>
        </w:rPr>
      </w:pPr>
      <w:r>
        <w:rPr>
          <w:sz w:val="24"/>
        </w:rPr>
        <w:t>Date: 03</w:t>
      </w:r>
      <w:r w:rsidRPr="00283F64">
        <w:rPr>
          <w:sz w:val="24"/>
          <w:vertAlign w:val="superscript"/>
        </w:rPr>
        <w:t>rd</w:t>
      </w:r>
      <w:r>
        <w:rPr>
          <w:sz w:val="24"/>
        </w:rPr>
        <w:t xml:space="preserve"> Dec</w:t>
      </w:r>
      <w:r w:rsidR="001B08B5">
        <w:rPr>
          <w:sz w:val="24"/>
        </w:rPr>
        <w:t xml:space="preserve">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Default="001B08B5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21972">
        <w:rPr>
          <w:sz w:val="24"/>
          <w:lang w:eastAsia="zh-CN"/>
        </w:rPr>
        <w:t>To hoist</w:t>
      </w:r>
      <w:r w:rsidR="00F77808">
        <w:rPr>
          <w:sz w:val="24"/>
          <w:lang w:eastAsia="zh-CN"/>
        </w:rPr>
        <w:t xml:space="preserve"> up 4</w:t>
      </w:r>
      <w:r w:rsidR="009A7BDD">
        <w:rPr>
          <w:sz w:val="24"/>
          <w:lang w:eastAsia="zh-CN"/>
        </w:rPr>
        <w:t xml:space="preserve"> unit </w:t>
      </w:r>
      <w:r w:rsidR="000D7730">
        <w:rPr>
          <w:sz w:val="24"/>
          <w:lang w:eastAsia="zh-CN"/>
        </w:rPr>
        <w:t>machine to 3</w:t>
      </w:r>
      <w:r w:rsidR="000D7730" w:rsidRPr="000D7730">
        <w:rPr>
          <w:sz w:val="24"/>
          <w:vertAlign w:val="superscript"/>
          <w:lang w:eastAsia="zh-CN"/>
        </w:rPr>
        <w:t>rd</w:t>
      </w:r>
      <w:r w:rsidR="008C0E4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 by using platform and mobile/lorry crane</w:t>
      </w:r>
    </w:p>
    <w:p w:rsidR="001B08B5" w:rsidRDefault="002A0FCF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unload </w:t>
      </w:r>
      <w:r w:rsidR="00C709A6">
        <w:rPr>
          <w:sz w:val="24"/>
          <w:lang w:eastAsia="zh-CN"/>
        </w:rPr>
        <w:t>at loading bay</w:t>
      </w:r>
      <w:r w:rsidR="00F77808">
        <w:rPr>
          <w:sz w:val="24"/>
          <w:lang w:eastAsia="zh-CN"/>
        </w:rPr>
        <w:t xml:space="preserve"> 18 unit small machine and accessories </w:t>
      </w:r>
      <w:r w:rsidR="00C709A6">
        <w:rPr>
          <w:sz w:val="24"/>
          <w:lang w:eastAsia="zh-CN"/>
        </w:rPr>
        <w:t>from lorry chassis</w:t>
      </w:r>
      <w:r w:rsidR="000D7730">
        <w:rPr>
          <w:sz w:val="24"/>
          <w:lang w:eastAsia="zh-CN"/>
        </w:rPr>
        <w:t>, shift and position to 3</w:t>
      </w:r>
      <w:r w:rsidR="000D7730" w:rsidRPr="000D7730">
        <w:rPr>
          <w:sz w:val="24"/>
          <w:vertAlign w:val="superscript"/>
          <w:lang w:eastAsia="zh-CN"/>
        </w:rPr>
        <w:t>rd</w:t>
      </w:r>
      <w:r w:rsidR="001B08B5">
        <w:rPr>
          <w:sz w:val="24"/>
          <w:lang w:eastAsia="zh-CN"/>
        </w:rPr>
        <w:t xml:space="preserve"> floor via cargo lift</w:t>
      </w:r>
    </w:p>
    <w:p w:rsidR="001B08B5" w:rsidRPr="00B57912" w:rsidRDefault="001B08B5" w:rsidP="001B08B5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9358D5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F77808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</w:t>
      </w:r>
      <w:r w:rsidR="005D014D">
        <w:rPr>
          <w:sz w:val="24"/>
          <w:lang w:eastAsia="zh-CN"/>
        </w:rPr>
        <w:t>/12/2018</w:t>
      </w:r>
      <w:r>
        <w:rPr>
          <w:sz w:val="24"/>
          <w:lang w:eastAsia="zh-CN"/>
        </w:rPr>
        <w:t xml:space="preserve">   -   To deliver and unload small machine and accessories to 3</w:t>
      </w:r>
      <w:r w:rsidRPr="00F77808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via cargo lift</w:t>
      </w:r>
    </w:p>
    <w:p w:rsidR="00F77808" w:rsidRDefault="00F77808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13/12/2018   -   To hoist up 4 unit machine to 3</w:t>
      </w:r>
      <w:r w:rsidRPr="00F77808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using platform and mobile/lorry crane</w:t>
      </w:r>
      <w:r w:rsidR="00371676">
        <w:rPr>
          <w:sz w:val="24"/>
          <w:lang w:eastAsia="zh-CN"/>
        </w:rPr>
        <w:t xml:space="preserve"> </w:t>
      </w:r>
    </w:p>
    <w:p w:rsidR="00F77808" w:rsidRDefault="00F77808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14/12/2018   -   To deliver balance of machine and accessories </w:t>
      </w:r>
    </w:p>
    <w:p w:rsidR="009358D5" w:rsidRDefault="009358D5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358D5" w:rsidRDefault="009358D5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293AE7" w:rsidRPr="009358D5" w:rsidRDefault="00283F64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</w:t>
      </w:r>
      <w:r w:rsidR="009358D5">
        <w:rPr>
          <w:bCs/>
          <w:sz w:val="24"/>
          <w:szCs w:val="24"/>
          <w:lang w:eastAsia="zh-CN"/>
        </w:rPr>
        <w:t>:00 am</w:t>
      </w:r>
      <w:r w:rsidR="00371676">
        <w:rPr>
          <w:bCs/>
          <w:sz w:val="24"/>
          <w:szCs w:val="24"/>
          <w:lang w:eastAsia="zh-CN"/>
        </w:rPr>
        <w:t xml:space="preserve">   -   19:00 pm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F77808">
      <w:pPr>
        <w:pStyle w:val="Heading4"/>
      </w:pPr>
      <w:r>
        <w:t>Blk 3015</w:t>
      </w:r>
      <w:r w:rsidR="000D7730">
        <w:t xml:space="preserve">A </w:t>
      </w:r>
      <w:r>
        <w:t>Ubi Rd 1 #03-06</w:t>
      </w:r>
    </w:p>
    <w:p w:rsidR="00894879" w:rsidRPr="00894879" w:rsidRDefault="00F77808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Ching Yi Technology</w:t>
      </w:r>
      <w:r w:rsidR="006F5A8E">
        <w:rPr>
          <w:sz w:val="24"/>
          <w:szCs w:val="24"/>
          <w:lang w:eastAsia="zh-CN"/>
        </w:rPr>
        <w:t xml:space="preserve"> </w:t>
      </w:r>
      <w:r w:rsidR="00C96DE5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5B4B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C71ED">
        <w:rPr>
          <w:sz w:val="24"/>
          <w:lang w:eastAsia="zh-CN"/>
        </w:rPr>
        <w:t>50/</w:t>
      </w:r>
      <w:r>
        <w:rPr>
          <w:sz w:val="24"/>
          <w:lang w:eastAsia="zh-CN"/>
        </w:rPr>
        <w:t>45</w:t>
      </w:r>
      <w:r w:rsidR="00672CA0">
        <w:rPr>
          <w:sz w:val="24"/>
          <w:lang w:eastAsia="zh-CN"/>
        </w:rPr>
        <w:t xml:space="preserve"> ton lorry crane</w:t>
      </w:r>
    </w:p>
    <w:p w:rsidR="000D7730" w:rsidRDefault="000D77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 x lorry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8611E" w:rsidRDefault="008C0E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</w:t>
      </w:r>
      <w:r w:rsidR="0038611E">
        <w:rPr>
          <w:sz w:val="24"/>
          <w:lang w:eastAsia="zh-CN"/>
        </w:rPr>
        <w:t>ruck/rollers</w:t>
      </w:r>
    </w:p>
    <w:p w:rsidR="000E0C97" w:rsidRDefault="001E1F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71676" w:rsidRDefault="00371676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C709A6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93AE7" w:rsidRDefault="00293AE7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7730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C71ED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C71E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C71ED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9C71ED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9C71ED">
        <w:rPr>
          <w:sz w:val="24"/>
          <w:lang w:eastAsia="zh-CN"/>
        </w:rPr>
        <w:t>/lorry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9358D5" w:rsidRDefault="009358D5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0D7730" w:rsidRDefault="000D7730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 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9C71ED">
        <w:rPr>
          <w:sz w:val="24"/>
          <w:lang w:eastAsia="zh-CN"/>
        </w:rPr>
        <w:t xml:space="preserve">safety </w:t>
      </w:r>
      <w:r w:rsidR="009C71ED">
        <w:rPr>
          <w:rFonts w:hint="eastAsia"/>
          <w:sz w:val="24"/>
          <w:lang w:eastAsia="zh-CN"/>
        </w:rPr>
        <w:t>helmet, safety harness</w:t>
      </w:r>
      <w:r w:rsidR="009C71ED">
        <w:rPr>
          <w:sz w:val="24"/>
          <w:lang w:eastAsia="zh-CN"/>
        </w:rPr>
        <w:t>)</w:t>
      </w:r>
      <w:r w:rsidR="009C71ED">
        <w:rPr>
          <w:rFonts w:hint="eastAsia"/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9C71ED">
        <w:t>.</w:t>
      </w:r>
      <w:r w:rsidR="00B7163D">
        <w:rPr>
          <w:rFonts w:hint="eastAsia"/>
        </w:rPr>
        <w:t>O</w:t>
      </w:r>
      <w:r w:rsidR="009C71E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9C71ED" w:rsidRDefault="000E0C97" w:rsidP="009C71E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D83EFC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0D7730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D7730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 swing gate</w:t>
      </w:r>
      <w:r w:rsidR="000E0C97">
        <w:rPr>
          <w:sz w:val="24"/>
          <w:lang w:eastAsia="zh-CN"/>
        </w:rPr>
        <w:t xml:space="preserve">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72CA0">
        <w:rPr>
          <w:sz w:val="24"/>
          <w:lang w:eastAsia="zh-CN"/>
        </w:rPr>
        <w:t xml:space="preserve">etent point and secured using </w:t>
      </w:r>
      <w:r w:rsidR="009C71ED">
        <w:rPr>
          <w:sz w:val="24"/>
          <w:lang w:eastAsia="zh-CN"/>
        </w:rPr>
        <w:t>50/</w:t>
      </w:r>
      <w:r w:rsidR="00672CA0">
        <w:rPr>
          <w:sz w:val="24"/>
          <w:lang w:eastAsia="zh-CN"/>
        </w:rPr>
        <w:t>45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BE69CE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BE69C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38611E">
        <w:rPr>
          <w:sz w:val="24"/>
          <w:lang w:eastAsia="zh-CN"/>
        </w:rPr>
        <w:t>n mobil</w:t>
      </w:r>
      <w:r w:rsidR="00BE69CE">
        <w:rPr>
          <w:sz w:val="24"/>
          <w:lang w:eastAsia="zh-CN"/>
        </w:rPr>
        <w:t>e crane to hoist up machine to 3</w:t>
      </w:r>
      <w:r w:rsidR="00BE69CE" w:rsidRPr="00BE69CE">
        <w:rPr>
          <w:sz w:val="24"/>
          <w:vertAlign w:val="superscript"/>
          <w:lang w:eastAsia="zh-CN"/>
        </w:rPr>
        <w:t>rd</w:t>
      </w:r>
      <w:r w:rsidR="00BE69C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</w:t>
      </w:r>
      <w:r w:rsidR="009C71ED">
        <w:rPr>
          <w:sz w:val="24"/>
          <w:lang w:eastAsia="zh-CN"/>
        </w:rPr>
        <w:t>on</w:t>
      </w:r>
      <w:r w:rsidR="00EC0AFE">
        <w:rPr>
          <w:sz w:val="24"/>
          <w:lang w:eastAsia="zh-CN"/>
        </w:rPr>
        <w:t>to machine base</w:t>
      </w:r>
    </w:p>
    <w:p w:rsidR="000E0C97" w:rsidRDefault="00386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3E0A90" w:rsidRPr="00283F64" w:rsidRDefault="000E0C97" w:rsidP="00283F6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bookmarkStart w:id="0" w:name="_GoBack"/>
      <w:bookmarkEnd w:id="0"/>
    </w:p>
    <w:p w:rsidR="003E0A90" w:rsidRDefault="003E0A90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38611E" w:rsidRDefault="003E0A90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0E0C97" w:rsidRPr="00293AE7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293AE7">
        <w:rPr>
          <w:sz w:val="24"/>
          <w:szCs w:val="24"/>
        </w:rPr>
        <w:t xml:space="preserve"> / Tel: 62824175</w:t>
      </w:r>
      <w:r w:rsidR="000E0C97">
        <w:tab/>
      </w:r>
    </w:p>
    <w:sectPr w:rsidR="000E0C97" w:rsidRPr="00293AE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29F5" w:rsidRDefault="000C29F5">
      <w:r>
        <w:separator/>
      </w:r>
    </w:p>
  </w:endnote>
  <w:endnote w:type="continuationSeparator" w:id="0">
    <w:p w:rsidR="000C29F5" w:rsidRDefault="000C2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83F6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83F6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29F5" w:rsidRDefault="000C29F5">
      <w:r>
        <w:separator/>
      </w:r>
    </w:p>
  </w:footnote>
  <w:footnote w:type="continuationSeparator" w:id="0">
    <w:p w:rsidR="000C29F5" w:rsidRDefault="000C29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C29F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0C29F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F17E5"/>
    <w:multiLevelType w:val="hybridMultilevel"/>
    <w:tmpl w:val="174C109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3"/>
  </w:num>
  <w:num w:numId="5">
    <w:abstractNumId w:val="8"/>
  </w:num>
  <w:num w:numId="6">
    <w:abstractNumId w:val="9"/>
  </w:num>
  <w:num w:numId="7">
    <w:abstractNumId w:val="4"/>
  </w:num>
  <w:num w:numId="8">
    <w:abstractNumId w:val="10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4"/>
  </w:num>
  <w:num w:numId="15">
    <w:abstractNumId w:val="1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C29F5"/>
    <w:rsid w:val="000D7730"/>
    <w:rsid w:val="000E0C97"/>
    <w:rsid w:val="001A3D96"/>
    <w:rsid w:val="001B08B5"/>
    <w:rsid w:val="001E1F97"/>
    <w:rsid w:val="001E45C8"/>
    <w:rsid w:val="00263289"/>
    <w:rsid w:val="00281171"/>
    <w:rsid w:val="00283F64"/>
    <w:rsid w:val="00293AE7"/>
    <w:rsid w:val="002A0FCF"/>
    <w:rsid w:val="002D0161"/>
    <w:rsid w:val="002E007D"/>
    <w:rsid w:val="002F4DDD"/>
    <w:rsid w:val="00371676"/>
    <w:rsid w:val="00380264"/>
    <w:rsid w:val="0038611E"/>
    <w:rsid w:val="003E0A90"/>
    <w:rsid w:val="004913AB"/>
    <w:rsid w:val="00491CDF"/>
    <w:rsid w:val="00500442"/>
    <w:rsid w:val="0052116C"/>
    <w:rsid w:val="005A1F43"/>
    <w:rsid w:val="005B368A"/>
    <w:rsid w:val="005B4B5E"/>
    <w:rsid w:val="005C329E"/>
    <w:rsid w:val="005D014D"/>
    <w:rsid w:val="00607F44"/>
    <w:rsid w:val="00664E02"/>
    <w:rsid w:val="00672CA0"/>
    <w:rsid w:val="006F5A8E"/>
    <w:rsid w:val="00701B5C"/>
    <w:rsid w:val="00722A7B"/>
    <w:rsid w:val="007276CD"/>
    <w:rsid w:val="00753206"/>
    <w:rsid w:val="007B51BD"/>
    <w:rsid w:val="007D3772"/>
    <w:rsid w:val="008555AC"/>
    <w:rsid w:val="00894879"/>
    <w:rsid w:val="008C0E41"/>
    <w:rsid w:val="00902F17"/>
    <w:rsid w:val="009358D5"/>
    <w:rsid w:val="00936066"/>
    <w:rsid w:val="00966F5B"/>
    <w:rsid w:val="00980AC3"/>
    <w:rsid w:val="009A7BDD"/>
    <w:rsid w:val="009C71ED"/>
    <w:rsid w:val="009E20E6"/>
    <w:rsid w:val="009E3DD0"/>
    <w:rsid w:val="00A10F11"/>
    <w:rsid w:val="00AE1F44"/>
    <w:rsid w:val="00B21972"/>
    <w:rsid w:val="00B56650"/>
    <w:rsid w:val="00B57912"/>
    <w:rsid w:val="00B7163D"/>
    <w:rsid w:val="00B7239B"/>
    <w:rsid w:val="00BE69CE"/>
    <w:rsid w:val="00C3785C"/>
    <w:rsid w:val="00C44C52"/>
    <w:rsid w:val="00C709A6"/>
    <w:rsid w:val="00C96DE5"/>
    <w:rsid w:val="00CD4486"/>
    <w:rsid w:val="00D00F22"/>
    <w:rsid w:val="00D83EFC"/>
    <w:rsid w:val="00D856F6"/>
    <w:rsid w:val="00D93944"/>
    <w:rsid w:val="00DF225D"/>
    <w:rsid w:val="00E70F6C"/>
    <w:rsid w:val="00E97C62"/>
    <w:rsid w:val="00EB390A"/>
    <w:rsid w:val="00EC0AFE"/>
    <w:rsid w:val="00F338D8"/>
    <w:rsid w:val="00F77808"/>
    <w:rsid w:val="00FA580F"/>
    <w:rsid w:val="00FA69E2"/>
    <w:rsid w:val="00FE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2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2927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2018-12-03T01:11:00Z</cp:lastPrinted>
  <dcterms:created xsi:type="dcterms:W3CDTF">2018-11-27T07:22:00Z</dcterms:created>
  <dcterms:modified xsi:type="dcterms:W3CDTF">2018-12-03T01:11:00Z</dcterms:modified>
</cp:coreProperties>
</file>