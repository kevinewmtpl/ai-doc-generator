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27D0F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0648C08" w14:textId="56D337F2" w:rsidR="00FC7A38" w:rsidRDefault="005225F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B015B">
        <w:rPr>
          <w:sz w:val="24"/>
        </w:rPr>
        <w:t>19</w:t>
      </w:r>
      <w:r w:rsidR="007B015B">
        <w:rPr>
          <w:sz w:val="24"/>
          <w:vertAlign w:val="superscript"/>
        </w:rPr>
        <w:t>th</w:t>
      </w:r>
      <w:r w:rsidR="00BD0CC7">
        <w:rPr>
          <w:sz w:val="24"/>
        </w:rPr>
        <w:t xml:space="preserve"> Dec 2025</w:t>
      </w:r>
    </w:p>
    <w:p w14:paraId="1C5CD1D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FEA20A2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3F2BB4C" w14:textId="3297ADA4" w:rsidR="00661767" w:rsidRPr="00214990" w:rsidRDefault="00A8715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D01DB6">
        <w:rPr>
          <w:bCs/>
          <w:sz w:val="24"/>
          <w:szCs w:val="24"/>
          <w:lang w:eastAsia="zh-CN"/>
        </w:rPr>
        <w:t xml:space="preserve">relocate </w:t>
      </w:r>
      <w:r w:rsidR="007B015B">
        <w:rPr>
          <w:bCs/>
          <w:sz w:val="24"/>
          <w:szCs w:val="24"/>
          <w:lang w:eastAsia="zh-CN"/>
        </w:rPr>
        <w:t>2</w:t>
      </w:r>
      <w:r w:rsidR="00D01DB6">
        <w:rPr>
          <w:bCs/>
          <w:sz w:val="24"/>
          <w:szCs w:val="24"/>
          <w:lang w:eastAsia="zh-CN"/>
        </w:rPr>
        <w:t xml:space="preserve"> unit</w:t>
      </w:r>
      <w:r w:rsidR="007B015B">
        <w:rPr>
          <w:bCs/>
          <w:sz w:val="24"/>
          <w:szCs w:val="24"/>
          <w:lang w:eastAsia="zh-CN"/>
        </w:rPr>
        <w:t>s</w:t>
      </w:r>
      <w:r w:rsidR="00D01DB6">
        <w:rPr>
          <w:bCs/>
          <w:sz w:val="24"/>
          <w:szCs w:val="24"/>
          <w:lang w:eastAsia="zh-CN"/>
        </w:rPr>
        <w:t xml:space="preserve"> </w:t>
      </w:r>
      <w:r w:rsidR="00BD0CC7">
        <w:rPr>
          <w:bCs/>
          <w:sz w:val="24"/>
          <w:szCs w:val="24"/>
          <w:lang w:eastAsia="zh-CN"/>
        </w:rPr>
        <w:t xml:space="preserve">machine within production </w:t>
      </w:r>
    </w:p>
    <w:p w14:paraId="52082149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CF1BCB9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00E1B876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6E6E43A2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725839C" w14:textId="77777777"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1536A9F4" w14:textId="6847A950" w:rsidR="00FC7A38" w:rsidRDefault="007B015B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BD0CC7">
        <w:rPr>
          <w:sz w:val="24"/>
          <w:lang w:eastAsia="zh-CN"/>
        </w:rPr>
        <w:t>/12/25</w:t>
      </w:r>
    </w:p>
    <w:p w14:paraId="6D22A48B" w14:textId="77777777" w:rsidR="00011C41" w:rsidRDefault="00011C41">
      <w:pPr>
        <w:rPr>
          <w:sz w:val="24"/>
          <w:lang w:eastAsia="zh-CN"/>
        </w:rPr>
      </w:pPr>
    </w:p>
    <w:p w14:paraId="650F5D75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1981402D" w14:textId="3AA8976B" w:rsidR="00FC7A38" w:rsidRPr="00011C41" w:rsidRDefault="00BD0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09:00 am </w:t>
      </w:r>
      <w:r w:rsidR="00D01DB6">
        <w:rPr>
          <w:bCs/>
          <w:sz w:val="24"/>
          <w:szCs w:val="24"/>
          <w:lang w:eastAsia="zh-CN"/>
        </w:rPr>
        <w:t xml:space="preserve"> </w:t>
      </w:r>
    </w:p>
    <w:p w14:paraId="0E87BCB1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85E8A93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DF6ECB0" w14:textId="77777777" w:rsidR="00661767" w:rsidRDefault="008E546E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Tuas Dr 2</w:t>
      </w:r>
    </w:p>
    <w:p w14:paraId="74E2FA1F" w14:textId="77777777" w:rsidR="00661767" w:rsidRPr="000B14C2" w:rsidRDefault="008E546E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Turbine Overhaul Services</w:t>
      </w:r>
      <w:r w:rsidR="00661767">
        <w:rPr>
          <w:bCs/>
          <w:sz w:val="24"/>
          <w:szCs w:val="24"/>
          <w:lang w:eastAsia="zh-CN"/>
        </w:rPr>
        <w:t xml:space="preserve"> Pte Ltd</w:t>
      </w:r>
    </w:p>
    <w:p w14:paraId="42A25D77" w14:textId="77777777" w:rsidR="00FC7A38" w:rsidRDefault="00FC7A38">
      <w:pPr>
        <w:rPr>
          <w:lang w:eastAsia="zh-CN"/>
        </w:rPr>
      </w:pPr>
    </w:p>
    <w:p w14:paraId="69E86EC7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4EEAC40" w14:textId="77777777" w:rsidR="00A73D76" w:rsidRDefault="00A73D76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</w:p>
    <w:p w14:paraId="2352D291" w14:textId="77777777" w:rsidR="00A73D76" w:rsidRDefault="00A73D76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3B64CACF" w14:textId="77777777" w:rsidR="00D01DB6" w:rsidRDefault="00A73D76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24C541A4" w14:textId="77777777" w:rsidR="003171C0" w:rsidRDefault="00D01DB6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sheet (to lay out for floor protection)</w:t>
      </w:r>
      <w:r w:rsidR="00A73D76">
        <w:rPr>
          <w:sz w:val="24"/>
          <w:lang w:eastAsia="zh-CN"/>
        </w:rPr>
        <w:t xml:space="preserve"> </w:t>
      </w:r>
      <w:r w:rsidR="009675F3">
        <w:rPr>
          <w:sz w:val="24"/>
          <w:lang w:eastAsia="zh-CN"/>
        </w:rPr>
        <w:t xml:space="preserve"> </w:t>
      </w:r>
    </w:p>
    <w:p w14:paraId="3E73ED45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0624EDB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677D26B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4DD028D1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5BAA8E6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4EE6AA1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697D6B9E" w14:textId="49FA3E3C"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</w:t>
      </w:r>
      <w:r w:rsidR="00BD0CC7">
        <w:rPr>
          <w:sz w:val="24"/>
          <w:szCs w:val="24"/>
        </w:rPr>
        <w:t>ped</w:t>
      </w:r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B967108" w14:textId="77777777" w:rsidR="00A73D76" w:rsidRDefault="00A73D76" w:rsidP="001D247D">
      <w:pPr>
        <w:rPr>
          <w:b/>
          <w:sz w:val="32"/>
          <w:szCs w:val="32"/>
          <w:u w:val="single"/>
          <w:lang w:eastAsia="zh-CN"/>
        </w:rPr>
      </w:pPr>
    </w:p>
    <w:p w14:paraId="257AF136" w14:textId="7777777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7C74F806" w14:textId="6E4DB4D7" w:rsidR="007B015B" w:rsidRDefault="00763E7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7B015B">
        <w:rPr>
          <w:b w:val="0"/>
          <w:sz w:val="24"/>
          <w:u w:val="none"/>
          <w:lang w:eastAsia="zh-CN"/>
        </w:rPr>
        <w:t xml:space="preserve"> up machine and insert woodblock </w:t>
      </w:r>
    </w:p>
    <w:p w14:paraId="0B30FFFE" w14:textId="62CD63A7" w:rsidR="009675F3" w:rsidRPr="00210293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</w:t>
      </w:r>
      <w:r w:rsidR="009675F3">
        <w:rPr>
          <w:b w:val="0"/>
          <w:sz w:val="24"/>
          <w:u w:val="none"/>
          <w:lang w:eastAsia="zh-CN"/>
        </w:rPr>
        <w:t>allet truck under machine base</w:t>
      </w:r>
    </w:p>
    <w:p w14:paraId="71D976A2" w14:textId="77777777"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14:paraId="3EA90A01" w14:textId="79915E3C" w:rsidR="00D01DB6" w:rsidRDefault="00BD0CC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Transport machine to new location within production </w:t>
      </w:r>
    </w:p>
    <w:p w14:paraId="75F1AA97" w14:textId="40869F8B" w:rsidR="00661767" w:rsidRDefault="00141048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01DB6">
        <w:rPr>
          <w:b w:val="0"/>
          <w:sz w:val="24"/>
          <w:u w:val="none"/>
          <w:lang w:eastAsia="zh-CN"/>
        </w:rPr>
        <w:t xml:space="preserve">osition </w:t>
      </w:r>
      <w:r w:rsidR="00BD0CC7">
        <w:rPr>
          <w:b w:val="0"/>
          <w:sz w:val="24"/>
          <w:u w:val="none"/>
          <w:lang w:eastAsia="zh-CN"/>
        </w:rPr>
        <w:t xml:space="preserve">at the designated location </w:t>
      </w:r>
    </w:p>
    <w:p w14:paraId="1CE79F9C" w14:textId="0B713D11" w:rsidR="00D01DB6" w:rsidRDefault="00D01DB6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proper housekeeping will be done</w:t>
      </w:r>
    </w:p>
    <w:p w14:paraId="7CE2DD10" w14:textId="77777777" w:rsidR="00D01DB6" w:rsidRDefault="00D01DB6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2647B443" w14:textId="77777777"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7DB3526" w14:textId="77777777"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F92BF3C" w14:textId="77777777" w:rsidR="00661767" w:rsidRPr="00BF5C83" w:rsidRDefault="00661767" w:rsidP="0066176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14:paraId="5BBF1EC3" w14:textId="77777777" w:rsidR="00661767" w:rsidRDefault="00D01DB6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661767">
        <w:rPr>
          <w:b w:val="0"/>
          <w:sz w:val="24"/>
          <w:u w:val="none"/>
        </w:rPr>
        <w:t>Zailani</w:t>
      </w:r>
      <w:proofErr w:type="spellEnd"/>
    </w:p>
    <w:p w14:paraId="4E0C00FF" w14:textId="77777777"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3D8F0E87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73703C" w14:textId="77777777" w:rsidR="00571338" w:rsidRDefault="00571338">
      <w:r>
        <w:separator/>
      </w:r>
    </w:p>
  </w:endnote>
  <w:endnote w:type="continuationSeparator" w:id="0">
    <w:p w14:paraId="159B83FF" w14:textId="77777777" w:rsidR="00571338" w:rsidRDefault="00571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938D8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561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CAFB27" w14:textId="77777777" w:rsidR="00571338" w:rsidRDefault="00571338">
      <w:r>
        <w:separator/>
      </w:r>
    </w:p>
  </w:footnote>
  <w:footnote w:type="continuationSeparator" w:id="0">
    <w:p w14:paraId="4641D566" w14:textId="77777777" w:rsidR="00571338" w:rsidRDefault="00571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1FEF7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7D0955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278F2705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9D8A3C3" w14:textId="77777777" w:rsidR="00FC7A38" w:rsidRDefault="00D01DB6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470F4B7A" w14:textId="77777777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D01DB6">
      <w:t>2826020</w:t>
    </w:r>
  </w:p>
  <w:p w14:paraId="30CF66C8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FA6C9DF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C9B20DD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33A9"/>
    <w:multiLevelType w:val="hybridMultilevel"/>
    <w:tmpl w:val="3928221E"/>
    <w:lvl w:ilvl="0" w:tplc="E500C0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2074450">
    <w:abstractNumId w:val="2"/>
  </w:num>
  <w:num w:numId="2" w16cid:durableId="2055229147">
    <w:abstractNumId w:val="4"/>
  </w:num>
  <w:num w:numId="3" w16cid:durableId="1383872536">
    <w:abstractNumId w:val="0"/>
  </w:num>
  <w:num w:numId="4" w16cid:durableId="1879782173">
    <w:abstractNumId w:val="10"/>
  </w:num>
  <w:num w:numId="5" w16cid:durableId="984234606">
    <w:abstractNumId w:val="5"/>
  </w:num>
  <w:num w:numId="6" w16cid:durableId="342705858">
    <w:abstractNumId w:val="6"/>
  </w:num>
  <w:num w:numId="7" w16cid:durableId="1206912600">
    <w:abstractNumId w:val="3"/>
  </w:num>
  <w:num w:numId="8" w16cid:durableId="1571041095">
    <w:abstractNumId w:val="7"/>
  </w:num>
  <w:num w:numId="9" w16cid:durableId="191967219">
    <w:abstractNumId w:val="1"/>
  </w:num>
  <w:num w:numId="10" w16cid:durableId="1509639007">
    <w:abstractNumId w:val="9"/>
  </w:num>
  <w:num w:numId="11" w16cid:durableId="94037672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8959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0F0510"/>
    <w:rsid w:val="001119C3"/>
    <w:rsid w:val="00116CF2"/>
    <w:rsid w:val="0012420B"/>
    <w:rsid w:val="00141048"/>
    <w:rsid w:val="00153686"/>
    <w:rsid w:val="001A3EC4"/>
    <w:rsid w:val="001C737A"/>
    <w:rsid w:val="001D247D"/>
    <w:rsid w:val="001D5981"/>
    <w:rsid w:val="001F1C0D"/>
    <w:rsid w:val="001F45D6"/>
    <w:rsid w:val="00210293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171C0"/>
    <w:rsid w:val="00333FD8"/>
    <w:rsid w:val="003431FD"/>
    <w:rsid w:val="003458F0"/>
    <w:rsid w:val="00354427"/>
    <w:rsid w:val="0036363B"/>
    <w:rsid w:val="003F0FCC"/>
    <w:rsid w:val="00405E45"/>
    <w:rsid w:val="004434D6"/>
    <w:rsid w:val="00461D82"/>
    <w:rsid w:val="00483CC1"/>
    <w:rsid w:val="00495410"/>
    <w:rsid w:val="004B7CCA"/>
    <w:rsid w:val="004C275C"/>
    <w:rsid w:val="00520A90"/>
    <w:rsid w:val="005225F9"/>
    <w:rsid w:val="00522ABE"/>
    <w:rsid w:val="00525462"/>
    <w:rsid w:val="00530F7B"/>
    <w:rsid w:val="00571338"/>
    <w:rsid w:val="00584287"/>
    <w:rsid w:val="00590AFA"/>
    <w:rsid w:val="005C1EB6"/>
    <w:rsid w:val="005E3EC3"/>
    <w:rsid w:val="006476FC"/>
    <w:rsid w:val="0065181C"/>
    <w:rsid w:val="00661767"/>
    <w:rsid w:val="006919D2"/>
    <w:rsid w:val="006A3AAD"/>
    <w:rsid w:val="006A4CFC"/>
    <w:rsid w:val="006A777B"/>
    <w:rsid w:val="006B0D6D"/>
    <w:rsid w:val="006D2D90"/>
    <w:rsid w:val="00716D20"/>
    <w:rsid w:val="00763E77"/>
    <w:rsid w:val="00781B51"/>
    <w:rsid w:val="007910AB"/>
    <w:rsid w:val="007B015B"/>
    <w:rsid w:val="007B15D6"/>
    <w:rsid w:val="007E6F9D"/>
    <w:rsid w:val="008248D1"/>
    <w:rsid w:val="00846465"/>
    <w:rsid w:val="00851016"/>
    <w:rsid w:val="00892AF2"/>
    <w:rsid w:val="008E546E"/>
    <w:rsid w:val="00900888"/>
    <w:rsid w:val="00905071"/>
    <w:rsid w:val="00907BC2"/>
    <w:rsid w:val="00940648"/>
    <w:rsid w:val="009438BA"/>
    <w:rsid w:val="009675EB"/>
    <w:rsid w:val="009675F3"/>
    <w:rsid w:val="009D72AB"/>
    <w:rsid w:val="00A3139E"/>
    <w:rsid w:val="00A35AA2"/>
    <w:rsid w:val="00A40D41"/>
    <w:rsid w:val="00A43743"/>
    <w:rsid w:val="00A62478"/>
    <w:rsid w:val="00A72C6E"/>
    <w:rsid w:val="00A73D76"/>
    <w:rsid w:val="00A828A0"/>
    <w:rsid w:val="00A86533"/>
    <w:rsid w:val="00A87152"/>
    <w:rsid w:val="00A941DA"/>
    <w:rsid w:val="00AB44EB"/>
    <w:rsid w:val="00AE4B06"/>
    <w:rsid w:val="00B014B7"/>
    <w:rsid w:val="00B2561D"/>
    <w:rsid w:val="00BD0CC7"/>
    <w:rsid w:val="00BE666D"/>
    <w:rsid w:val="00BF15DF"/>
    <w:rsid w:val="00BF5C83"/>
    <w:rsid w:val="00C04F9C"/>
    <w:rsid w:val="00C85D4A"/>
    <w:rsid w:val="00CA458D"/>
    <w:rsid w:val="00CD561C"/>
    <w:rsid w:val="00CE270B"/>
    <w:rsid w:val="00D01DB6"/>
    <w:rsid w:val="00D44A04"/>
    <w:rsid w:val="00D567A9"/>
    <w:rsid w:val="00D643D9"/>
    <w:rsid w:val="00D70205"/>
    <w:rsid w:val="00DE52F9"/>
    <w:rsid w:val="00DE75B9"/>
    <w:rsid w:val="00E91F67"/>
    <w:rsid w:val="00EA67E2"/>
    <w:rsid w:val="00EB11C3"/>
    <w:rsid w:val="00EE00D0"/>
    <w:rsid w:val="00EE7CA0"/>
    <w:rsid w:val="00F04641"/>
    <w:rsid w:val="00F0771A"/>
    <w:rsid w:val="00F132A8"/>
    <w:rsid w:val="00F224B9"/>
    <w:rsid w:val="00FA59A1"/>
    <w:rsid w:val="00FB5994"/>
    <w:rsid w:val="00FC7A38"/>
    <w:rsid w:val="00FD2737"/>
    <w:rsid w:val="00FD52FF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E91D0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6617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E4C62-028C-4928-8216-9F0B2295C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1277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2025-12-19T02:58:00Z</cp:lastPrinted>
  <dcterms:created xsi:type="dcterms:W3CDTF">2024-11-18T07:40:00Z</dcterms:created>
  <dcterms:modified xsi:type="dcterms:W3CDTF">2025-12-19T02:59:00Z</dcterms:modified>
</cp:coreProperties>
</file>