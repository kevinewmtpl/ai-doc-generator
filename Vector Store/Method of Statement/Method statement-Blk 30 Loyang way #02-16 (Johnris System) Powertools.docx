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F34659">
        <w:rPr>
          <w:sz w:val="24"/>
        </w:rPr>
        <w:t>: 21</w:t>
      </w:r>
      <w:r w:rsidR="00F34659" w:rsidRPr="00F34659">
        <w:rPr>
          <w:sz w:val="24"/>
          <w:vertAlign w:val="superscript"/>
        </w:rPr>
        <w:t>st</w:t>
      </w:r>
      <w:r w:rsidR="00F34659">
        <w:rPr>
          <w:sz w:val="24"/>
        </w:rPr>
        <w:t xml:space="preserve"> July 2023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F035B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down 4 unit machine from 2</w:t>
      </w:r>
      <w:r w:rsidRPr="00F3465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wall hacking opening by using platform and mobile/lorry crane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4 unit machine to 2</w:t>
      </w:r>
      <w:r w:rsidRPr="00F3465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wall hacking opening by using platform and mobile/lorry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261D2" w:rsidRDefault="00F3465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34659" w:rsidRDefault="00F34659">
      <w:pPr>
        <w:rPr>
          <w:sz w:val="24"/>
          <w:lang w:eastAsia="zh-CN"/>
        </w:rPr>
      </w:pPr>
      <w:r>
        <w:rPr>
          <w:sz w:val="24"/>
          <w:lang w:eastAsia="zh-CN"/>
        </w:rPr>
        <w:t>02/09/23 – 30/09/23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DB3A55" w:rsidP="00B0530B">
      <w:pPr>
        <w:pStyle w:val="Heading4"/>
      </w:pPr>
      <w:r>
        <w:t>Blk 30 Loyang Way #02-16</w:t>
      </w:r>
    </w:p>
    <w:p w:rsidR="00B0530B" w:rsidRPr="00B0530B" w:rsidRDefault="00DB3A55" w:rsidP="00B053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Johnris</w:t>
      </w:r>
      <w:r w:rsidR="00EB6DA4">
        <w:rPr>
          <w:sz w:val="24"/>
          <w:szCs w:val="24"/>
          <w:lang w:eastAsia="zh-CN"/>
        </w:rPr>
        <w:t xml:space="preserve"> System Pte Ltd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CB1826">
        <w:rPr>
          <w:sz w:val="24"/>
          <w:lang w:eastAsia="zh-CN"/>
        </w:rPr>
        <w:t xml:space="preserve">50 ton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</w:p>
    <w:p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CA7F96" w:rsidRDefault="00CA7F96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CD6C1D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mobile</w:t>
      </w:r>
      <w:r w:rsidR="00CD6C1D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CD6C1D">
        <w:t>.</w:t>
      </w:r>
      <w:r w:rsidR="00AC56DE">
        <w:rPr>
          <w:rFonts w:hint="eastAsia"/>
        </w:rPr>
        <w:t>O</w:t>
      </w:r>
      <w:r w:rsidR="00CD6C1D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1F035B">
        <w:rPr>
          <w:sz w:val="24"/>
          <w:lang w:eastAsia="zh-CN"/>
        </w:rPr>
        <w:t>oist up platform to 2</w:t>
      </w:r>
      <w:r w:rsidR="001F035B" w:rsidRPr="001F035B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 xml:space="preserve">1x </w:t>
      </w:r>
      <w:r w:rsidR="00C5554C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1F035B">
        <w:rPr>
          <w:sz w:val="24"/>
          <w:lang w:eastAsia="zh-CN"/>
        </w:rPr>
        <w:t xml:space="preserve"> hoist up machine to 2</w:t>
      </w:r>
      <w:r w:rsidR="001F035B" w:rsidRPr="001F035B">
        <w:rPr>
          <w:sz w:val="24"/>
          <w:vertAlign w:val="superscript"/>
          <w:lang w:eastAsia="zh-CN"/>
        </w:rPr>
        <w:t>nd</w:t>
      </w:r>
      <w:r w:rsidR="001F035B">
        <w:rPr>
          <w:sz w:val="24"/>
          <w:lang w:eastAsia="zh-CN"/>
        </w:rPr>
        <w:t xml:space="preserve"> </w:t>
      </w:r>
      <w:r w:rsidR="00C5554C">
        <w:rPr>
          <w:sz w:val="24"/>
          <w:lang w:eastAsia="zh-CN"/>
        </w:rPr>
        <w:t xml:space="preserve">floor </w:t>
      </w:r>
    </w:p>
    <w:p w:rsidR="00C5554C" w:rsidRDefault="00C5554C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below machine bed</w:t>
      </w:r>
    </w:p>
    <w:p w:rsidR="00E228D8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 and control moving speed of machine </w:t>
      </w:r>
    </w:p>
    <w:p w:rsidR="00C5554C" w:rsidRDefault="00CD6C1D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5554C">
        <w:rPr>
          <w:sz w:val="24"/>
          <w:lang w:eastAsia="zh-CN"/>
        </w:rPr>
        <w:t xml:space="preserve"> out m</w:t>
      </w:r>
      <w:r>
        <w:rPr>
          <w:sz w:val="24"/>
          <w:lang w:eastAsia="zh-CN"/>
        </w:rPr>
        <w:t>ach</w:t>
      </w:r>
      <w:r w:rsidR="00E228D8">
        <w:rPr>
          <w:sz w:val="24"/>
          <w:lang w:eastAsia="zh-CN"/>
        </w:rPr>
        <w:t>ine from platform</w:t>
      </w:r>
    </w:p>
    <w:p w:rsidR="00E228D8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E228D8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Best Regards</w:t>
      </w:r>
    </w:p>
    <w:p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bookmarkStart w:id="0" w:name="_GoBack"/>
      <w:bookmarkEnd w:id="0"/>
      <w:r w:rsidR="008A7945"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3DE" w:rsidRDefault="000573DE">
      <w:r>
        <w:separator/>
      </w:r>
    </w:p>
  </w:endnote>
  <w:endnote w:type="continuationSeparator" w:id="0">
    <w:p w:rsidR="000573DE" w:rsidRDefault="00057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64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64B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3DE" w:rsidRDefault="000573DE">
      <w:r>
        <w:separator/>
      </w:r>
    </w:p>
  </w:footnote>
  <w:footnote w:type="continuationSeparator" w:id="0">
    <w:p w:rsidR="000573DE" w:rsidRDefault="000573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0573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>
      <w:t>2826020, Fax</w:t>
    </w:r>
    <w:r w:rsidR="006261D2">
      <w:t xml:space="preserve">: </w:t>
    </w:r>
    <w:r w:rsidR="00B32F00">
      <w:t>6</w:t>
    </w:r>
    <w:r w:rsidR="006261D2"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0573DE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573DE"/>
    <w:rsid w:val="000D3E3D"/>
    <w:rsid w:val="00111FC7"/>
    <w:rsid w:val="001128FE"/>
    <w:rsid w:val="001E2B01"/>
    <w:rsid w:val="001F035B"/>
    <w:rsid w:val="00244B45"/>
    <w:rsid w:val="002C16AB"/>
    <w:rsid w:val="00336660"/>
    <w:rsid w:val="0046342F"/>
    <w:rsid w:val="004F61C2"/>
    <w:rsid w:val="006261D2"/>
    <w:rsid w:val="00637C87"/>
    <w:rsid w:val="006E5C7C"/>
    <w:rsid w:val="00711807"/>
    <w:rsid w:val="00744256"/>
    <w:rsid w:val="008359C9"/>
    <w:rsid w:val="008A7945"/>
    <w:rsid w:val="009823D8"/>
    <w:rsid w:val="00A364B1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3F515-9D52-4098-9511-5E4B59BB6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2018-05-28T03:30:00Z</cp:lastPrinted>
  <dcterms:created xsi:type="dcterms:W3CDTF">2023-07-20T05:34:00Z</dcterms:created>
  <dcterms:modified xsi:type="dcterms:W3CDTF">2023-07-20T05:34:00Z</dcterms:modified>
</cp:coreProperties>
</file>