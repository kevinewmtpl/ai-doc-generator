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D93FB3">
      <w:pPr>
        <w:rPr>
          <w:sz w:val="24"/>
          <w:lang w:eastAsia="zh-CN"/>
        </w:rPr>
      </w:pPr>
      <w:r>
        <w:rPr>
          <w:sz w:val="24"/>
        </w:rPr>
        <w:t>Date: 29</w:t>
      </w:r>
      <w:r w:rsidRPr="00D93FB3">
        <w:rPr>
          <w:sz w:val="24"/>
          <w:vertAlign w:val="superscript"/>
        </w:rPr>
        <w:t>th</w:t>
      </w:r>
      <w:r>
        <w:rPr>
          <w:sz w:val="24"/>
        </w:rPr>
        <w:t xml:space="preserve"> July 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926BD" w:rsidRDefault="00D93FB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hoist down 1 unit machine from 2</w:t>
      </w:r>
      <w:r w:rsidRPr="00D93FB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through </w:t>
      </w:r>
      <w:r w:rsidR="0053368D">
        <w:rPr>
          <w:sz w:val="24"/>
          <w:lang w:eastAsia="zh-CN"/>
        </w:rPr>
        <w:t xml:space="preserve">swing gate opening </w:t>
      </w:r>
    </w:p>
    <w:p w:rsidR="000D2C3E" w:rsidRDefault="00C926BD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67272B">
        <w:rPr>
          <w:sz w:val="24"/>
          <w:lang w:eastAsia="zh-CN"/>
        </w:rPr>
        <w:t>To</w:t>
      </w:r>
      <w:r w:rsidR="00CE5139">
        <w:rPr>
          <w:sz w:val="24"/>
          <w:lang w:eastAsia="zh-CN"/>
        </w:rPr>
        <w:t xml:space="preserve"> hoist up</w:t>
      </w:r>
      <w:r w:rsidR="0053368D">
        <w:rPr>
          <w:sz w:val="24"/>
          <w:lang w:eastAsia="zh-CN"/>
        </w:rPr>
        <w:t xml:space="preserve"> </w:t>
      </w:r>
      <w:r w:rsidR="00D93FB3">
        <w:rPr>
          <w:sz w:val="24"/>
          <w:lang w:eastAsia="zh-CN"/>
        </w:rPr>
        <w:t>1</w:t>
      </w:r>
      <w:r w:rsidR="0067272B">
        <w:rPr>
          <w:sz w:val="24"/>
          <w:lang w:eastAsia="zh-CN"/>
        </w:rPr>
        <w:t xml:space="preserve"> unit machine </w:t>
      </w:r>
      <w:r w:rsidR="0053368D">
        <w:rPr>
          <w:sz w:val="24"/>
          <w:lang w:eastAsia="zh-CN"/>
        </w:rPr>
        <w:t>to 4</w:t>
      </w:r>
      <w:r w:rsidRPr="00C926BD">
        <w:rPr>
          <w:sz w:val="24"/>
          <w:vertAlign w:val="superscript"/>
          <w:lang w:eastAsia="zh-CN"/>
        </w:rPr>
        <w:t>th</w:t>
      </w:r>
      <w:r w:rsidR="00D93FB3">
        <w:rPr>
          <w:sz w:val="24"/>
          <w:lang w:eastAsia="zh-CN"/>
        </w:rPr>
        <w:t xml:space="preserve"> floor through swing gate </w:t>
      </w:r>
      <w:r w:rsidR="0053368D">
        <w:rPr>
          <w:sz w:val="24"/>
          <w:lang w:eastAsia="zh-CN"/>
        </w:rPr>
        <w:t>opening</w:t>
      </w:r>
    </w:p>
    <w:p w:rsidR="00D93FB3" w:rsidRPr="00C6293E" w:rsidRDefault="00D93FB3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3) To shift out 1 machine from 4</w:t>
      </w:r>
      <w:r w:rsidRPr="00D93FB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2</w:t>
      </w:r>
      <w:r w:rsidRPr="00D93FB3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via cargo lift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Pr="0053368D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79583E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17/08/24</w:t>
      </w:r>
      <w:r w:rsidR="00DF0896">
        <w:rPr>
          <w:sz w:val="24"/>
          <w:lang w:eastAsia="zh-CN"/>
        </w:rPr>
        <w:t xml:space="preserve"> (Saturday)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79583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12508">
        <w:rPr>
          <w:bCs/>
          <w:sz w:val="24"/>
          <w:szCs w:val="24"/>
          <w:lang w:eastAsia="zh-CN"/>
        </w:rPr>
        <w:t xml:space="preserve">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CE5139" w:rsidP="00894879">
      <w:pPr>
        <w:rPr>
          <w:sz w:val="24"/>
          <w:lang w:eastAsia="zh-CN"/>
        </w:rPr>
      </w:pPr>
      <w:r>
        <w:rPr>
          <w:sz w:val="24"/>
          <w:lang w:eastAsia="zh-CN"/>
        </w:rPr>
        <w:t>Scape Precision Pte Ltd</w:t>
      </w:r>
    </w:p>
    <w:p w:rsidR="00CE5139" w:rsidRPr="00894879" w:rsidRDefault="00CE5139" w:rsidP="00894879">
      <w:pPr>
        <w:rPr>
          <w:sz w:val="24"/>
          <w:szCs w:val="24"/>
          <w:lang w:eastAsia="zh-CN"/>
        </w:rPr>
      </w:pPr>
      <w:r>
        <w:rPr>
          <w:sz w:val="24"/>
          <w:lang w:eastAsia="zh-CN"/>
        </w:rPr>
        <w:t>Blk 9 Kallang Place</w:t>
      </w:r>
      <w:r w:rsidR="0079583E">
        <w:rPr>
          <w:sz w:val="24"/>
          <w:lang w:eastAsia="zh-CN"/>
        </w:rPr>
        <w:t xml:space="preserve"> #04-04, #02-06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A1EEF" w:rsidRDefault="006A1E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mobile crane </w:t>
      </w:r>
    </w:p>
    <w:p w:rsidR="000C1D59" w:rsidRDefault="007958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A478D">
        <w:rPr>
          <w:sz w:val="24"/>
          <w:lang w:eastAsia="zh-CN"/>
        </w:rPr>
        <w:t xml:space="preserve"> x 633 </w:t>
      </w:r>
      <w:r w:rsidR="001A35E8"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79583E" w:rsidRDefault="007958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carne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5A478D" w:rsidRDefault="005A478D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79583E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C51278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C5127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6A1EEF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79583E" w:rsidRDefault="007958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as base plate </w:t>
      </w:r>
    </w:p>
    <w:p w:rsidR="00C14F12" w:rsidRDefault="00C51278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E46E5F">
        <w:rPr>
          <w:sz w:val="24"/>
          <w:lang w:eastAsia="zh-CN"/>
        </w:rPr>
        <w:t>oist up platform to 4</w:t>
      </w:r>
      <w:r w:rsidRPr="00C51278">
        <w:rPr>
          <w:sz w:val="24"/>
          <w:vertAlign w:val="superscript"/>
          <w:lang w:eastAsia="zh-CN"/>
        </w:rPr>
        <w:t>th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E46E5F">
        <w:rPr>
          <w:sz w:val="24"/>
          <w:lang w:eastAsia="zh-CN"/>
        </w:rPr>
        <w:t xml:space="preserve">wall hacking </w:t>
      </w:r>
      <w:r w:rsidR="00C20268">
        <w:rPr>
          <w:sz w:val="24"/>
          <w:lang w:eastAsia="zh-CN"/>
        </w:rPr>
        <w:t>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C51278" w:rsidRPr="0079583E" w:rsidRDefault="000E0C97" w:rsidP="007958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C51278" w:rsidRDefault="0079583E" w:rsidP="00E46E5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hoist up machine to 4</w:t>
      </w:r>
      <w:r w:rsidRPr="0079583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</w:t>
      </w:r>
    </w:p>
    <w:p w:rsidR="0079583E" w:rsidRDefault="0079583E" w:rsidP="00E46E5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79583E" w:rsidRDefault="0079583E" w:rsidP="00E46E5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rollers/pallet truck under machine bed</w:t>
      </w:r>
    </w:p>
    <w:p w:rsidR="0079583E" w:rsidRPr="00E46E5F" w:rsidRDefault="0079583E" w:rsidP="00E46E5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manual pulley to slowly released and to control moving speed of machine 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6A1EEF" w:rsidRPr="00C51278" w:rsidRDefault="00E46E5F" w:rsidP="00C5127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into tenant premise 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9583E">
        <w:rPr>
          <w:sz w:val="24"/>
          <w:szCs w:val="24"/>
        </w:rPr>
        <w:t xml:space="preserve">Kevin Wong / </w:t>
      </w:r>
      <w:r>
        <w:rPr>
          <w:sz w:val="24"/>
          <w:szCs w:val="24"/>
        </w:rPr>
        <w:t>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  <w:r w:rsidR="00C51278">
        <w:rPr>
          <w:sz w:val="24"/>
          <w:szCs w:val="24"/>
        </w:rPr>
        <w:t xml:space="preserve">        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D1E" w:rsidRDefault="00CE1D1E">
      <w:r>
        <w:separator/>
      </w:r>
    </w:p>
  </w:endnote>
  <w:endnote w:type="continuationSeparator" w:id="0">
    <w:p w:rsidR="00CE1D1E" w:rsidRDefault="00CE1D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359F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359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D1E" w:rsidRDefault="00CE1D1E">
      <w:r>
        <w:separator/>
      </w:r>
    </w:p>
  </w:footnote>
  <w:footnote w:type="continuationSeparator" w:id="0">
    <w:p w:rsidR="00CE1D1E" w:rsidRDefault="00CE1D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E359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79583E">
    <w:pPr>
      <w:pStyle w:val="Header"/>
      <w:jc w:val="center"/>
    </w:pPr>
    <w:r>
      <w:t>28 Kranji Loop #05-03</w:t>
    </w:r>
    <w:r w:rsidR="00D93FB3">
      <w:t>, Kranji Green, Singapore 739571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79583E">
      <w:t>2826020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E359F4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2504BF"/>
    <w:rsid w:val="00260ECA"/>
    <w:rsid w:val="002E4A72"/>
    <w:rsid w:val="002F74BB"/>
    <w:rsid w:val="00307CA4"/>
    <w:rsid w:val="00325A14"/>
    <w:rsid w:val="00365AE7"/>
    <w:rsid w:val="00380264"/>
    <w:rsid w:val="003D39E1"/>
    <w:rsid w:val="003E7594"/>
    <w:rsid w:val="003F28D5"/>
    <w:rsid w:val="00421688"/>
    <w:rsid w:val="00485C2A"/>
    <w:rsid w:val="00491CDF"/>
    <w:rsid w:val="004B58C0"/>
    <w:rsid w:val="004C034C"/>
    <w:rsid w:val="004E28FD"/>
    <w:rsid w:val="00501586"/>
    <w:rsid w:val="0053368D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7272B"/>
    <w:rsid w:val="006A1EEF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9583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51278"/>
    <w:rsid w:val="00C6293E"/>
    <w:rsid w:val="00C6754C"/>
    <w:rsid w:val="00C926BD"/>
    <w:rsid w:val="00CB6598"/>
    <w:rsid w:val="00CC263E"/>
    <w:rsid w:val="00CE1C3F"/>
    <w:rsid w:val="00CE1D1E"/>
    <w:rsid w:val="00CE5139"/>
    <w:rsid w:val="00CE6A14"/>
    <w:rsid w:val="00D00F22"/>
    <w:rsid w:val="00D27B24"/>
    <w:rsid w:val="00D93FB3"/>
    <w:rsid w:val="00DC6037"/>
    <w:rsid w:val="00DF0896"/>
    <w:rsid w:val="00E11B0D"/>
    <w:rsid w:val="00E359F4"/>
    <w:rsid w:val="00E46E5F"/>
    <w:rsid w:val="00EB50F2"/>
    <w:rsid w:val="00EE773D"/>
    <w:rsid w:val="00EF16FC"/>
    <w:rsid w:val="00F03CFD"/>
    <w:rsid w:val="00F33583"/>
    <w:rsid w:val="00F338D8"/>
    <w:rsid w:val="00F57519"/>
    <w:rsid w:val="00F74690"/>
    <w:rsid w:val="00FB63F4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439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2020-03-18T02:33:00Z</cp:lastPrinted>
  <dcterms:created xsi:type="dcterms:W3CDTF">2024-07-29T01:32:00Z</dcterms:created>
  <dcterms:modified xsi:type="dcterms:W3CDTF">2024-07-29T01:32:00Z</dcterms:modified>
</cp:coreProperties>
</file>