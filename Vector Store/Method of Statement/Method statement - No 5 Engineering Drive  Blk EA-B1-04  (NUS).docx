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06337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3621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06337">
        <w:rPr>
          <w:sz w:val="24"/>
          <w:lang w:eastAsia="zh-CN"/>
        </w:rPr>
        <w:t>shift out 1 unit Makino RMC55, 1 unit Shzuoka Milling, 3 unit Granite Table, 4 unit small Granit</w:t>
      </w:r>
      <w:r w:rsidR="00572B8D">
        <w:rPr>
          <w:sz w:val="24"/>
          <w:lang w:eastAsia="zh-CN"/>
        </w:rPr>
        <w:t>e and work table from tool room</w:t>
      </w:r>
      <w:r w:rsidR="00406337">
        <w:rPr>
          <w:sz w:val="24"/>
          <w:lang w:eastAsia="zh-CN"/>
        </w:rPr>
        <w:t xml:space="preserve"> </w:t>
      </w:r>
      <w:r w:rsidR="00270C73">
        <w:rPr>
          <w:sz w:val="24"/>
          <w:lang w:eastAsia="zh-CN"/>
        </w:rPr>
        <w:t xml:space="preserve">to loading area, hoist </w:t>
      </w:r>
      <w:r w:rsidR="00406337">
        <w:rPr>
          <w:sz w:val="24"/>
          <w:lang w:eastAsia="zh-CN"/>
        </w:rPr>
        <w:t xml:space="preserve">up and load onto lorry chassis, secured, </w:t>
      </w:r>
      <w:r w:rsidR="00270C73">
        <w:rPr>
          <w:sz w:val="24"/>
          <w:lang w:eastAsia="zh-CN"/>
        </w:rPr>
        <w:t xml:space="preserve">transport to new location, unload,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  <w:r w:rsidR="00406337">
        <w:rPr>
          <w:sz w:val="24"/>
          <w:lang w:eastAsia="zh-CN"/>
        </w:rPr>
        <w:t>at ground floor</w:t>
      </w:r>
    </w:p>
    <w:p w:rsidR="00406337" w:rsidRDefault="00406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06337" w:rsidRDefault="0040633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06337" w:rsidRDefault="0040633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Makino RMC 55 </w:t>
      </w:r>
    </w:p>
    <w:p w:rsidR="00CB1517" w:rsidRDefault="00CB15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180 x 210 cm   /   Wt: 2, 500 kgs</w:t>
      </w:r>
    </w:p>
    <w:p w:rsidR="00CB1517" w:rsidRDefault="00CB15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B1517" w:rsidRDefault="00CB15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Shzuoka NC Milling</w:t>
      </w:r>
    </w:p>
    <w:p w:rsidR="00CB1517" w:rsidRPr="00406337" w:rsidRDefault="00CB151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185 x 200 cm   /   Wt: 2, 500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270C7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B1517">
      <w:pPr>
        <w:rPr>
          <w:sz w:val="24"/>
          <w:lang w:eastAsia="zh-CN"/>
        </w:rPr>
      </w:pPr>
      <w:r>
        <w:rPr>
          <w:sz w:val="24"/>
          <w:lang w:eastAsia="zh-CN"/>
        </w:rPr>
        <w:t>18/05/2017</w:t>
      </w:r>
      <w:r w:rsidR="00270C73">
        <w:rPr>
          <w:sz w:val="24"/>
          <w:lang w:eastAsia="zh-CN"/>
        </w:rPr>
        <w:t xml:space="preserve"> –</w:t>
      </w:r>
      <w:r w:rsidR="00A55CDC">
        <w:rPr>
          <w:sz w:val="24"/>
          <w:lang w:eastAsia="zh-CN"/>
        </w:rPr>
        <w:t xml:space="preserve"> 10:0</w:t>
      </w:r>
      <w:r w:rsidR="00270C73">
        <w:rPr>
          <w:sz w:val="24"/>
          <w:lang w:eastAsia="zh-CN"/>
        </w:rPr>
        <w:t>0 am</w:t>
      </w:r>
    </w:p>
    <w:p w:rsidR="00CB1517" w:rsidRDefault="00CB151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B1517" w:rsidRDefault="00CB1517" w:rsidP="00CB1517">
      <w:pPr>
        <w:pStyle w:val="Heading4"/>
      </w:pPr>
      <w:r>
        <w:t>From No 5 Engineering</w:t>
      </w:r>
      <w:r w:rsidR="00572B8D">
        <w:t xml:space="preserve"> Drive Blk EA Room E4-B1-04   To</w:t>
      </w:r>
    </w:p>
    <w:p w:rsidR="00CB1517" w:rsidRPr="00CB1517" w:rsidRDefault="00CB1517" w:rsidP="00CB151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EA, Room EA-03-02</w:t>
      </w:r>
      <w:r w:rsidR="00572B8D">
        <w:rPr>
          <w:sz w:val="24"/>
          <w:szCs w:val="24"/>
          <w:lang w:eastAsia="zh-CN"/>
        </w:rPr>
        <w:t xml:space="preserve"> ground floor</w:t>
      </w:r>
      <w:bookmarkStart w:id="0" w:name="_GoBack"/>
      <w:bookmarkEnd w:id="0"/>
    </w:p>
    <w:p w:rsidR="0089628B" w:rsidRPr="0089628B" w:rsidRDefault="0089628B" w:rsidP="0089628B">
      <w:pPr>
        <w:rPr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C63C3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C63C3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B1517" w:rsidRDefault="00CB1517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ing </w:t>
      </w:r>
      <w:r w:rsidR="00EC63C3">
        <w:rPr>
          <w:sz w:val="24"/>
          <w:lang w:eastAsia="zh-CN"/>
        </w:rPr>
        <w:t>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 w:rsidR="00EC63C3"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809A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 w:rsidP="00AD7B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C809A3" w:rsidRDefault="006467DA" w:rsidP="00C809A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9A3">
        <w:rPr>
          <w:rFonts w:hint="eastAsia"/>
          <w:sz w:val="24"/>
          <w:lang w:eastAsia="zh-CN"/>
        </w:rPr>
        <w:t>nd lifting gear with M.O.M certificate</w:t>
      </w:r>
    </w:p>
    <w:p w:rsidR="00C809A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809A3" w:rsidRDefault="00C809A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809A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EA3C2F">
        <w:rPr>
          <w:sz w:val="24"/>
          <w:lang w:eastAsia="zh-CN"/>
        </w:rPr>
        <w:t xml:space="preserve">area </w:t>
      </w:r>
    </w:p>
    <w:p w:rsidR="006467DA" w:rsidRDefault="00A55CD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EA3C2F">
        <w:rPr>
          <w:sz w:val="24"/>
          <w:lang w:eastAsia="zh-CN"/>
        </w:rPr>
        <w:t xml:space="preserve"> to loading area</w:t>
      </w:r>
    </w:p>
    <w:p w:rsidR="00241657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EA3C2F">
        <w:rPr>
          <w:sz w:val="24"/>
          <w:lang w:eastAsia="zh-CN"/>
        </w:rPr>
        <w:t>and load onto lorry chassis</w:t>
      </w:r>
    </w:p>
    <w:p w:rsidR="00572B8D" w:rsidRDefault="00572B8D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EA3C2F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EA3C2F">
        <w:rPr>
          <w:sz w:val="24"/>
          <w:lang w:eastAsia="zh-CN"/>
        </w:rPr>
        <w:t xml:space="preserve"> to new location</w:t>
      </w:r>
    </w:p>
    <w:p w:rsidR="00EA3C2F" w:rsidRPr="00EC63C3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</w:t>
      </w:r>
      <w:r w:rsidR="00EA3C2F">
        <w:rPr>
          <w:sz w:val="24"/>
          <w:lang w:eastAsia="zh-CN"/>
        </w:rPr>
        <w:t xml:space="preserve"> from lorry chassis</w:t>
      </w:r>
    </w:p>
    <w:p w:rsidR="00EF789A" w:rsidRDefault="00EA3C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EF789A">
        <w:rPr>
          <w:sz w:val="24"/>
          <w:lang w:eastAsia="zh-CN"/>
        </w:rPr>
        <w:t xml:space="preserve">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572B8D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EFC" w:rsidRDefault="00690EFC">
      <w:r>
        <w:separator/>
      </w:r>
    </w:p>
  </w:endnote>
  <w:endnote w:type="continuationSeparator" w:id="0">
    <w:p w:rsidR="00690EFC" w:rsidRDefault="0069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2B8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2B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EFC" w:rsidRDefault="00690EFC">
      <w:r>
        <w:separator/>
      </w:r>
    </w:p>
  </w:footnote>
  <w:footnote w:type="continuationSeparator" w:id="0">
    <w:p w:rsidR="00690EFC" w:rsidRDefault="00690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90E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AD7B6E">
      <w:t>6</w:t>
    </w:r>
    <w:r>
      <w:t xml:space="preserve">2824175, </w:t>
    </w:r>
    <w:r w:rsidR="00AD7B6E">
      <w:t>6</w:t>
    </w:r>
    <w:r>
      <w:t xml:space="preserve">2828203, </w:t>
    </w:r>
    <w:r w:rsidR="00AD7B6E">
      <w:t>6</w:t>
    </w:r>
    <w:r>
      <w:t xml:space="preserve">2826020, Fax : </w:t>
    </w:r>
    <w:r w:rsidR="00AD7B6E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90EF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AD7B6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04EFA"/>
    <w:multiLevelType w:val="hybridMultilevel"/>
    <w:tmpl w:val="D5026A9E"/>
    <w:lvl w:ilvl="0" w:tplc="8FF4EB0C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F5EEE"/>
    <w:multiLevelType w:val="hybridMultilevel"/>
    <w:tmpl w:val="1276AB18"/>
    <w:lvl w:ilvl="0" w:tplc="B41AC752">
      <w:start w:val="1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270C73"/>
    <w:rsid w:val="003C43A5"/>
    <w:rsid w:val="003D3BEA"/>
    <w:rsid w:val="00406337"/>
    <w:rsid w:val="00466C7A"/>
    <w:rsid w:val="005333BC"/>
    <w:rsid w:val="00572B8D"/>
    <w:rsid w:val="00634800"/>
    <w:rsid w:val="006467DA"/>
    <w:rsid w:val="00663BC0"/>
    <w:rsid w:val="00690EFC"/>
    <w:rsid w:val="00735210"/>
    <w:rsid w:val="00742D33"/>
    <w:rsid w:val="007C6046"/>
    <w:rsid w:val="00895D5D"/>
    <w:rsid w:val="0089628B"/>
    <w:rsid w:val="00971AE8"/>
    <w:rsid w:val="0099046A"/>
    <w:rsid w:val="00A1115F"/>
    <w:rsid w:val="00A55CDC"/>
    <w:rsid w:val="00A93B6F"/>
    <w:rsid w:val="00AD7B6E"/>
    <w:rsid w:val="00BA65F8"/>
    <w:rsid w:val="00BD3621"/>
    <w:rsid w:val="00C809A3"/>
    <w:rsid w:val="00C95881"/>
    <w:rsid w:val="00CB1517"/>
    <w:rsid w:val="00E76DB5"/>
    <w:rsid w:val="00EA3C2F"/>
    <w:rsid w:val="00EC1220"/>
    <w:rsid w:val="00EC37A1"/>
    <w:rsid w:val="00EC63C3"/>
    <w:rsid w:val="00EF789A"/>
    <w:rsid w:val="00F21A7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2017-05-15T05:28:00Z</cp:lastPrinted>
  <dcterms:created xsi:type="dcterms:W3CDTF">2017-05-15T02:30:00Z</dcterms:created>
  <dcterms:modified xsi:type="dcterms:W3CDTF">2017-05-15T05:28:00Z</dcterms:modified>
</cp:coreProperties>
</file>