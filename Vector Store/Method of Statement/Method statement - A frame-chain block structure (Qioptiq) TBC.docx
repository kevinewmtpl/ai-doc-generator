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338D8">
      <w:pPr>
        <w:rPr>
          <w:sz w:val="24"/>
          <w:lang w:eastAsia="zh-CN"/>
        </w:rPr>
      </w:pPr>
      <w:r>
        <w:rPr>
          <w:sz w:val="24"/>
        </w:rPr>
        <w:t>Date: 09</w:t>
      </w:r>
      <w:r w:rsidRPr="000338D8">
        <w:rPr>
          <w:sz w:val="24"/>
          <w:vertAlign w:val="superscript"/>
        </w:rPr>
        <w:t>th</w:t>
      </w:r>
      <w:r w:rsidR="00566BA1">
        <w:rPr>
          <w:sz w:val="24"/>
        </w:rPr>
        <w:t xml:space="preserve"> July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338D8">
        <w:rPr>
          <w:sz w:val="24"/>
          <w:lang w:eastAsia="zh-CN"/>
        </w:rPr>
        <w:t xml:space="preserve"> dismantle 1 pcs</w:t>
      </w:r>
      <w:r w:rsidR="00566BA1">
        <w:rPr>
          <w:sz w:val="24"/>
          <w:lang w:eastAsia="zh-CN"/>
        </w:rPr>
        <w:t xml:space="preserve"> machine door</w:t>
      </w:r>
      <w:r w:rsidR="000338D8">
        <w:rPr>
          <w:sz w:val="24"/>
          <w:lang w:eastAsia="zh-CN"/>
        </w:rPr>
        <w:t xml:space="preserve"> @ weight of 800 kg</w:t>
      </w:r>
      <w:r w:rsidR="00566BA1">
        <w:rPr>
          <w:sz w:val="24"/>
          <w:lang w:eastAsia="zh-CN"/>
        </w:rPr>
        <w:t>, lo</w:t>
      </w:r>
      <w:r w:rsidR="000338D8">
        <w:rPr>
          <w:sz w:val="24"/>
          <w:lang w:eastAsia="zh-CN"/>
        </w:rPr>
        <w:t>ad onto pallet and transfer to ground floor via cargo to welding room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338D8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11-12/07</w:t>
      </w:r>
      <w:r w:rsidR="00F1578F">
        <w:rPr>
          <w:sz w:val="24"/>
          <w:lang w:eastAsia="zh-CN"/>
        </w:rPr>
        <w:t>/2018   -   09:45</w:t>
      </w:r>
      <w:r w:rsidR="003571AC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E14B73" w:rsidRDefault="00566BA1" w:rsidP="00E14B73">
      <w:pPr>
        <w:pStyle w:val="Heading4"/>
      </w:pPr>
      <w:r>
        <w:t xml:space="preserve">No </w:t>
      </w:r>
      <w:r w:rsidR="00F1578F">
        <w:t>8 Tractor Rd</w:t>
      </w:r>
    </w:p>
    <w:p w:rsidR="0089628B" w:rsidRPr="00F1578F" w:rsidRDefault="00F1578F" w:rsidP="0089628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Qioptiq</w:t>
      </w:r>
      <w:proofErr w:type="spellEnd"/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566B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BD7626">
        <w:rPr>
          <w:sz w:val="24"/>
          <w:lang w:eastAsia="zh-CN"/>
        </w:rPr>
        <w:t xml:space="preserve"> ‘A’ frame structure with </w:t>
      </w:r>
      <w:r w:rsidR="000D7011">
        <w:rPr>
          <w:sz w:val="24"/>
          <w:lang w:eastAsia="zh-CN"/>
        </w:rPr>
        <w:t xml:space="preserve">3 ton </w:t>
      </w:r>
      <w:r w:rsidR="00BD7626"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338D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338D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0338D8">
        <w:rPr>
          <w:sz w:val="24"/>
          <w:lang w:eastAsia="zh-CN"/>
        </w:rPr>
        <w:t xml:space="preserve">ervisor, rigger and </w:t>
      </w:r>
      <w:r>
        <w:rPr>
          <w:sz w:val="24"/>
          <w:lang w:eastAsia="zh-CN"/>
        </w:rPr>
        <w:t>s</w:t>
      </w:r>
      <w:r w:rsidR="000338D8">
        <w:rPr>
          <w:sz w:val="24"/>
          <w:lang w:eastAsia="zh-CN"/>
        </w:rPr>
        <w:t xml:space="preserve">ignalman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D7626" w:rsidRDefault="00BD7626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F1578F">
        <w:t>.</w:t>
      </w:r>
      <w:r w:rsidR="001268A8">
        <w:rPr>
          <w:rFonts w:hint="eastAsia"/>
        </w:rPr>
        <w:t>O</w:t>
      </w:r>
      <w:r w:rsidR="00F1578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0D7011" w:rsidRDefault="00BD7626" w:rsidP="00F157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1578F">
        <w:rPr>
          <w:sz w:val="24"/>
          <w:lang w:eastAsia="zh-CN"/>
        </w:rPr>
        <w:t>Using ‘A’ frame structure an</w:t>
      </w:r>
      <w:r w:rsidR="00626402" w:rsidRPr="00F1578F">
        <w:rPr>
          <w:sz w:val="24"/>
          <w:lang w:eastAsia="zh-CN"/>
        </w:rPr>
        <w:t>d chain</w:t>
      </w:r>
      <w:r w:rsidR="00F1578F">
        <w:rPr>
          <w:sz w:val="24"/>
          <w:lang w:eastAsia="zh-CN"/>
        </w:rPr>
        <w:t xml:space="preserve"> </w:t>
      </w:r>
      <w:r w:rsidR="00566BA1">
        <w:rPr>
          <w:sz w:val="24"/>
          <w:lang w:eastAsia="zh-CN"/>
        </w:rPr>
        <w:t>block to dismantle</w:t>
      </w:r>
      <w:r w:rsidR="000338D8">
        <w:rPr>
          <w:sz w:val="24"/>
          <w:lang w:eastAsia="zh-CN"/>
        </w:rPr>
        <w:t xml:space="preserve"> 1 pcs</w:t>
      </w:r>
      <w:r w:rsidR="00566BA1">
        <w:rPr>
          <w:sz w:val="24"/>
          <w:lang w:eastAsia="zh-CN"/>
        </w:rPr>
        <w:t xml:space="preserve"> machine door</w:t>
      </w:r>
    </w:p>
    <w:p w:rsidR="00566BA1" w:rsidRPr="00F1578F" w:rsidRDefault="00566BA1" w:rsidP="00F157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onto pallet </w:t>
      </w:r>
    </w:p>
    <w:p w:rsidR="00BD7626" w:rsidRDefault="000338D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door from 2</w:t>
      </w:r>
      <w:r w:rsidRPr="000338D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ground floor via cargo lift</w:t>
      </w:r>
    </w:p>
    <w:p w:rsidR="000D7011" w:rsidRPr="000338D8" w:rsidRDefault="000338D8" w:rsidP="000338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welding room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0338D8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17127" w:rsidRP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38D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38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338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338D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3571AC"/>
    <w:rsid w:val="003C43A5"/>
    <w:rsid w:val="003D3BEA"/>
    <w:rsid w:val="00466C7A"/>
    <w:rsid w:val="005333BC"/>
    <w:rsid w:val="00566BA1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280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2018-07-09T01:14:00Z</dcterms:created>
  <dcterms:modified xsi:type="dcterms:W3CDTF">2018-07-09T01:14:00Z</dcterms:modified>
</cp:coreProperties>
</file>