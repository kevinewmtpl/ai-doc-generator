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6A47C1">
      <w:pPr>
        <w:rPr>
          <w:sz w:val="24"/>
          <w:lang w:eastAsia="zh-CN"/>
        </w:rPr>
      </w:pPr>
      <w:r>
        <w:rPr>
          <w:sz w:val="24"/>
        </w:rPr>
        <w:t>Date: 28</w:t>
      </w:r>
      <w:r w:rsidRPr="006A47C1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646F3E">
        <w:rPr>
          <w:sz w:val="24"/>
        </w:rPr>
        <w:t xml:space="preserve">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5B790A" w:rsidRPr="00646F3E" w:rsidRDefault="00D17E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Using manual lifter</w:t>
      </w:r>
      <w:r w:rsidR="006A47C1">
        <w:rPr>
          <w:bCs/>
          <w:sz w:val="24"/>
          <w:szCs w:val="24"/>
          <w:lang w:eastAsia="zh-CN"/>
        </w:rPr>
        <w:t xml:space="preserve"> to lift up equipment from pallet and position to location </w:t>
      </w:r>
    </w:p>
    <w:p w:rsidR="005B790A" w:rsidRPr="005B790A" w:rsidRDefault="005B790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4E7679" w:rsidRDefault="004E767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Spec</w:t>
      </w:r>
    </w:p>
    <w:p w:rsidR="004E7679" w:rsidRDefault="004E767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3 pallet Dim: 117 x 126 x 86 cm each</w:t>
      </w:r>
    </w:p>
    <w:p w:rsidR="004E7679" w:rsidRDefault="004E767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197 kg each</w:t>
      </w:r>
    </w:p>
    <w:p w:rsidR="004E7679" w:rsidRDefault="004E767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4E7679" w:rsidRPr="004E7679" w:rsidRDefault="004E767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pallet dim: 100 x 100 cm</w:t>
      </w:r>
    </w:p>
    <w:p w:rsidR="004E7679" w:rsidRDefault="004E76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C2499">
        <w:rPr>
          <w:b/>
          <w:bCs/>
          <w:sz w:val="32"/>
          <w:u w:val="single"/>
          <w:lang w:eastAsia="zh-CN"/>
        </w:rPr>
        <w:t xml:space="preserve"> of Operation</w:t>
      </w:r>
    </w:p>
    <w:p w:rsidR="00FC7A38" w:rsidRDefault="006A47C1">
      <w:pPr>
        <w:rPr>
          <w:sz w:val="24"/>
          <w:lang w:eastAsia="zh-CN"/>
        </w:rPr>
      </w:pPr>
      <w:r>
        <w:rPr>
          <w:sz w:val="24"/>
          <w:lang w:eastAsia="zh-CN"/>
        </w:rPr>
        <w:t>03/11/21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7F1791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FB5994">
        <w:rPr>
          <w:b/>
          <w:sz w:val="32"/>
          <w:szCs w:val="32"/>
          <w:u w:val="single"/>
          <w:lang w:eastAsia="zh-CN"/>
        </w:rPr>
        <w:t>f Operation</w:t>
      </w:r>
    </w:p>
    <w:p w:rsidR="00FC7A38" w:rsidRPr="00011C41" w:rsidRDefault="00646F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5385A">
        <w:rPr>
          <w:bCs/>
          <w:sz w:val="24"/>
          <w:szCs w:val="24"/>
          <w:lang w:eastAsia="zh-CN"/>
        </w:rPr>
        <w:t xml:space="preserve"> am </w:t>
      </w:r>
    </w:p>
    <w:p w:rsidR="008E4E6A" w:rsidRDefault="008E4E6A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D561C" w:rsidRPr="00810F75" w:rsidRDefault="00810F75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11B45" w:rsidRDefault="006A47C1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NTU, 65 Nanyang Dr</w:t>
      </w:r>
      <w:r w:rsidR="001637C7">
        <w:rPr>
          <w:sz w:val="24"/>
          <w:szCs w:val="24"/>
          <w:lang w:eastAsia="zh-CN"/>
        </w:rPr>
        <w:t xml:space="preserve">ive </w:t>
      </w:r>
      <w:bookmarkStart w:id="0" w:name="_GoBack"/>
      <w:bookmarkEnd w:id="0"/>
      <w:r>
        <w:rPr>
          <w:sz w:val="24"/>
          <w:szCs w:val="24"/>
          <w:lang w:eastAsia="zh-CN"/>
        </w:rPr>
        <w:t xml:space="preserve"> </w:t>
      </w:r>
    </w:p>
    <w:p w:rsidR="00810F75" w:rsidRPr="00211B45" w:rsidRDefault="006A47C1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Blk N3.1, B1-03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74229" w:rsidRDefault="00646F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lifter</w:t>
      </w:r>
    </w:p>
    <w:p w:rsidR="006A47C1" w:rsidRDefault="006A47C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646F3E" w:rsidRPr="00646F3E" w:rsidRDefault="00646F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C4210A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 xml:space="preserve">nd route </w:t>
      </w:r>
      <w:r w:rsidR="001637C7">
        <w:rPr>
          <w:sz w:val="24"/>
          <w:lang w:eastAsia="zh-CN"/>
        </w:rPr>
        <w:t>to equipment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</w:t>
      </w:r>
      <w:r w:rsidR="00074229">
        <w:rPr>
          <w:sz w:val="24"/>
          <w:szCs w:val="24"/>
        </w:rPr>
        <w:t xml:space="preserve">ervisor has to ensure that risk </w:t>
      </w:r>
      <w:r>
        <w:rPr>
          <w:sz w:val="24"/>
          <w:szCs w:val="24"/>
        </w:rPr>
        <w:t>control are in place</w:t>
      </w:r>
      <w:r w:rsidR="00DE52F9">
        <w:t xml:space="preserve">  </w:t>
      </w:r>
    </w:p>
    <w:p w:rsidR="004E7679" w:rsidRDefault="005E3EC3" w:rsidP="004E7679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074229">
        <w:rPr>
          <w:sz w:val="24"/>
          <w:szCs w:val="24"/>
        </w:rPr>
        <w:t>equip with standard PPE (</w:t>
      </w:r>
      <w:r w:rsidR="00A86533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540404" w:rsidRPr="004E7679" w:rsidRDefault="004E7679" w:rsidP="004E7679">
      <w:pPr>
        <w:rPr>
          <w:b/>
          <w:u w:val="single"/>
        </w:rPr>
      </w:pPr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4E7679" w:rsidRDefault="004E767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packages</w:t>
      </w:r>
    </w:p>
    <w:p w:rsidR="007637E9" w:rsidRDefault="004E767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stacker to lift up equipment from pallet</w:t>
      </w:r>
    </w:p>
    <w:p w:rsidR="00C4210A" w:rsidRDefault="004E767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and transport equipment into lab</w:t>
      </w:r>
    </w:p>
    <w:p w:rsidR="004E7679" w:rsidRDefault="004E767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equipment at designated location </w:t>
      </w:r>
    </w:p>
    <w:p w:rsidR="00C4210A" w:rsidRDefault="004E767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proper housekeeping to be perform</w:t>
      </w:r>
    </w:p>
    <w:p w:rsidR="00732D76" w:rsidRDefault="004E767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be clear and disposed</w:t>
      </w:r>
    </w:p>
    <w:p w:rsidR="007B15D6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  <w:r w:rsidR="00C4210A">
        <w:rPr>
          <w:b w:val="0"/>
          <w:sz w:val="24"/>
          <w:u w:val="none"/>
          <w:lang w:eastAsia="zh-CN"/>
        </w:rPr>
        <w:t xml:space="preserve"> </w:t>
      </w:r>
    </w:p>
    <w:p w:rsidR="00C4210A" w:rsidRPr="00C4210A" w:rsidRDefault="00C4210A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113B" w:rsidRDefault="0006113B">
      <w:r>
        <w:separator/>
      </w:r>
    </w:p>
  </w:endnote>
  <w:endnote w:type="continuationSeparator" w:id="0">
    <w:p w:rsidR="0006113B" w:rsidRDefault="00061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637C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113B" w:rsidRDefault="0006113B">
      <w:r>
        <w:separator/>
      </w:r>
    </w:p>
  </w:footnote>
  <w:footnote w:type="continuationSeparator" w:id="0">
    <w:p w:rsidR="0006113B" w:rsidRDefault="000611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06113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3C2499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06113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C2499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6113B"/>
    <w:rsid w:val="00074229"/>
    <w:rsid w:val="000A6C84"/>
    <w:rsid w:val="0012420B"/>
    <w:rsid w:val="0014170F"/>
    <w:rsid w:val="001507C7"/>
    <w:rsid w:val="001637C7"/>
    <w:rsid w:val="001C737A"/>
    <w:rsid w:val="001D5981"/>
    <w:rsid w:val="001F45D6"/>
    <w:rsid w:val="00211B45"/>
    <w:rsid w:val="00214990"/>
    <w:rsid w:val="002151CF"/>
    <w:rsid w:val="002231AD"/>
    <w:rsid w:val="00260329"/>
    <w:rsid w:val="002878D6"/>
    <w:rsid w:val="002A38D6"/>
    <w:rsid w:val="002A594A"/>
    <w:rsid w:val="002B71E2"/>
    <w:rsid w:val="00333FD8"/>
    <w:rsid w:val="003458F0"/>
    <w:rsid w:val="003B7322"/>
    <w:rsid w:val="003C2499"/>
    <w:rsid w:val="003E5D75"/>
    <w:rsid w:val="00405E45"/>
    <w:rsid w:val="00483CC1"/>
    <w:rsid w:val="00495410"/>
    <w:rsid w:val="004C6A75"/>
    <w:rsid w:val="004C7207"/>
    <w:rsid w:val="004E7679"/>
    <w:rsid w:val="00520A90"/>
    <w:rsid w:val="00525462"/>
    <w:rsid w:val="00530F7B"/>
    <w:rsid w:val="00540404"/>
    <w:rsid w:val="005B790A"/>
    <w:rsid w:val="005C1EB6"/>
    <w:rsid w:val="005E3EC3"/>
    <w:rsid w:val="00600A84"/>
    <w:rsid w:val="00646F3E"/>
    <w:rsid w:val="006476FC"/>
    <w:rsid w:val="006A3AAD"/>
    <w:rsid w:val="006A47C1"/>
    <w:rsid w:val="006B0D6D"/>
    <w:rsid w:val="00716D20"/>
    <w:rsid w:val="00723719"/>
    <w:rsid w:val="00732D76"/>
    <w:rsid w:val="00734B1C"/>
    <w:rsid w:val="007637E9"/>
    <w:rsid w:val="007B15D6"/>
    <w:rsid w:val="007E6F9D"/>
    <w:rsid w:val="007F1791"/>
    <w:rsid w:val="00810F75"/>
    <w:rsid w:val="008248D1"/>
    <w:rsid w:val="00846465"/>
    <w:rsid w:val="008C6226"/>
    <w:rsid w:val="008E4E6A"/>
    <w:rsid w:val="00940648"/>
    <w:rsid w:val="009438BA"/>
    <w:rsid w:val="009D72AB"/>
    <w:rsid w:val="00A35AA2"/>
    <w:rsid w:val="00A62478"/>
    <w:rsid w:val="00A72C6E"/>
    <w:rsid w:val="00A828A0"/>
    <w:rsid w:val="00A86533"/>
    <w:rsid w:val="00A87152"/>
    <w:rsid w:val="00AB44EB"/>
    <w:rsid w:val="00AE4B06"/>
    <w:rsid w:val="00B014B7"/>
    <w:rsid w:val="00B13C12"/>
    <w:rsid w:val="00BD1425"/>
    <w:rsid w:val="00BF15DF"/>
    <w:rsid w:val="00C4210A"/>
    <w:rsid w:val="00C5385A"/>
    <w:rsid w:val="00CD561C"/>
    <w:rsid w:val="00D17E3B"/>
    <w:rsid w:val="00D44A04"/>
    <w:rsid w:val="00D567A9"/>
    <w:rsid w:val="00DE52F9"/>
    <w:rsid w:val="00DE75B9"/>
    <w:rsid w:val="00ED18C9"/>
    <w:rsid w:val="00EE7CA0"/>
    <w:rsid w:val="00F0771A"/>
    <w:rsid w:val="00F132A8"/>
    <w:rsid w:val="00F15B3E"/>
    <w:rsid w:val="00F224B9"/>
    <w:rsid w:val="00F82FDE"/>
    <w:rsid w:val="00FB424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E25F7-1031-41F9-A0BC-B49DCF01C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1281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2019-12-03T00:51:00Z</cp:lastPrinted>
  <dcterms:created xsi:type="dcterms:W3CDTF">2021-10-28T02:11:00Z</dcterms:created>
  <dcterms:modified xsi:type="dcterms:W3CDTF">2021-10-28T02:11:00Z</dcterms:modified>
</cp:coreProperties>
</file>