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A6EB0">
        <w:rPr>
          <w:sz w:val="24"/>
        </w:rPr>
        <w:t>15</w:t>
      </w:r>
      <w:r w:rsidR="000A6EB0">
        <w:rPr>
          <w:sz w:val="24"/>
          <w:vertAlign w:val="superscript"/>
        </w:rPr>
        <w:t xml:space="preserve">th </w:t>
      </w:r>
      <w:r w:rsidR="000A6EB0">
        <w:rPr>
          <w:sz w:val="24"/>
        </w:rPr>
        <w:t>Dec</w:t>
      </w:r>
      <w:r w:rsidR="00614C9E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0A6EB0">
        <w:rPr>
          <w:sz w:val="24"/>
          <w:lang w:eastAsia="zh-CN"/>
        </w:rPr>
        <w:t xml:space="preserve"> up 1 unit 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0A6EB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</w:t>
      </w:r>
      <w:r w:rsidR="0024142A">
        <w:rPr>
          <w:sz w:val="24"/>
          <w:lang w:eastAsia="zh-CN"/>
        </w:rPr>
        <w:t>/</w:t>
      </w:r>
      <w:r w:rsidR="00627B15">
        <w:rPr>
          <w:sz w:val="24"/>
          <w:lang w:eastAsia="zh-CN"/>
        </w:rPr>
        <w:t>12</w:t>
      </w:r>
      <w:r w:rsidR="00614C9E">
        <w:rPr>
          <w:sz w:val="24"/>
          <w:lang w:eastAsia="zh-CN"/>
        </w:rPr>
        <w:t>/22</w:t>
      </w:r>
      <w:r w:rsidR="00064497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A6EB0">
      <w:pPr>
        <w:pStyle w:val="Heading4"/>
      </w:pPr>
      <w:r>
        <w:t>Blk 3015</w:t>
      </w:r>
      <w:r w:rsidR="00B21972">
        <w:t xml:space="preserve">A Ubi Rd 1 </w:t>
      </w:r>
      <w:r w:rsidR="00B47C31">
        <w:t>#</w:t>
      </w:r>
      <w:r w:rsidR="00630747">
        <w:t>03-02</w:t>
      </w:r>
      <w:bookmarkStart w:id="0" w:name="_GoBack"/>
      <w:bookmarkEnd w:id="0"/>
    </w:p>
    <w:p w:rsidR="00894879" w:rsidRPr="00894879" w:rsidRDefault="000A6E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0A6EB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A6EB0">
        <w:rPr>
          <w:sz w:val="24"/>
          <w:vertAlign w:val="superscript"/>
          <w:lang w:eastAsia="zh-CN"/>
        </w:rPr>
        <w:t>rd</w:t>
      </w:r>
      <w:r w:rsidR="000010C6"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0A6EB0">
        <w:rPr>
          <w:sz w:val="24"/>
          <w:lang w:eastAsia="zh-CN"/>
        </w:rPr>
        <w:t>e to hoist up 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496" w:rsidRDefault="00CD2496">
      <w:r>
        <w:separator/>
      </w:r>
    </w:p>
  </w:endnote>
  <w:endnote w:type="continuationSeparator" w:id="0">
    <w:p w:rsidR="00CD2496" w:rsidRDefault="00CD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07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07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496" w:rsidRDefault="00CD2496">
      <w:r>
        <w:separator/>
      </w:r>
    </w:p>
  </w:footnote>
  <w:footnote w:type="continuationSeparator" w:id="0">
    <w:p w:rsidR="00CD2496" w:rsidRDefault="00CD24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D24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D249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E037C"/>
    <w:rsid w:val="000E0C97"/>
    <w:rsid w:val="00133800"/>
    <w:rsid w:val="00173D1D"/>
    <w:rsid w:val="001A3D96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41438D"/>
    <w:rsid w:val="00461C5D"/>
    <w:rsid w:val="004913AB"/>
    <w:rsid w:val="00491CDF"/>
    <w:rsid w:val="00577153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21972"/>
    <w:rsid w:val="00B47C31"/>
    <w:rsid w:val="00B56650"/>
    <w:rsid w:val="00B57912"/>
    <w:rsid w:val="00B7163D"/>
    <w:rsid w:val="00C3785C"/>
    <w:rsid w:val="00C44C52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2022-12-15T01:07:00Z</cp:lastPrinted>
  <dcterms:created xsi:type="dcterms:W3CDTF">2022-12-14T01:19:00Z</dcterms:created>
  <dcterms:modified xsi:type="dcterms:W3CDTF">2022-12-15T01:07:00Z</dcterms:modified>
</cp:coreProperties>
</file>