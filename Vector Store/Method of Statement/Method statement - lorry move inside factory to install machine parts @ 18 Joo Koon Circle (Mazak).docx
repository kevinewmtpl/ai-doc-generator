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340BB9" w:rsidRDefault="00340BB9">
      <w:pPr>
        <w:rPr>
          <w:sz w:val="24"/>
        </w:rPr>
      </w:pPr>
    </w:p>
    <w:p w:rsidR="00EE527F" w:rsidRDefault="0034242E">
      <w:pPr>
        <w:rPr>
          <w:sz w:val="24"/>
          <w:lang w:eastAsia="zh-CN"/>
        </w:rPr>
      </w:pPr>
      <w:r>
        <w:rPr>
          <w:sz w:val="24"/>
        </w:rPr>
        <w:t>Date: 03</w:t>
      </w:r>
      <w:r w:rsidRPr="0034242E">
        <w:rPr>
          <w:sz w:val="24"/>
          <w:vertAlign w:val="superscript"/>
        </w:rPr>
        <w:t>rd</w:t>
      </w:r>
      <w:r w:rsidR="0079669D">
        <w:rPr>
          <w:sz w:val="24"/>
        </w:rPr>
        <w:t xml:space="preserve"> Aug</w:t>
      </w:r>
      <w:r w:rsidR="00D66677">
        <w:rPr>
          <w:sz w:val="24"/>
        </w:rPr>
        <w:t xml:space="preserve">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66677" w:rsidRPr="0079669D" w:rsidRDefault="007966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assist Mazak engineer in installation of machine parts </w:t>
      </w:r>
    </w:p>
    <w:p w:rsid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4242E" w:rsidRDefault="0034242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parts</w:t>
      </w:r>
    </w:p>
    <w:p w:rsidR="0034242E" w:rsidRDefault="0034242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472 x 257 x 263 cm / Wt: 5, 940 kg</w:t>
      </w:r>
    </w:p>
    <w:p w:rsidR="0034242E" w:rsidRDefault="0034242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422 x 237 x 188 cm / Wt: 3, 580 kg</w:t>
      </w:r>
    </w:p>
    <w:p w:rsidR="0034242E" w:rsidRDefault="0034242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850 x 221 x 148 cm / Wt: 1, 930 kg</w:t>
      </w:r>
    </w:p>
    <w:p w:rsidR="0034242E" w:rsidRPr="0034242E" w:rsidRDefault="0034242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7966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DD7" w:rsidRDefault="0079669D">
      <w:pPr>
        <w:rPr>
          <w:sz w:val="24"/>
          <w:lang w:eastAsia="zh-CN"/>
        </w:rPr>
      </w:pPr>
      <w:r>
        <w:rPr>
          <w:sz w:val="24"/>
          <w:lang w:eastAsia="zh-CN"/>
        </w:rPr>
        <w:t>10/08/21</w:t>
      </w:r>
    </w:p>
    <w:p w:rsidR="0079669D" w:rsidRDefault="0079669D">
      <w:pPr>
        <w:rPr>
          <w:sz w:val="24"/>
          <w:lang w:eastAsia="zh-CN"/>
        </w:rPr>
      </w:pPr>
    </w:p>
    <w:p w:rsidR="0079669D" w:rsidRDefault="0079669D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79669D" w:rsidRPr="0079669D" w:rsidRDefault="0079669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 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66677" w:rsidRDefault="0079669D" w:rsidP="00F110BD">
      <w:pPr>
        <w:pStyle w:val="Heading4"/>
      </w:pPr>
      <w:r>
        <w:t>18 Joo Koon Circle</w:t>
      </w:r>
    </w:p>
    <w:p w:rsidR="00DE77FE" w:rsidRPr="0079669D" w:rsidRDefault="0079669D" w:rsidP="0079669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Yamazaki Mazak (S)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C925DC" w:rsidRDefault="00D666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D6667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EE527F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34242E">
        <w:rPr>
          <w:sz w:val="24"/>
          <w:lang w:eastAsia="zh-CN"/>
        </w:rPr>
        <w:t xml:space="preserve">and route of transportation </w:t>
      </w:r>
      <w:bookmarkStart w:id="0" w:name="_GoBack"/>
      <w:bookmarkEnd w:id="0"/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3B7218" w:rsidRPr="0079669D" w:rsidRDefault="003B7218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4242E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D66677">
        <w:rPr>
          <w:sz w:val="24"/>
          <w:lang w:eastAsia="zh-CN"/>
        </w:rPr>
        <w:t>loader</w:t>
      </w:r>
      <w:r w:rsidR="007B2926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8221E2" w:rsidRPr="0034242E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D66677" w:rsidRPr="007B2719" w:rsidRDefault="00D66677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83A06" w:rsidRDefault="00EE527F" w:rsidP="00D83A0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DE77FE" w:rsidRPr="003F751F" w:rsidRDefault="00E82891" w:rsidP="003F75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F751F">
        <w:rPr>
          <w:sz w:val="24"/>
          <w:lang w:eastAsia="zh-CN"/>
        </w:rPr>
        <w:t xml:space="preserve">Transport lorry </w:t>
      </w:r>
      <w:r w:rsidR="00D66677" w:rsidRPr="003F751F">
        <w:rPr>
          <w:sz w:val="24"/>
          <w:lang w:eastAsia="zh-CN"/>
        </w:rPr>
        <w:t xml:space="preserve">loader into </w:t>
      </w:r>
      <w:r w:rsidR="0079669D">
        <w:rPr>
          <w:sz w:val="24"/>
          <w:lang w:eastAsia="zh-CN"/>
        </w:rPr>
        <w:t xml:space="preserve">inside </w:t>
      </w:r>
      <w:r w:rsidR="00D66677" w:rsidRPr="003F751F">
        <w:rPr>
          <w:sz w:val="24"/>
          <w:lang w:eastAsia="zh-CN"/>
        </w:rPr>
        <w:t>factory premise</w:t>
      </w:r>
    </w:p>
    <w:p w:rsidR="003B7218" w:rsidRDefault="0079669D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required sling to crane hook and secure onto hoisting point of machine part to be hoisted</w:t>
      </w:r>
    </w:p>
    <w:p w:rsidR="003F751F" w:rsidRDefault="0031795D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part slowly to check on balancing </w:t>
      </w:r>
    </w:p>
    <w:p w:rsidR="0031795D" w:rsidRDefault="0031795D" w:rsidP="0031795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balance, swing crane to the required point for installation</w:t>
      </w:r>
    </w:p>
    <w:p w:rsidR="0031795D" w:rsidRDefault="0031795D" w:rsidP="0031795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Assist engineer in installing the part</w:t>
      </w:r>
    </w:p>
    <w:p w:rsidR="005C3925" w:rsidRPr="0031795D" w:rsidRDefault="0031795D" w:rsidP="0031795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Repeat process until all parts are assemble </w:t>
      </w:r>
      <w:r w:rsidR="003F751F" w:rsidRPr="0031795D">
        <w:rPr>
          <w:sz w:val="24"/>
          <w:lang w:eastAsia="zh-CN"/>
        </w:rPr>
        <w:t xml:space="preserve"> </w:t>
      </w:r>
    </w:p>
    <w:p w:rsidR="00EE527F" w:rsidRPr="00827A8F" w:rsidRDefault="00C023F6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522F" w:rsidRDefault="00A1522F">
      <w:r>
        <w:separator/>
      </w:r>
    </w:p>
  </w:endnote>
  <w:endnote w:type="continuationSeparator" w:id="0">
    <w:p w:rsidR="00A1522F" w:rsidRDefault="00A15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4242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4242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522F" w:rsidRDefault="00A1522F">
      <w:r>
        <w:separator/>
      </w:r>
    </w:p>
  </w:footnote>
  <w:footnote w:type="continuationSeparator" w:id="0">
    <w:p w:rsidR="00A1522F" w:rsidRDefault="00A152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1522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D66677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A1522F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D66677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1D9C"/>
    <w:rsid w:val="000168A1"/>
    <w:rsid w:val="00037A80"/>
    <w:rsid w:val="00075DD7"/>
    <w:rsid w:val="00133B61"/>
    <w:rsid w:val="0015341D"/>
    <w:rsid w:val="00173FFD"/>
    <w:rsid w:val="001C36A6"/>
    <w:rsid w:val="00251834"/>
    <w:rsid w:val="00284372"/>
    <w:rsid w:val="002E5ACE"/>
    <w:rsid w:val="003033AF"/>
    <w:rsid w:val="0031795D"/>
    <w:rsid w:val="00340BB9"/>
    <w:rsid w:val="0034242E"/>
    <w:rsid w:val="003B7218"/>
    <w:rsid w:val="003C4111"/>
    <w:rsid w:val="003F751F"/>
    <w:rsid w:val="0042603E"/>
    <w:rsid w:val="004725E1"/>
    <w:rsid w:val="004C14F0"/>
    <w:rsid w:val="00543B4A"/>
    <w:rsid w:val="00545425"/>
    <w:rsid w:val="0057327B"/>
    <w:rsid w:val="005747C9"/>
    <w:rsid w:val="005778E5"/>
    <w:rsid w:val="005B1491"/>
    <w:rsid w:val="005C3925"/>
    <w:rsid w:val="005C5283"/>
    <w:rsid w:val="005E6269"/>
    <w:rsid w:val="00690C8C"/>
    <w:rsid w:val="006A0465"/>
    <w:rsid w:val="006A5466"/>
    <w:rsid w:val="006B42B0"/>
    <w:rsid w:val="006D1B10"/>
    <w:rsid w:val="006F7BC9"/>
    <w:rsid w:val="0074581A"/>
    <w:rsid w:val="00792F41"/>
    <w:rsid w:val="0079669D"/>
    <w:rsid w:val="007B2719"/>
    <w:rsid w:val="007B2926"/>
    <w:rsid w:val="007B5533"/>
    <w:rsid w:val="007F335E"/>
    <w:rsid w:val="008018EB"/>
    <w:rsid w:val="00811DF3"/>
    <w:rsid w:val="008221E2"/>
    <w:rsid w:val="008254AB"/>
    <w:rsid w:val="00827A8F"/>
    <w:rsid w:val="00840DC8"/>
    <w:rsid w:val="00864E24"/>
    <w:rsid w:val="008E6A45"/>
    <w:rsid w:val="00A1522F"/>
    <w:rsid w:val="00A36F93"/>
    <w:rsid w:val="00A40342"/>
    <w:rsid w:val="00B14E86"/>
    <w:rsid w:val="00B30F65"/>
    <w:rsid w:val="00BD0D0D"/>
    <w:rsid w:val="00C023F6"/>
    <w:rsid w:val="00C475F0"/>
    <w:rsid w:val="00C925DC"/>
    <w:rsid w:val="00CA3063"/>
    <w:rsid w:val="00CB1A7A"/>
    <w:rsid w:val="00D02D29"/>
    <w:rsid w:val="00D66677"/>
    <w:rsid w:val="00D75EF4"/>
    <w:rsid w:val="00D83A06"/>
    <w:rsid w:val="00DE77FE"/>
    <w:rsid w:val="00DF2260"/>
    <w:rsid w:val="00E82891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2018-07-26T00:46:00Z</cp:lastPrinted>
  <dcterms:created xsi:type="dcterms:W3CDTF">2021-08-03T03:23:00Z</dcterms:created>
  <dcterms:modified xsi:type="dcterms:W3CDTF">2021-08-03T03:23:00Z</dcterms:modified>
</cp:coreProperties>
</file>