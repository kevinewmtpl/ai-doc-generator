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8606A">
        <w:rPr>
          <w:sz w:val="24"/>
        </w:rPr>
        <w:t>01</w:t>
      </w:r>
      <w:r w:rsidR="0018606A" w:rsidRPr="0018606A">
        <w:rPr>
          <w:sz w:val="24"/>
          <w:vertAlign w:val="superscript"/>
        </w:rPr>
        <w:t>st</w:t>
      </w:r>
      <w:r w:rsidR="0018606A">
        <w:rPr>
          <w:sz w:val="24"/>
        </w:rPr>
        <w:t xml:space="preserve"> Dec</w:t>
      </w:r>
      <w:r w:rsidR="00580471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580471">
        <w:rPr>
          <w:sz w:val="24"/>
          <w:lang w:eastAsia="zh-CN"/>
        </w:rPr>
        <w:t xml:space="preserve">9 packages from lorry chassis,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7763D" w:rsidRDefault="005804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3 unit Auto Reel </w:t>
      </w:r>
    </w:p>
    <w:p w:rsidR="00580471" w:rsidRDefault="005804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600 x 500 x 1030 mm / Wt: 270 kg</w:t>
      </w:r>
    </w:p>
    <w:p w:rsidR="00580471" w:rsidRDefault="005804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3 unit Flat Uncoiler</w:t>
      </w:r>
    </w:p>
    <w:p w:rsidR="00580471" w:rsidRDefault="005804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1350 x 1000 x 1530 mm / Wt: 474 kg</w:t>
      </w:r>
    </w:p>
    <w:p w:rsidR="00580471" w:rsidRDefault="005804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3 unit Micro Adjusted Lubricator </w:t>
      </w:r>
    </w:p>
    <w:p w:rsidR="00580471" w:rsidRPr="00580471" w:rsidRDefault="0058047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350 x 130 x 130 mm / Wt 6 kgs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97C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02/12/22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B19D1" w:rsidP="00707B09">
      <w:pPr>
        <w:pStyle w:val="Heading4"/>
      </w:pPr>
      <w:r>
        <w:t>91 Tuas Ave 1</w:t>
      </w:r>
    </w:p>
    <w:p w:rsidR="00707B09" w:rsidRPr="00707B09" w:rsidRDefault="00280BB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SMC Manufacturing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397C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x l</w:t>
      </w:r>
      <w:r w:rsidR="00C00BDD">
        <w:rPr>
          <w:sz w:val="24"/>
          <w:lang w:eastAsia="zh-CN"/>
        </w:rPr>
        <w:t>orry loader</w:t>
      </w:r>
    </w:p>
    <w:p w:rsidR="008C1131" w:rsidRDefault="00397C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397CAA" w:rsidRDefault="00397CA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Pr="00397CA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397CAA" w:rsidRDefault="0081336E" w:rsidP="00397CAA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397CAA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280BBC" w:rsidRPr="00397CAA" w:rsidRDefault="00397CAA" w:rsidP="00397C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packages to the ground</w:t>
      </w:r>
    </w:p>
    <w:p w:rsidR="00137B5C" w:rsidRPr="00397CAA" w:rsidRDefault="00137B5C" w:rsidP="00397C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97CAA">
        <w:rPr>
          <w:sz w:val="24"/>
          <w:lang w:eastAsia="zh-CN"/>
        </w:rPr>
        <w:t>Usi</w:t>
      </w:r>
      <w:r w:rsidR="00397CAA">
        <w:rPr>
          <w:sz w:val="24"/>
          <w:lang w:eastAsia="zh-CN"/>
        </w:rPr>
        <w:t>ng pallet truck to shift</w:t>
      </w:r>
      <w:r w:rsidRPr="00397CAA">
        <w:rPr>
          <w:sz w:val="24"/>
          <w:lang w:eastAsia="zh-CN"/>
        </w:rPr>
        <w:t xml:space="preserve"> into factory premise</w:t>
      </w:r>
    </w:p>
    <w:p w:rsidR="00684C71" w:rsidRPr="00397CAA" w:rsidRDefault="00397CAA" w:rsidP="00397C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425424" w:rsidRPr="00137B5C">
        <w:rPr>
          <w:sz w:val="24"/>
          <w:lang w:eastAsia="zh-CN"/>
        </w:rPr>
        <w:t xml:space="preserve">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="00F3464B" w:rsidRPr="00137B5C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C3F" w:rsidRDefault="004B6C3F">
      <w:r>
        <w:separator/>
      </w:r>
    </w:p>
  </w:endnote>
  <w:endnote w:type="continuationSeparator" w:id="0">
    <w:p w:rsidR="004B6C3F" w:rsidRDefault="004B6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606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60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C3F" w:rsidRDefault="004B6C3F">
      <w:r>
        <w:separator/>
      </w:r>
    </w:p>
  </w:footnote>
  <w:footnote w:type="continuationSeparator" w:id="0">
    <w:p w:rsidR="004B6C3F" w:rsidRDefault="004B6C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B6C3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B6C3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7B5C"/>
    <w:rsid w:val="0018606A"/>
    <w:rsid w:val="001A07FF"/>
    <w:rsid w:val="001A1E38"/>
    <w:rsid w:val="00205704"/>
    <w:rsid w:val="00280BBC"/>
    <w:rsid w:val="002859AC"/>
    <w:rsid w:val="00294E87"/>
    <w:rsid w:val="002B79BE"/>
    <w:rsid w:val="0030061F"/>
    <w:rsid w:val="00370B7A"/>
    <w:rsid w:val="00370D03"/>
    <w:rsid w:val="00397CAA"/>
    <w:rsid w:val="003B63D2"/>
    <w:rsid w:val="00425424"/>
    <w:rsid w:val="00452C96"/>
    <w:rsid w:val="0047763D"/>
    <w:rsid w:val="00480924"/>
    <w:rsid w:val="004B19D1"/>
    <w:rsid w:val="004B6C3F"/>
    <w:rsid w:val="004C6F5B"/>
    <w:rsid w:val="004E5848"/>
    <w:rsid w:val="00580471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1131"/>
    <w:rsid w:val="008D1F25"/>
    <w:rsid w:val="008D3552"/>
    <w:rsid w:val="00927B06"/>
    <w:rsid w:val="00952F7F"/>
    <w:rsid w:val="009C1EC8"/>
    <w:rsid w:val="009F7C41"/>
    <w:rsid w:val="00A525B4"/>
    <w:rsid w:val="00A64537"/>
    <w:rsid w:val="00A65770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2022-12-01T01:25:00Z</cp:lastPrinted>
  <dcterms:created xsi:type="dcterms:W3CDTF">2022-11-29T08:18:00Z</dcterms:created>
  <dcterms:modified xsi:type="dcterms:W3CDTF">2022-12-01T01:26:00Z</dcterms:modified>
</cp:coreProperties>
</file>