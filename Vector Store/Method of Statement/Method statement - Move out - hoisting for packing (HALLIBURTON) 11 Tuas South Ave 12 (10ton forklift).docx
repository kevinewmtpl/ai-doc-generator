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C8D587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58B4938D" w14:textId="77777777" w:rsidR="009368E4" w:rsidRDefault="009368E4">
      <w:pPr>
        <w:rPr>
          <w:sz w:val="24"/>
        </w:rPr>
      </w:pPr>
    </w:p>
    <w:p w14:paraId="228D7D90" w14:textId="37151E50" w:rsidR="006467DA" w:rsidRDefault="002B3F35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C42ADB">
        <w:rPr>
          <w:sz w:val="24"/>
        </w:rPr>
        <w:t>09</w:t>
      </w:r>
      <w:r w:rsidR="00C42ADB" w:rsidRPr="00C42ADB">
        <w:rPr>
          <w:sz w:val="24"/>
          <w:vertAlign w:val="superscript"/>
        </w:rPr>
        <w:t>th</w:t>
      </w:r>
      <w:r w:rsidR="00C42ADB">
        <w:rPr>
          <w:sz w:val="24"/>
        </w:rPr>
        <w:t xml:space="preserve"> May 2025</w:t>
      </w:r>
    </w:p>
    <w:p w14:paraId="2916C206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691E294F" w14:textId="77777777"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4523A054" w14:textId="77777777" w:rsidR="005D3C81" w:rsidRDefault="002B3F35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1</w:t>
      </w:r>
      <w:r w:rsidR="003A4ECA">
        <w:rPr>
          <w:sz w:val="24"/>
          <w:lang w:eastAsia="zh-CN"/>
        </w:rPr>
        <w:t xml:space="preserve"> un</w:t>
      </w:r>
      <w:r w:rsidR="00414238">
        <w:rPr>
          <w:sz w:val="24"/>
          <w:lang w:eastAsia="zh-CN"/>
        </w:rPr>
        <w:t xml:space="preserve">it machine </w:t>
      </w:r>
      <w:r w:rsidR="001C20A3">
        <w:rPr>
          <w:sz w:val="24"/>
          <w:lang w:eastAsia="zh-CN"/>
        </w:rPr>
        <w:t xml:space="preserve">with accessories </w:t>
      </w:r>
      <w:r w:rsidR="00414238">
        <w:rPr>
          <w:sz w:val="24"/>
          <w:lang w:eastAsia="zh-CN"/>
        </w:rPr>
        <w:t>from production</w:t>
      </w:r>
      <w:r>
        <w:rPr>
          <w:sz w:val="24"/>
          <w:lang w:eastAsia="zh-CN"/>
        </w:rPr>
        <w:t xml:space="preserve"> room to loading area, using forklift to fork up machine </w:t>
      </w:r>
      <w:r w:rsidR="00414238">
        <w:rPr>
          <w:sz w:val="24"/>
          <w:lang w:eastAsia="zh-CN"/>
        </w:rPr>
        <w:t>and load</w:t>
      </w:r>
      <w:r w:rsidR="003B14A8">
        <w:rPr>
          <w:sz w:val="24"/>
          <w:lang w:eastAsia="zh-CN"/>
        </w:rPr>
        <w:t xml:space="preserve"> onto wooden base </w:t>
      </w:r>
      <w:r w:rsidR="003A4ECA">
        <w:rPr>
          <w:sz w:val="24"/>
          <w:lang w:eastAsia="zh-CN"/>
        </w:rPr>
        <w:t>for packing</w:t>
      </w:r>
      <w:r w:rsidR="003B14A8">
        <w:rPr>
          <w:sz w:val="24"/>
          <w:lang w:eastAsia="zh-CN"/>
        </w:rPr>
        <w:t xml:space="preserve">, after </w:t>
      </w:r>
      <w:r w:rsidR="00626FBE">
        <w:rPr>
          <w:sz w:val="24"/>
          <w:lang w:eastAsia="zh-CN"/>
        </w:rPr>
        <w:t>pa</w:t>
      </w:r>
      <w:r w:rsidR="00B01373">
        <w:rPr>
          <w:sz w:val="24"/>
          <w:lang w:eastAsia="zh-CN"/>
        </w:rPr>
        <w:t>cki</w:t>
      </w:r>
      <w:r w:rsidR="005801DD">
        <w:rPr>
          <w:sz w:val="24"/>
          <w:lang w:eastAsia="zh-CN"/>
        </w:rPr>
        <w:t xml:space="preserve">ng stuff onto </w:t>
      </w:r>
      <w:r w:rsidR="001C20A3">
        <w:rPr>
          <w:sz w:val="24"/>
          <w:lang w:eastAsia="zh-CN"/>
        </w:rPr>
        <w:t>container</w:t>
      </w:r>
    </w:p>
    <w:p w14:paraId="02CA8E30" w14:textId="77777777"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FBD687B" w14:textId="77777777"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105E1480" w14:textId="77777777" w:rsidR="00D21E63" w:rsidRDefault="002B3F35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</w:t>
      </w:r>
      <w:r w:rsidR="00CD0371">
        <w:rPr>
          <w:b/>
          <w:sz w:val="24"/>
          <w:szCs w:val="24"/>
          <w:lang w:eastAsia="zh-CN"/>
        </w:rPr>
        <w:t xml:space="preserve">nit </w:t>
      </w:r>
      <w:r w:rsidR="00DA0F3F">
        <w:rPr>
          <w:b/>
          <w:sz w:val="24"/>
          <w:szCs w:val="24"/>
          <w:lang w:eastAsia="zh-CN"/>
        </w:rPr>
        <w:t>Mazak M5NRB Machine</w:t>
      </w:r>
    </w:p>
    <w:p w14:paraId="04452681" w14:textId="77777777" w:rsidR="00DA0F3F" w:rsidRDefault="009368E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5.77 x 2.14 x 2.14 m</w:t>
      </w:r>
    </w:p>
    <w:p w14:paraId="6BE2D896" w14:textId="77777777" w:rsidR="009368E4" w:rsidRPr="00DA0F3F" w:rsidRDefault="009368E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proofErr w:type="spellStart"/>
      <w:r>
        <w:rPr>
          <w:b/>
          <w:sz w:val="24"/>
          <w:szCs w:val="24"/>
          <w:lang w:eastAsia="zh-CN"/>
        </w:rPr>
        <w:t>Wt</w:t>
      </w:r>
      <w:proofErr w:type="spellEnd"/>
      <w:r>
        <w:rPr>
          <w:b/>
          <w:sz w:val="24"/>
          <w:szCs w:val="24"/>
          <w:lang w:eastAsia="zh-CN"/>
        </w:rPr>
        <w:t xml:space="preserve">: 7, 000 kg </w:t>
      </w:r>
    </w:p>
    <w:p w14:paraId="789BD565" w14:textId="77777777"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14:paraId="0D567AE8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  <w:r w:rsidR="00DA0F3F">
        <w:rPr>
          <w:b/>
          <w:bCs/>
          <w:sz w:val="32"/>
          <w:u w:val="single"/>
          <w:lang w:eastAsia="zh-CN"/>
        </w:rPr>
        <w:t xml:space="preserve"> </w:t>
      </w:r>
    </w:p>
    <w:p w14:paraId="49B5C975" w14:textId="75A2F8FE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C42ADB">
        <w:rPr>
          <w:sz w:val="24"/>
          <w:lang w:eastAsia="zh-CN"/>
        </w:rPr>
        <w:t>ed</w:t>
      </w:r>
    </w:p>
    <w:p w14:paraId="5DFE69AA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42888A3" w14:textId="77777777"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220E7B95" w14:textId="7A7985ED" w:rsidR="006467DA" w:rsidRDefault="00C42ADB">
      <w:pPr>
        <w:rPr>
          <w:sz w:val="24"/>
          <w:lang w:eastAsia="zh-CN"/>
        </w:rPr>
      </w:pPr>
      <w:r>
        <w:rPr>
          <w:sz w:val="24"/>
          <w:lang w:eastAsia="zh-CN"/>
        </w:rPr>
        <w:t>13/05/25</w:t>
      </w:r>
    </w:p>
    <w:p w14:paraId="20A7B69B" w14:textId="77777777"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D1529FB" w14:textId="77777777"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0FF85B94" w14:textId="0C8E801A" w:rsidR="000F02CA" w:rsidRDefault="00C42AD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301345">
        <w:rPr>
          <w:bCs/>
          <w:sz w:val="24"/>
          <w:szCs w:val="24"/>
          <w:lang w:eastAsia="zh-CN"/>
        </w:rPr>
        <w:t xml:space="preserve"> am</w:t>
      </w:r>
    </w:p>
    <w:p w14:paraId="45DDE4A1" w14:textId="77777777"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6C98C03D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3B13D680" w14:textId="77777777" w:rsidR="00BB4FA8" w:rsidRDefault="000F02CA" w:rsidP="00140D68">
      <w:pPr>
        <w:pStyle w:val="Heading4"/>
      </w:pPr>
      <w:r>
        <w:t>No 11 Tuas South Ave 12</w:t>
      </w:r>
    </w:p>
    <w:p w14:paraId="0318CD89" w14:textId="77777777" w:rsidR="00515133" w:rsidRPr="003C5B60" w:rsidRDefault="000F02CA" w:rsidP="003C5B60">
      <w:pPr>
        <w:pStyle w:val="Heading4"/>
      </w:pPr>
      <w:r>
        <w:t>Halliburton Completions MFG</w:t>
      </w:r>
      <w:r w:rsidR="00673B40">
        <w:t xml:space="preserve"> Pte Ltd</w:t>
      </w:r>
    </w:p>
    <w:p w14:paraId="6991BCDC" w14:textId="77777777"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70737B1" w14:textId="77777777"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AF03DC5" w14:textId="77777777" w:rsidR="002C77FC" w:rsidRPr="00B01373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0F02CA">
        <w:rPr>
          <w:bCs/>
          <w:sz w:val="24"/>
          <w:lang w:eastAsia="zh-CN"/>
        </w:rPr>
        <w:t>633 lorry loader</w:t>
      </w:r>
    </w:p>
    <w:p w14:paraId="3D7E7872" w14:textId="77777777" w:rsidR="00A909CF" w:rsidRDefault="001C20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proofErr w:type="gramStart"/>
      <w:r w:rsidR="00DA0F3F">
        <w:rPr>
          <w:sz w:val="24"/>
          <w:lang w:eastAsia="zh-CN"/>
        </w:rPr>
        <w:t>10 ton</w:t>
      </w:r>
      <w:proofErr w:type="gramEnd"/>
      <w:r w:rsidR="000F02C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forklift</w:t>
      </w:r>
    </w:p>
    <w:p w14:paraId="37DF8B00" w14:textId="77777777" w:rsidR="00134D11" w:rsidRDefault="00134D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low bed </w:t>
      </w:r>
    </w:p>
    <w:p w14:paraId="15E453D2" w14:textId="77777777" w:rsidR="002B3F35" w:rsidRDefault="002B3F3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 jack</w:t>
      </w:r>
    </w:p>
    <w:p w14:paraId="73706A70" w14:textId="77777777" w:rsidR="002B3F35" w:rsidRDefault="002B3F3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</w:p>
    <w:p w14:paraId="3AB05202" w14:textId="77777777" w:rsidR="008D2441" w:rsidRDefault="00C4640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a</w:t>
      </w:r>
      <w:r w:rsidR="000F02CA">
        <w:rPr>
          <w:sz w:val="24"/>
          <w:lang w:eastAsia="zh-CN"/>
        </w:rPr>
        <w:t>ir r</w:t>
      </w:r>
      <w:r w:rsidR="00466C7A">
        <w:rPr>
          <w:sz w:val="24"/>
          <w:lang w:eastAsia="zh-CN"/>
        </w:rPr>
        <w:t>ollers</w:t>
      </w:r>
    </w:p>
    <w:p w14:paraId="1946F25E" w14:textId="77777777" w:rsidR="005801DD" w:rsidRDefault="005801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14:paraId="51CCB93E" w14:textId="77777777" w:rsidR="001C20A3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14:paraId="35EB6919" w14:textId="77777777" w:rsidR="002B3F35" w:rsidRDefault="002B3F3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plate (to lay out for floor protection) </w:t>
      </w:r>
    </w:p>
    <w:p w14:paraId="232BBB4D" w14:textId="77777777" w:rsidR="009368E4" w:rsidRDefault="009368E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FBD3CEE" w14:textId="77777777"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14:paraId="79D76CFF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14:paraId="587D5A1D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5BF6DE87" w14:textId="77777777" w:rsidR="002B3F35" w:rsidRDefault="002B3F35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8C3D2A3" w14:textId="77777777"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7B7478C6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3E4A41A9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41C5C271" w14:textId="77777777" w:rsidR="00B01373" w:rsidRDefault="00B01373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AC13EEB" w14:textId="77777777"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42979D5B" w14:textId="77777777"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0F02CA">
        <w:rPr>
          <w:sz w:val="24"/>
          <w:lang w:eastAsia="zh-CN"/>
        </w:rPr>
        <w:t xml:space="preserve">and forklift driver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0F02CA">
        <w:rPr>
          <w:sz w:val="24"/>
          <w:lang w:eastAsia="zh-CN"/>
        </w:rPr>
        <w:t xml:space="preserve">n this operation </w:t>
      </w:r>
    </w:p>
    <w:p w14:paraId="4D7C79AF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B550F4F" w14:textId="77777777"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49391048" w14:textId="77777777" w:rsidR="00695315" w:rsidRDefault="00695315">
      <w:pPr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C46407">
        <w:rPr>
          <w:sz w:val="24"/>
          <w:lang w:eastAsia="zh-CN"/>
        </w:rPr>
        <w:t xml:space="preserve">ccess to be </w:t>
      </w:r>
      <w:r w:rsidR="0012265D">
        <w:rPr>
          <w:sz w:val="24"/>
          <w:lang w:eastAsia="zh-CN"/>
        </w:rPr>
        <w:t xml:space="preserve">restricted to the site area, </w:t>
      </w:r>
      <w:r w:rsidR="00C46407">
        <w:rPr>
          <w:sz w:val="24"/>
          <w:lang w:eastAsia="zh-CN"/>
        </w:rPr>
        <w:t xml:space="preserve">be cordoned off with </w:t>
      </w:r>
      <w:r>
        <w:rPr>
          <w:sz w:val="24"/>
          <w:lang w:eastAsia="zh-CN"/>
        </w:rPr>
        <w:t>safety cones, red/white tape and lifting in operation signage</w:t>
      </w:r>
      <w:r w:rsidR="00C46407">
        <w:rPr>
          <w:sz w:val="24"/>
          <w:lang w:eastAsia="zh-CN"/>
        </w:rPr>
        <w:t>.</w:t>
      </w:r>
    </w:p>
    <w:p w14:paraId="2D32780B" w14:textId="77777777" w:rsidR="006467DA" w:rsidRPr="002B3F35" w:rsidRDefault="006467DA" w:rsidP="002B3F3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 w:rsidR="00192797">
        <w:rPr>
          <w:sz w:val="24"/>
          <w:lang w:eastAsia="zh-CN"/>
        </w:rPr>
        <w:tab/>
      </w:r>
    </w:p>
    <w:p w14:paraId="04340854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5B30392F" w14:textId="77777777"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14:paraId="640EA287" w14:textId="77777777"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626FBE">
        <w:rPr>
          <w:sz w:val="24"/>
          <w:lang w:eastAsia="zh-CN"/>
        </w:rPr>
        <w:t xml:space="preserve"> to 3” high</w:t>
      </w:r>
    </w:p>
    <w:p w14:paraId="207E08CF" w14:textId="77777777"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2A0FF7">
        <w:rPr>
          <w:sz w:val="24"/>
          <w:lang w:eastAsia="zh-CN"/>
        </w:rPr>
        <w:t xml:space="preserve">air </w:t>
      </w:r>
      <w:r>
        <w:rPr>
          <w:sz w:val="24"/>
          <w:lang w:eastAsia="zh-CN"/>
        </w:rPr>
        <w:t>rollers</w:t>
      </w:r>
      <w:r w:rsidR="00D07325">
        <w:rPr>
          <w:sz w:val="24"/>
          <w:lang w:eastAsia="zh-CN"/>
        </w:rPr>
        <w:t xml:space="preserve"> </w:t>
      </w:r>
      <w:r w:rsidR="002A0FF7">
        <w:rPr>
          <w:sz w:val="24"/>
          <w:lang w:eastAsia="zh-CN"/>
        </w:rPr>
        <w:t>under machine bed</w:t>
      </w:r>
    </w:p>
    <w:p w14:paraId="1E24B907" w14:textId="77777777" w:rsidR="00B01373" w:rsidRPr="00A909CF" w:rsidRDefault="00871396" w:rsidP="00A909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A909CF">
        <w:rPr>
          <w:sz w:val="24"/>
          <w:lang w:eastAsia="zh-CN"/>
        </w:rPr>
        <w:t xml:space="preserve">from production </w:t>
      </w:r>
      <w:r w:rsidR="00695315">
        <w:rPr>
          <w:sz w:val="24"/>
          <w:lang w:eastAsia="zh-CN"/>
        </w:rPr>
        <w:t xml:space="preserve">area </w:t>
      </w:r>
    </w:p>
    <w:p w14:paraId="01DB147E" w14:textId="77777777"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designated </w:t>
      </w:r>
      <w:r w:rsidR="00A909CF">
        <w:rPr>
          <w:sz w:val="24"/>
          <w:lang w:eastAsia="zh-CN"/>
        </w:rPr>
        <w:t>hoisting/</w:t>
      </w:r>
      <w:r>
        <w:rPr>
          <w:sz w:val="24"/>
          <w:lang w:eastAsia="zh-CN"/>
        </w:rPr>
        <w:t>packing area</w:t>
      </w:r>
    </w:p>
    <w:p w14:paraId="4CADDC2C" w14:textId="77777777" w:rsidR="00695315" w:rsidRDefault="0012265D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Lay out</w:t>
      </w:r>
      <w:r w:rsidR="002A0FF7">
        <w:rPr>
          <w:sz w:val="24"/>
          <w:lang w:eastAsia="zh-CN"/>
        </w:rPr>
        <w:t xml:space="preserve"> </w:t>
      </w:r>
      <w:r w:rsidR="00695315">
        <w:rPr>
          <w:sz w:val="24"/>
          <w:lang w:eastAsia="zh-CN"/>
        </w:rPr>
        <w:t xml:space="preserve">wooden base </w:t>
      </w:r>
      <w:r>
        <w:rPr>
          <w:sz w:val="24"/>
          <w:lang w:eastAsia="zh-CN"/>
        </w:rPr>
        <w:t>for packing</w:t>
      </w:r>
    </w:p>
    <w:p w14:paraId="44E458E1" w14:textId="77777777" w:rsidR="00134D11" w:rsidRDefault="002B3F35" w:rsidP="002B3F3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10ton forklift to fork up ma</w:t>
      </w:r>
      <w:r w:rsidR="00134D11">
        <w:rPr>
          <w:sz w:val="24"/>
          <w:lang w:eastAsia="zh-CN"/>
        </w:rPr>
        <w:t>chine</w:t>
      </w:r>
    </w:p>
    <w:p w14:paraId="073298DE" w14:textId="77777777" w:rsidR="006F12DE" w:rsidRPr="002B3F35" w:rsidRDefault="00134D11" w:rsidP="002B3F3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B01373" w:rsidRPr="002B3F35">
        <w:rPr>
          <w:sz w:val="24"/>
          <w:lang w:eastAsia="zh-CN"/>
        </w:rPr>
        <w:t xml:space="preserve">oad </w:t>
      </w:r>
      <w:r>
        <w:rPr>
          <w:sz w:val="24"/>
          <w:lang w:eastAsia="zh-CN"/>
        </w:rPr>
        <w:t xml:space="preserve">machine </w:t>
      </w:r>
      <w:r w:rsidR="00B01373" w:rsidRPr="002B3F35">
        <w:rPr>
          <w:sz w:val="24"/>
          <w:lang w:eastAsia="zh-CN"/>
        </w:rPr>
        <w:t>onto wooden base for packing</w:t>
      </w:r>
    </w:p>
    <w:p w14:paraId="3B1F2A0E" w14:textId="77777777" w:rsidR="002A0FF7" w:rsidRPr="00B01373" w:rsidRDefault="002A0FF7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</w:t>
      </w:r>
      <w:r w:rsidR="00B830DD">
        <w:rPr>
          <w:sz w:val="24"/>
          <w:lang w:eastAsia="zh-CN"/>
        </w:rPr>
        <w:t xml:space="preserve">to form a case </w:t>
      </w:r>
    </w:p>
    <w:p w14:paraId="359D37C6" w14:textId="77777777" w:rsidR="00626FBE" w:rsidRDefault="00626FBE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2B3F35">
        <w:rPr>
          <w:sz w:val="24"/>
          <w:lang w:eastAsia="zh-CN"/>
        </w:rPr>
        <w:t>fork</w:t>
      </w:r>
      <w:r w:rsidR="003F0E02">
        <w:rPr>
          <w:sz w:val="24"/>
          <w:lang w:eastAsia="zh-CN"/>
        </w:rPr>
        <w:t xml:space="preserve"> up case and </w:t>
      </w:r>
      <w:r w:rsidR="003579B3">
        <w:rPr>
          <w:sz w:val="24"/>
          <w:lang w:eastAsia="zh-CN"/>
        </w:rPr>
        <w:t xml:space="preserve">load onto </w:t>
      </w:r>
      <w:r w:rsidR="002B3F35">
        <w:rPr>
          <w:sz w:val="24"/>
          <w:lang w:eastAsia="zh-CN"/>
        </w:rPr>
        <w:t xml:space="preserve">customer arrange </w:t>
      </w:r>
      <w:r w:rsidR="00092D3A">
        <w:rPr>
          <w:sz w:val="24"/>
          <w:lang w:eastAsia="zh-CN"/>
        </w:rPr>
        <w:t>container</w:t>
      </w:r>
    </w:p>
    <w:p w14:paraId="6B7174DA" w14:textId="77777777" w:rsidR="00A909CF" w:rsidRPr="00092D3A" w:rsidRDefault="00FF5463" w:rsidP="00092D3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case</w:t>
      </w:r>
      <w:r w:rsidR="00092D3A">
        <w:rPr>
          <w:sz w:val="24"/>
          <w:lang w:eastAsia="zh-CN"/>
        </w:rPr>
        <w:t xml:space="preserve"> with choking wood and lashing wire</w:t>
      </w:r>
    </w:p>
    <w:p w14:paraId="7A9CCBCC" w14:textId="77777777"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14:paraId="6C435402" w14:textId="77777777"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14:paraId="6DFAB727" w14:textId="77777777"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465138B2" w14:textId="77777777"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14:paraId="34F8E34D" w14:textId="77777777"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14:paraId="4B34C442" w14:textId="77777777" w:rsidR="0099046A" w:rsidRDefault="002B3F35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4259F629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1045691A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F1581C" w14:textId="77777777" w:rsidR="00B9126B" w:rsidRDefault="00B9126B">
      <w:r>
        <w:separator/>
      </w:r>
    </w:p>
  </w:endnote>
  <w:endnote w:type="continuationSeparator" w:id="0">
    <w:p w14:paraId="056C7E9A" w14:textId="77777777" w:rsidR="00B9126B" w:rsidRDefault="00B91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4E230B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A6FC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A6FC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10394D" w14:textId="77777777" w:rsidR="00B9126B" w:rsidRDefault="00B9126B">
      <w:r>
        <w:separator/>
      </w:r>
    </w:p>
  </w:footnote>
  <w:footnote w:type="continuationSeparator" w:id="0">
    <w:p w14:paraId="0657A08C" w14:textId="77777777" w:rsidR="00B9126B" w:rsidRDefault="00B912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1E6FB9" w14:textId="77777777" w:rsidR="006467DA" w:rsidRDefault="00000000">
    <w:pPr>
      <w:pStyle w:val="Header"/>
      <w:jc w:val="center"/>
      <w:rPr>
        <w:b/>
        <w:sz w:val="26"/>
      </w:rPr>
    </w:pPr>
    <w:r>
      <w:rPr>
        <w:noProof/>
      </w:rPr>
      <w:pict w14:anchorId="17ECD6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58B0D1F7" w14:textId="77777777"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1273CEB2" w14:textId="77777777" w:rsidR="006467DA" w:rsidRDefault="00DA0F3F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 </w:t>
    </w:r>
    <w:proofErr w:type="spellStart"/>
    <w:r>
      <w:t>Kranji</w:t>
    </w:r>
    <w:proofErr w:type="spellEnd"/>
    <w:r>
      <w:t xml:space="preserve"> Green</w:t>
    </w:r>
    <w:r w:rsidR="002B3F35">
      <w:t xml:space="preserve">, </w:t>
    </w:r>
    <w:r>
      <w:t>Singapore 739571</w:t>
    </w:r>
  </w:p>
  <w:p w14:paraId="7FCD2D98" w14:textId="77777777"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 w:rsidR="00DA0F3F">
      <w:t>2826020</w:t>
    </w:r>
  </w:p>
  <w:p w14:paraId="7D5B237D" w14:textId="77777777" w:rsidR="006467DA" w:rsidRDefault="006467DA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2C6D7B9B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7F2BB342" w14:textId="77777777"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0272822">
    <w:abstractNumId w:val="3"/>
  </w:num>
  <w:num w:numId="2" w16cid:durableId="1407023934">
    <w:abstractNumId w:val="7"/>
  </w:num>
  <w:num w:numId="3" w16cid:durableId="1367829135">
    <w:abstractNumId w:val="1"/>
  </w:num>
  <w:num w:numId="4" w16cid:durableId="781993098">
    <w:abstractNumId w:val="14"/>
  </w:num>
  <w:num w:numId="5" w16cid:durableId="1988314378">
    <w:abstractNumId w:val="8"/>
  </w:num>
  <w:num w:numId="6" w16cid:durableId="1798717401">
    <w:abstractNumId w:val="10"/>
  </w:num>
  <w:num w:numId="7" w16cid:durableId="8726668">
    <w:abstractNumId w:val="5"/>
  </w:num>
  <w:num w:numId="8" w16cid:durableId="1684357491">
    <w:abstractNumId w:val="11"/>
  </w:num>
  <w:num w:numId="9" w16cid:durableId="1195966545">
    <w:abstractNumId w:val="2"/>
  </w:num>
  <w:num w:numId="10" w16cid:durableId="192305834">
    <w:abstractNumId w:val="12"/>
  </w:num>
  <w:num w:numId="11" w16cid:durableId="656228309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20372844">
    <w:abstractNumId w:val="0"/>
  </w:num>
  <w:num w:numId="13" w16cid:durableId="1363626102">
    <w:abstractNumId w:val="9"/>
  </w:num>
  <w:num w:numId="14" w16cid:durableId="2048017518">
    <w:abstractNumId w:val="13"/>
  </w:num>
  <w:num w:numId="15" w16cid:durableId="599025503">
    <w:abstractNumId w:val="4"/>
  </w:num>
  <w:num w:numId="16" w16cid:durableId="7870435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68A8"/>
    <w:rsid w:val="00007BC8"/>
    <w:rsid w:val="0005684E"/>
    <w:rsid w:val="00061F4D"/>
    <w:rsid w:val="0007152C"/>
    <w:rsid w:val="00092D3A"/>
    <w:rsid w:val="000A4E07"/>
    <w:rsid w:val="000C68D5"/>
    <w:rsid w:val="000D3C89"/>
    <w:rsid w:val="000D3F7C"/>
    <w:rsid w:val="000D6FCC"/>
    <w:rsid w:val="000E0C67"/>
    <w:rsid w:val="000F02CA"/>
    <w:rsid w:val="000F3C95"/>
    <w:rsid w:val="001218B2"/>
    <w:rsid w:val="0012265D"/>
    <w:rsid w:val="001268A8"/>
    <w:rsid w:val="00134D11"/>
    <w:rsid w:val="00140D68"/>
    <w:rsid w:val="00141D73"/>
    <w:rsid w:val="001635D5"/>
    <w:rsid w:val="00164396"/>
    <w:rsid w:val="0017369C"/>
    <w:rsid w:val="00192797"/>
    <w:rsid w:val="001C20A3"/>
    <w:rsid w:val="001E3E1E"/>
    <w:rsid w:val="00257C21"/>
    <w:rsid w:val="002958B3"/>
    <w:rsid w:val="002A0FF7"/>
    <w:rsid w:val="002B3F35"/>
    <w:rsid w:val="002C77FC"/>
    <w:rsid w:val="002E06E4"/>
    <w:rsid w:val="00301345"/>
    <w:rsid w:val="0030317F"/>
    <w:rsid w:val="00333DB7"/>
    <w:rsid w:val="003579B3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4F08EF"/>
    <w:rsid w:val="00515133"/>
    <w:rsid w:val="005463C4"/>
    <w:rsid w:val="0057657F"/>
    <w:rsid w:val="005801DD"/>
    <w:rsid w:val="005D3C81"/>
    <w:rsid w:val="005F0816"/>
    <w:rsid w:val="00626FBE"/>
    <w:rsid w:val="006467DA"/>
    <w:rsid w:val="00647DEB"/>
    <w:rsid w:val="0066401C"/>
    <w:rsid w:val="00673B40"/>
    <w:rsid w:val="00693582"/>
    <w:rsid w:val="00695315"/>
    <w:rsid w:val="006C2700"/>
    <w:rsid w:val="006F12DE"/>
    <w:rsid w:val="007175B9"/>
    <w:rsid w:val="00760813"/>
    <w:rsid w:val="007A6FC2"/>
    <w:rsid w:val="007D338F"/>
    <w:rsid w:val="00840F0B"/>
    <w:rsid w:val="00842B0F"/>
    <w:rsid w:val="00871396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16CA6"/>
    <w:rsid w:val="009368E4"/>
    <w:rsid w:val="00971AE8"/>
    <w:rsid w:val="0099046A"/>
    <w:rsid w:val="009A228D"/>
    <w:rsid w:val="009F4FEB"/>
    <w:rsid w:val="00A2540E"/>
    <w:rsid w:val="00A73EA0"/>
    <w:rsid w:val="00A909CF"/>
    <w:rsid w:val="00AA67DA"/>
    <w:rsid w:val="00B01373"/>
    <w:rsid w:val="00B06871"/>
    <w:rsid w:val="00B16B6D"/>
    <w:rsid w:val="00B66F0B"/>
    <w:rsid w:val="00B742F4"/>
    <w:rsid w:val="00B830DD"/>
    <w:rsid w:val="00B9126B"/>
    <w:rsid w:val="00BB4FA8"/>
    <w:rsid w:val="00BC21D9"/>
    <w:rsid w:val="00BD0008"/>
    <w:rsid w:val="00C26AC4"/>
    <w:rsid w:val="00C42ADB"/>
    <w:rsid w:val="00C46407"/>
    <w:rsid w:val="00C95881"/>
    <w:rsid w:val="00CC713A"/>
    <w:rsid w:val="00CD0371"/>
    <w:rsid w:val="00D01712"/>
    <w:rsid w:val="00D07325"/>
    <w:rsid w:val="00D13A71"/>
    <w:rsid w:val="00D21E63"/>
    <w:rsid w:val="00D42896"/>
    <w:rsid w:val="00D50218"/>
    <w:rsid w:val="00DA0F3F"/>
    <w:rsid w:val="00DA3BBC"/>
    <w:rsid w:val="00E17A37"/>
    <w:rsid w:val="00E2467B"/>
    <w:rsid w:val="00E3288E"/>
    <w:rsid w:val="00E406D9"/>
    <w:rsid w:val="00E76DB5"/>
    <w:rsid w:val="00E920B1"/>
    <w:rsid w:val="00EB07C2"/>
    <w:rsid w:val="00EC1220"/>
    <w:rsid w:val="00ED7444"/>
    <w:rsid w:val="00EF0349"/>
    <w:rsid w:val="00EF0424"/>
    <w:rsid w:val="00F25404"/>
    <w:rsid w:val="00F562C6"/>
    <w:rsid w:val="00F75133"/>
    <w:rsid w:val="00FB6E6F"/>
    <w:rsid w:val="00FD2099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0517F2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2372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12</cp:revision>
  <cp:lastPrinted>2025-05-09T02:38:00Z</cp:lastPrinted>
  <dcterms:created xsi:type="dcterms:W3CDTF">2024-11-11T01:04:00Z</dcterms:created>
  <dcterms:modified xsi:type="dcterms:W3CDTF">2025-05-09T02:38:00Z</dcterms:modified>
</cp:coreProperties>
</file>