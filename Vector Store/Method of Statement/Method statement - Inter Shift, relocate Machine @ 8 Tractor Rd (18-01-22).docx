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31B8F" w:rsidRDefault="00B31B8F">
      <w:pPr>
        <w:rPr>
          <w:sz w:val="24"/>
        </w:rPr>
      </w:pPr>
    </w:p>
    <w:p w:rsidR="00FC7A38" w:rsidRDefault="00024AAC">
      <w:pPr>
        <w:rPr>
          <w:sz w:val="24"/>
          <w:lang w:eastAsia="zh-CN"/>
        </w:rPr>
      </w:pPr>
      <w:r>
        <w:rPr>
          <w:sz w:val="24"/>
        </w:rPr>
        <w:t>Date: 10</w:t>
      </w:r>
      <w:r w:rsidRPr="00024AAC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04AD" w:rsidRPr="00C66EAF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024AAC">
        <w:rPr>
          <w:sz w:val="24"/>
          <w:lang w:eastAsia="zh-CN"/>
        </w:rPr>
        <w:t>relocate 2</w:t>
      </w:r>
      <w:r w:rsidR="00FC04AD">
        <w:rPr>
          <w:rFonts w:hint="eastAsia"/>
          <w:sz w:val="24"/>
          <w:lang w:eastAsia="zh-CN"/>
        </w:rPr>
        <w:t xml:space="preserve"> unit </w:t>
      </w:r>
      <w:r w:rsidR="00024AAC">
        <w:rPr>
          <w:rFonts w:hint="eastAsia"/>
          <w:sz w:val="24"/>
          <w:lang w:eastAsia="zh-CN"/>
        </w:rPr>
        <w:t xml:space="preserve">machine </w:t>
      </w:r>
      <w:r w:rsidR="00142A0E">
        <w:rPr>
          <w:sz w:val="24"/>
          <w:lang w:eastAsia="zh-CN"/>
        </w:rPr>
        <w:t xml:space="preserve">within production floor </w:t>
      </w:r>
    </w:p>
    <w:p w:rsidR="00142A0E" w:rsidRDefault="00142A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31B8F" w:rsidRDefault="00B31B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B31B8F" w:rsidRDefault="00B3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Zoller machine </w:t>
      </w:r>
    </w:p>
    <w:p w:rsidR="00B31B8F" w:rsidRDefault="00B3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150 kg</w:t>
      </w:r>
    </w:p>
    <w:p w:rsidR="00B31B8F" w:rsidRDefault="00B3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AEO 03721</w:t>
      </w:r>
    </w:p>
    <w:p w:rsidR="00B31B8F" w:rsidRDefault="00B3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 50 kg </w:t>
      </w:r>
    </w:p>
    <w:p w:rsidR="00B31B8F" w:rsidRDefault="00B3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unit shelves</w:t>
      </w:r>
    </w:p>
    <w:p w:rsidR="00B31B8F" w:rsidRPr="00B31B8F" w:rsidRDefault="00B3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024AAC">
      <w:pPr>
        <w:rPr>
          <w:sz w:val="24"/>
          <w:lang w:eastAsia="zh-CN"/>
        </w:rPr>
      </w:pPr>
      <w:r>
        <w:rPr>
          <w:sz w:val="24"/>
          <w:lang w:eastAsia="zh-CN"/>
        </w:rPr>
        <w:t>18/01/22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013E">
      <w:pPr>
        <w:pStyle w:val="Heading4"/>
      </w:pPr>
      <w:r>
        <w:t>8 Tractor Rd</w:t>
      </w:r>
    </w:p>
    <w:p w:rsidR="0001590F" w:rsidRPr="0001590F" w:rsidRDefault="0084013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0F5EB6">
        <w:rPr>
          <w:sz w:val="24"/>
          <w:szCs w:val="24"/>
          <w:lang w:eastAsia="zh-CN"/>
        </w:rPr>
        <w:t xml:space="preserve"> </w:t>
      </w:r>
      <w:r w:rsidR="008248D1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0933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A041B3" w:rsidRDefault="00A041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(</w:t>
      </w:r>
      <w:r w:rsidR="00B31B8F">
        <w:rPr>
          <w:sz w:val="24"/>
          <w:lang w:eastAsia="zh-CN"/>
        </w:rPr>
        <w:t xml:space="preserve">to lay out </w:t>
      </w:r>
      <w:bookmarkStart w:id="0" w:name="_GoBack"/>
      <w:bookmarkEnd w:id="0"/>
      <w:r>
        <w:rPr>
          <w:sz w:val="24"/>
          <w:lang w:eastAsia="zh-CN"/>
        </w:rPr>
        <w:t xml:space="preserve">for flooring protection)  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142A0E" w:rsidRDefault="005E3EC3" w:rsidP="00142A0E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C66EAF" w:rsidRDefault="00C66EAF" w:rsidP="00142A0E">
      <w:pPr>
        <w:rPr>
          <w:b/>
          <w:sz w:val="32"/>
          <w:szCs w:val="32"/>
          <w:u w:val="single"/>
          <w:lang w:eastAsia="zh-CN"/>
        </w:rPr>
      </w:pPr>
    </w:p>
    <w:p w:rsidR="00FC7A38" w:rsidRPr="00142A0E" w:rsidRDefault="00142A0E" w:rsidP="00142A0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0933E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933E3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84013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</w:t>
      </w:r>
      <w:r w:rsidR="00A041B3">
        <w:rPr>
          <w:b w:val="0"/>
          <w:sz w:val="24"/>
          <w:u w:val="none"/>
          <w:lang w:eastAsia="zh-CN"/>
        </w:rPr>
        <w:t xml:space="preserve"> within production </w:t>
      </w:r>
    </w:p>
    <w:p w:rsidR="00782BC8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  <w:r w:rsidR="00782BC8">
        <w:rPr>
          <w:b w:val="0"/>
          <w:sz w:val="24"/>
          <w:u w:val="none"/>
          <w:lang w:eastAsia="zh-CN"/>
        </w:rPr>
        <w:t xml:space="preserve">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E0E" w:rsidRDefault="00A86E0E">
      <w:r>
        <w:separator/>
      </w:r>
    </w:p>
  </w:endnote>
  <w:endnote w:type="continuationSeparator" w:id="0">
    <w:p w:rsidR="00A86E0E" w:rsidRDefault="00A86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1B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1B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E0E" w:rsidRDefault="00A86E0E">
      <w:r>
        <w:separator/>
      </w:r>
    </w:p>
  </w:footnote>
  <w:footnote w:type="continuationSeparator" w:id="0">
    <w:p w:rsidR="00A86E0E" w:rsidRDefault="00A86E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86E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86E0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AAC"/>
    <w:rsid w:val="000933E3"/>
    <w:rsid w:val="000B754B"/>
    <w:rsid w:val="000F5EB6"/>
    <w:rsid w:val="00142A0E"/>
    <w:rsid w:val="001433EC"/>
    <w:rsid w:val="001F45D6"/>
    <w:rsid w:val="00292953"/>
    <w:rsid w:val="004A649F"/>
    <w:rsid w:val="005E3EC3"/>
    <w:rsid w:val="006B0D6D"/>
    <w:rsid w:val="007071FD"/>
    <w:rsid w:val="00782BC8"/>
    <w:rsid w:val="007E6F9D"/>
    <w:rsid w:val="008248D1"/>
    <w:rsid w:val="0084013E"/>
    <w:rsid w:val="00940648"/>
    <w:rsid w:val="00A041B3"/>
    <w:rsid w:val="00A72C6E"/>
    <w:rsid w:val="00A86E0E"/>
    <w:rsid w:val="00B014B7"/>
    <w:rsid w:val="00B31B8F"/>
    <w:rsid w:val="00B62F9F"/>
    <w:rsid w:val="00BF090D"/>
    <w:rsid w:val="00C66EAF"/>
    <w:rsid w:val="00DE52F9"/>
    <w:rsid w:val="00EA7019"/>
    <w:rsid w:val="00F2570D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C78E9-C3A5-4F15-8AD3-19EDE46F1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1383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2019-05-02T01:58:00Z</cp:lastPrinted>
  <dcterms:created xsi:type="dcterms:W3CDTF">2022-01-07T05:40:00Z</dcterms:created>
  <dcterms:modified xsi:type="dcterms:W3CDTF">2022-01-10T06:13:00Z</dcterms:modified>
</cp:coreProperties>
</file>