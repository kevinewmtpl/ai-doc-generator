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32E37">
      <w:pPr>
        <w:rPr>
          <w:sz w:val="24"/>
          <w:lang w:eastAsia="zh-CN"/>
        </w:rPr>
      </w:pPr>
      <w:r>
        <w:rPr>
          <w:sz w:val="24"/>
        </w:rPr>
        <w:t>Date: 11</w:t>
      </w:r>
      <w:r w:rsidR="006B6BF8" w:rsidRPr="006B6BF8">
        <w:rPr>
          <w:sz w:val="24"/>
          <w:vertAlign w:val="superscript"/>
        </w:rPr>
        <w:t>th</w:t>
      </w:r>
      <w:r w:rsidR="006B6BF8">
        <w:rPr>
          <w:sz w:val="24"/>
        </w:rPr>
        <w:t xml:space="preserve"> Oct </w:t>
      </w:r>
      <w:r w:rsidR="002859AC">
        <w:rPr>
          <w:sz w:val="24"/>
        </w:rPr>
        <w:t>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F2439F">
        <w:rPr>
          <w:sz w:val="24"/>
          <w:lang w:eastAsia="zh-CN"/>
        </w:rPr>
        <w:t xml:space="preserve"> 7</w:t>
      </w:r>
      <w:r w:rsidR="006B6BF8">
        <w:rPr>
          <w:sz w:val="24"/>
          <w:lang w:eastAsia="zh-CN"/>
        </w:rPr>
        <w:t xml:space="preserve"> cases of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6B6BF8">
        <w:rPr>
          <w:sz w:val="24"/>
          <w:lang w:eastAsia="zh-CN"/>
        </w:rPr>
        <w:t>low loader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6B6BF8">
        <w:rPr>
          <w:sz w:val="24"/>
          <w:lang w:eastAsia="zh-CN"/>
        </w:rPr>
        <w:t xml:space="preserve">uncrate, </w:t>
      </w:r>
      <w:r w:rsidR="00F2439F">
        <w:rPr>
          <w:sz w:val="24"/>
          <w:lang w:eastAsia="zh-CN"/>
        </w:rPr>
        <w:t xml:space="preserve">upright machine and </w:t>
      </w:r>
      <w:r w:rsidR="006B6BF8">
        <w:rPr>
          <w:sz w:val="24"/>
          <w:lang w:eastAsia="zh-CN"/>
        </w:rPr>
        <w:t>hoist up onto cometto</w:t>
      </w:r>
      <w:r w:rsidR="007973D6">
        <w:rPr>
          <w:sz w:val="24"/>
          <w:lang w:eastAsia="zh-CN"/>
        </w:rPr>
        <w:t xml:space="preserve">, reverse </w:t>
      </w:r>
      <w:r w:rsidR="00D32E37">
        <w:rPr>
          <w:sz w:val="24"/>
          <w:lang w:eastAsia="zh-CN"/>
        </w:rPr>
        <w:t>to loading bay</w:t>
      </w:r>
      <w:r w:rsidR="006B6BF8"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6B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Aida 300 ton Press</w:t>
      </w:r>
    </w:p>
    <w:p w:rsidR="008D1F25" w:rsidRDefault="006B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1: 487 x 391 x 380 cm / Wt: 46, 000 kgs</w:t>
      </w:r>
    </w:p>
    <w:p w:rsidR="006B6BF8" w:rsidRDefault="006B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2: 170 x 160 x 200 cm / Wt: 1, 200 kgs</w:t>
      </w:r>
    </w:p>
    <w:p w:rsidR="006B6BF8" w:rsidRDefault="006B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3: 160 x 150 x 180 cm / Wt: 500 kg</w:t>
      </w:r>
    </w:p>
    <w:p w:rsidR="006B6BF8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4: 150 x 100 x 200 cm / Wt: 500 kgs </w:t>
      </w:r>
    </w:p>
    <w:p w:rsidR="00F2439F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5: 140 x 100 x 90 cm / Wt: 900 kgs</w:t>
      </w:r>
    </w:p>
    <w:p w:rsidR="00F2439F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6: 315 x 122 x 100 cm / Wt: 900 kgs </w:t>
      </w:r>
    </w:p>
    <w:p w:rsidR="00F2439F" w:rsidRPr="008D1F25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7: 410 x 270 x 30 cm / Wt: 4, 100 kgs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B1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F2439F">
        <w:rPr>
          <w:sz w:val="24"/>
          <w:lang w:eastAsia="zh-CN"/>
        </w:rPr>
        <w:t>/10</w:t>
      </w:r>
      <w:r w:rsidR="002859AC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274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2439F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2439F" w:rsidP="002E058D">
      <w:pPr>
        <w:pStyle w:val="Heading4"/>
      </w:pPr>
      <w:r>
        <w:t xml:space="preserve">51 Marsiling Rd </w:t>
      </w:r>
    </w:p>
    <w:p w:rsidR="002E058D" w:rsidRPr="002E058D" w:rsidRDefault="00F2439F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</w:t>
      </w:r>
      <w:r w:rsidR="00DD0FA6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2439F" w:rsidRDefault="005B1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</w:t>
      </w:r>
      <w:r w:rsidR="00F2439F">
        <w:rPr>
          <w:sz w:val="24"/>
          <w:lang w:eastAsia="zh-CN"/>
        </w:rPr>
        <w:t xml:space="preserve">0 ton mobile crane 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2439F">
        <w:rPr>
          <w:sz w:val="24"/>
          <w:lang w:eastAsia="zh-CN"/>
        </w:rPr>
        <w:t xml:space="preserve"> x 633 lorry loader</w:t>
      </w:r>
    </w:p>
    <w:p w:rsidR="00F2439F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cometto </w:t>
      </w:r>
    </w:p>
    <w:p w:rsidR="00F2439F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set w</w:t>
      </w:r>
      <w:r w:rsidR="002859AC">
        <w:rPr>
          <w:sz w:val="24"/>
          <w:lang w:eastAsia="zh-CN"/>
        </w:rPr>
        <w:t>ire</w:t>
      </w:r>
    </w:p>
    <w:p w:rsidR="008F6D70" w:rsidRDefault="007973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77342">
        <w:rPr>
          <w:sz w:val="24"/>
          <w:lang w:eastAsia="zh-CN"/>
        </w:rPr>
        <w:t xml:space="preserve">r, rigger, signalman and </w:t>
      </w:r>
      <w:r w:rsidR="00F2439F">
        <w:rPr>
          <w:sz w:val="24"/>
          <w:lang w:eastAsia="zh-CN"/>
        </w:rPr>
        <w:t>mobile/</w:t>
      </w:r>
      <w:r w:rsidR="00277342">
        <w:rPr>
          <w:sz w:val="24"/>
          <w:lang w:eastAsia="zh-CN"/>
        </w:rPr>
        <w:t>lorry crane operator</w:t>
      </w:r>
      <w:r w:rsidR="002173BA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77342" w:rsidRDefault="0027734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277342" w:rsidRDefault="0027734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277342">
        <w:rPr>
          <w:sz w:val="24"/>
          <w:lang w:eastAsia="zh-CN"/>
        </w:rPr>
        <w:t>mobile/lorry crane</w:t>
      </w:r>
      <w:r w:rsidR="001A1E38">
        <w:rPr>
          <w:sz w:val="24"/>
          <w:lang w:eastAsia="zh-CN"/>
        </w:rPr>
        <w:t xml:space="preserve"> at designated unloading area</w:t>
      </w:r>
    </w:p>
    <w:p w:rsidR="001A1E38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277342">
        <w:rPr>
          <w:sz w:val="24"/>
          <w:lang w:eastAsia="zh-CN"/>
        </w:rPr>
        <w:t xml:space="preserve">down cases from </w:t>
      </w:r>
      <w:r w:rsidR="007973D6">
        <w:rPr>
          <w:sz w:val="24"/>
          <w:lang w:eastAsia="zh-CN"/>
        </w:rPr>
        <w:t>low loader</w:t>
      </w:r>
    </w:p>
    <w:p w:rsidR="007973D6" w:rsidRDefault="007973D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7973D6" w:rsidRDefault="007973D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upright machine </w:t>
      </w:r>
    </w:p>
    <w:p w:rsidR="007973D6" w:rsidRDefault="007973D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cometto</w:t>
      </w:r>
    </w:p>
    <w:p w:rsidR="007973D6" w:rsidRPr="00F73592" w:rsidRDefault="007973D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cometto to loading bay </w:t>
      </w:r>
      <w:bookmarkStart w:id="0" w:name="_GoBack"/>
      <w:bookmarkEnd w:id="0"/>
    </w:p>
    <w:p w:rsidR="001A07FF" w:rsidRPr="001A1E38" w:rsidRDefault="007973D6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7973D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859AC" w:rsidRPr="00DD0FA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cometto </w:t>
      </w:r>
      <w:r w:rsidR="002859AC" w:rsidRPr="00DD0FA6">
        <w:rPr>
          <w:sz w:val="24"/>
          <w:lang w:eastAsia="zh-CN"/>
        </w:rPr>
        <w:t>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EE7" w:rsidRDefault="00244EE7">
      <w:r>
        <w:separator/>
      </w:r>
    </w:p>
  </w:endnote>
  <w:endnote w:type="continuationSeparator" w:id="0">
    <w:p w:rsidR="00244EE7" w:rsidRDefault="00244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1D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1D5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EE7" w:rsidRDefault="00244EE7">
      <w:r>
        <w:separator/>
      </w:r>
    </w:p>
  </w:footnote>
  <w:footnote w:type="continuationSeparator" w:id="0">
    <w:p w:rsidR="00244EE7" w:rsidRDefault="00244E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44E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44EE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44EE7"/>
    <w:rsid w:val="00277342"/>
    <w:rsid w:val="002859AC"/>
    <w:rsid w:val="00294E87"/>
    <w:rsid w:val="002E058D"/>
    <w:rsid w:val="002E774C"/>
    <w:rsid w:val="0030061F"/>
    <w:rsid w:val="00370B7A"/>
    <w:rsid w:val="00370D03"/>
    <w:rsid w:val="003B63D2"/>
    <w:rsid w:val="00425424"/>
    <w:rsid w:val="004678A9"/>
    <w:rsid w:val="005B1D5C"/>
    <w:rsid w:val="005C3290"/>
    <w:rsid w:val="00684C71"/>
    <w:rsid w:val="00685287"/>
    <w:rsid w:val="006B6525"/>
    <w:rsid w:val="006B6BF8"/>
    <w:rsid w:val="00707B09"/>
    <w:rsid w:val="00727495"/>
    <w:rsid w:val="007973D6"/>
    <w:rsid w:val="007E7225"/>
    <w:rsid w:val="00805829"/>
    <w:rsid w:val="0081336E"/>
    <w:rsid w:val="00833A70"/>
    <w:rsid w:val="00872D61"/>
    <w:rsid w:val="008B11D4"/>
    <w:rsid w:val="008B2C99"/>
    <w:rsid w:val="008D1F25"/>
    <w:rsid w:val="008D3552"/>
    <w:rsid w:val="008F6D70"/>
    <w:rsid w:val="00952F7F"/>
    <w:rsid w:val="009C1EC8"/>
    <w:rsid w:val="00A06A6D"/>
    <w:rsid w:val="00A525B4"/>
    <w:rsid w:val="00A64537"/>
    <w:rsid w:val="00AE5BE1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32E37"/>
    <w:rsid w:val="00DB001C"/>
    <w:rsid w:val="00DD0FA6"/>
    <w:rsid w:val="00DF2CD5"/>
    <w:rsid w:val="00E4619D"/>
    <w:rsid w:val="00E9120A"/>
    <w:rsid w:val="00F176B3"/>
    <w:rsid w:val="00F2439F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2019-10-11T03:09:00Z</cp:lastPrinted>
  <dcterms:created xsi:type="dcterms:W3CDTF">2019-10-08T06:52:00Z</dcterms:created>
  <dcterms:modified xsi:type="dcterms:W3CDTF">2019-10-18T01:13:00Z</dcterms:modified>
</cp:coreProperties>
</file>