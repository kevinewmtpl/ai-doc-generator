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E713F" w:rsidRDefault="00AE713F">
      <w:pPr>
        <w:rPr>
          <w:sz w:val="24"/>
        </w:rPr>
      </w:pPr>
    </w:p>
    <w:p w:rsidR="006467DA" w:rsidRDefault="00646F4F">
      <w:pPr>
        <w:rPr>
          <w:sz w:val="24"/>
          <w:lang w:eastAsia="zh-CN"/>
        </w:rPr>
      </w:pPr>
      <w:r>
        <w:rPr>
          <w:sz w:val="24"/>
        </w:rPr>
        <w:t>Date: 13</w:t>
      </w:r>
      <w:r w:rsidRPr="00646F4F">
        <w:rPr>
          <w:sz w:val="24"/>
          <w:vertAlign w:val="superscript"/>
        </w:rPr>
        <w:t>th</w:t>
      </w:r>
      <w:r>
        <w:rPr>
          <w:sz w:val="24"/>
        </w:rPr>
        <w:t xml:space="preserve"> Mar</w:t>
      </w:r>
      <w:r w:rsidR="00AB480B">
        <w:rPr>
          <w:sz w:val="24"/>
        </w:rPr>
        <w:t xml:space="preserve">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66C7A" w:rsidRPr="005C0BC7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905183">
        <w:rPr>
          <w:sz w:val="24"/>
          <w:lang w:eastAsia="zh-CN"/>
        </w:rPr>
        <w:t xml:space="preserve">unload and hoist down </w:t>
      </w:r>
      <w:r w:rsidR="00646F4F">
        <w:rPr>
          <w:sz w:val="24"/>
          <w:lang w:eastAsia="zh-CN"/>
        </w:rPr>
        <w:t>9 cases from FR &amp; GP container</w:t>
      </w:r>
      <w:r w:rsidR="00AE713F">
        <w:rPr>
          <w:sz w:val="24"/>
          <w:lang w:eastAsia="zh-CN"/>
        </w:rPr>
        <w:t xml:space="preserve"> </w:t>
      </w:r>
      <w:r w:rsidR="00905183">
        <w:rPr>
          <w:sz w:val="24"/>
          <w:lang w:eastAsia="zh-CN"/>
        </w:rPr>
        <w:t xml:space="preserve">to the ground, uncrate, </w:t>
      </w:r>
      <w:r w:rsidR="00A72DA6">
        <w:rPr>
          <w:sz w:val="24"/>
          <w:lang w:eastAsia="zh-CN"/>
        </w:rPr>
        <w:t>shift and position into factory premise</w:t>
      </w:r>
      <w:r w:rsidR="00905183">
        <w:rPr>
          <w:sz w:val="24"/>
          <w:lang w:eastAsia="zh-CN"/>
        </w:rPr>
        <w:t xml:space="preserve"> </w:t>
      </w:r>
      <w:r w:rsidR="00FF0DF6">
        <w:rPr>
          <w:sz w:val="24"/>
          <w:lang w:eastAsia="zh-CN"/>
        </w:rPr>
        <w:t>at ground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56012" w:rsidRDefault="0035601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646F4F" w:rsidRDefault="00646F4F" w:rsidP="00646F4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2, 460 x 2, 250 x 2, 150 / Wt: 1, 600 kg </w:t>
      </w:r>
    </w:p>
    <w:p w:rsidR="00646F4F" w:rsidRDefault="00646F4F" w:rsidP="00646F4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2, 510 x 1, 360 x 1, 250</w:t>
      </w:r>
      <w:r>
        <w:rPr>
          <w:bCs/>
          <w:sz w:val="24"/>
          <w:szCs w:val="24"/>
          <w:lang w:eastAsia="zh-CN"/>
        </w:rPr>
        <w:t xml:space="preserve"> / Wt:</w:t>
      </w:r>
      <w:r>
        <w:rPr>
          <w:bCs/>
          <w:sz w:val="24"/>
          <w:szCs w:val="24"/>
          <w:lang w:eastAsia="zh-CN"/>
        </w:rPr>
        <w:t xml:space="preserve"> 46</w:t>
      </w:r>
      <w:r>
        <w:rPr>
          <w:bCs/>
          <w:sz w:val="24"/>
          <w:szCs w:val="24"/>
          <w:lang w:eastAsia="zh-CN"/>
        </w:rPr>
        <w:t xml:space="preserve">0 kg </w:t>
      </w:r>
    </w:p>
    <w:p w:rsidR="00646F4F" w:rsidRDefault="00646F4F" w:rsidP="00646F4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3, 900</w:t>
      </w:r>
      <w:r>
        <w:rPr>
          <w:bCs/>
          <w:sz w:val="24"/>
          <w:szCs w:val="24"/>
          <w:lang w:eastAsia="zh-CN"/>
        </w:rPr>
        <w:t xml:space="preserve"> x 2</w:t>
      </w:r>
      <w:r w:rsidR="00055C3B">
        <w:rPr>
          <w:bCs/>
          <w:sz w:val="24"/>
          <w:szCs w:val="24"/>
          <w:lang w:eastAsia="zh-CN"/>
        </w:rPr>
        <w:t>, 100 x 1, 780</w:t>
      </w:r>
      <w:r>
        <w:rPr>
          <w:bCs/>
          <w:sz w:val="24"/>
          <w:szCs w:val="24"/>
          <w:lang w:eastAsia="zh-CN"/>
        </w:rPr>
        <w:t xml:space="preserve"> / Wt:</w:t>
      </w:r>
      <w:r w:rsidR="00055C3B">
        <w:rPr>
          <w:bCs/>
          <w:sz w:val="24"/>
          <w:szCs w:val="24"/>
          <w:lang w:eastAsia="zh-CN"/>
        </w:rPr>
        <w:t xml:space="preserve"> 1, 9</w:t>
      </w:r>
      <w:r>
        <w:rPr>
          <w:bCs/>
          <w:sz w:val="24"/>
          <w:szCs w:val="24"/>
          <w:lang w:eastAsia="zh-CN"/>
        </w:rPr>
        <w:t xml:space="preserve">00 kg </w:t>
      </w:r>
    </w:p>
    <w:p w:rsidR="00646F4F" w:rsidRDefault="00055C3B" w:rsidP="00646F4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1</w:t>
      </w:r>
      <w:r w:rsidR="00646F4F">
        <w:rPr>
          <w:bCs/>
          <w:sz w:val="24"/>
          <w:szCs w:val="24"/>
          <w:lang w:eastAsia="zh-CN"/>
        </w:rPr>
        <w:t>, 460 x 2</w:t>
      </w:r>
      <w:r>
        <w:rPr>
          <w:bCs/>
          <w:sz w:val="24"/>
          <w:szCs w:val="24"/>
          <w:lang w:eastAsia="zh-CN"/>
        </w:rPr>
        <w:t>, 790 x 970</w:t>
      </w:r>
      <w:r w:rsidR="00646F4F">
        <w:rPr>
          <w:bCs/>
          <w:sz w:val="24"/>
          <w:szCs w:val="24"/>
          <w:lang w:eastAsia="zh-CN"/>
        </w:rPr>
        <w:t xml:space="preserve"> / Wt:</w:t>
      </w:r>
      <w:r>
        <w:rPr>
          <w:bCs/>
          <w:sz w:val="24"/>
          <w:szCs w:val="24"/>
          <w:lang w:eastAsia="zh-CN"/>
        </w:rPr>
        <w:t xml:space="preserve"> 1, 3</w:t>
      </w:r>
      <w:r w:rsidR="00646F4F">
        <w:rPr>
          <w:bCs/>
          <w:sz w:val="24"/>
          <w:szCs w:val="24"/>
          <w:lang w:eastAsia="zh-CN"/>
        </w:rPr>
        <w:t xml:space="preserve">00 kg </w:t>
      </w:r>
    </w:p>
    <w:p w:rsidR="00646F4F" w:rsidRDefault="00055C3B" w:rsidP="00646F4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4, 750</w:t>
      </w:r>
      <w:r w:rsidR="00646F4F">
        <w:rPr>
          <w:bCs/>
          <w:sz w:val="24"/>
          <w:szCs w:val="24"/>
          <w:lang w:eastAsia="zh-CN"/>
        </w:rPr>
        <w:t xml:space="preserve"> x 2</w:t>
      </w:r>
      <w:r>
        <w:rPr>
          <w:bCs/>
          <w:sz w:val="24"/>
          <w:szCs w:val="24"/>
          <w:lang w:eastAsia="zh-CN"/>
        </w:rPr>
        <w:t>, 2, 270 x 2, 930</w:t>
      </w:r>
      <w:r w:rsidR="00646F4F">
        <w:rPr>
          <w:bCs/>
          <w:sz w:val="24"/>
          <w:szCs w:val="24"/>
          <w:lang w:eastAsia="zh-CN"/>
        </w:rPr>
        <w:t xml:space="preserve"> / Wt:</w:t>
      </w:r>
      <w:r>
        <w:rPr>
          <w:bCs/>
          <w:sz w:val="24"/>
          <w:szCs w:val="24"/>
          <w:lang w:eastAsia="zh-CN"/>
        </w:rPr>
        <w:t xml:space="preserve"> 2</w:t>
      </w:r>
      <w:r w:rsidR="00646F4F">
        <w:rPr>
          <w:bCs/>
          <w:sz w:val="24"/>
          <w:szCs w:val="24"/>
          <w:lang w:eastAsia="zh-CN"/>
        </w:rPr>
        <w:t xml:space="preserve">, 600 kg </w:t>
      </w:r>
    </w:p>
    <w:p w:rsidR="00646F4F" w:rsidRDefault="00055C3B" w:rsidP="00646F4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2, 490 x 1, 350 x 2, 970</w:t>
      </w:r>
      <w:r w:rsidR="00646F4F">
        <w:rPr>
          <w:bCs/>
          <w:sz w:val="24"/>
          <w:szCs w:val="24"/>
          <w:lang w:eastAsia="zh-CN"/>
        </w:rPr>
        <w:t xml:space="preserve"> / Wt:</w:t>
      </w:r>
      <w:r>
        <w:rPr>
          <w:bCs/>
          <w:sz w:val="24"/>
          <w:szCs w:val="24"/>
          <w:lang w:eastAsia="zh-CN"/>
        </w:rPr>
        <w:t xml:space="preserve"> 2, 700</w:t>
      </w:r>
      <w:r w:rsidR="00646F4F">
        <w:rPr>
          <w:bCs/>
          <w:sz w:val="24"/>
          <w:szCs w:val="24"/>
          <w:lang w:eastAsia="zh-CN"/>
        </w:rPr>
        <w:t xml:space="preserve"> kg </w:t>
      </w:r>
    </w:p>
    <w:p w:rsidR="00646F4F" w:rsidRDefault="00055C3B" w:rsidP="00646F4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3, 000 x 1, 300 x 2, 930</w:t>
      </w:r>
      <w:r w:rsidR="00646F4F">
        <w:rPr>
          <w:bCs/>
          <w:sz w:val="24"/>
          <w:szCs w:val="24"/>
          <w:lang w:eastAsia="zh-CN"/>
        </w:rPr>
        <w:t xml:space="preserve"> / Wt:</w:t>
      </w:r>
      <w:r>
        <w:rPr>
          <w:bCs/>
          <w:sz w:val="24"/>
          <w:szCs w:val="24"/>
          <w:lang w:eastAsia="zh-CN"/>
        </w:rPr>
        <w:t xml:space="preserve"> 1, 1</w:t>
      </w:r>
      <w:r w:rsidR="00646F4F">
        <w:rPr>
          <w:bCs/>
          <w:sz w:val="24"/>
          <w:szCs w:val="24"/>
          <w:lang w:eastAsia="zh-CN"/>
        </w:rPr>
        <w:t xml:space="preserve">00 kg </w:t>
      </w:r>
    </w:p>
    <w:p w:rsidR="00646F4F" w:rsidRDefault="00055C3B" w:rsidP="00646F4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5, 160 x 2, 360 x 3, 050</w:t>
      </w:r>
      <w:r w:rsidR="00646F4F">
        <w:rPr>
          <w:bCs/>
          <w:sz w:val="24"/>
          <w:szCs w:val="24"/>
          <w:lang w:eastAsia="zh-CN"/>
        </w:rPr>
        <w:t xml:space="preserve"> / Wt:</w:t>
      </w:r>
      <w:r>
        <w:rPr>
          <w:bCs/>
          <w:sz w:val="24"/>
          <w:szCs w:val="24"/>
          <w:lang w:eastAsia="zh-CN"/>
        </w:rPr>
        <w:t xml:space="preserve"> 11, 700</w:t>
      </w:r>
      <w:r w:rsidR="00646F4F">
        <w:rPr>
          <w:bCs/>
          <w:sz w:val="24"/>
          <w:szCs w:val="24"/>
          <w:lang w:eastAsia="zh-CN"/>
        </w:rPr>
        <w:t xml:space="preserve"> kg </w:t>
      </w:r>
    </w:p>
    <w:p w:rsidR="00646F4F" w:rsidRDefault="00055C3B" w:rsidP="00646F4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4, 640 x 1, 890 x 3, 400</w:t>
      </w:r>
      <w:r w:rsidR="00646F4F">
        <w:rPr>
          <w:bCs/>
          <w:sz w:val="24"/>
          <w:szCs w:val="24"/>
          <w:lang w:eastAsia="zh-CN"/>
        </w:rPr>
        <w:t xml:space="preserve"> / Wt:</w:t>
      </w:r>
      <w:r>
        <w:rPr>
          <w:bCs/>
          <w:sz w:val="24"/>
          <w:szCs w:val="24"/>
          <w:lang w:eastAsia="zh-CN"/>
        </w:rPr>
        <w:t xml:space="preserve"> 5, 2</w:t>
      </w:r>
      <w:r w:rsidR="00646F4F">
        <w:rPr>
          <w:bCs/>
          <w:sz w:val="24"/>
          <w:szCs w:val="24"/>
          <w:lang w:eastAsia="zh-CN"/>
        </w:rPr>
        <w:t xml:space="preserve">00 kg </w:t>
      </w:r>
    </w:p>
    <w:p w:rsidR="00646F4F" w:rsidRDefault="00646F4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 w:rsidP="00905183">
      <w:pPr>
        <w:tabs>
          <w:tab w:val="center" w:pos="468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  <w:r w:rsidR="00905183">
        <w:rPr>
          <w:sz w:val="24"/>
          <w:lang w:eastAsia="zh-CN"/>
        </w:rPr>
        <w:t xml:space="preserve">   </w:t>
      </w:r>
      <w:r w:rsidR="00905183">
        <w:rPr>
          <w:sz w:val="24"/>
          <w:lang w:eastAsia="zh-CN"/>
        </w:rPr>
        <w:tab/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D831F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055C3B" w:rsidRPr="00055C3B" w:rsidRDefault="00055C3B">
      <w:pPr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>2 x job</w:t>
      </w:r>
    </w:p>
    <w:p w:rsidR="00A6319A" w:rsidRDefault="00055C3B">
      <w:pPr>
        <w:rPr>
          <w:sz w:val="24"/>
          <w:lang w:eastAsia="zh-CN"/>
        </w:rPr>
      </w:pPr>
      <w:r>
        <w:rPr>
          <w:sz w:val="24"/>
          <w:lang w:eastAsia="zh-CN"/>
        </w:rPr>
        <w:t>19</w:t>
      </w:r>
      <w:r w:rsidR="00A6319A">
        <w:rPr>
          <w:sz w:val="24"/>
          <w:lang w:eastAsia="zh-CN"/>
        </w:rPr>
        <w:t>/03/24</w:t>
      </w:r>
    </w:p>
    <w:p w:rsidR="00055C3B" w:rsidRPr="00AE713F" w:rsidRDefault="00055C3B">
      <w:pPr>
        <w:rPr>
          <w:b/>
          <w:sz w:val="24"/>
          <w:u w:val="single"/>
          <w:lang w:eastAsia="zh-CN"/>
        </w:rPr>
      </w:pPr>
      <w:r>
        <w:rPr>
          <w:sz w:val="24"/>
          <w:lang w:eastAsia="zh-CN"/>
        </w:rPr>
        <w:t>20/03/24</w:t>
      </w:r>
    </w:p>
    <w:p w:rsidR="006467DA" w:rsidRDefault="0090518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   </w:t>
      </w:r>
    </w:p>
    <w:p w:rsidR="00D831F8" w:rsidRDefault="00D831F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D831F8" w:rsidRPr="00D831F8" w:rsidRDefault="00055C3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905183">
        <w:rPr>
          <w:bCs/>
          <w:sz w:val="24"/>
          <w:szCs w:val="24"/>
          <w:lang w:eastAsia="zh-CN"/>
        </w:rPr>
        <w:t xml:space="preserve"> am </w:t>
      </w:r>
    </w:p>
    <w:p w:rsidR="00D831F8" w:rsidRDefault="00D831F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C0BC7" w:rsidRDefault="00A72DA6" w:rsidP="00D81929">
      <w:pPr>
        <w:pStyle w:val="Heading4"/>
      </w:pPr>
      <w:r>
        <w:t>10 Riverside Rd</w:t>
      </w:r>
    </w:p>
    <w:p w:rsidR="00D81929" w:rsidRPr="00D81929" w:rsidRDefault="00A72DA6" w:rsidP="00D8192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Okamoto (S) Pte Ltd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72DA6" w:rsidRPr="00A6319A" w:rsidRDefault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A6319A" w:rsidRDefault="00A72D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633</w:t>
      </w:r>
      <w:r w:rsidR="00D81929">
        <w:rPr>
          <w:sz w:val="24"/>
          <w:lang w:eastAsia="zh-CN"/>
        </w:rPr>
        <w:t xml:space="preserve"> lorry loader</w:t>
      </w:r>
    </w:p>
    <w:p w:rsidR="006467DA" w:rsidRDefault="00A631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</w:p>
    <w:p w:rsidR="00A72DA6" w:rsidRDefault="00A72D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Pallet truck</w:t>
      </w:r>
    </w:p>
    <w:p w:rsidR="00E14D84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FF0DF6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541631" w:rsidRDefault="005416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6467DA" w:rsidRDefault="00D8192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plate</w:t>
      </w:r>
      <w:r w:rsidR="00A6319A">
        <w:rPr>
          <w:sz w:val="24"/>
          <w:lang w:eastAsia="zh-CN"/>
        </w:rPr>
        <w:t xml:space="preserve"> (to lay out for</w:t>
      </w:r>
      <w:r w:rsidR="00356012">
        <w:rPr>
          <w:sz w:val="24"/>
          <w:lang w:eastAsia="zh-CN"/>
        </w:rPr>
        <w:t xml:space="preserve"> floor protection) </w:t>
      </w:r>
      <w:r w:rsidR="001268A8">
        <w:rPr>
          <w:sz w:val="24"/>
          <w:lang w:eastAsia="zh-CN"/>
        </w:rPr>
        <w:t xml:space="preserve">  </w:t>
      </w:r>
    </w:p>
    <w:p w:rsidR="00AE713F" w:rsidRDefault="00AE713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04321A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E14D84" w:rsidRDefault="00E14D84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FC641C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D81929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D81929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FC641C">
        <w:rPr>
          <w:sz w:val="24"/>
          <w:lang w:eastAsia="zh-CN"/>
        </w:rPr>
        <w:t xml:space="preserve">ervisor, rigger, signalman and </w:t>
      </w:r>
      <w:r w:rsidR="00A72DA6">
        <w:rPr>
          <w:sz w:val="24"/>
          <w:lang w:eastAsia="zh-CN"/>
        </w:rPr>
        <w:t>lorry crane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191219" w:rsidRDefault="00191219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91219" w:rsidRPr="00A72DA6" w:rsidRDefault="0046470C" w:rsidP="00A72DA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91219" w:rsidRDefault="0019121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0E2641">
        <w:rPr>
          <w:sz w:val="24"/>
          <w:lang w:eastAsia="zh-CN"/>
        </w:rPr>
        <w:t xml:space="preserve">safety </w:t>
      </w:r>
      <w:r w:rsidR="00D81929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Lifting machine and lifting gear with </w:t>
      </w:r>
      <w:r w:rsidR="00191219">
        <w:rPr>
          <w:rFonts w:hint="eastAsia"/>
          <w:sz w:val="24"/>
          <w:lang w:eastAsia="zh-CN"/>
        </w:rPr>
        <w:t>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D81929">
        <w:t>.</w:t>
      </w:r>
      <w:r w:rsidR="001268A8">
        <w:rPr>
          <w:rFonts w:hint="eastAsia"/>
        </w:rPr>
        <w:t>O</w:t>
      </w:r>
      <w:r w:rsidR="00D81929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191219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80327" w:rsidRDefault="006467DA" w:rsidP="00B803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E0D93" w:rsidRPr="00A72DA6" w:rsidRDefault="00A6319A" w:rsidP="00A72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lorry</w:t>
      </w:r>
      <w:r w:rsidR="00A72DA6">
        <w:rPr>
          <w:sz w:val="24"/>
          <w:lang w:eastAsia="zh-CN"/>
        </w:rPr>
        <w:t xml:space="preserve"> crane at designated unloading area </w:t>
      </w:r>
    </w:p>
    <w:p w:rsidR="004E0D93" w:rsidRDefault="00A72DA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case from FR container </w:t>
      </w:r>
      <w:r w:rsidR="004E0D93">
        <w:rPr>
          <w:sz w:val="24"/>
          <w:lang w:eastAsia="zh-CN"/>
        </w:rPr>
        <w:t>and unload to the ground</w:t>
      </w:r>
    </w:p>
    <w:p w:rsidR="00A72DA6" w:rsidRDefault="00A72DA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Unscrew all </w:t>
      </w:r>
      <w:r w:rsidR="001C5E3C">
        <w:rPr>
          <w:sz w:val="24"/>
          <w:lang w:eastAsia="zh-CN"/>
        </w:rPr>
        <w:t xml:space="preserve">bolt &amp; </w:t>
      </w:r>
      <w:r>
        <w:rPr>
          <w:sz w:val="24"/>
          <w:lang w:eastAsia="zh-CN"/>
        </w:rPr>
        <w:t xml:space="preserve">nuts from steel </w:t>
      </w:r>
      <w:bookmarkStart w:id="0" w:name="_GoBack"/>
      <w:bookmarkEnd w:id="0"/>
      <w:r>
        <w:rPr>
          <w:sz w:val="24"/>
          <w:lang w:eastAsia="zh-CN"/>
        </w:rPr>
        <w:t xml:space="preserve">case </w:t>
      </w:r>
    </w:p>
    <w:p w:rsidR="001C5E3C" w:rsidRDefault="001C5E3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sling to crane hook and secured onto case</w:t>
      </w:r>
    </w:p>
    <w:p w:rsidR="001C5E3C" w:rsidRDefault="001C5E3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case above machine </w:t>
      </w:r>
    </w:p>
    <w:p w:rsidR="004E0D93" w:rsidRDefault="001C5E3C" w:rsidP="00C335A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</w:t>
      </w:r>
      <w:r w:rsidR="00C335A3">
        <w:rPr>
          <w:sz w:val="24"/>
          <w:lang w:eastAsia="zh-CN"/>
        </w:rPr>
        <w:t>case away from machine and lower down to the ground</w:t>
      </w:r>
    </w:p>
    <w:p w:rsidR="007F5086" w:rsidRDefault="007F5086" w:rsidP="00C335A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from case </w:t>
      </w:r>
    </w:p>
    <w:p w:rsidR="007F5086" w:rsidRPr="00C335A3" w:rsidRDefault="007F5086" w:rsidP="00C335A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Rotate crane towards machine</w:t>
      </w:r>
    </w:p>
    <w:p w:rsidR="004E0D93" w:rsidRDefault="004E0D9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sling to crane hook and secured to rigging point of machine </w:t>
      </w:r>
    </w:p>
    <w:p w:rsidR="004E0D93" w:rsidRDefault="004E0D9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</w:t>
      </w:r>
      <w:r w:rsidR="007F5086">
        <w:rPr>
          <w:sz w:val="24"/>
          <w:lang w:eastAsia="zh-CN"/>
        </w:rPr>
        <w:t>ne from base</w:t>
      </w:r>
    </w:p>
    <w:p w:rsidR="00E76DB5" w:rsidRDefault="007F508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away from base</w:t>
      </w:r>
    </w:p>
    <w:p w:rsidR="007F5086" w:rsidRDefault="007F508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D81929" w:rsidRPr="004E0D93" w:rsidRDefault="004E0D93" w:rsidP="004E0D9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Insert </w:t>
      </w:r>
      <w:r w:rsidR="00191219">
        <w:rPr>
          <w:sz w:val="24"/>
          <w:lang w:eastAsia="zh-CN"/>
        </w:rPr>
        <w:t>rollers</w:t>
      </w:r>
      <w:r w:rsidR="00541631">
        <w:rPr>
          <w:sz w:val="24"/>
          <w:lang w:eastAsia="zh-CN"/>
        </w:rPr>
        <w:t>/pallet truck onto machine base</w:t>
      </w:r>
    </w:p>
    <w:p w:rsidR="000D3C89" w:rsidRDefault="00D81929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into </w:t>
      </w:r>
      <w:r w:rsidR="007F5086">
        <w:rPr>
          <w:sz w:val="24"/>
          <w:lang w:eastAsia="zh-CN"/>
        </w:rPr>
        <w:t>factory premise</w:t>
      </w:r>
      <w:r w:rsidR="00FF0DF6">
        <w:rPr>
          <w:sz w:val="24"/>
          <w:lang w:eastAsia="zh-CN"/>
        </w:rPr>
        <w:t xml:space="preserve"> at ground floor</w:t>
      </w:r>
    </w:p>
    <w:p w:rsidR="00E14D84" w:rsidRPr="00C335A3" w:rsidRDefault="00D81929" w:rsidP="00C335A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D81929" w:rsidRPr="00FF0DF6" w:rsidRDefault="00D81929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</w:t>
      </w:r>
      <w:r w:rsidR="00E14D84">
        <w:rPr>
          <w:sz w:val="24"/>
          <w:lang w:eastAsia="zh-CN"/>
        </w:rPr>
        <w:t xml:space="preserve">nload machine from </w:t>
      </w:r>
      <w:r>
        <w:rPr>
          <w:sz w:val="24"/>
          <w:lang w:eastAsia="zh-CN"/>
        </w:rPr>
        <w:t xml:space="preserve">roller and insert </w:t>
      </w:r>
      <w:r w:rsidR="00AE713F">
        <w:rPr>
          <w:sz w:val="24"/>
          <w:lang w:eastAsia="zh-CN"/>
        </w:rPr>
        <w:t>levelling</w:t>
      </w:r>
      <w:r w:rsidR="00E14D84">
        <w:rPr>
          <w:sz w:val="24"/>
          <w:lang w:eastAsia="zh-CN"/>
        </w:rPr>
        <w:t xml:space="preserve"> plates</w:t>
      </w:r>
      <w:r>
        <w:rPr>
          <w:sz w:val="24"/>
          <w:lang w:eastAsia="zh-CN"/>
        </w:rPr>
        <w:t xml:space="preserve"> under machine bed</w:t>
      </w:r>
    </w:p>
    <w:p w:rsidR="00D81929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D81929">
        <w:rPr>
          <w:sz w:val="24"/>
          <w:lang w:eastAsia="zh-CN"/>
        </w:rPr>
        <w:t>o perform proper housekeeping</w:t>
      </w:r>
    </w:p>
    <w:p w:rsidR="006467DA" w:rsidRPr="0099046A" w:rsidRDefault="00D81929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E14D84" w:rsidRDefault="006467DA" w:rsidP="00E14D8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14D84" w:rsidRDefault="00E14D84" w:rsidP="00E14D84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E14D84" w:rsidRDefault="0099046A" w:rsidP="00E14D84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E14D84">
        <w:rPr>
          <w:sz w:val="24"/>
          <w:lang w:eastAsia="zh-CN"/>
        </w:rPr>
        <w:t>Best Regards</w:t>
      </w:r>
    </w:p>
    <w:p w:rsidR="0099046A" w:rsidRDefault="00E14D84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A6319A">
        <w:rPr>
          <w:sz w:val="24"/>
          <w:lang w:eastAsia="zh-CN"/>
        </w:rPr>
        <w:t>/ Zailani</w:t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A6319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 62824175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5128" w:rsidRDefault="00F65128">
      <w:r>
        <w:separator/>
      </w:r>
    </w:p>
  </w:endnote>
  <w:endnote w:type="continuationSeparator" w:id="0">
    <w:p w:rsidR="00F65128" w:rsidRDefault="00F651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8385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83850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5128" w:rsidRDefault="00F65128">
      <w:r>
        <w:separator/>
      </w:r>
    </w:p>
  </w:footnote>
  <w:footnote w:type="continuationSeparator" w:id="0">
    <w:p w:rsidR="00F65128" w:rsidRDefault="00F6512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F6512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1C1A1B">
    <w:pPr>
      <w:pStyle w:val="Header"/>
      <w:jc w:val="center"/>
    </w:pPr>
    <w:r>
      <w:t>Tel</w:t>
    </w:r>
    <w:r w:rsidR="006467DA">
      <w:t xml:space="preserve">: </w:t>
    </w:r>
    <w:r>
      <w:t>6</w:t>
    </w:r>
    <w:r w:rsidR="006467DA">
      <w:t xml:space="preserve">2824175, </w:t>
    </w:r>
    <w:r>
      <w:t>6</w:t>
    </w:r>
    <w:r w:rsidR="006467DA">
      <w:t xml:space="preserve">2828203, </w:t>
    </w:r>
    <w:r>
      <w:t>62826020, Fax</w:t>
    </w:r>
    <w:r w:rsidR="006467DA">
      <w:t xml:space="preserve">: </w:t>
    </w:r>
    <w:r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F65128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1C1A1B">
    <w:pPr>
      <w:pStyle w:val="Header"/>
      <w:jc w:val="center"/>
      <w:rPr>
        <w:sz w:val="22"/>
      </w:rPr>
    </w:pPr>
    <w:r>
      <w:rPr>
        <w:sz w:val="22"/>
      </w:rPr>
      <w:t xml:space="preserve">e-mail: ewmtpl@gmail.com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8E5E96"/>
    <w:multiLevelType w:val="hybridMultilevel"/>
    <w:tmpl w:val="63A4106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4321A"/>
    <w:rsid w:val="00055C3B"/>
    <w:rsid w:val="0007152C"/>
    <w:rsid w:val="000911F5"/>
    <w:rsid w:val="000A55B6"/>
    <w:rsid w:val="000C68D5"/>
    <w:rsid w:val="000D3C89"/>
    <w:rsid w:val="000E2641"/>
    <w:rsid w:val="001268A8"/>
    <w:rsid w:val="00141D73"/>
    <w:rsid w:val="00191219"/>
    <w:rsid w:val="001C1A1B"/>
    <w:rsid w:val="001C5E3C"/>
    <w:rsid w:val="001E26FF"/>
    <w:rsid w:val="00211C09"/>
    <w:rsid w:val="00257C21"/>
    <w:rsid w:val="002F37DD"/>
    <w:rsid w:val="002F791A"/>
    <w:rsid w:val="0031325A"/>
    <w:rsid w:val="003153DE"/>
    <w:rsid w:val="00356012"/>
    <w:rsid w:val="0037301B"/>
    <w:rsid w:val="00420DA0"/>
    <w:rsid w:val="0046470C"/>
    <w:rsid w:val="00466C7A"/>
    <w:rsid w:val="004E0D93"/>
    <w:rsid w:val="004F4815"/>
    <w:rsid w:val="005053DB"/>
    <w:rsid w:val="00541631"/>
    <w:rsid w:val="0055548A"/>
    <w:rsid w:val="005C0BC7"/>
    <w:rsid w:val="005D6724"/>
    <w:rsid w:val="0060000C"/>
    <w:rsid w:val="006467DA"/>
    <w:rsid w:val="00646F4F"/>
    <w:rsid w:val="0065516A"/>
    <w:rsid w:val="00673CC9"/>
    <w:rsid w:val="006E531F"/>
    <w:rsid w:val="007520C1"/>
    <w:rsid w:val="007C5DFB"/>
    <w:rsid w:val="007D166D"/>
    <w:rsid w:val="007F5086"/>
    <w:rsid w:val="008320CF"/>
    <w:rsid w:val="00895D5D"/>
    <w:rsid w:val="008F0C05"/>
    <w:rsid w:val="00905183"/>
    <w:rsid w:val="00971AE8"/>
    <w:rsid w:val="0098588B"/>
    <w:rsid w:val="0099046A"/>
    <w:rsid w:val="009A6BA5"/>
    <w:rsid w:val="009E6BA9"/>
    <w:rsid w:val="00A6319A"/>
    <w:rsid w:val="00A72DA6"/>
    <w:rsid w:val="00AB480B"/>
    <w:rsid w:val="00AC45CE"/>
    <w:rsid w:val="00AE713F"/>
    <w:rsid w:val="00B80327"/>
    <w:rsid w:val="00BD779F"/>
    <w:rsid w:val="00C21D12"/>
    <w:rsid w:val="00C335A3"/>
    <w:rsid w:val="00CB2E4C"/>
    <w:rsid w:val="00CD55B2"/>
    <w:rsid w:val="00CF05CE"/>
    <w:rsid w:val="00CF22DD"/>
    <w:rsid w:val="00D33F17"/>
    <w:rsid w:val="00D45245"/>
    <w:rsid w:val="00D81929"/>
    <w:rsid w:val="00D831F8"/>
    <w:rsid w:val="00D83850"/>
    <w:rsid w:val="00D95D1A"/>
    <w:rsid w:val="00E14D84"/>
    <w:rsid w:val="00E441E4"/>
    <w:rsid w:val="00E457F0"/>
    <w:rsid w:val="00E55579"/>
    <w:rsid w:val="00E76677"/>
    <w:rsid w:val="00E76DB5"/>
    <w:rsid w:val="00E96A2D"/>
    <w:rsid w:val="00EC1220"/>
    <w:rsid w:val="00F36A1C"/>
    <w:rsid w:val="00F65128"/>
    <w:rsid w:val="00FC641C"/>
    <w:rsid w:val="00FF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451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3018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2024-02-26T01:38:00Z</cp:lastPrinted>
  <dcterms:created xsi:type="dcterms:W3CDTF">2024-03-13T03:43:00Z</dcterms:created>
  <dcterms:modified xsi:type="dcterms:W3CDTF">2024-03-13T03:43:00Z</dcterms:modified>
</cp:coreProperties>
</file>