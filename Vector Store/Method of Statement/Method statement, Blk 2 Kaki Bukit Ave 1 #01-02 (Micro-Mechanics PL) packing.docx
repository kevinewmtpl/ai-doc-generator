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D79CD" w:rsidRDefault="001D79CD">
      <w:pPr>
        <w:rPr>
          <w:sz w:val="24"/>
        </w:rPr>
      </w:pPr>
    </w:p>
    <w:p w:rsidR="006467DA" w:rsidRDefault="00653BED">
      <w:pPr>
        <w:rPr>
          <w:sz w:val="24"/>
          <w:lang w:eastAsia="zh-CN"/>
        </w:rPr>
      </w:pPr>
      <w:r>
        <w:rPr>
          <w:sz w:val="24"/>
        </w:rPr>
        <w:t>Date: 17</w:t>
      </w:r>
      <w:r w:rsidRPr="00653BED">
        <w:rPr>
          <w:sz w:val="24"/>
          <w:vertAlign w:val="superscript"/>
        </w:rPr>
        <w:t>th</w:t>
      </w:r>
      <w:r>
        <w:rPr>
          <w:sz w:val="24"/>
        </w:rPr>
        <w:t xml:space="preserve"> Oct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36CA2" w:rsidRPr="00664361" w:rsidRDefault="006467DA" w:rsidP="00B36C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36CA2">
        <w:rPr>
          <w:sz w:val="24"/>
          <w:lang w:eastAsia="zh-CN"/>
        </w:rPr>
        <w:t xml:space="preserve">shift </w:t>
      </w:r>
      <w:r w:rsidR="00F10375">
        <w:rPr>
          <w:sz w:val="24"/>
          <w:lang w:eastAsia="zh-CN"/>
        </w:rPr>
        <w:t xml:space="preserve">out </w:t>
      </w:r>
      <w:r w:rsidR="00653BED">
        <w:rPr>
          <w:sz w:val="24"/>
          <w:lang w:eastAsia="zh-CN"/>
        </w:rPr>
        <w:t>3</w:t>
      </w:r>
      <w:r w:rsidR="005E393E">
        <w:rPr>
          <w:sz w:val="24"/>
          <w:lang w:eastAsia="zh-CN"/>
        </w:rPr>
        <w:t xml:space="preserve"> unit machine</w:t>
      </w:r>
      <w:r w:rsidR="00B04ED8">
        <w:rPr>
          <w:sz w:val="24"/>
          <w:lang w:eastAsia="zh-CN"/>
        </w:rPr>
        <w:t xml:space="preserve"> and accessories from production</w:t>
      </w:r>
      <w:r w:rsidR="004537FF">
        <w:rPr>
          <w:sz w:val="24"/>
          <w:lang w:eastAsia="zh-CN"/>
        </w:rPr>
        <w:t xml:space="preserve"> to loading bay</w:t>
      </w:r>
      <w:r w:rsidR="00653BED">
        <w:rPr>
          <w:sz w:val="24"/>
          <w:lang w:eastAsia="zh-CN"/>
        </w:rPr>
        <w:t>, hoist up onto wooden base for packing, after packing load onto container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B04E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0375" w:rsidRDefault="00653BED">
      <w:pPr>
        <w:rPr>
          <w:sz w:val="24"/>
          <w:lang w:eastAsia="zh-CN"/>
        </w:rPr>
      </w:pPr>
      <w:r>
        <w:rPr>
          <w:sz w:val="24"/>
          <w:lang w:eastAsia="zh-CN"/>
        </w:rPr>
        <w:t>17/10/22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04ED8" w:rsidRDefault="00B04E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B04ED8" w:rsidRDefault="00653BE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B04ED8" w:rsidRPr="00B04ED8" w:rsidRDefault="00B04E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C6EB3" w:rsidRDefault="0087086E" w:rsidP="00BC6EB3">
      <w:pPr>
        <w:pStyle w:val="Heading4"/>
        <w:rPr>
          <w:szCs w:val="24"/>
        </w:rPr>
      </w:pPr>
      <w:r>
        <w:rPr>
          <w:szCs w:val="24"/>
        </w:rPr>
        <w:t>Micro-Mechanics</w:t>
      </w:r>
      <w:r w:rsidR="00AD380F">
        <w:rPr>
          <w:szCs w:val="24"/>
        </w:rPr>
        <w:t xml:space="preserve"> P</w:t>
      </w:r>
      <w:r w:rsidR="00B36CA2">
        <w:rPr>
          <w:szCs w:val="24"/>
        </w:rPr>
        <w:t xml:space="preserve">te </w:t>
      </w:r>
      <w:r w:rsidR="00AD380F">
        <w:rPr>
          <w:szCs w:val="24"/>
        </w:rPr>
        <w:t>L</w:t>
      </w:r>
      <w:r w:rsidR="00B36CA2">
        <w:rPr>
          <w:szCs w:val="24"/>
        </w:rPr>
        <w:t>td</w:t>
      </w:r>
    </w:p>
    <w:p w:rsidR="00BC6EB3" w:rsidRDefault="00BC6EB3" w:rsidP="00BC6E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Blk</w:t>
      </w:r>
      <w:r w:rsidR="00653BED">
        <w:rPr>
          <w:sz w:val="24"/>
          <w:szCs w:val="24"/>
          <w:lang w:eastAsia="zh-CN"/>
        </w:rPr>
        <w:t xml:space="preserve"> 2 Kaki Bukit Ave 1 #01-02</w:t>
      </w:r>
    </w:p>
    <w:p w:rsidR="00BC6EB3" w:rsidRPr="00BC6EB3" w:rsidRDefault="00BC6EB3" w:rsidP="00BC6EB3">
      <w:pPr>
        <w:rPr>
          <w:sz w:val="24"/>
          <w:szCs w:val="24"/>
          <w:lang w:eastAsia="zh-CN"/>
        </w:rPr>
      </w:pPr>
    </w:p>
    <w:p w:rsidR="00DE1110" w:rsidRPr="00DE1110" w:rsidRDefault="00DE1110" w:rsidP="00DE111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467DA" w:rsidRDefault="004537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D380F">
        <w:rPr>
          <w:sz w:val="24"/>
          <w:lang w:eastAsia="zh-CN"/>
        </w:rPr>
        <w:t xml:space="preserve"> x </w:t>
      </w:r>
      <w:r w:rsidR="00BC6EB3">
        <w:rPr>
          <w:sz w:val="24"/>
          <w:lang w:eastAsia="zh-CN"/>
        </w:rPr>
        <w:t>633 lorry loader</w:t>
      </w:r>
    </w:p>
    <w:p w:rsidR="00653BED" w:rsidRDefault="00653BE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10ton forklift </w:t>
      </w:r>
    </w:p>
    <w:p w:rsidR="006467DA" w:rsidRDefault="004537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F33B8D">
        <w:rPr>
          <w:sz w:val="24"/>
          <w:lang w:eastAsia="zh-CN"/>
        </w:rPr>
        <w:t>allet truck</w:t>
      </w:r>
    </w:p>
    <w:p w:rsidR="006467DA" w:rsidRDefault="00AD38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Wire/webbing </w:t>
      </w:r>
      <w:r w:rsidR="001268A8">
        <w:rPr>
          <w:sz w:val="24"/>
          <w:lang w:eastAsia="zh-CN"/>
        </w:rPr>
        <w:t xml:space="preserve">sling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DE1110" w:rsidRDefault="00DE111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E1110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E1110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DE1110" w:rsidRDefault="00DE1110" w:rsidP="00DE111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DE1110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36CA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D79CD" w:rsidRDefault="001D79CD" w:rsidP="00DE111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D79CD" w:rsidRDefault="001D79CD" w:rsidP="00DE111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1110" w:rsidRDefault="00DE1110" w:rsidP="00DE111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53BED" w:rsidRDefault="001268A8" w:rsidP="00DE11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E111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E111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DE1110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1D79CD" w:rsidRDefault="001D79CD" w:rsidP="00DE111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E1110" w:rsidRPr="004537FF" w:rsidRDefault="00DE1110" w:rsidP="00DE11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92D7F" w:rsidRDefault="00BC6EB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</w:t>
      </w:r>
      <w:r w:rsidR="00492D7F">
        <w:rPr>
          <w:sz w:val="24"/>
          <w:lang w:eastAsia="zh-CN"/>
        </w:rPr>
        <w:t>controller to control movement of vehicle and personnel within the vicinity</w:t>
      </w:r>
    </w:p>
    <w:p w:rsidR="00492D7F" w:rsidRDefault="00492D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BC6EB3">
        <w:rPr>
          <w:sz w:val="24"/>
          <w:lang w:eastAsia="zh-CN"/>
        </w:rPr>
        <w:t xml:space="preserve">safety </w:t>
      </w:r>
      <w:r w:rsidR="00BC6EB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B36CA2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DE1110">
        <w:t>.</w:t>
      </w:r>
      <w:r w:rsidR="001268A8">
        <w:rPr>
          <w:rFonts w:hint="eastAsia"/>
        </w:rPr>
        <w:t>O</w:t>
      </w:r>
      <w:r w:rsidR="00DE111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DE1110" w:rsidRDefault="006467DA" w:rsidP="00DE1110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Pr="00DE1110" w:rsidRDefault="00492D7F" w:rsidP="00DE111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</w:t>
      </w:r>
      <w:r w:rsidR="004537FF">
        <w:rPr>
          <w:sz w:val="24"/>
          <w:lang w:eastAsia="zh-CN"/>
        </w:rPr>
        <w:t>esignated loading/unloading bay</w:t>
      </w:r>
      <w:r>
        <w:rPr>
          <w:sz w:val="24"/>
          <w:lang w:eastAsia="zh-CN"/>
        </w:rPr>
        <w:t xml:space="preserve"> </w:t>
      </w:r>
    </w:p>
    <w:p w:rsidR="0087086E" w:rsidRDefault="00DE1110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5D5D">
        <w:rPr>
          <w:sz w:val="24"/>
          <w:lang w:eastAsia="zh-CN"/>
        </w:rPr>
        <w:t xml:space="preserve">out machine </w:t>
      </w:r>
      <w:r w:rsidR="0087086E">
        <w:rPr>
          <w:sz w:val="24"/>
          <w:lang w:eastAsia="zh-CN"/>
        </w:rPr>
        <w:t xml:space="preserve">from </w:t>
      </w:r>
      <w:r w:rsidR="00492D7F">
        <w:rPr>
          <w:sz w:val="24"/>
          <w:lang w:eastAsia="zh-CN"/>
        </w:rPr>
        <w:t>custom</w:t>
      </w:r>
      <w:r w:rsidR="004537FF">
        <w:rPr>
          <w:sz w:val="24"/>
          <w:lang w:eastAsia="zh-CN"/>
        </w:rPr>
        <w:t>er premise at ground floor to loading bay</w:t>
      </w:r>
    </w:p>
    <w:p w:rsidR="002A47A2" w:rsidRDefault="004537FF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A47A2">
        <w:rPr>
          <w:sz w:val="24"/>
          <w:lang w:eastAsia="zh-CN"/>
        </w:rPr>
        <w:t>oad machine onto lorry chassis</w:t>
      </w:r>
    </w:p>
    <w:p w:rsidR="00653BED" w:rsidRDefault="00653BED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lorry to packing area </w:t>
      </w:r>
    </w:p>
    <w:p w:rsidR="00653BED" w:rsidRDefault="00653BED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 down machine and load onto wooden base</w:t>
      </w:r>
    </w:p>
    <w:p w:rsidR="00653BED" w:rsidRDefault="00653BED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to form a case </w:t>
      </w:r>
    </w:p>
    <w:p w:rsidR="00653BED" w:rsidRDefault="00653BED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load onto container </w:t>
      </w:r>
    </w:p>
    <w:p w:rsidR="00492D7F" w:rsidRDefault="00653BED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case </w:t>
      </w:r>
      <w:r w:rsidR="00492D7F">
        <w:rPr>
          <w:sz w:val="24"/>
          <w:lang w:eastAsia="zh-CN"/>
        </w:rPr>
        <w:t>with strapping belt</w:t>
      </w:r>
      <w:r>
        <w:rPr>
          <w:sz w:val="24"/>
          <w:lang w:eastAsia="zh-CN"/>
        </w:rPr>
        <w:t xml:space="preserve"> and choking wood </w:t>
      </w:r>
    </w:p>
    <w:p w:rsidR="00492D7F" w:rsidRPr="00653BED" w:rsidRDefault="0099046A" w:rsidP="00653B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53BED">
        <w:rPr>
          <w:sz w:val="24"/>
          <w:lang w:eastAsia="zh-CN"/>
        </w:rPr>
        <w:t>Once job complete, team leader will instruct the team t</w:t>
      </w:r>
      <w:r w:rsidR="00492D7F" w:rsidRPr="00653BED">
        <w:rPr>
          <w:sz w:val="24"/>
          <w:lang w:eastAsia="zh-CN"/>
        </w:rPr>
        <w:t>o perform proper housekeeping</w:t>
      </w:r>
    </w:p>
    <w:p w:rsidR="006467DA" w:rsidRPr="00492D7F" w:rsidRDefault="00492D7F" w:rsidP="00492D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492D7F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5E393E" w:rsidRDefault="0099046A" w:rsidP="005E393E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F33B8D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5089" w:rsidRDefault="00FA5089">
      <w:r>
        <w:separator/>
      </w:r>
    </w:p>
  </w:endnote>
  <w:endnote w:type="continuationSeparator" w:id="0">
    <w:p w:rsidR="00FA5089" w:rsidRDefault="00FA5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D79C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D79C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5089" w:rsidRDefault="00FA5089">
      <w:r>
        <w:separator/>
      </w:r>
    </w:p>
  </w:footnote>
  <w:footnote w:type="continuationSeparator" w:id="0">
    <w:p w:rsidR="00FA5089" w:rsidRDefault="00FA50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A508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04ED8">
    <w:pPr>
      <w:pStyle w:val="Header"/>
      <w:jc w:val="center"/>
    </w:pPr>
    <w:r>
      <w:t>Tel</w:t>
    </w:r>
    <w:r w:rsidR="006467DA">
      <w:t xml:space="preserve">: </w:t>
    </w:r>
    <w:r w:rsidR="00DE1110">
      <w:t>6</w:t>
    </w:r>
    <w:r w:rsidR="006467DA">
      <w:t xml:space="preserve">2824175, </w:t>
    </w:r>
    <w:r w:rsidR="00DE1110">
      <w:t>6</w:t>
    </w:r>
    <w:r w:rsidR="006467DA">
      <w:t xml:space="preserve">2828203, </w:t>
    </w:r>
    <w:r w:rsidR="00DE1110">
      <w:t>6</w:t>
    </w:r>
    <w:r>
      <w:t>2826020, Fax</w:t>
    </w:r>
    <w:r w:rsidR="006467DA">
      <w:t xml:space="preserve">: </w:t>
    </w:r>
    <w:r w:rsidR="00DE1110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A508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DE1110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272B9D"/>
    <w:multiLevelType w:val="hybridMultilevel"/>
    <w:tmpl w:val="E9A613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5EDD"/>
    <w:rsid w:val="000C68D5"/>
    <w:rsid w:val="000D3C89"/>
    <w:rsid w:val="001268A8"/>
    <w:rsid w:val="00135E80"/>
    <w:rsid w:val="00141D73"/>
    <w:rsid w:val="001D79CD"/>
    <w:rsid w:val="00257C21"/>
    <w:rsid w:val="002A47A2"/>
    <w:rsid w:val="003207E2"/>
    <w:rsid w:val="004537FF"/>
    <w:rsid w:val="00466C7A"/>
    <w:rsid w:val="00492D7F"/>
    <w:rsid w:val="005E393E"/>
    <w:rsid w:val="00620AAC"/>
    <w:rsid w:val="0064524C"/>
    <w:rsid w:val="006467DA"/>
    <w:rsid w:val="00653BED"/>
    <w:rsid w:val="00664361"/>
    <w:rsid w:val="00664D8F"/>
    <w:rsid w:val="00720B1D"/>
    <w:rsid w:val="0087086E"/>
    <w:rsid w:val="00882960"/>
    <w:rsid w:val="00895D5D"/>
    <w:rsid w:val="0091188F"/>
    <w:rsid w:val="00932786"/>
    <w:rsid w:val="009338CF"/>
    <w:rsid w:val="00971AE8"/>
    <w:rsid w:val="0099046A"/>
    <w:rsid w:val="009B7008"/>
    <w:rsid w:val="00AD380F"/>
    <w:rsid w:val="00B04ED8"/>
    <w:rsid w:val="00B36CA2"/>
    <w:rsid w:val="00BC6EB3"/>
    <w:rsid w:val="00BE4962"/>
    <w:rsid w:val="00D41771"/>
    <w:rsid w:val="00D8028C"/>
    <w:rsid w:val="00DC0C41"/>
    <w:rsid w:val="00DE08ED"/>
    <w:rsid w:val="00DE1110"/>
    <w:rsid w:val="00E76DB5"/>
    <w:rsid w:val="00EC1220"/>
    <w:rsid w:val="00F10375"/>
    <w:rsid w:val="00F33B8D"/>
    <w:rsid w:val="00F8301C"/>
    <w:rsid w:val="00FA5089"/>
    <w:rsid w:val="00FE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2020-08-11T07:43:00Z</cp:lastPrinted>
  <dcterms:created xsi:type="dcterms:W3CDTF">2022-10-17T01:54:00Z</dcterms:created>
  <dcterms:modified xsi:type="dcterms:W3CDTF">2022-10-17T01:54:00Z</dcterms:modified>
</cp:coreProperties>
</file>