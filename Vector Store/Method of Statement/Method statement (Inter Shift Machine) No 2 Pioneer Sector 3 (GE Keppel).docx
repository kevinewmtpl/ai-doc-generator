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0E5D" w:rsidRDefault="00F50E5D">
      <w:pPr>
        <w:pStyle w:val="Title"/>
        <w:jc w:val="left"/>
        <w:rPr>
          <w:lang w:eastAsia="zh-CN"/>
        </w:rPr>
      </w:pPr>
    </w:p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F50E5D">
      <w:pPr>
        <w:rPr>
          <w:sz w:val="24"/>
          <w:lang w:eastAsia="zh-CN"/>
        </w:rPr>
      </w:pPr>
      <w:r>
        <w:rPr>
          <w:sz w:val="24"/>
        </w:rPr>
        <w:t>Date: 28</w:t>
      </w:r>
      <w:r w:rsidRPr="00F50E5D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691738">
        <w:rPr>
          <w:sz w:val="24"/>
        </w:rPr>
        <w:t xml:space="preserve"> 2017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094B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relocate </w:t>
      </w:r>
      <w:r w:rsidR="00F50E5D">
        <w:rPr>
          <w:sz w:val="24"/>
          <w:lang w:eastAsia="zh-CN"/>
        </w:rPr>
        <w:t>1 unit VMX-50/50T CNC machine from Bay 6 to Bay 8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C7A38" w:rsidRDefault="00F50E5D">
      <w:pPr>
        <w:rPr>
          <w:sz w:val="24"/>
          <w:lang w:eastAsia="zh-CN"/>
        </w:rPr>
      </w:pPr>
      <w:r>
        <w:rPr>
          <w:sz w:val="24"/>
          <w:lang w:eastAsia="zh-CN"/>
        </w:rPr>
        <w:t>04/10</w:t>
      </w:r>
      <w:r w:rsidR="009E1721">
        <w:rPr>
          <w:sz w:val="24"/>
          <w:lang w:eastAsia="zh-CN"/>
        </w:rPr>
        <w:t>/2017   -   10:00 am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C7A38" w:rsidRDefault="00094B65">
      <w:pPr>
        <w:pStyle w:val="Heading4"/>
      </w:pPr>
      <w:r>
        <w:t>No 2 Pioneer Sector 3</w:t>
      </w:r>
    </w:p>
    <w:p w:rsidR="0001590F" w:rsidRPr="0001590F" w:rsidRDefault="00094B65" w:rsidP="0001590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GE Keppel Energy Services</w:t>
      </w:r>
      <w:r w:rsidR="008248D1">
        <w:rPr>
          <w:sz w:val="24"/>
          <w:szCs w:val="24"/>
          <w:lang w:eastAsia="zh-CN"/>
        </w:rPr>
        <w:t xml:space="preserve"> </w:t>
      </w:r>
      <w:proofErr w:type="spellStart"/>
      <w:r w:rsidR="008248D1">
        <w:rPr>
          <w:sz w:val="24"/>
          <w:szCs w:val="24"/>
          <w:lang w:eastAsia="zh-CN"/>
        </w:rPr>
        <w:t>Pte</w:t>
      </w:r>
      <w:proofErr w:type="spellEnd"/>
      <w:r w:rsidR="008248D1">
        <w:rPr>
          <w:sz w:val="24"/>
          <w:szCs w:val="24"/>
          <w:lang w:eastAsia="zh-CN"/>
        </w:rPr>
        <w:t xml:space="preserve">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94B65" w:rsidRDefault="00094B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</w:t>
      </w:r>
    </w:p>
    <w:p w:rsidR="00FC7A38" w:rsidRDefault="009E17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48D1">
        <w:rPr>
          <w:sz w:val="24"/>
          <w:lang w:eastAsia="zh-CN"/>
        </w:rPr>
        <w:t>anual</w:t>
      </w:r>
      <w:r>
        <w:rPr>
          <w:sz w:val="24"/>
          <w:lang w:eastAsia="zh-CN"/>
        </w:rPr>
        <w:t>/hydraulic</w:t>
      </w:r>
      <w:r w:rsidR="008248D1">
        <w:rPr>
          <w:sz w:val="24"/>
          <w:lang w:eastAsia="zh-CN"/>
        </w:rPr>
        <w:t xml:space="preserve"> </w:t>
      </w:r>
      <w:r w:rsidR="00A72C6E">
        <w:rPr>
          <w:sz w:val="24"/>
          <w:lang w:eastAsia="zh-CN"/>
        </w:rPr>
        <w:t>jack</w:t>
      </w:r>
    </w:p>
    <w:p w:rsidR="00A72C6E" w:rsidRDefault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5F7C0F" w:rsidRDefault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</w:p>
    <w:p w:rsidR="00F50E5D" w:rsidRDefault="00F50E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9E1721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F608A" w:rsidRDefault="00DE52F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</w:t>
      </w:r>
    </w:p>
    <w:p w:rsidR="00FC7A38" w:rsidRPr="00DF608A" w:rsidRDefault="00DF608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</w:t>
      </w:r>
      <w:r w:rsidR="008248D1">
        <w:rPr>
          <w:sz w:val="32"/>
          <w:szCs w:val="32"/>
          <w:lang w:eastAsia="zh-CN"/>
        </w:rPr>
        <w:t>Job Scope</w:t>
      </w:r>
    </w:p>
    <w:p w:rsidR="00F50E5D" w:rsidRDefault="00F50E5D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Default="008248D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9E1721">
        <w:rPr>
          <w:b w:val="0"/>
          <w:sz w:val="24"/>
          <w:u w:val="none"/>
          <w:lang w:eastAsia="zh-CN"/>
        </w:rPr>
        <w:t xml:space="preserve">p machine using </w:t>
      </w:r>
      <w:r>
        <w:rPr>
          <w:b w:val="0"/>
          <w:sz w:val="24"/>
          <w:u w:val="none"/>
          <w:lang w:eastAsia="zh-CN"/>
        </w:rPr>
        <w:t>manual</w:t>
      </w:r>
      <w:r w:rsidR="009E1721">
        <w:rPr>
          <w:b w:val="0"/>
          <w:sz w:val="24"/>
          <w:u w:val="none"/>
          <w:lang w:eastAsia="zh-CN"/>
        </w:rPr>
        <w:t>/hydraulic</w:t>
      </w:r>
      <w:r w:rsidR="005E3EC3">
        <w:rPr>
          <w:b w:val="0"/>
          <w:sz w:val="24"/>
          <w:u w:val="none"/>
          <w:lang w:eastAsia="zh-CN"/>
        </w:rPr>
        <w:t xml:space="preserve"> jack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5E3EC3" w:rsidRDefault="005E3EC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 roll</w:t>
      </w:r>
      <w:r w:rsidR="0001590F">
        <w:rPr>
          <w:b w:val="0"/>
          <w:sz w:val="24"/>
          <w:u w:val="none"/>
          <w:lang w:eastAsia="zh-CN"/>
        </w:rPr>
        <w:t>ers</w:t>
      </w:r>
      <w:r w:rsidR="009E1721">
        <w:rPr>
          <w:b w:val="0"/>
          <w:sz w:val="24"/>
          <w:u w:val="none"/>
          <w:lang w:eastAsia="zh-CN"/>
        </w:rPr>
        <w:t xml:space="preserve"> </w:t>
      </w:r>
      <w:r w:rsidR="0001590F">
        <w:rPr>
          <w:b w:val="0"/>
          <w:sz w:val="24"/>
          <w:u w:val="none"/>
          <w:lang w:eastAsia="zh-CN"/>
        </w:rPr>
        <w:t xml:space="preserve">to machine base </w:t>
      </w:r>
    </w:p>
    <w:p w:rsidR="005E3EC3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F50E5D">
        <w:rPr>
          <w:b w:val="0"/>
          <w:sz w:val="24"/>
          <w:u w:val="none"/>
          <w:lang w:eastAsia="zh-CN"/>
        </w:rPr>
        <w:t xml:space="preserve">out </w:t>
      </w:r>
      <w:r w:rsidR="005E3EC3">
        <w:rPr>
          <w:b w:val="0"/>
          <w:sz w:val="24"/>
          <w:u w:val="none"/>
          <w:lang w:eastAsia="zh-CN"/>
        </w:rPr>
        <w:t xml:space="preserve">machine </w:t>
      </w:r>
      <w:r w:rsidR="00F50E5D">
        <w:rPr>
          <w:b w:val="0"/>
          <w:sz w:val="24"/>
          <w:u w:val="none"/>
          <w:lang w:eastAsia="zh-CN"/>
        </w:rPr>
        <w:t>from production at bay 6</w:t>
      </w:r>
    </w:p>
    <w:p w:rsidR="00F50E5D" w:rsidRDefault="00F50E5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Use forklift to assist in pulling machine and transfer to bay 8</w:t>
      </w:r>
    </w:p>
    <w:p w:rsidR="00F50E5D" w:rsidRDefault="00F50E5D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50E5D" w:rsidRDefault="00F50E5D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094B65" w:rsidRDefault="00F50E5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At bay 8, shift and position machine about 40m to the designated location</w:t>
      </w:r>
    </w:p>
    <w:p w:rsidR="00DE52F9" w:rsidRDefault="00094B6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machine,</w:t>
      </w:r>
      <w:r w:rsidR="005F7C0F">
        <w:rPr>
          <w:b w:val="0"/>
          <w:sz w:val="24"/>
          <w:u w:val="none"/>
          <w:lang w:eastAsia="zh-CN"/>
        </w:rPr>
        <w:t xml:space="preserve"> </w:t>
      </w:r>
      <w:r w:rsidR="00DE52F9">
        <w:rPr>
          <w:b w:val="0"/>
          <w:sz w:val="24"/>
          <w:u w:val="none"/>
          <w:lang w:eastAsia="zh-CN"/>
        </w:rPr>
        <w:t>remove rollers</w:t>
      </w:r>
      <w:r w:rsidR="00F50E5D">
        <w:rPr>
          <w:b w:val="0"/>
          <w:sz w:val="24"/>
          <w:u w:val="none"/>
          <w:lang w:eastAsia="zh-CN"/>
        </w:rPr>
        <w:t xml:space="preserve"> and let it sit on </w:t>
      </w:r>
      <w:r>
        <w:rPr>
          <w:b w:val="0"/>
          <w:sz w:val="24"/>
          <w:u w:val="none"/>
          <w:lang w:eastAsia="zh-CN"/>
        </w:rPr>
        <w:t>machine plate</w:t>
      </w:r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50E5D" w:rsidRDefault="00F50E5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All debris, if any will be clear and disposed</w:t>
      </w:r>
    </w:p>
    <w:p w:rsidR="00F50E5D" w:rsidRDefault="00F50E5D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50E5D" w:rsidRPr="00F50E5D" w:rsidRDefault="00F50E5D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Remark:</w:t>
      </w:r>
    </w:p>
    <w:p w:rsidR="00F50E5D" w:rsidRDefault="00F50E5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MOS subject to change by supervisor on site</w:t>
      </w:r>
    </w:p>
    <w:p w:rsidR="00F50E5D" w:rsidRDefault="00F50E5D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50E5D" w:rsidRDefault="00F50E5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50E5D" w:rsidRDefault="00F50E5D">
      <w:pPr>
        <w:pStyle w:val="Title"/>
        <w:jc w:val="left"/>
        <w:rPr>
          <w:b w:val="0"/>
          <w:sz w:val="24"/>
          <w:u w:val="none"/>
          <w:lang w:eastAsia="zh-CN"/>
        </w:rPr>
      </w:pPr>
      <w:proofErr w:type="spellStart"/>
      <w:r>
        <w:rPr>
          <w:b w:val="0"/>
          <w:sz w:val="24"/>
          <w:u w:val="none"/>
          <w:lang w:eastAsia="zh-CN"/>
        </w:rPr>
        <w:t>Zailani</w:t>
      </w:r>
      <w:proofErr w:type="spellEnd"/>
    </w:p>
    <w:p w:rsidR="00F50E5D" w:rsidRDefault="00F50E5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Eric Wong Machinery Transportation </w:t>
      </w:r>
      <w:proofErr w:type="spellStart"/>
      <w:r>
        <w:rPr>
          <w:b w:val="0"/>
          <w:sz w:val="24"/>
          <w:u w:val="none"/>
          <w:lang w:eastAsia="zh-CN"/>
        </w:rPr>
        <w:t>Pte</w:t>
      </w:r>
      <w:proofErr w:type="spellEnd"/>
      <w:r>
        <w:rPr>
          <w:b w:val="0"/>
          <w:sz w:val="24"/>
          <w:u w:val="none"/>
          <w:lang w:eastAsia="zh-CN"/>
        </w:rPr>
        <w:t xml:space="preserve"> Ltd</w:t>
      </w:r>
    </w:p>
    <w:p w:rsidR="00F50E5D" w:rsidRDefault="00F50E5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 62824175</w:t>
      </w:r>
      <w:bookmarkStart w:id="0" w:name="_GoBack"/>
      <w:bookmarkEnd w:id="0"/>
    </w:p>
    <w:p w:rsidR="00F50E5D" w:rsidRDefault="00F50E5D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50E5D" w:rsidRDefault="00F50E5D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Default="00FC7A38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3DC4" w:rsidRDefault="004C3DC4">
      <w:r>
        <w:separator/>
      </w:r>
    </w:p>
  </w:endnote>
  <w:endnote w:type="continuationSeparator" w:id="0">
    <w:p w:rsidR="004C3DC4" w:rsidRDefault="004C3D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5299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5299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3DC4" w:rsidRDefault="004C3DC4">
      <w:r>
        <w:separator/>
      </w:r>
    </w:p>
  </w:footnote>
  <w:footnote w:type="continuationSeparator" w:id="0">
    <w:p w:rsidR="004C3DC4" w:rsidRDefault="004C3DC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65299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DE52F9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652997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16A7C"/>
    <w:rsid w:val="00094B65"/>
    <w:rsid w:val="001E0934"/>
    <w:rsid w:val="001F45D6"/>
    <w:rsid w:val="004C3DC4"/>
    <w:rsid w:val="00502DD9"/>
    <w:rsid w:val="005E3EC3"/>
    <w:rsid w:val="005F7C0F"/>
    <w:rsid w:val="00652997"/>
    <w:rsid w:val="00691738"/>
    <w:rsid w:val="006B0D6D"/>
    <w:rsid w:val="007E6F9D"/>
    <w:rsid w:val="008248D1"/>
    <w:rsid w:val="00940648"/>
    <w:rsid w:val="009E1721"/>
    <w:rsid w:val="00A06D9A"/>
    <w:rsid w:val="00A323F9"/>
    <w:rsid w:val="00A568D3"/>
    <w:rsid w:val="00A72C6E"/>
    <w:rsid w:val="00B014B7"/>
    <w:rsid w:val="00BA7C7D"/>
    <w:rsid w:val="00DE52F9"/>
    <w:rsid w:val="00DF608A"/>
    <w:rsid w:val="00F304A7"/>
    <w:rsid w:val="00F50E5D"/>
    <w:rsid w:val="00FC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E0B8BD-07AA-4E1A-A480-73DAD4A9B4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207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1554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2017-01-12T02:56:00Z</cp:lastPrinted>
  <dcterms:created xsi:type="dcterms:W3CDTF">2017-09-28T05:08:00Z</dcterms:created>
  <dcterms:modified xsi:type="dcterms:W3CDTF">2017-09-28T05:08:00Z</dcterms:modified>
</cp:coreProperties>
</file>