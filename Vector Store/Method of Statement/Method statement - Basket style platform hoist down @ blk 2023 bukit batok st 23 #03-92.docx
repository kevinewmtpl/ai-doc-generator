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3C3B99">
      <w:pPr>
        <w:rPr>
          <w:sz w:val="24"/>
          <w:lang w:eastAsia="zh-CN"/>
        </w:rPr>
      </w:pPr>
      <w:r>
        <w:rPr>
          <w:sz w:val="24"/>
        </w:rPr>
        <w:t>Date: 27</w:t>
      </w:r>
      <w:r w:rsidRPr="003C3B99">
        <w:rPr>
          <w:sz w:val="24"/>
          <w:vertAlign w:val="superscript"/>
        </w:rPr>
        <w:t>th</w:t>
      </w:r>
      <w:r>
        <w:rPr>
          <w:sz w:val="24"/>
        </w:rPr>
        <w:t xml:space="preserve"> Feb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B35AF2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CB19EF">
        <w:rPr>
          <w:sz w:val="24"/>
          <w:lang w:eastAsia="zh-CN"/>
        </w:rPr>
        <w:t xml:space="preserve"> hoist do</w:t>
      </w:r>
      <w:r w:rsidR="003C3B99">
        <w:rPr>
          <w:sz w:val="24"/>
          <w:lang w:eastAsia="zh-CN"/>
        </w:rPr>
        <w:t>wn 1 unit machine from 3</w:t>
      </w:r>
      <w:r w:rsidR="003C3B99" w:rsidRPr="003C3B99">
        <w:rPr>
          <w:sz w:val="24"/>
          <w:vertAlign w:val="superscript"/>
          <w:lang w:eastAsia="zh-CN"/>
        </w:rPr>
        <w:t>rd</w:t>
      </w:r>
      <w:r w:rsidR="00945F2F">
        <w:rPr>
          <w:sz w:val="24"/>
          <w:lang w:eastAsia="zh-CN"/>
        </w:rPr>
        <w:t xml:space="preserve"> floor </w:t>
      </w:r>
      <w:r w:rsidR="00B35AF2">
        <w:rPr>
          <w:sz w:val="24"/>
          <w:lang w:eastAsia="zh-CN"/>
        </w:rPr>
        <w:t>of building</w:t>
      </w:r>
      <w:r w:rsidR="003A3CF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 xml:space="preserve">by using platform and </w:t>
      </w:r>
      <w:r w:rsidR="00CB19EF">
        <w:rPr>
          <w:sz w:val="24"/>
          <w:lang w:eastAsia="zh-CN"/>
        </w:rPr>
        <w:t>lorry</w:t>
      </w:r>
      <w:r w:rsidR="00E91028">
        <w:rPr>
          <w:sz w:val="24"/>
          <w:lang w:eastAsia="zh-CN"/>
        </w:rPr>
        <w:t xml:space="preserve"> crane</w:t>
      </w:r>
    </w:p>
    <w:p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C3B99" w:rsidRDefault="003C3B9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3C3B99" w:rsidRDefault="003C3B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Assembly Machine</w:t>
      </w:r>
    </w:p>
    <w:p w:rsidR="003C3B99" w:rsidRDefault="003C3B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200 x 156 x 150 cm</w:t>
      </w:r>
    </w:p>
    <w:p w:rsidR="003C3B99" w:rsidRDefault="003C3B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95</w:t>
      </w:r>
      <w:bookmarkStart w:id="0" w:name="_GoBack"/>
      <w:bookmarkEnd w:id="0"/>
      <w:r>
        <w:rPr>
          <w:bCs/>
          <w:sz w:val="24"/>
          <w:szCs w:val="24"/>
          <w:lang w:eastAsia="zh-CN"/>
        </w:rPr>
        <w:t xml:space="preserve">0 kg </w:t>
      </w:r>
    </w:p>
    <w:p w:rsidR="003C3B99" w:rsidRPr="003C3B99" w:rsidRDefault="003C3B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B19EF" w:rsidRPr="003C3B99" w:rsidRDefault="003C3B9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05/03/24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3C3B9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CB19EF">
        <w:rPr>
          <w:bCs/>
          <w:sz w:val="24"/>
          <w:szCs w:val="24"/>
          <w:lang w:eastAsia="zh-CN"/>
        </w:rPr>
        <w:t xml:space="preserve"> am 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35AF2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CB19EF" w:rsidP="004872DF">
      <w:pPr>
        <w:pStyle w:val="Heading4"/>
      </w:pPr>
      <w:r>
        <w:t>B</w:t>
      </w:r>
      <w:r w:rsidR="003C3B99">
        <w:t>lk 2023 Bukit Batok St 23 #03-92/96</w:t>
      </w:r>
    </w:p>
    <w:p w:rsidR="00B85262" w:rsidRPr="004872DF" w:rsidRDefault="003C3B99" w:rsidP="004872DF">
      <w:pPr>
        <w:pStyle w:val="Heading4"/>
      </w:pPr>
      <w:r>
        <w:t>Pocket Technology Pte Ltd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872DF" w:rsidRPr="00B35AF2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73A8D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B35AF2" w:rsidRDefault="003C3B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B35AF2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B19EF" w:rsidRDefault="00CB19EF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CB19EF">
        <w:rPr>
          <w:sz w:val="24"/>
          <w:lang w:eastAsia="zh-CN"/>
        </w:rPr>
        <w:t>mobile/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3C3B99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</w:t>
      </w:r>
      <w:r w:rsidR="00AD0E0E">
        <w:rPr>
          <w:sz w:val="24"/>
          <w:lang w:eastAsia="zh-CN"/>
        </w:rPr>
        <w:t xml:space="preserve"> </w:t>
      </w:r>
      <w:r w:rsidR="00B424C8"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B35AF2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at site location</w:t>
      </w:r>
    </w:p>
    <w:p w:rsidR="00AD0E0E" w:rsidRDefault="003C3B99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3C3B99">
        <w:rPr>
          <w:sz w:val="24"/>
          <w:vertAlign w:val="superscript"/>
          <w:lang w:eastAsia="zh-CN"/>
        </w:rPr>
        <w:t>rd</w:t>
      </w:r>
      <w:r w:rsidR="00AD0E0E">
        <w:rPr>
          <w:sz w:val="24"/>
          <w:lang w:eastAsia="zh-CN"/>
        </w:rPr>
        <w:t xml:space="preserve"> floor </w:t>
      </w:r>
    </w:p>
    <w:p w:rsidR="00AD0E0E" w:rsidRDefault="00AD0E0E" w:rsidP="00AD0E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platform 3ft metal plate protruding is fully lean and rested on the building parapet wall </w:t>
      </w:r>
    </w:p>
    <w:p w:rsidR="00AD0E0E" w:rsidRPr="00AD0E0E" w:rsidRDefault="00AD0E0E" w:rsidP="00AD0E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onto building railing/pillar to prevent platform swing outward</w:t>
      </w:r>
    </w:p>
    <w:p w:rsidR="00AD0E0E" w:rsidRDefault="003C3B99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customer reach truck to fork up machine </w:t>
      </w:r>
      <w:r w:rsidR="00AD0E0E">
        <w:rPr>
          <w:sz w:val="24"/>
          <w:lang w:eastAsia="zh-CN"/>
        </w:rPr>
        <w:t xml:space="preserve"> </w:t>
      </w:r>
    </w:p>
    <w:p w:rsidR="00B35AF2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AD0E0E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 xml:space="preserve">machine onto </w:t>
      </w:r>
      <w:r w:rsidR="00AD0E0E">
        <w:rPr>
          <w:sz w:val="24"/>
          <w:lang w:eastAsia="zh-CN"/>
        </w:rPr>
        <w:t>platform</w:t>
      </w:r>
    </w:p>
    <w:p w:rsidR="00AD0E0E" w:rsidRPr="003C3B99" w:rsidRDefault="003C3B99" w:rsidP="003C3B9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onto platform with strapping belt</w:t>
      </w:r>
    </w:p>
    <w:p w:rsidR="00AD0E0E" w:rsidRPr="005C396D" w:rsidRDefault="005C396D" w:rsidP="005C396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together with platform to the ground</w:t>
      </w:r>
    </w:p>
    <w:p w:rsidR="00AD0E0E" w:rsidRDefault="00AD0E0E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5C396D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onto lorry chassis</w:t>
      </w:r>
    </w:p>
    <w:p w:rsidR="00AD0E0E" w:rsidRPr="00CB19EF" w:rsidRDefault="00AD0E0E" w:rsidP="00CB19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new location </w:t>
      </w:r>
      <w:r w:rsidR="004725E1">
        <w:rPr>
          <w:sz w:val="24"/>
          <w:lang w:eastAsia="zh-CN"/>
        </w:rPr>
        <w:t xml:space="preserve"> </w:t>
      </w:r>
    </w:p>
    <w:p w:rsidR="00EE527F" w:rsidRPr="00CB19EF" w:rsidRDefault="00EE527F" w:rsidP="00CB19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B19EF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747A8">
        <w:rPr>
          <w:sz w:val="24"/>
          <w:lang w:eastAsia="zh-CN"/>
        </w:rPr>
        <w:t>, if any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0747A8" w:rsidRDefault="000747A8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B19EF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3FA0" w:rsidRDefault="007A3FA0">
      <w:r>
        <w:separator/>
      </w:r>
    </w:p>
  </w:endnote>
  <w:endnote w:type="continuationSeparator" w:id="0">
    <w:p w:rsidR="007A3FA0" w:rsidRDefault="007A3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45C23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45C2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3FA0" w:rsidRDefault="007A3FA0">
      <w:r>
        <w:separator/>
      </w:r>
    </w:p>
  </w:footnote>
  <w:footnote w:type="continuationSeparator" w:id="0">
    <w:p w:rsidR="007A3FA0" w:rsidRDefault="007A3F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845C2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845C2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747A8"/>
    <w:rsid w:val="00093A2F"/>
    <w:rsid w:val="000A4B74"/>
    <w:rsid w:val="000A77B9"/>
    <w:rsid w:val="000B2F2C"/>
    <w:rsid w:val="000C3A11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73A8D"/>
    <w:rsid w:val="0038272B"/>
    <w:rsid w:val="00395A8D"/>
    <w:rsid w:val="003A3CF3"/>
    <w:rsid w:val="003C3B99"/>
    <w:rsid w:val="003C4111"/>
    <w:rsid w:val="003E1B45"/>
    <w:rsid w:val="0040331B"/>
    <w:rsid w:val="004224BD"/>
    <w:rsid w:val="0042434B"/>
    <w:rsid w:val="0042603E"/>
    <w:rsid w:val="00430E91"/>
    <w:rsid w:val="00432BC5"/>
    <w:rsid w:val="004725E1"/>
    <w:rsid w:val="004872DF"/>
    <w:rsid w:val="00487B0F"/>
    <w:rsid w:val="004949D8"/>
    <w:rsid w:val="00495727"/>
    <w:rsid w:val="004D5933"/>
    <w:rsid w:val="004F07E0"/>
    <w:rsid w:val="005908DA"/>
    <w:rsid w:val="005B35C9"/>
    <w:rsid w:val="005C396D"/>
    <w:rsid w:val="005E132E"/>
    <w:rsid w:val="0061759B"/>
    <w:rsid w:val="006362BB"/>
    <w:rsid w:val="00664D20"/>
    <w:rsid w:val="006A0465"/>
    <w:rsid w:val="00700106"/>
    <w:rsid w:val="00707759"/>
    <w:rsid w:val="00726653"/>
    <w:rsid w:val="00733502"/>
    <w:rsid w:val="00782718"/>
    <w:rsid w:val="007A3FA0"/>
    <w:rsid w:val="007C5834"/>
    <w:rsid w:val="007D1A3A"/>
    <w:rsid w:val="007E2FF0"/>
    <w:rsid w:val="007E6356"/>
    <w:rsid w:val="008067B7"/>
    <w:rsid w:val="008254AB"/>
    <w:rsid w:val="0082563E"/>
    <w:rsid w:val="00840DC8"/>
    <w:rsid w:val="00845C23"/>
    <w:rsid w:val="0088777C"/>
    <w:rsid w:val="00904AE4"/>
    <w:rsid w:val="00945F2F"/>
    <w:rsid w:val="00957CA2"/>
    <w:rsid w:val="00970E4B"/>
    <w:rsid w:val="0099108C"/>
    <w:rsid w:val="009E694C"/>
    <w:rsid w:val="00A04987"/>
    <w:rsid w:val="00A46072"/>
    <w:rsid w:val="00AC4808"/>
    <w:rsid w:val="00AD0E0E"/>
    <w:rsid w:val="00AD4C31"/>
    <w:rsid w:val="00B17867"/>
    <w:rsid w:val="00B35AF2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A0D71"/>
    <w:rsid w:val="00CA3063"/>
    <w:rsid w:val="00CB19EF"/>
    <w:rsid w:val="00CE271F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27EC"/>
    <w:rsid w:val="00E400F3"/>
    <w:rsid w:val="00E43D50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2716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2020-10-13T01:16:00Z</cp:lastPrinted>
  <dcterms:created xsi:type="dcterms:W3CDTF">2024-02-27T05:30:00Z</dcterms:created>
  <dcterms:modified xsi:type="dcterms:W3CDTF">2024-02-27T05:30:00Z</dcterms:modified>
</cp:coreProperties>
</file>