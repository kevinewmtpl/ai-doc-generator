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340BB9" w:rsidRDefault="00340BB9">
      <w:pPr>
        <w:rPr>
          <w:sz w:val="24"/>
        </w:rPr>
      </w:pPr>
    </w:p>
    <w:p w:rsidR="00EE527F" w:rsidRDefault="0079669D">
      <w:pPr>
        <w:rPr>
          <w:sz w:val="24"/>
          <w:lang w:eastAsia="zh-CN"/>
        </w:rPr>
      </w:pPr>
      <w:r>
        <w:rPr>
          <w:sz w:val="24"/>
        </w:rPr>
        <w:t>Date: 02</w:t>
      </w:r>
      <w:r w:rsidRPr="0079669D">
        <w:rPr>
          <w:sz w:val="24"/>
          <w:vertAlign w:val="superscript"/>
        </w:rPr>
        <w:t>nd</w:t>
      </w:r>
      <w:r>
        <w:rPr>
          <w:sz w:val="24"/>
        </w:rPr>
        <w:t xml:space="preserve"> Aug</w:t>
      </w:r>
      <w:r w:rsidR="00D66677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66677" w:rsidRPr="0079669D" w:rsidRDefault="007966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assist Mazak engineer in installation of machine parts 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66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79669D">
      <w:pPr>
        <w:rPr>
          <w:sz w:val="24"/>
          <w:lang w:eastAsia="zh-CN"/>
        </w:rPr>
      </w:pPr>
      <w:r>
        <w:rPr>
          <w:sz w:val="24"/>
          <w:lang w:eastAsia="zh-CN"/>
        </w:rPr>
        <w:t>10/08/21</w:t>
      </w:r>
    </w:p>
    <w:p w:rsidR="0079669D" w:rsidRDefault="0079669D">
      <w:pPr>
        <w:rPr>
          <w:sz w:val="24"/>
          <w:lang w:eastAsia="zh-CN"/>
        </w:rPr>
      </w:pPr>
    </w:p>
    <w:p w:rsidR="0079669D" w:rsidRDefault="0079669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9669D" w:rsidRPr="0079669D" w:rsidRDefault="0079669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6677" w:rsidRDefault="0079669D" w:rsidP="00F110BD">
      <w:pPr>
        <w:pStyle w:val="Heading4"/>
      </w:pPr>
      <w:r>
        <w:t>18 Joo Koon Circle</w:t>
      </w:r>
    </w:p>
    <w:p w:rsidR="00DE77FE" w:rsidRPr="0079669D" w:rsidRDefault="0079669D" w:rsidP="0079669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Yamazaki Mazak (S)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925DC" w:rsidRDefault="00D666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6667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3B7218" w:rsidRPr="0079669D" w:rsidRDefault="003B7218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D66677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D66677" w:rsidRPr="007B2719" w:rsidRDefault="00D66677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DE77FE" w:rsidRPr="003F751F" w:rsidRDefault="00E82891" w:rsidP="003F7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F751F">
        <w:rPr>
          <w:sz w:val="24"/>
          <w:lang w:eastAsia="zh-CN"/>
        </w:rPr>
        <w:t xml:space="preserve">Transport lorry </w:t>
      </w:r>
      <w:r w:rsidR="00D66677" w:rsidRPr="003F751F">
        <w:rPr>
          <w:sz w:val="24"/>
          <w:lang w:eastAsia="zh-CN"/>
        </w:rPr>
        <w:t xml:space="preserve">loader into </w:t>
      </w:r>
      <w:r w:rsidR="0079669D">
        <w:rPr>
          <w:sz w:val="24"/>
          <w:lang w:eastAsia="zh-CN"/>
        </w:rPr>
        <w:t xml:space="preserve">inside </w:t>
      </w:r>
      <w:r w:rsidR="00D66677" w:rsidRPr="003F751F">
        <w:rPr>
          <w:sz w:val="24"/>
          <w:lang w:eastAsia="zh-CN"/>
        </w:rPr>
        <w:t>factory premise</w:t>
      </w:r>
    </w:p>
    <w:p w:rsidR="003B7218" w:rsidRDefault="0079669D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required sling to crane hook and secure onto hoisting point of machine part to be hoisted</w:t>
      </w:r>
    </w:p>
    <w:p w:rsidR="003F751F" w:rsidRDefault="0079669D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par</w:t>
      </w:r>
      <w:bookmarkStart w:id="0" w:name="_GoBack"/>
      <w:bookmarkEnd w:id="0"/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onto tank stand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to loading area 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tank and load onto U bed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tank with strapping belt </w:t>
      </w:r>
    </w:p>
    <w:p w:rsidR="003F751F" w:rsidRDefault="003F751F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factory</w:t>
      </w:r>
    </w:p>
    <w:p w:rsidR="005C3925" w:rsidRPr="003F751F" w:rsidRDefault="003F751F" w:rsidP="003F7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from U bed and unload at carpark area </w:t>
      </w:r>
    </w:p>
    <w:p w:rsidR="00EE527F" w:rsidRPr="00827A8F" w:rsidRDefault="00C023F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1D9C" w:rsidRDefault="00001D9C">
      <w:r>
        <w:separator/>
      </w:r>
    </w:p>
  </w:endnote>
  <w:endnote w:type="continuationSeparator" w:id="0">
    <w:p w:rsidR="00001D9C" w:rsidRDefault="00001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669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66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1D9C" w:rsidRDefault="00001D9C">
      <w:r>
        <w:separator/>
      </w:r>
    </w:p>
  </w:footnote>
  <w:footnote w:type="continuationSeparator" w:id="0">
    <w:p w:rsidR="00001D9C" w:rsidRDefault="00001D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01D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D66677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01D9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D66677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9C"/>
    <w:rsid w:val="000168A1"/>
    <w:rsid w:val="00037A80"/>
    <w:rsid w:val="00075DD7"/>
    <w:rsid w:val="00133B61"/>
    <w:rsid w:val="0015341D"/>
    <w:rsid w:val="00173FFD"/>
    <w:rsid w:val="001C36A6"/>
    <w:rsid w:val="00251834"/>
    <w:rsid w:val="00284372"/>
    <w:rsid w:val="002E5ACE"/>
    <w:rsid w:val="003033AF"/>
    <w:rsid w:val="00340BB9"/>
    <w:rsid w:val="003B7218"/>
    <w:rsid w:val="003C4111"/>
    <w:rsid w:val="003F751F"/>
    <w:rsid w:val="0042603E"/>
    <w:rsid w:val="004725E1"/>
    <w:rsid w:val="004C14F0"/>
    <w:rsid w:val="00543B4A"/>
    <w:rsid w:val="00545425"/>
    <w:rsid w:val="0057327B"/>
    <w:rsid w:val="005747C9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4581A"/>
    <w:rsid w:val="00792F41"/>
    <w:rsid w:val="0079669D"/>
    <w:rsid w:val="007B2719"/>
    <w:rsid w:val="007B2926"/>
    <w:rsid w:val="007B5533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40342"/>
    <w:rsid w:val="00B14E86"/>
    <w:rsid w:val="00B30F65"/>
    <w:rsid w:val="00BD0D0D"/>
    <w:rsid w:val="00C023F6"/>
    <w:rsid w:val="00C475F0"/>
    <w:rsid w:val="00C925DC"/>
    <w:rsid w:val="00CA3063"/>
    <w:rsid w:val="00CB1A7A"/>
    <w:rsid w:val="00D02D29"/>
    <w:rsid w:val="00D66677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2018-07-26T00:46:00Z</cp:lastPrinted>
  <dcterms:created xsi:type="dcterms:W3CDTF">2021-08-02T01:36:00Z</dcterms:created>
  <dcterms:modified xsi:type="dcterms:W3CDTF">2021-08-02T01:36:00Z</dcterms:modified>
</cp:coreProperties>
</file>