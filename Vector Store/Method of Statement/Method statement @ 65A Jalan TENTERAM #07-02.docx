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4B9A6E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39A66AF" w14:textId="77777777" w:rsidR="00533257" w:rsidRDefault="00533257">
      <w:pPr>
        <w:rPr>
          <w:sz w:val="24"/>
        </w:rPr>
      </w:pPr>
    </w:p>
    <w:p w14:paraId="6C09A5F4" w14:textId="6E6213B1" w:rsidR="00684C71" w:rsidRDefault="00E418F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533257">
        <w:rPr>
          <w:sz w:val="24"/>
        </w:rPr>
        <w:t>28</w:t>
      </w:r>
      <w:r w:rsidR="00533257" w:rsidRPr="00533257">
        <w:rPr>
          <w:sz w:val="24"/>
          <w:vertAlign w:val="superscript"/>
        </w:rPr>
        <w:t>th</w:t>
      </w:r>
      <w:r w:rsidR="00533257">
        <w:rPr>
          <w:sz w:val="24"/>
        </w:rPr>
        <w:t xml:space="preserve"> Oct 2025</w:t>
      </w:r>
    </w:p>
    <w:p w14:paraId="4930800B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4AD1051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E57E9F6" w14:textId="3C084043" w:rsidR="00684C71" w:rsidRDefault="004C46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shift out machine</w:t>
      </w:r>
      <w:r w:rsidR="00533257">
        <w:rPr>
          <w:sz w:val="24"/>
          <w:lang w:eastAsia="zh-CN"/>
        </w:rPr>
        <w:t>s and accessories from 7</w:t>
      </w:r>
      <w:r w:rsidR="00533257" w:rsidRPr="00533257">
        <w:rPr>
          <w:sz w:val="24"/>
          <w:vertAlign w:val="superscript"/>
          <w:lang w:eastAsia="zh-CN"/>
        </w:rPr>
        <w:t>th</w:t>
      </w:r>
      <w:r w:rsidR="00533257">
        <w:rPr>
          <w:sz w:val="24"/>
          <w:lang w:eastAsia="zh-CN"/>
        </w:rPr>
        <w:t xml:space="preserve"> floor to loading bay via cargo lift</w:t>
      </w:r>
      <w:r w:rsidR="004E12B0">
        <w:rPr>
          <w:sz w:val="24"/>
          <w:lang w:eastAsia="zh-CN"/>
        </w:rPr>
        <w:t xml:space="preserve">, using </w:t>
      </w:r>
      <w:r>
        <w:rPr>
          <w:sz w:val="24"/>
          <w:lang w:eastAsia="zh-CN"/>
        </w:rPr>
        <w:t xml:space="preserve">forklift to </w:t>
      </w:r>
      <w:r w:rsidR="004E12B0">
        <w:rPr>
          <w:sz w:val="24"/>
          <w:lang w:eastAsia="zh-CN"/>
        </w:rPr>
        <w:t xml:space="preserve">load up onto lorry chassis and deliver to new factory </w:t>
      </w:r>
    </w:p>
    <w:p w14:paraId="6DB769D7" w14:textId="77777777"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0645764" w14:textId="77777777"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14795B97" w14:textId="77777777" w:rsidR="003B7ED4" w:rsidRPr="003B7ED4" w:rsidRDefault="004E12B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attached list </w:t>
      </w:r>
    </w:p>
    <w:p w14:paraId="0EBB758B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8990620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18CCF0B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01EFB589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41408C2" w14:textId="77777777" w:rsidR="00684C71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DCA2B10" w14:textId="174A5C6E" w:rsidR="00E418F6" w:rsidRDefault="005332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14:paraId="20BA3E6D" w14:textId="6CBBDE10" w:rsidR="00533257" w:rsidRPr="00533257" w:rsidRDefault="00CF28C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31/10/25 – 01/11/25</w:t>
      </w:r>
    </w:p>
    <w:p w14:paraId="7FE2F20E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06CFCFF" w14:textId="77777777" w:rsidR="00FD2778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30328A7F" w14:textId="77777777" w:rsidR="00B020E0" w:rsidRPr="004E12B0" w:rsidRDefault="004E12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14:paraId="1DF7E508" w14:textId="77777777" w:rsidR="00FD2778" w:rsidRDefault="00FD27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A1A34E7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A6C6951" w14:textId="2B036C7D" w:rsidR="00707B09" w:rsidRDefault="00533257" w:rsidP="0025074A">
      <w:pPr>
        <w:pStyle w:val="Heading4"/>
      </w:pPr>
      <w:r>
        <w:t>65A Jalan Tenteram #07-02, #07-13</w:t>
      </w:r>
    </w:p>
    <w:p w14:paraId="5C113BBD" w14:textId="4C8C74B6" w:rsidR="0046606F" w:rsidRPr="0046606F" w:rsidRDefault="00533257" w:rsidP="0046606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Test Max Manufacturing</w:t>
      </w:r>
      <w:r w:rsidR="0046606F">
        <w:rPr>
          <w:sz w:val="24"/>
          <w:szCs w:val="24"/>
          <w:lang w:eastAsia="zh-CN"/>
        </w:rPr>
        <w:t xml:space="preserve"> Pte Ltd</w:t>
      </w:r>
    </w:p>
    <w:p w14:paraId="1C2DB068" w14:textId="77777777"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1FD54B18" w14:textId="77777777"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54AE8BDE" w14:textId="6349242A" w:rsidR="00F058FF" w:rsidRDefault="005332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F058FF">
        <w:rPr>
          <w:sz w:val="24"/>
          <w:lang w:eastAsia="zh-CN"/>
        </w:rPr>
        <w:t xml:space="preserve"> x lorry crane</w:t>
      </w:r>
    </w:p>
    <w:p w14:paraId="3BA14DE8" w14:textId="0D15E102" w:rsidR="00533257" w:rsidRDefault="005332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Crowbar/woodblock</w:t>
      </w:r>
    </w:p>
    <w:p w14:paraId="646B7A25" w14:textId="5BCFE404" w:rsidR="0025074A" w:rsidRDefault="002507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33257">
        <w:rPr>
          <w:sz w:val="24"/>
          <w:lang w:eastAsia="zh-CN"/>
        </w:rPr>
        <w:t>4.5</w:t>
      </w:r>
      <w:r>
        <w:rPr>
          <w:sz w:val="24"/>
          <w:lang w:eastAsia="zh-CN"/>
        </w:rPr>
        <w:t>ton forklift</w:t>
      </w:r>
    </w:p>
    <w:p w14:paraId="67BCA2D6" w14:textId="4DF7C41D" w:rsidR="00707B09" w:rsidRDefault="004E12B0" w:rsidP="004E12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5074A">
        <w:rPr>
          <w:sz w:val="24"/>
          <w:lang w:eastAsia="zh-CN"/>
        </w:rPr>
        <w:t>ollers</w:t>
      </w:r>
    </w:p>
    <w:p w14:paraId="4ABFE474" w14:textId="77777777" w:rsidR="004E12B0" w:rsidRDefault="004E12B0" w:rsidP="004E12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</w:p>
    <w:p w14:paraId="3EAC0185" w14:textId="77777777" w:rsidR="00896CDD" w:rsidRDefault="00896C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7C31AD0" w14:textId="77777777"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 xml:space="preserve">Obstacles </w:t>
      </w:r>
    </w:p>
    <w:p w14:paraId="42E8930D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25074A">
        <w:rPr>
          <w:sz w:val="24"/>
          <w:lang w:eastAsia="zh-CN"/>
        </w:rPr>
        <w:t xml:space="preserve"> obstacle on unloading bay</w:t>
      </w:r>
      <w:r>
        <w:rPr>
          <w:sz w:val="24"/>
          <w:lang w:eastAsia="zh-CN"/>
        </w:rPr>
        <w:t xml:space="preserve"> </w:t>
      </w:r>
    </w:p>
    <w:p w14:paraId="6F5E2C5E" w14:textId="77777777" w:rsidR="00E418F6" w:rsidRDefault="008A4961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14:paraId="197FEDBB" w14:textId="77777777" w:rsidR="00533257" w:rsidRDefault="00533257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AD8F967" w14:textId="15622B4F" w:rsidR="008A4961" w:rsidRPr="00E418F6" w:rsidRDefault="008A4961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40E4A395" w14:textId="21ED0923"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</w:t>
      </w:r>
      <w:r w:rsidR="00533257">
        <w:rPr>
          <w:bCs/>
          <w:sz w:val="24"/>
          <w:szCs w:val="24"/>
          <w:lang w:eastAsia="zh-CN"/>
        </w:rPr>
        <w:t>ied</w:t>
      </w:r>
      <w:r>
        <w:rPr>
          <w:bCs/>
          <w:sz w:val="24"/>
          <w:szCs w:val="24"/>
          <w:lang w:eastAsia="zh-CN"/>
        </w:rPr>
        <w:t xml:space="preserve"> out on heavy rain, thunderstorms and lightning weather</w:t>
      </w:r>
    </w:p>
    <w:p w14:paraId="1E6469B1" w14:textId="77777777"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14:paraId="26F05E65" w14:textId="77777777" w:rsidR="00533257" w:rsidRDefault="00533257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42E05B5" w14:textId="1B65AED2" w:rsidR="00684C71" w:rsidRPr="00533257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49DAE33" w14:textId="77777777"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14:paraId="00308BE9" w14:textId="77777777"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</w:t>
      </w:r>
      <w:r w:rsidR="00FD2778">
        <w:rPr>
          <w:sz w:val="24"/>
          <w:lang w:eastAsia="zh-CN"/>
        </w:rPr>
        <w:t xml:space="preserve">and signage </w:t>
      </w:r>
    </w:p>
    <w:p w14:paraId="617411A8" w14:textId="77777777" w:rsidR="00D5255C" w:rsidRDefault="0081336E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</w:t>
      </w:r>
      <w:r w:rsidR="0025074A">
        <w:rPr>
          <w:rFonts w:hint="eastAsia"/>
          <w:sz w:val="24"/>
          <w:lang w:eastAsia="zh-CN"/>
        </w:rPr>
        <w:t>ard P.P.E. (safety shoes</w:t>
      </w:r>
      <w:r w:rsidR="0046606F">
        <w:rPr>
          <w:rFonts w:hint="eastAsia"/>
          <w:sz w:val="24"/>
          <w:lang w:eastAsia="zh-CN"/>
        </w:rPr>
        <w:t>, safety helmet</w:t>
      </w:r>
      <w:r>
        <w:rPr>
          <w:rFonts w:hint="eastAsia"/>
          <w:sz w:val="24"/>
          <w:lang w:eastAsia="zh-CN"/>
        </w:rPr>
        <w:t>)</w:t>
      </w:r>
    </w:p>
    <w:p w14:paraId="3CD633B9" w14:textId="77777777" w:rsidR="00205704" w:rsidRPr="00784B51" w:rsidRDefault="003B2B81" w:rsidP="00784B51">
      <w:pPr>
        <w:rPr>
          <w:sz w:val="24"/>
          <w:lang w:eastAsia="zh-CN"/>
        </w:rPr>
      </w:pPr>
      <w:r>
        <w:rPr>
          <w:sz w:val="24"/>
          <w:lang w:eastAsia="zh-CN"/>
        </w:rPr>
        <w:t>M.O.M c</w:t>
      </w:r>
      <w:r w:rsidR="00D5255C">
        <w:rPr>
          <w:sz w:val="24"/>
          <w:lang w:eastAsia="zh-CN"/>
        </w:rPr>
        <w:t>ertified forklift</w:t>
      </w:r>
      <w:r w:rsidR="0046606F"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</w:t>
      </w:r>
      <w:r w:rsidR="00D5255C">
        <w:rPr>
          <w:sz w:val="24"/>
          <w:lang w:eastAsia="zh-CN"/>
        </w:rPr>
        <w:t xml:space="preserve">                              </w:t>
      </w:r>
    </w:p>
    <w:p w14:paraId="008B1255" w14:textId="77777777" w:rsidR="008A4961" w:rsidRDefault="00F058FF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1336E">
        <w:rPr>
          <w:b w:val="0"/>
          <w:sz w:val="20"/>
          <w:u w:val="none"/>
          <w:lang w:eastAsia="zh-CN"/>
        </w:rPr>
        <w:t xml:space="preserve">  </w:t>
      </w:r>
    </w:p>
    <w:p w14:paraId="724AFD59" w14:textId="77777777" w:rsidR="00684C71" w:rsidRPr="0025074A" w:rsidRDefault="008A4961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25074A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14:paraId="41E6418F" w14:textId="77777777" w:rsidR="003B2B81" w:rsidRDefault="00E97987" w:rsidP="000751C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bay</w:t>
      </w:r>
    </w:p>
    <w:p w14:paraId="47E36B92" w14:textId="435B89E3" w:rsidR="004E75D7" w:rsidRPr="00CF28C0" w:rsidRDefault="004E75D7" w:rsidP="00CF28C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F28C0">
        <w:rPr>
          <w:sz w:val="24"/>
          <w:lang w:eastAsia="zh-CN"/>
        </w:rPr>
        <w:t xml:space="preserve">To shift out machine from </w:t>
      </w:r>
      <w:r w:rsidR="00CF28C0">
        <w:rPr>
          <w:sz w:val="24"/>
          <w:lang w:eastAsia="zh-CN"/>
        </w:rPr>
        <w:t>7</w:t>
      </w:r>
      <w:r w:rsidR="00CF28C0" w:rsidRPr="00CF28C0">
        <w:rPr>
          <w:sz w:val="24"/>
          <w:vertAlign w:val="superscript"/>
          <w:lang w:eastAsia="zh-CN"/>
        </w:rPr>
        <w:t>th</w:t>
      </w:r>
      <w:r w:rsidR="00CF28C0">
        <w:rPr>
          <w:sz w:val="24"/>
          <w:lang w:eastAsia="zh-CN"/>
        </w:rPr>
        <w:t xml:space="preserve"> floor to loading bay via cargo lift </w:t>
      </w:r>
    </w:p>
    <w:p w14:paraId="7AA2A9E9" w14:textId="3977F3AB" w:rsidR="004E75D7" w:rsidRDefault="004E75D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CF28C0">
        <w:rPr>
          <w:sz w:val="24"/>
          <w:lang w:eastAsia="zh-CN"/>
        </w:rPr>
        <w:t>4.5</w:t>
      </w:r>
      <w:r w:rsidR="000751C2">
        <w:rPr>
          <w:sz w:val="24"/>
          <w:lang w:eastAsia="zh-CN"/>
        </w:rPr>
        <w:t xml:space="preserve">ton </w:t>
      </w:r>
      <w:r>
        <w:rPr>
          <w:sz w:val="24"/>
          <w:lang w:eastAsia="zh-CN"/>
        </w:rPr>
        <w:t xml:space="preserve">forklift </w:t>
      </w:r>
      <w:r w:rsidR="000751C2">
        <w:rPr>
          <w:sz w:val="24"/>
          <w:lang w:eastAsia="zh-CN"/>
        </w:rPr>
        <w:t xml:space="preserve">to fork up machine </w:t>
      </w:r>
    </w:p>
    <w:p w14:paraId="4D5D42BC" w14:textId="13A9A00B" w:rsidR="004E75D7" w:rsidRDefault="004E75D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 lorry</w:t>
      </w:r>
      <w:r w:rsidR="00CF28C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chassis</w:t>
      </w:r>
    </w:p>
    <w:p w14:paraId="0DD60024" w14:textId="77777777" w:rsidR="004E75D7" w:rsidRDefault="004E75D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prior to moving out of tenant premise </w:t>
      </w:r>
    </w:p>
    <w:p w14:paraId="65D01062" w14:textId="77777777" w:rsidR="008D17DA" w:rsidRPr="00E418F6" w:rsidRDefault="004E75D7" w:rsidP="00E418F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new factory  </w:t>
      </w:r>
    </w:p>
    <w:p w14:paraId="7A117F5A" w14:textId="77777777" w:rsidR="008D17D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0C4F944A" w14:textId="77777777" w:rsidR="00684C71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14:paraId="63F88045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F5DC968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5C047BAA" w14:textId="77777777" w:rsidR="00684C71" w:rsidRPr="00272A93" w:rsidRDefault="00D03E74" w:rsidP="00272A93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14:paraId="3308FD47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696DB8">
        <w:rPr>
          <w:sz w:val="24"/>
        </w:rPr>
        <w:t xml:space="preserve">Kevin Wong </w:t>
      </w:r>
      <w:r w:rsidR="004E75D7">
        <w:rPr>
          <w:sz w:val="24"/>
        </w:rPr>
        <w:t xml:space="preserve">/ </w:t>
      </w:r>
      <w:proofErr w:type="spellStart"/>
      <w:r w:rsidR="004E75D7">
        <w:rPr>
          <w:sz w:val="24"/>
        </w:rPr>
        <w:t>Zailani</w:t>
      </w:r>
      <w:proofErr w:type="spellEnd"/>
    </w:p>
    <w:p w14:paraId="7AE9626F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66722DC3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54AC15" w14:textId="77777777" w:rsidR="00765A89" w:rsidRDefault="00765A89">
      <w:r>
        <w:separator/>
      </w:r>
    </w:p>
  </w:endnote>
  <w:endnote w:type="continuationSeparator" w:id="0">
    <w:p w14:paraId="62D82C6E" w14:textId="77777777" w:rsidR="00765A89" w:rsidRDefault="00765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ECAD9B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751C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751C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B85456" w14:textId="77777777" w:rsidR="00765A89" w:rsidRDefault="00765A89">
      <w:r>
        <w:separator/>
      </w:r>
    </w:p>
  </w:footnote>
  <w:footnote w:type="continuationSeparator" w:id="0">
    <w:p w14:paraId="78602FE7" w14:textId="77777777" w:rsidR="00765A89" w:rsidRDefault="00765A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79E63E" w14:textId="56811641" w:rsidR="00684C71" w:rsidRPr="00B467B6" w:rsidRDefault="00845776" w:rsidP="00B467B6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272E2C01" wp14:editId="756652C2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467B6">
      <w:rPr>
        <w:b/>
        <w:color w:val="0000FF"/>
        <w:sz w:val="28"/>
      </w:rPr>
      <w:t xml:space="preserve">                </w:t>
    </w:r>
    <w:r w:rsidR="0081336E">
      <w:rPr>
        <w:b/>
        <w:color w:val="0000FF"/>
        <w:sz w:val="28"/>
      </w:rPr>
      <w:t>ERIC WONG MACHINERY TRANSPORTATION PTE LTD</w:t>
    </w:r>
  </w:p>
  <w:p w14:paraId="4B82BF1A" w14:textId="77777777" w:rsidR="00684C71" w:rsidRDefault="004E12B0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71EA1578" w14:textId="77777777" w:rsidR="00684C71" w:rsidRDefault="008D17DA">
    <w:pPr>
      <w:pStyle w:val="Header"/>
      <w:jc w:val="center"/>
    </w:pPr>
    <w:r>
      <w:t>Tel</w:t>
    </w:r>
    <w:r w:rsidR="0081336E">
      <w:t xml:space="preserve">: </w:t>
    </w:r>
    <w:r w:rsidR="001F2B4E">
      <w:t>6</w:t>
    </w:r>
    <w:r w:rsidR="0081336E">
      <w:t xml:space="preserve">2824175, </w:t>
    </w:r>
    <w:r w:rsidR="001F2B4E">
      <w:t>6</w:t>
    </w:r>
    <w:r w:rsidR="0081336E">
      <w:t xml:space="preserve">2828203, </w:t>
    </w:r>
    <w:r w:rsidR="001F2B4E">
      <w:t>6</w:t>
    </w:r>
    <w:r w:rsidR="004E12B0">
      <w:t>2826020</w:t>
    </w:r>
  </w:p>
  <w:p w14:paraId="3C46924F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7A67A1F5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74BD3C38" w14:textId="77777777" w:rsidR="00684C71" w:rsidRDefault="008D17DA">
    <w:pPr>
      <w:pStyle w:val="Header"/>
      <w:jc w:val="center"/>
      <w:rPr>
        <w:sz w:val="22"/>
      </w:rPr>
    </w:pPr>
    <w:r>
      <w:rPr>
        <w:sz w:val="22"/>
      </w:rPr>
      <w:t>e-mail</w:t>
    </w:r>
    <w:r w:rsidR="001F2B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77486045">
    <w:abstractNumId w:val="2"/>
  </w:num>
  <w:num w:numId="2" w16cid:durableId="1383283188">
    <w:abstractNumId w:val="4"/>
  </w:num>
  <w:num w:numId="3" w16cid:durableId="195195860">
    <w:abstractNumId w:val="0"/>
  </w:num>
  <w:num w:numId="4" w16cid:durableId="203560021">
    <w:abstractNumId w:val="9"/>
  </w:num>
  <w:num w:numId="5" w16cid:durableId="239757808">
    <w:abstractNumId w:val="5"/>
  </w:num>
  <w:num w:numId="6" w16cid:durableId="521280029">
    <w:abstractNumId w:val="6"/>
  </w:num>
  <w:num w:numId="7" w16cid:durableId="1017855400">
    <w:abstractNumId w:val="3"/>
  </w:num>
  <w:num w:numId="8" w16cid:durableId="550725600">
    <w:abstractNumId w:val="7"/>
  </w:num>
  <w:num w:numId="9" w16cid:durableId="337121470">
    <w:abstractNumId w:val="1"/>
  </w:num>
  <w:num w:numId="10" w16cid:durableId="951322754">
    <w:abstractNumId w:val="8"/>
  </w:num>
  <w:num w:numId="11" w16cid:durableId="1090390459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751C2"/>
    <w:rsid w:val="000801A2"/>
    <w:rsid w:val="000C4BD5"/>
    <w:rsid w:val="000F577A"/>
    <w:rsid w:val="0011496B"/>
    <w:rsid w:val="001352B7"/>
    <w:rsid w:val="001C5A49"/>
    <w:rsid w:val="001C645A"/>
    <w:rsid w:val="001F2B4E"/>
    <w:rsid w:val="002040E8"/>
    <w:rsid w:val="00205704"/>
    <w:rsid w:val="0021479B"/>
    <w:rsid w:val="002249EF"/>
    <w:rsid w:val="0025074A"/>
    <w:rsid w:val="0026724A"/>
    <w:rsid w:val="00272A93"/>
    <w:rsid w:val="00296179"/>
    <w:rsid w:val="00302BD3"/>
    <w:rsid w:val="00310929"/>
    <w:rsid w:val="00345354"/>
    <w:rsid w:val="0034564D"/>
    <w:rsid w:val="00386928"/>
    <w:rsid w:val="0038762F"/>
    <w:rsid w:val="003B2B81"/>
    <w:rsid w:val="003B7ED4"/>
    <w:rsid w:val="00414451"/>
    <w:rsid w:val="00430053"/>
    <w:rsid w:val="0046606F"/>
    <w:rsid w:val="00486558"/>
    <w:rsid w:val="00494A64"/>
    <w:rsid w:val="004C460D"/>
    <w:rsid w:val="004D7084"/>
    <w:rsid w:val="004E12B0"/>
    <w:rsid w:val="004E7394"/>
    <w:rsid w:val="004E75D7"/>
    <w:rsid w:val="005254B7"/>
    <w:rsid w:val="00533257"/>
    <w:rsid w:val="005654AB"/>
    <w:rsid w:val="006700D2"/>
    <w:rsid w:val="006815CC"/>
    <w:rsid w:val="00684C71"/>
    <w:rsid w:val="00696DB8"/>
    <w:rsid w:val="006B6525"/>
    <w:rsid w:val="006E7958"/>
    <w:rsid w:val="00707B09"/>
    <w:rsid w:val="00765A89"/>
    <w:rsid w:val="00784B51"/>
    <w:rsid w:val="007D64B7"/>
    <w:rsid w:val="007E7225"/>
    <w:rsid w:val="00805829"/>
    <w:rsid w:val="0081336E"/>
    <w:rsid w:val="00845776"/>
    <w:rsid w:val="00872D61"/>
    <w:rsid w:val="00874104"/>
    <w:rsid w:val="00896CDD"/>
    <w:rsid w:val="008A1481"/>
    <w:rsid w:val="008A4961"/>
    <w:rsid w:val="008D17DA"/>
    <w:rsid w:val="00964921"/>
    <w:rsid w:val="009E6235"/>
    <w:rsid w:val="00A64537"/>
    <w:rsid w:val="00A65F59"/>
    <w:rsid w:val="00B020E0"/>
    <w:rsid w:val="00B467B6"/>
    <w:rsid w:val="00BA4A2E"/>
    <w:rsid w:val="00BC4309"/>
    <w:rsid w:val="00BC5999"/>
    <w:rsid w:val="00C03437"/>
    <w:rsid w:val="00C41758"/>
    <w:rsid w:val="00C6016F"/>
    <w:rsid w:val="00C744A4"/>
    <w:rsid w:val="00C92D2B"/>
    <w:rsid w:val="00CA3A7D"/>
    <w:rsid w:val="00CE378B"/>
    <w:rsid w:val="00CE5931"/>
    <w:rsid w:val="00CF28C0"/>
    <w:rsid w:val="00CF5762"/>
    <w:rsid w:val="00D03E74"/>
    <w:rsid w:val="00D5255C"/>
    <w:rsid w:val="00DA3C4F"/>
    <w:rsid w:val="00DC1B5D"/>
    <w:rsid w:val="00DD2E15"/>
    <w:rsid w:val="00DE0664"/>
    <w:rsid w:val="00E26D66"/>
    <w:rsid w:val="00E418F6"/>
    <w:rsid w:val="00E9120A"/>
    <w:rsid w:val="00E97987"/>
    <w:rsid w:val="00EC29CB"/>
    <w:rsid w:val="00ED106D"/>
    <w:rsid w:val="00F021EF"/>
    <w:rsid w:val="00F058FF"/>
    <w:rsid w:val="00F14483"/>
    <w:rsid w:val="00F335E8"/>
    <w:rsid w:val="00F60267"/>
    <w:rsid w:val="00F65555"/>
    <w:rsid w:val="00FA7086"/>
    <w:rsid w:val="00FD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2EDABF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2258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2024-07-10T01:18:00Z</cp:lastPrinted>
  <dcterms:created xsi:type="dcterms:W3CDTF">2025-10-28T06:14:00Z</dcterms:created>
  <dcterms:modified xsi:type="dcterms:W3CDTF">2025-10-28T06:14:00Z</dcterms:modified>
</cp:coreProperties>
</file>