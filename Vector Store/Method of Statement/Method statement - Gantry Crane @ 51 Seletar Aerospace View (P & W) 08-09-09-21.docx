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B53DE4" w:rsidRDefault="00B53DE4">
      <w:pPr>
        <w:rPr>
          <w:sz w:val="24"/>
        </w:rPr>
      </w:pPr>
    </w:p>
    <w:p w:rsidR="006467DA" w:rsidRDefault="00112507">
      <w:pPr>
        <w:rPr>
          <w:sz w:val="24"/>
          <w:lang w:eastAsia="zh-CN"/>
        </w:rPr>
      </w:pPr>
      <w:r>
        <w:rPr>
          <w:sz w:val="24"/>
        </w:rPr>
        <w:t>Date: 08</w:t>
      </w:r>
      <w:bookmarkStart w:id="0" w:name="_GoBack"/>
      <w:bookmarkEnd w:id="0"/>
      <w:r w:rsidR="00FC0D16" w:rsidRPr="00FC0D16">
        <w:rPr>
          <w:sz w:val="24"/>
          <w:vertAlign w:val="superscript"/>
        </w:rPr>
        <w:t>th</w:t>
      </w:r>
      <w:r w:rsidR="00B53DE4">
        <w:rPr>
          <w:sz w:val="24"/>
        </w:rPr>
        <w:t xml:space="preserve"> Sep</w:t>
      </w:r>
      <w:r w:rsidR="00870F15">
        <w:rPr>
          <w:sz w:val="24"/>
        </w:rPr>
        <w:t xml:space="preserve">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Pr="008B0A24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6B74">
        <w:rPr>
          <w:sz w:val="24"/>
          <w:lang w:eastAsia="zh-CN"/>
        </w:rPr>
        <w:t xml:space="preserve">lift up </w:t>
      </w:r>
      <w:r w:rsidR="00FD636A">
        <w:rPr>
          <w:sz w:val="24"/>
          <w:lang w:eastAsia="zh-CN"/>
        </w:rPr>
        <w:t xml:space="preserve">machine </w:t>
      </w:r>
      <w:r w:rsidR="00C159B6">
        <w:rPr>
          <w:sz w:val="24"/>
          <w:lang w:eastAsia="zh-CN"/>
        </w:rPr>
        <w:t>column to 1ft high</w:t>
      </w:r>
      <w:r w:rsidR="004C2E65">
        <w:rPr>
          <w:sz w:val="24"/>
          <w:lang w:eastAsia="zh-CN"/>
        </w:rPr>
        <w:t xml:space="preserve"> by using gantry crane </w:t>
      </w:r>
      <w:r w:rsidR="00C159B6">
        <w:rPr>
          <w:sz w:val="24"/>
          <w:lang w:eastAsia="zh-CN"/>
        </w:rPr>
        <w:t>for engineer to repair, after repairing position back to location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870F1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BA65F8" w:rsidRDefault="00112507" w:rsidP="005948F2">
      <w:pPr>
        <w:rPr>
          <w:sz w:val="24"/>
          <w:lang w:eastAsia="zh-CN"/>
        </w:rPr>
      </w:pPr>
      <w:r>
        <w:rPr>
          <w:sz w:val="24"/>
          <w:lang w:eastAsia="zh-CN"/>
        </w:rPr>
        <w:t>14</w:t>
      </w:r>
      <w:r w:rsidR="00870F15">
        <w:rPr>
          <w:sz w:val="24"/>
          <w:lang w:eastAsia="zh-CN"/>
        </w:rPr>
        <w:t>/09/21</w:t>
      </w:r>
      <w:r w:rsidR="00FC0D16">
        <w:rPr>
          <w:sz w:val="24"/>
          <w:lang w:eastAsia="zh-CN"/>
        </w:rPr>
        <w:t xml:space="preserve">   –   Deliver and set up gantry on site</w:t>
      </w:r>
      <w:r>
        <w:rPr>
          <w:sz w:val="24"/>
          <w:lang w:eastAsia="zh-CN"/>
        </w:rPr>
        <w:t xml:space="preserve"> </w:t>
      </w:r>
    </w:p>
    <w:p w:rsidR="00FC0D16" w:rsidRDefault="00112507" w:rsidP="005948F2">
      <w:pPr>
        <w:rPr>
          <w:sz w:val="24"/>
          <w:lang w:eastAsia="zh-CN"/>
        </w:rPr>
      </w:pPr>
      <w:r>
        <w:rPr>
          <w:sz w:val="24"/>
          <w:lang w:eastAsia="zh-CN"/>
        </w:rPr>
        <w:t>15</w:t>
      </w:r>
      <w:r w:rsidR="00FC0D16">
        <w:rPr>
          <w:sz w:val="24"/>
          <w:lang w:eastAsia="zh-CN"/>
        </w:rPr>
        <w:t xml:space="preserve">/09/21   -   Lift up column for engineer to do repairing job </w:t>
      </w:r>
    </w:p>
    <w:p w:rsidR="00886B74" w:rsidRDefault="00886B74" w:rsidP="005948F2">
      <w:pPr>
        <w:rPr>
          <w:sz w:val="24"/>
          <w:lang w:eastAsia="zh-CN"/>
        </w:rPr>
      </w:pPr>
    </w:p>
    <w:p w:rsidR="00870F15" w:rsidRDefault="00870F15" w:rsidP="005948F2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870F15" w:rsidRDefault="00112507" w:rsidP="005948F2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14/09/21   -   Afternoon schedule </w:t>
      </w:r>
    </w:p>
    <w:p w:rsidR="00112507" w:rsidRPr="00870F15" w:rsidRDefault="00112507" w:rsidP="005948F2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15/09/21   -   9:45 am</w:t>
      </w:r>
    </w:p>
    <w:p w:rsidR="00870F15" w:rsidRPr="00870F15" w:rsidRDefault="00870F15" w:rsidP="005948F2">
      <w:pPr>
        <w:rPr>
          <w:b/>
          <w:sz w:val="32"/>
          <w:szCs w:val="32"/>
          <w:u w:val="single"/>
          <w:lang w:eastAsia="zh-CN"/>
        </w:rPr>
      </w:pPr>
    </w:p>
    <w:p w:rsidR="00886B74" w:rsidRPr="00886B74" w:rsidRDefault="00886B74" w:rsidP="005948F2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Location of Operation</w:t>
      </w:r>
      <w:r w:rsidR="00FC0D16">
        <w:rPr>
          <w:b/>
          <w:sz w:val="32"/>
          <w:szCs w:val="32"/>
          <w:u w:val="single"/>
          <w:lang w:eastAsia="zh-CN"/>
        </w:rPr>
        <w:t xml:space="preserve"> </w:t>
      </w:r>
    </w:p>
    <w:p w:rsidR="00992D3A" w:rsidRDefault="004C2E65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51 Seletar Aerospace View </w:t>
      </w:r>
    </w:p>
    <w:p w:rsidR="00924C12" w:rsidRPr="00886B74" w:rsidRDefault="004C2E65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Pratt &amp; Whitney NGPF Manufacturing Company</w:t>
      </w:r>
      <w:r w:rsidR="00870F15">
        <w:rPr>
          <w:bCs/>
          <w:sz w:val="24"/>
          <w:szCs w:val="24"/>
          <w:lang w:eastAsia="zh-CN"/>
        </w:rPr>
        <w:t xml:space="preserve">               </w:t>
      </w:r>
    </w:p>
    <w:p w:rsidR="00870F15" w:rsidRDefault="00870F1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Pr="00924C12" w:rsidRDefault="009B1025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215B5" w:rsidRDefault="00FC0D1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42E4">
        <w:rPr>
          <w:sz w:val="24"/>
          <w:lang w:eastAsia="zh-CN"/>
        </w:rPr>
        <w:t xml:space="preserve"> x lorry crane</w:t>
      </w:r>
    </w:p>
    <w:p w:rsidR="00C159B6" w:rsidRDefault="00C159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loader</w:t>
      </w:r>
    </w:p>
    <w:p w:rsidR="006467DA" w:rsidRDefault="00C159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gantry crane</w:t>
      </w:r>
    </w:p>
    <w:p w:rsidR="00EF42E4" w:rsidRDefault="00924C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  <w:r w:rsidR="0044589D">
        <w:rPr>
          <w:sz w:val="24"/>
          <w:lang w:eastAsia="zh-CN"/>
        </w:rPr>
        <w:t>/shackle</w:t>
      </w:r>
    </w:p>
    <w:p w:rsidR="00C159B6" w:rsidRDefault="00870F1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6ton</w:t>
      </w:r>
      <w:r w:rsidR="00C159B6">
        <w:rPr>
          <w:sz w:val="24"/>
          <w:lang w:eastAsia="zh-CN"/>
        </w:rPr>
        <w:t xml:space="preserve"> </w:t>
      </w:r>
      <w:r w:rsidR="004C2E65">
        <w:rPr>
          <w:sz w:val="24"/>
          <w:lang w:eastAsia="zh-CN"/>
        </w:rPr>
        <w:t>forklift</w:t>
      </w:r>
    </w:p>
    <w:p w:rsidR="00870F15" w:rsidRDefault="00870F1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3ton battery forklift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9B1025" w:rsidRDefault="009B102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112507" w:rsidRDefault="004215B5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clear all obstacles </w:t>
      </w:r>
      <w:r w:rsidR="00942D92">
        <w:rPr>
          <w:sz w:val="24"/>
          <w:lang w:eastAsia="zh-CN"/>
        </w:rPr>
        <w:t>around working area</w:t>
      </w:r>
      <w:r w:rsidR="00C159B6">
        <w:rPr>
          <w:sz w:val="24"/>
          <w:lang w:eastAsia="zh-CN"/>
        </w:rPr>
        <w:t xml:space="preserve"> for easy access </w:t>
      </w:r>
      <w:r w:rsidR="00625A9F">
        <w:rPr>
          <w:sz w:val="24"/>
          <w:lang w:eastAsia="zh-CN"/>
        </w:rPr>
        <w:t xml:space="preserve">to </w:t>
      </w:r>
      <w:r w:rsidR="00870F15">
        <w:rPr>
          <w:sz w:val="24"/>
          <w:lang w:eastAsia="zh-CN"/>
        </w:rPr>
        <w:t xml:space="preserve">machine </w:t>
      </w:r>
      <w:r w:rsidR="00625A9F">
        <w:rPr>
          <w:sz w:val="24"/>
          <w:lang w:eastAsia="zh-CN"/>
        </w:rPr>
        <w:t>location</w:t>
      </w:r>
    </w:p>
    <w:p w:rsidR="0044589D" w:rsidRPr="00112507" w:rsidRDefault="0044589D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44589D" w:rsidRPr="0044589D" w:rsidRDefault="0044589D" w:rsidP="00BF1F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M</w:t>
      </w:r>
      <w:r w:rsidR="00625A9F">
        <w:rPr>
          <w:bCs/>
          <w:sz w:val="24"/>
          <w:szCs w:val="24"/>
          <w:lang w:eastAsia="zh-CN"/>
        </w:rPr>
        <w:t>.</w:t>
      </w:r>
      <w:r>
        <w:rPr>
          <w:bCs/>
          <w:sz w:val="24"/>
          <w:szCs w:val="24"/>
          <w:lang w:eastAsia="zh-CN"/>
        </w:rPr>
        <w:t>O</w:t>
      </w:r>
      <w:r w:rsidR="00625A9F">
        <w:rPr>
          <w:bCs/>
          <w:sz w:val="24"/>
          <w:szCs w:val="24"/>
          <w:lang w:eastAsia="zh-CN"/>
        </w:rPr>
        <w:t>.</w:t>
      </w:r>
      <w:r>
        <w:rPr>
          <w:bCs/>
          <w:sz w:val="24"/>
          <w:szCs w:val="24"/>
          <w:lang w:eastAsia="zh-CN"/>
        </w:rPr>
        <w:t>M certified lifti</w:t>
      </w:r>
      <w:r w:rsidR="004C2E65">
        <w:rPr>
          <w:bCs/>
          <w:sz w:val="24"/>
          <w:szCs w:val="24"/>
          <w:lang w:eastAsia="zh-CN"/>
        </w:rPr>
        <w:t>ng supervisor, rigger, s</w:t>
      </w:r>
      <w:r w:rsidR="00625A9F">
        <w:rPr>
          <w:bCs/>
          <w:sz w:val="24"/>
          <w:szCs w:val="24"/>
          <w:lang w:eastAsia="zh-CN"/>
        </w:rPr>
        <w:t xml:space="preserve">ignalman, lorry loader </w:t>
      </w:r>
      <w:r w:rsidR="004C2E65">
        <w:rPr>
          <w:bCs/>
          <w:sz w:val="24"/>
          <w:szCs w:val="24"/>
          <w:lang w:eastAsia="zh-CN"/>
        </w:rPr>
        <w:t>and forklift operator</w:t>
      </w:r>
      <w:r>
        <w:rPr>
          <w:bCs/>
          <w:sz w:val="24"/>
          <w:szCs w:val="24"/>
          <w:lang w:eastAsia="zh-CN"/>
        </w:rPr>
        <w:t xml:space="preserve"> will be in</w:t>
      </w:r>
      <w:r w:rsidR="004C2E65">
        <w:rPr>
          <w:bCs/>
          <w:sz w:val="24"/>
          <w:szCs w:val="24"/>
          <w:lang w:eastAsia="zh-CN"/>
        </w:rPr>
        <w:t>volved in this operation</w:t>
      </w:r>
    </w:p>
    <w:p w:rsidR="00C159B6" w:rsidRDefault="00C159B6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9B1025" w:rsidRDefault="009B1025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467DA" w:rsidRDefault="006467DA" w:rsidP="009B102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C159B6">
        <w:rPr>
          <w:sz w:val="24"/>
          <w:lang w:eastAsia="zh-CN"/>
        </w:rPr>
        <w:t xml:space="preserve">safety </w:t>
      </w:r>
      <w:r w:rsidR="00C159B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3C6845" w:rsidRPr="009B1025" w:rsidRDefault="003C6845" w:rsidP="009B1025">
      <w:pPr>
        <w:rPr>
          <w:sz w:val="24"/>
          <w:lang w:eastAsia="zh-CN"/>
        </w:rPr>
      </w:pPr>
      <w:r>
        <w:rPr>
          <w:sz w:val="24"/>
          <w:lang w:eastAsia="zh-CN"/>
        </w:rPr>
        <w:t>Lifting operation are supervise by M</w:t>
      </w:r>
      <w:r w:rsidR="00625A9F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25A9F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supervisor, rigger and signalman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9751EF" w:rsidRDefault="006467DA" w:rsidP="009751E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C159B6" w:rsidRDefault="00C159B6" w:rsidP="00FD636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gantry crane from low loader</w:t>
      </w:r>
    </w:p>
    <w:p w:rsidR="00C159B6" w:rsidRDefault="00C159B6" w:rsidP="00FD636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into production area</w:t>
      </w:r>
    </w:p>
    <w:p w:rsidR="0099046A" w:rsidRDefault="00625A9F" w:rsidP="00FD636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</w:t>
      </w:r>
      <w:r w:rsidR="00FD636A">
        <w:rPr>
          <w:sz w:val="24"/>
          <w:lang w:eastAsia="zh-CN"/>
        </w:rPr>
        <w:t xml:space="preserve"> up of gantry </w:t>
      </w:r>
      <w:r w:rsidR="003B25B8">
        <w:rPr>
          <w:sz w:val="24"/>
          <w:lang w:eastAsia="zh-CN"/>
        </w:rPr>
        <w:t>structure at</w:t>
      </w:r>
      <w:r w:rsidR="004B4A56">
        <w:rPr>
          <w:sz w:val="24"/>
          <w:lang w:eastAsia="zh-CN"/>
        </w:rPr>
        <w:t xml:space="preserve"> location</w:t>
      </w:r>
    </w:p>
    <w:p w:rsidR="00942D92" w:rsidRPr="00942D92" w:rsidRDefault="00625A9F" w:rsidP="00942D9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</w:t>
      </w:r>
      <w:r w:rsidR="009D3ED3">
        <w:rPr>
          <w:sz w:val="24"/>
          <w:lang w:eastAsia="zh-CN"/>
        </w:rPr>
        <w:t xml:space="preserve"> sling onto column</w:t>
      </w:r>
      <w:r w:rsidR="00084507">
        <w:rPr>
          <w:sz w:val="24"/>
          <w:lang w:eastAsia="zh-CN"/>
        </w:rPr>
        <w:t xml:space="preserve"> lifting point</w:t>
      </w:r>
      <w:r w:rsidR="008B7B9D">
        <w:rPr>
          <w:sz w:val="24"/>
          <w:lang w:eastAsia="zh-CN"/>
        </w:rPr>
        <w:t xml:space="preserve"> </w:t>
      </w:r>
      <w:r w:rsidR="002D175A">
        <w:rPr>
          <w:sz w:val="24"/>
          <w:lang w:eastAsia="zh-CN"/>
        </w:rPr>
        <w:t xml:space="preserve">and secured </w:t>
      </w:r>
      <w:r w:rsidR="008B7B9D">
        <w:rPr>
          <w:sz w:val="24"/>
          <w:lang w:eastAsia="zh-CN"/>
        </w:rPr>
        <w:t>onto gantry crane</w:t>
      </w:r>
    </w:p>
    <w:p w:rsidR="00975B7C" w:rsidRPr="002D175A" w:rsidRDefault="00565ECE" w:rsidP="002D175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 up column </w:t>
      </w:r>
      <w:r w:rsidR="008B7B9D">
        <w:rPr>
          <w:sz w:val="24"/>
          <w:lang w:eastAsia="zh-CN"/>
        </w:rPr>
        <w:t>to the required height</w:t>
      </w:r>
    </w:p>
    <w:p w:rsidR="002D175A" w:rsidRDefault="00625A9F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</w:t>
      </w:r>
      <w:r w:rsidR="002D175A">
        <w:rPr>
          <w:sz w:val="24"/>
          <w:lang w:eastAsia="zh-CN"/>
        </w:rPr>
        <w:t>nsert</w:t>
      </w:r>
      <w:r w:rsidR="00975B7C">
        <w:rPr>
          <w:sz w:val="24"/>
          <w:lang w:eastAsia="zh-CN"/>
        </w:rPr>
        <w:t xml:space="preserve"> wooden block </w:t>
      </w:r>
      <w:r w:rsidR="002D175A">
        <w:rPr>
          <w:sz w:val="24"/>
          <w:lang w:eastAsia="zh-CN"/>
        </w:rPr>
        <w:t>onto column bed to stabilize it</w:t>
      </w:r>
    </w:p>
    <w:p w:rsidR="008B7B9D" w:rsidRDefault="002D175A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Engineer to </w:t>
      </w:r>
      <w:r w:rsidR="002A0976">
        <w:rPr>
          <w:sz w:val="24"/>
          <w:lang w:eastAsia="zh-CN"/>
        </w:rPr>
        <w:t>do</w:t>
      </w:r>
      <w:r w:rsidR="00975B7C">
        <w:rPr>
          <w:sz w:val="24"/>
          <w:lang w:eastAsia="zh-CN"/>
        </w:rPr>
        <w:t xml:space="preserve"> repairing </w:t>
      </w:r>
      <w:r w:rsidR="002A0976">
        <w:rPr>
          <w:sz w:val="24"/>
          <w:lang w:eastAsia="zh-CN"/>
        </w:rPr>
        <w:t>work on the column</w:t>
      </w:r>
    </w:p>
    <w:p w:rsidR="002A0976" w:rsidRPr="00975B7C" w:rsidRDefault="002A0976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repairing, install back onto machine</w:t>
      </w:r>
    </w:p>
    <w:p w:rsidR="0044589D" w:rsidRPr="00FD636A" w:rsidRDefault="0044589D" w:rsidP="00FD636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203619" w:rsidP="002036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123D" w:rsidRDefault="0047123D">
      <w:r>
        <w:separator/>
      </w:r>
    </w:p>
  </w:endnote>
  <w:endnote w:type="continuationSeparator" w:id="0">
    <w:p w:rsidR="0047123D" w:rsidRDefault="00471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1250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1250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123D" w:rsidRDefault="0047123D">
      <w:r>
        <w:separator/>
      </w:r>
    </w:p>
  </w:footnote>
  <w:footnote w:type="continuationSeparator" w:id="0">
    <w:p w:rsidR="0047123D" w:rsidRDefault="0047123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589D" w:rsidRDefault="0044589D">
    <w:pPr>
      <w:pStyle w:val="Header"/>
      <w:jc w:val="center"/>
      <w:rPr>
        <w:b/>
        <w:sz w:val="26"/>
      </w:rPr>
    </w:pPr>
  </w:p>
  <w:p w:rsidR="0044589D" w:rsidRDefault="0044589D">
    <w:pPr>
      <w:pStyle w:val="Header"/>
      <w:jc w:val="center"/>
      <w:rPr>
        <w:b/>
        <w:sz w:val="26"/>
      </w:rPr>
    </w:pPr>
  </w:p>
  <w:p w:rsidR="0044589D" w:rsidRDefault="0044589D">
    <w:pPr>
      <w:pStyle w:val="Header"/>
      <w:jc w:val="center"/>
      <w:rPr>
        <w:b/>
        <w:sz w:val="26"/>
      </w:rPr>
    </w:pPr>
  </w:p>
  <w:p w:rsidR="006467DA" w:rsidRDefault="0047123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870F15">
    <w:pPr>
      <w:pStyle w:val="Header"/>
      <w:jc w:val="center"/>
    </w:pPr>
    <w:r>
      <w:t>Tel</w:t>
    </w:r>
    <w:r w:rsidR="006467DA">
      <w:t xml:space="preserve">: </w:t>
    </w:r>
    <w:r w:rsidR="004215B5">
      <w:t>6</w:t>
    </w:r>
    <w:r w:rsidR="006467DA">
      <w:t xml:space="preserve">2824175, </w:t>
    </w:r>
    <w:r w:rsidR="004215B5">
      <w:t>6</w:t>
    </w:r>
    <w:r w:rsidR="006467DA">
      <w:t xml:space="preserve">2828203, </w:t>
    </w:r>
    <w:r w:rsidR="004215B5">
      <w:t>6</w:t>
    </w:r>
    <w:r>
      <w:t>2826020, Fax</w:t>
    </w:r>
    <w:r w:rsidR="006467DA">
      <w:t xml:space="preserve">: </w:t>
    </w:r>
    <w:r w:rsidR="004215B5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47123D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70F15">
    <w:pPr>
      <w:pStyle w:val="Header"/>
      <w:jc w:val="center"/>
      <w:rPr>
        <w:sz w:val="22"/>
      </w:rPr>
    </w:pPr>
    <w:r>
      <w:rPr>
        <w:sz w:val="22"/>
      </w:rPr>
      <w:t>e-mail</w:t>
    </w:r>
    <w:r w:rsidR="004215B5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4EC0"/>
    <w:rsid w:val="00022FC1"/>
    <w:rsid w:val="00045F6F"/>
    <w:rsid w:val="00057FF4"/>
    <w:rsid w:val="0007152C"/>
    <w:rsid w:val="00083372"/>
    <w:rsid w:val="00084507"/>
    <w:rsid w:val="000C68D5"/>
    <w:rsid w:val="000D3C89"/>
    <w:rsid w:val="000D3F7C"/>
    <w:rsid w:val="00112507"/>
    <w:rsid w:val="001268A8"/>
    <w:rsid w:val="00136332"/>
    <w:rsid w:val="00141D73"/>
    <w:rsid w:val="001F5380"/>
    <w:rsid w:val="00203619"/>
    <w:rsid w:val="00241657"/>
    <w:rsid w:val="00257C21"/>
    <w:rsid w:val="002A0976"/>
    <w:rsid w:val="002D175A"/>
    <w:rsid w:val="00343F6F"/>
    <w:rsid w:val="00346FBC"/>
    <w:rsid w:val="003672B9"/>
    <w:rsid w:val="00397C57"/>
    <w:rsid w:val="003B25B8"/>
    <w:rsid w:val="003C43A5"/>
    <w:rsid w:val="003C6845"/>
    <w:rsid w:val="003D3BEA"/>
    <w:rsid w:val="004215B5"/>
    <w:rsid w:val="00430A49"/>
    <w:rsid w:val="0044589D"/>
    <w:rsid w:val="00466C7A"/>
    <w:rsid w:val="0047123D"/>
    <w:rsid w:val="00481420"/>
    <w:rsid w:val="004A0664"/>
    <w:rsid w:val="004B4A56"/>
    <w:rsid w:val="004C2E65"/>
    <w:rsid w:val="004D66B4"/>
    <w:rsid w:val="005333BC"/>
    <w:rsid w:val="005400C2"/>
    <w:rsid w:val="00565ECE"/>
    <w:rsid w:val="00571E42"/>
    <w:rsid w:val="00575DF6"/>
    <w:rsid w:val="00586C5A"/>
    <w:rsid w:val="005948F2"/>
    <w:rsid w:val="00624072"/>
    <w:rsid w:val="00625A9F"/>
    <w:rsid w:val="00634800"/>
    <w:rsid w:val="006467DA"/>
    <w:rsid w:val="00663BC0"/>
    <w:rsid w:val="006E6E3F"/>
    <w:rsid w:val="006F676C"/>
    <w:rsid w:val="00735210"/>
    <w:rsid w:val="00742D33"/>
    <w:rsid w:val="007F3186"/>
    <w:rsid w:val="00840D53"/>
    <w:rsid w:val="00870F15"/>
    <w:rsid w:val="008727A1"/>
    <w:rsid w:val="00886B74"/>
    <w:rsid w:val="00895D5D"/>
    <w:rsid w:val="0089628B"/>
    <w:rsid w:val="008B0A24"/>
    <w:rsid w:val="008B2FDE"/>
    <w:rsid w:val="008B7B9D"/>
    <w:rsid w:val="00924C12"/>
    <w:rsid w:val="00927E44"/>
    <w:rsid w:val="00933FF0"/>
    <w:rsid w:val="00942D92"/>
    <w:rsid w:val="009464D9"/>
    <w:rsid w:val="00971AE8"/>
    <w:rsid w:val="009751EF"/>
    <w:rsid w:val="009752E8"/>
    <w:rsid w:val="00975B7C"/>
    <w:rsid w:val="0099046A"/>
    <w:rsid w:val="00991632"/>
    <w:rsid w:val="00992D3A"/>
    <w:rsid w:val="00994D2E"/>
    <w:rsid w:val="009B1025"/>
    <w:rsid w:val="009D3ED3"/>
    <w:rsid w:val="00A008E9"/>
    <w:rsid w:val="00A04566"/>
    <w:rsid w:val="00A1115F"/>
    <w:rsid w:val="00A20360"/>
    <w:rsid w:val="00A72E97"/>
    <w:rsid w:val="00A84205"/>
    <w:rsid w:val="00A93B6F"/>
    <w:rsid w:val="00AB583B"/>
    <w:rsid w:val="00B53DE4"/>
    <w:rsid w:val="00B8338A"/>
    <w:rsid w:val="00BA65F8"/>
    <w:rsid w:val="00BB6AAC"/>
    <w:rsid w:val="00BF1F53"/>
    <w:rsid w:val="00C159B6"/>
    <w:rsid w:val="00C91358"/>
    <w:rsid w:val="00C953F4"/>
    <w:rsid w:val="00C95881"/>
    <w:rsid w:val="00D71A56"/>
    <w:rsid w:val="00DB098E"/>
    <w:rsid w:val="00E76DB5"/>
    <w:rsid w:val="00EC1220"/>
    <w:rsid w:val="00EC37A1"/>
    <w:rsid w:val="00ED66CA"/>
    <w:rsid w:val="00EF42E4"/>
    <w:rsid w:val="00EF789A"/>
    <w:rsid w:val="00F1378E"/>
    <w:rsid w:val="00F24D61"/>
    <w:rsid w:val="00F36CE9"/>
    <w:rsid w:val="00FC0D16"/>
    <w:rsid w:val="00FD636A"/>
    <w:rsid w:val="00FE7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15</TotalTime>
  <Pages>1</Pages>
  <Words>280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1879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2018-12-04T04:55:00Z</cp:lastPrinted>
  <dcterms:created xsi:type="dcterms:W3CDTF">2021-08-26T01:01:00Z</dcterms:created>
  <dcterms:modified xsi:type="dcterms:W3CDTF">2021-09-08T03:09:00Z</dcterms:modified>
</cp:coreProperties>
</file>