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9F1FA1">
      <w:pPr>
        <w:rPr>
          <w:sz w:val="24"/>
          <w:lang w:eastAsia="zh-CN"/>
        </w:rPr>
      </w:pPr>
      <w:r>
        <w:rPr>
          <w:sz w:val="24"/>
        </w:rPr>
        <w:t>Date: 03</w:t>
      </w:r>
      <w:r w:rsidRPr="009F1FA1">
        <w:rPr>
          <w:sz w:val="24"/>
          <w:vertAlign w:val="superscript"/>
        </w:rPr>
        <w:t>rd</w:t>
      </w:r>
      <w:r>
        <w:rPr>
          <w:sz w:val="24"/>
        </w:rPr>
        <w:t xml:space="preserve"> Oct</w:t>
      </w:r>
      <w:r w:rsidR="0013505D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C44438" w:rsidP="001350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machine to</w:t>
      </w:r>
      <w:r w:rsidR="007A245E">
        <w:rPr>
          <w:sz w:val="24"/>
          <w:lang w:eastAsia="zh-CN"/>
        </w:rPr>
        <w:t xml:space="preserve">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13505D" w:rsidRPr="00C44438" w:rsidRDefault="00C4443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PC-460 CNC Milling </w:t>
      </w:r>
    </w:p>
    <w:p w:rsidR="00C44438" w:rsidRDefault="00C444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2002 x 1250 x 1933 mm</w:t>
      </w:r>
    </w:p>
    <w:p w:rsidR="0013505D" w:rsidRPr="00C44438" w:rsidRDefault="00C444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</w:t>
      </w:r>
      <w:r w:rsidR="0013505D">
        <w:rPr>
          <w:bCs/>
          <w:sz w:val="24"/>
          <w:szCs w:val="24"/>
          <w:lang w:eastAsia="zh-CN"/>
        </w:rPr>
        <w:t>00 kg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F1FA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22/10</w:t>
      </w:r>
      <w:bookmarkStart w:id="0" w:name="_GoBack"/>
      <w:bookmarkEnd w:id="0"/>
      <w:r w:rsidR="00C44438">
        <w:rPr>
          <w:bCs/>
          <w:sz w:val="24"/>
          <w:szCs w:val="24"/>
          <w:lang w:eastAsia="zh-CN"/>
        </w:rPr>
        <w:t xml:space="preserve">/22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C44438">
        <w:t>3013 Bedok Industrial Pk E</w:t>
      </w:r>
      <w:r w:rsidR="005A026C">
        <w:t xml:space="preserve"> #03-</w:t>
      </w:r>
      <w:r w:rsidR="00C44438">
        <w:t>21</w:t>
      </w:r>
      <w:r w:rsidR="005A026C">
        <w:t>38</w:t>
      </w:r>
    </w:p>
    <w:p w:rsidR="00B85262" w:rsidRPr="004872DF" w:rsidRDefault="00C44438" w:rsidP="004872DF">
      <w:pPr>
        <w:pStyle w:val="Heading4"/>
      </w:pPr>
      <w:r>
        <w:t>LTTY</w:t>
      </w:r>
      <w:r w:rsidR="005A026C">
        <w:t xml:space="preserve"> </w:t>
      </w:r>
      <w:r w:rsidR="001304A6">
        <w:t>Engineering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373A8D" w:rsidRDefault="00C444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036DC1" w:rsidRDefault="00036DC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mobile/lorry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5A026C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308" w:rsidRDefault="00C93308">
      <w:r>
        <w:separator/>
      </w:r>
    </w:p>
  </w:endnote>
  <w:endnote w:type="continuationSeparator" w:id="0">
    <w:p w:rsidR="00C93308" w:rsidRDefault="00C9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1F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1FA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308" w:rsidRDefault="00C93308">
      <w:r>
        <w:separator/>
      </w:r>
    </w:p>
  </w:footnote>
  <w:footnote w:type="continuationSeparator" w:id="0">
    <w:p w:rsidR="00C93308" w:rsidRDefault="00C93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933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9330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07EA7"/>
    <w:multiLevelType w:val="hybridMultilevel"/>
    <w:tmpl w:val="994803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36DC1"/>
    <w:rsid w:val="000560F9"/>
    <w:rsid w:val="00060982"/>
    <w:rsid w:val="000747A8"/>
    <w:rsid w:val="00093A2F"/>
    <w:rsid w:val="000A4B74"/>
    <w:rsid w:val="000A77B9"/>
    <w:rsid w:val="000B2F2C"/>
    <w:rsid w:val="001304A6"/>
    <w:rsid w:val="00132211"/>
    <w:rsid w:val="0013505D"/>
    <w:rsid w:val="00141C71"/>
    <w:rsid w:val="00141CF9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356"/>
    <w:rsid w:val="004949D8"/>
    <w:rsid w:val="00495727"/>
    <w:rsid w:val="004B0BEA"/>
    <w:rsid w:val="004D2395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9F1FA1"/>
    <w:rsid w:val="00A04987"/>
    <w:rsid w:val="00A46072"/>
    <w:rsid w:val="00A96A93"/>
    <w:rsid w:val="00AC4808"/>
    <w:rsid w:val="00AD4C31"/>
    <w:rsid w:val="00AE44FA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4438"/>
    <w:rsid w:val="00C93308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71885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D6F28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2022-10-03T03:02:00Z</cp:lastPrinted>
  <dcterms:created xsi:type="dcterms:W3CDTF">2022-09-23T01:35:00Z</dcterms:created>
  <dcterms:modified xsi:type="dcterms:W3CDTF">2022-10-03T03:02:00Z</dcterms:modified>
</cp:coreProperties>
</file>