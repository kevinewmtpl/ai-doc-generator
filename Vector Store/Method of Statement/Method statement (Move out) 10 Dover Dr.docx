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04D72EA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42AF57C" w14:textId="77777777" w:rsidR="00397947" w:rsidRDefault="00397947">
      <w:pPr>
        <w:rPr>
          <w:sz w:val="24"/>
        </w:rPr>
      </w:pPr>
    </w:p>
    <w:p w14:paraId="39D4B527" w14:textId="10B468F3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209D3">
        <w:rPr>
          <w:sz w:val="24"/>
        </w:rPr>
        <w:t>1</w:t>
      </w:r>
      <w:r w:rsidR="00142890">
        <w:rPr>
          <w:sz w:val="24"/>
        </w:rPr>
        <w:t>4</w:t>
      </w:r>
      <w:r w:rsidR="00142890" w:rsidRPr="00142890">
        <w:rPr>
          <w:sz w:val="24"/>
          <w:vertAlign w:val="superscript"/>
        </w:rPr>
        <w:t>th</w:t>
      </w:r>
      <w:r w:rsidR="00142890">
        <w:rPr>
          <w:sz w:val="24"/>
        </w:rPr>
        <w:t xml:space="preserve"> Mar </w:t>
      </w:r>
      <w:r w:rsidR="00E209D3">
        <w:rPr>
          <w:sz w:val="24"/>
          <w:lang w:eastAsia="zh-CN"/>
        </w:rPr>
        <w:t>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1D8D6EA3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541F8D">
        <w:rPr>
          <w:sz w:val="24"/>
          <w:lang w:eastAsia="zh-CN"/>
        </w:rPr>
        <w:t xml:space="preserve"> 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 xml:space="preserve">from </w:t>
      </w:r>
      <w:r w:rsidR="00541F8D">
        <w:rPr>
          <w:sz w:val="24"/>
          <w:lang w:eastAsia="zh-CN"/>
        </w:rPr>
        <w:t>workshop</w:t>
      </w:r>
      <w:r w:rsidR="002409DA">
        <w:rPr>
          <w:sz w:val="24"/>
          <w:lang w:eastAsia="zh-CN"/>
        </w:rPr>
        <w:t xml:space="preserve"> to loading </w:t>
      </w:r>
      <w:r w:rsidR="00934DA5">
        <w:rPr>
          <w:sz w:val="24"/>
          <w:lang w:eastAsia="zh-CN"/>
        </w:rPr>
        <w:t>area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541F8D">
        <w:rPr>
          <w:sz w:val="24"/>
          <w:lang w:eastAsia="zh-CN"/>
        </w:rPr>
        <w:t xml:space="preserve">lorry crane to </w:t>
      </w:r>
      <w:r w:rsidR="0067058F">
        <w:rPr>
          <w:sz w:val="24"/>
          <w:lang w:eastAsia="zh-CN"/>
        </w:rPr>
        <w:t xml:space="preserve">hoist </w:t>
      </w:r>
      <w:r w:rsidR="00E61B18">
        <w:rPr>
          <w:sz w:val="24"/>
          <w:lang w:eastAsia="zh-CN"/>
        </w:rPr>
        <w:t xml:space="preserve">up </w:t>
      </w:r>
      <w:r w:rsidR="00541F8D">
        <w:rPr>
          <w:sz w:val="24"/>
          <w:lang w:eastAsia="zh-CN"/>
        </w:rPr>
        <w:t xml:space="preserve">and load </w:t>
      </w:r>
      <w:r w:rsidR="00D412F5">
        <w:rPr>
          <w:sz w:val="24"/>
          <w:lang w:eastAsia="zh-CN"/>
        </w:rPr>
        <w:t xml:space="preserve">onto </w:t>
      </w:r>
      <w:r w:rsidR="00541F8D">
        <w:rPr>
          <w:sz w:val="24"/>
          <w:lang w:eastAsia="zh-CN"/>
        </w:rPr>
        <w:t xml:space="preserve">lorry chassis 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58AE900" w14:textId="1E604E3A" w:rsidR="00F5198A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442DAE9" w14:textId="1042AD56" w:rsidR="00E209D3" w:rsidRDefault="00142890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Mill E500U</w:t>
      </w:r>
    </w:p>
    <w:p w14:paraId="532C1C19" w14:textId="3614E74A" w:rsidR="00142890" w:rsidRDefault="00142890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2650 x 3300 x 2450 mm</w:t>
      </w:r>
    </w:p>
    <w:p w14:paraId="3AB4C4D1" w14:textId="4F6D6339" w:rsidR="00142890" w:rsidRPr="00E209D3" w:rsidRDefault="00142890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6, 030 kg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72867B8D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142890">
        <w:rPr>
          <w:sz w:val="24"/>
          <w:lang w:eastAsia="zh-CN"/>
        </w:rPr>
        <w:t>ed</w:t>
      </w:r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7B8CD56" w14:textId="078D5726" w:rsidR="00F5198A" w:rsidRPr="002409DA" w:rsidRDefault="00142890">
      <w:pPr>
        <w:rPr>
          <w:sz w:val="24"/>
          <w:lang w:eastAsia="zh-CN"/>
        </w:rPr>
      </w:pPr>
      <w:r>
        <w:rPr>
          <w:sz w:val="24"/>
          <w:lang w:eastAsia="zh-CN"/>
        </w:rPr>
        <w:t>27-28/03/25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320F832B" w:rsidR="00E72EB6" w:rsidRDefault="0014289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A5B33C1" w14:textId="77777777" w:rsidR="00397947" w:rsidRPr="003A6EE4" w:rsidRDefault="00397947" w:rsidP="0039794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Institute of Technology</w:t>
      </w:r>
    </w:p>
    <w:p w14:paraId="503934ED" w14:textId="2F1893A1" w:rsidR="00142890" w:rsidRDefault="00142890" w:rsidP="00142890">
      <w:pPr>
        <w:pStyle w:val="Heading4"/>
      </w:pPr>
      <w:r>
        <w:t>10 Dover Dr</w:t>
      </w:r>
    </w:p>
    <w:p w14:paraId="4278AC71" w14:textId="77777777" w:rsidR="00142890" w:rsidRDefault="00142890" w:rsidP="001D45A5">
      <w:pPr>
        <w:pStyle w:val="Heading4"/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127CB74" w14:textId="61F84637" w:rsidR="00FD6726" w:rsidRDefault="0014289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2 x </w:t>
      </w:r>
      <w:r w:rsidR="002409DA"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>rry crane</w:t>
      </w:r>
      <w:r w:rsidR="00E209D3">
        <w:rPr>
          <w:bCs/>
          <w:sz w:val="24"/>
          <w:lang w:eastAsia="zh-CN"/>
        </w:rPr>
        <w:t xml:space="preserve"> </w:t>
      </w:r>
    </w:p>
    <w:p w14:paraId="6EB4C9AD" w14:textId="3A4D4B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0718A13B" w14:textId="6BD4866D" w:rsidR="00142890" w:rsidRDefault="001428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1681CA6F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5222CA89" w14:textId="08A5F03F" w:rsidR="00142890" w:rsidRDefault="001428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pcs 4 x 8ft metal plate (</w:t>
      </w:r>
      <w:r w:rsidR="009D7283">
        <w:rPr>
          <w:sz w:val="24"/>
          <w:lang w:eastAsia="zh-CN"/>
        </w:rPr>
        <w:t>to lay out for uneven ground)</w:t>
      </w:r>
    </w:p>
    <w:p w14:paraId="0C3FC12B" w14:textId="05D19692" w:rsidR="00111E78" w:rsidRDefault="001428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PVC sheet</w:t>
      </w:r>
      <w:r w:rsidR="002409DA">
        <w:rPr>
          <w:sz w:val="24"/>
          <w:lang w:eastAsia="zh-CN"/>
        </w:rPr>
        <w:t>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 w:rsidR="002409DA"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18E47DA2" w14:textId="77777777" w:rsidR="00397947" w:rsidRDefault="0039794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50744E16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F926D1C" w14:textId="77777777" w:rsidR="0014289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 xml:space="preserve">obstacle on crane parking </w:t>
      </w:r>
    </w:p>
    <w:p w14:paraId="17F60143" w14:textId="1F70870B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60D9E5F" w14:textId="77777777" w:rsidR="00E209D3" w:rsidRDefault="00E209D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1381808D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2051233" w14:textId="77777777" w:rsidR="00397947" w:rsidRDefault="0039794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and lifting in operation signage</w:t>
      </w:r>
    </w:p>
    <w:p w14:paraId="3985414F" w14:textId="193504C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69022DB4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68D0D14A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3C36FAB0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 xml:space="preserve">machine onto </w:t>
      </w:r>
      <w:r w:rsidR="00397947">
        <w:rPr>
          <w:sz w:val="24"/>
          <w:lang w:eastAsia="zh-CN"/>
        </w:rPr>
        <w:t>lorry chassis</w:t>
      </w:r>
    </w:p>
    <w:p w14:paraId="731790A1" w14:textId="77777777"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2B63A815" w14:textId="77777777" w:rsidR="00397947" w:rsidRDefault="00F5198A" w:rsidP="00E209D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9021F8">
        <w:rPr>
          <w:sz w:val="24"/>
          <w:lang w:eastAsia="zh-CN"/>
        </w:rPr>
        <w:t xml:space="preserve">strapping belt </w:t>
      </w:r>
      <w:r w:rsidR="00E9246C">
        <w:rPr>
          <w:sz w:val="24"/>
          <w:lang w:eastAsia="zh-CN"/>
        </w:rPr>
        <w:t>prior to moving out of customer premise</w:t>
      </w:r>
    </w:p>
    <w:p w14:paraId="789D47A2" w14:textId="4885CF73" w:rsidR="009021F8" w:rsidRPr="00E209D3" w:rsidRDefault="00397947" w:rsidP="00E209D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location </w:t>
      </w:r>
      <w:r w:rsidR="00E9246C">
        <w:rPr>
          <w:sz w:val="24"/>
          <w:lang w:eastAsia="zh-CN"/>
        </w:rPr>
        <w:t xml:space="preserve"> </w:t>
      </w:r>
      <w:r w:rsidR="009021F8" w:rsidRPr="00E209D3">
        <w:rPr>
          <w:sz w:val="24"/>
          <w:lang w:eastAsia="zh-CN"/>
        </w:rPr>
        <w:t xml:space="preserve"> </w:t>
      </w:r>
    </w:p>
    <w:p w14:paraId="32F7554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231598" w14:textId="77777777" w:rsidR="00426356" w:rsidRDefault="00426356">
      <w:r>
        <w:separator/>
      </w:r>
    </w:p>
  </w:endnote>
  <w:endnote w:type="continuationSeparator" w:id="0">
    <w:p w14:paraId="1851E6DB" w14:textId="77777777" w:rsidR="00426356" w:rsidRDefault="00426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9FF067" w14:textId="77777777" w:rsidR="00426356" w:rsidRDefault="00426356">
      <w:r>
        <w:separator/>
      </w:r>
    </w:p>
  </w:footnote>
  <w:footnote w:type="continuationSeparator" w:id="0">
    <w:p w14:paraId="42F421CC" w14:textId="77777777" w:rsidR="00426356" w:rsidRDefault="00426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26" w14:textId="6605993F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   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41D4A"/>
    <w:rsid w:val="00047D9C"/>
    <w:rsid w:val="0005684E"/>
    <w:rsid w:val="0007152C"/>
    <w:rsid w:val="00090D64"/>
    <w:rsid w:val="00094D4F"/>
    <w:rsid w:val="000963B7"/>
    <w:rsid w:val="000A4E07"/>
    <w:rsid w:val="000B270C"/>
    <w:rsid w:val="000C68D5"/>
    <w:rsid w:val="000D3C89"/>
    <w:rsid w:val="000D3F7C"/>
    <w:rsid w:val="000E0C67"/>
    <w:rsid w:val="00111E78"/>
    <w:rsid w:val="00112FD3"/>
    <w:rsid w:val="001218B2"/>
    <w:rsid w:val="001268A8"/>
    <w:rsid w:val="001362B6"/>
    <w:rsid w:val="00140D68"/>
    <w:rsid w:val="00141D73"/>
    <w:rsid w:val="00142890"/>
    <w:rsid w:val="00144C6C"/>
    <w:rsid w:val="00152BC8"/>
    <w:rsid w:val="00155DE2"/>
    <w:rsid w:val="0017369C"/>
    <w:rsid w:val="00183C4E"/>
    <w:rsid w:val="00192797"/>
    <w:rsid w:val="001C259A"/>
    <w:rsid w:val="001C50B5"/>
    <w:rsid w:val="001C572E"/>
    <w:rsid w:val="001D45A5"/>
    <w:rsid w:val="00201D8B"/>
    <w:rsid w:val="00206BD9"/>
    <w:rsid w:val="00211F1E"/>
    <w:rsid w:val="00215983"/>
    <w:rsid w:val="0021768B"/>
    <w:rsid w:val="002409DA"/>
    <w:rsid w:val="00245EDD"/>
    <w:rsid w:val="00251AD9"/>
    <w:rsid w:val="00257C21"/>
    <w:rsid w:val="002A548B"/>
    <w:rsid w:val="0030317F"/>
    <w:rsid w:val="00321127"/>
    <w:rsid w:val="00333DB7"/>
    <w:rsid w:val="00375E51"/>
    <w:rsid w:val="00397947"/>
    <w:rsid w:val="003A0A0C"/>
    <w:rsid w:val="003A6EE4"/>
    <w:rsid w:val="003C0156"/>
    <w:rsid w:val="003D5FEC"/>
    <w:rsid w:val="003D64C1"/>
    <w:rsid w:val="003D79A3"/>
    <w:rsid w:val="00401119"/>
    <w:rsid w:val="00426356"/>
    <w:rsid w:val="00441863"/>
    <w:rsid w:val="00456295"/>
    <w:rsid w:val="00466C7A"/>
    <w:rsid w:val="004744DC"/>
    <w:rsid w:val="00483FC9"/>
    <w:rsid w:val="004C1FD3"/>
    <w:rsid w:val="004C7E81"/>
    <w:rsid w:val="00501090"/>
    <w:rsid w:val="0051193E"/>
    <w:rsid w:val="005155AF"/>
    <w:rsid w:val="00517B4E"/>
    <w:rsid w:val="005226B3"/>
    <w:rsid w:val="005366A1"/>
    <w:rsid w:val="00541F8D"/>
    <w:rsid w:val="005463C4"/>
    <w:rsid w:val="005740F3"/>
    <w:rsid w:val="0057657F"/>
    <w:rsid w:val="00590402"/>
    <w:rsid w:val="005955A7"/>
    <w:rsid w:val="005963F0"/>
    <w:rsid w:val="005B54EC"/>
    <w:rsid w:val="005B66B6"/>
    <w:rsid w:val="005C367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B49F8"/>
    <w:rsid w:val="006C647D"/>
    <w:rsid w:val="006D1EB7"/>
    <w:rsid w:val="006D45B3"/>
    <w:rsid w:val="006F0847"/>
    <w:rsid w:val="006F12DE"/>
    <w:rsid w:val="006F2F0C"/>
    <w:rsid w:val="007036E3"/>
    <w:rsid w:val="00713F4B"/>
    <w:rsid w:val="007534E4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8D54EA"/>
    <w:rsid w:val="009021F8"/>
    <w:rsid w:val="00934DA5"/>
    <w:rsid w:val="00964ED6"/>
    <w:rsid w:val="00971AE8"/>
    <w:rsid w:val="0097276B"/>
    <w:rsid w:val="0099046A"/>
    <w:rsid w:val="009A18A9"/>
    <w:rsid w:val="009A228D"/>
    <w:rsid w:val="009A4C93"/>
    <w:rsid w:val="009D0612"/>
    <w:rsid w:val="009D1143"/>
    <w:rsid w:val="009D5995"/>
    <w:rsid w:val="009D7283"/>
    <w:rsid w:val="009E31F4"/>
    <w:rsid w:val="009F4FEB"/>
    <w:rsid w:val="00A0386F"/>
    <w:rsid w:val="00A16D21"/>
    <w:rsid w:val="00A2540E"/>
    <w:rsid w:val="00A4691E"/>
    <w:rsid w:val="00A6003F"/>
    <w:rsid w:val="00A6099B"/>
    <w:rsid w:val="00A73EA0"/>
    <w:rsid w:val="00A77EB3"/>
    <w:rsid w:val="00A81D33"/>
    <w:rsid w:val="00A9491E"/>
    <w:rsid w:val="00AA67DA"/>
    <w:rsid w:val="00AD40A8"/>
    <w:rsid w:val="00AD5F61"/>
    <w:rsid w:val="00B06871"/>
    <w:rsid w:val="00B0691D"/>
    <w:rsid w:val="00B16352"/>
    <w:rsid w:val="00B16B6D"/>
    <w:rsid w:val="00B20C26"/>
    <w:rsid w:val="00B42710"/>
    <w:rsid w:val="00B444AC"/>
    <w:rsid w:val="00B568EA"/>
    <w:rsid w:val="00B742F4"/>
    <w:rsid w:val="00B80BDB"/>
    <w:rsid w:val="00B86C01"/>
    <w:rsid w:val="00C021EC"/>
    <w:rsid w:val="00C15DC7"/>
    <w:rsid w:val="00C16C0F"/>
    <w:rsid w:val="00C4669E"/>
    <w:rsid w:val="00C72DAD"/>
    <w:rsid w:val="00C76164"/>
    <w:rsid w:val="00C95881"/>
    <w:rsid w:val="00CA412E"/>
    <w:rsid w:val="00CD79B3"/>
    <w:rsid w:val="00CF3609"/>
    <w:rsid w:val="00D07325"/>
    <w:rsid w:val="00D221DF"/>
    <w:rsid w:val="00D274D9"/>
    <w:rsid w:val="00D31FE2"/>
    <w:rsid w:val="00D35F55"/>
    <w:rsid w:val="00D412F5"/>
    <w:rsid w:val="00D41A4A"/>
    <w:rsid w:val="00DA01F0"/>
    <w:rsid w:val="00DB1E3B"/>
    <w:rsid w:val="00E209D3"/>
    <w:rsid w:val="00E3288E"/>
    <w:rsid w:val="00E42FA5"/>
    <w:rsid w:val="00E61B18"/>
    <w:rsid w:val="00E64ED4"/>
    <w:rsid w:val="00E72EB6"/>
    <w:rsid w:val="00E76DB5"/>
    <w:rsid w:val="00E90963"/>
    <w:rsid w:val="00E9246C"/>
    <w:rsid w:val="00E95D7B"/>
    <w:rsid w:val="00EC1220"/>
    <w:rsid w:val="00EE658C"/>
    <w:rsid w:val="00EF55B5"/>
    <w:rsid w:val="00F03666"/>
    <w:rsid w:val="00F118AD"/>
    <w:rsid w:val="00F15A11"/>
    <w:rsid w:val="00F24BE1"/>
    <w:rsid w:val="00F25404"/>
    <w:rsid w:val="00F5198A"/>
    <w:rsid w:val="00F57696"/>
    <w:rsid w:val="00F63C6A"/>
    <w:rsid w:val="00F75133"/>
    <w:rsid w:val="00FD2099"/>
    <w:rsid w:val="00FD6726"/>
    <w:rsid w:val="00FD7709"/>
    <w:rsid w:val="00FF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2025-03-14T02:56:00Z</cp:lastPrinted>
  <dcterms:created xsi:type="dcterms:W3CDTF">2025-03-13T05:47:00Z</dcterms:created>
  <dcterms:modified xsi:type="dcterms:W3CDTF">2025-03-14T02:56:00Z</dcterms:modified>
</cp:coreProperties>
</file>