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06904">
      <w:pPr>
        <w:rPr>
          <w:sz w:val="24"/>
          <w:lang w:eastAsia="zh-CN"/>
        </w:rPr>
      </w:pPr>
      <w:r>
        <w:rPr>
          <w:sz w:val="24"/>
        </w:rPr>
        <w:t xml:space="preserve">Date: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006904">
        <w:rPr>
          <w:sz w:val="24"/>
          <w:lang w:eastAsia="zh-CN"/>
        </w:rPr>
        <w:t xml:space="preserve">and accessories </w:t>
      </w:r>
      <w:r>
        <w:rPr>
          <w:sz w:val="24"/>
          <w:lang w:eastAsia="zh-CN"/>
        </w:rPr>
        <w:t xml:space="preserve">from </w:t>
      </w:r>
      <w:r w:rsidR="00006904">
        <w:rPr>
          <w:sz w:val="24"/>
          <w:lang w:eastAsia="zh-CN"/>
        </w:rPr>
        <w:t>4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6904">
        <w:rPr>
          <w:sz w:val="24"/>
          <w:lang w:eastAsia="zh-CN"/>
        </w:rPr>
        <w:t>OT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006904">
        <w:rPr>
          <w:sz w:val="24"/>
          <w:lang w:eastAsia="zh-CN"/>
        </w:rPr>
        <w:t xml:space="preserve"> at outside factory premise</w:t>
      </w:r>
      <w:r>
        <w:rPr>
          <w:sz w:val="24"/>
          <w:lang w:eastAsia="zh-CN"/>
        </w:rPr>
        <w:t xml:space="preserve">, </w:t>
      </w:r>
      <w:r w:rsidR="00006904">
        <w:rPr>
          <w:sz w:val="24"/>
          <w:lang w:eastAsia="zh-CN"/>
        </w:rPr>
        <w:t xml:space="preserve">assist engineer to install machine parts, </w:t>
      </w:r>
      <w:r>
        <w:rPr>
          <w:sz w:val="24"/>
          <w:lang w:eastAsia="zh-CN"/>
        </w:rPr>
        <w:t xml:space="preserve">shift and position into customer premise </w:t>
      </w:r>
      <w:r w:rsidR="00532AC8">
        <w:rPr>
          <w:sz w:val="24"/>
          <w:lang w:eastAsia="zh-CN"/>
        </w:rPr>
        <w:t>at ground floor</w:t>
      </w:r>
      <w:r w:rsidR="00006904">
        <w:rPr>
          <w:sz w:val="24"/>
          <w:lang w:eastAsia="zh-CN"/>
        </w:rPr>
        <w:t xml:space="preserve"> using rollers 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00690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Danobat Grinding / Danuni 4100 </w:t>
      </w:r>
    </w:p>
    <w:p w:rsidR="00F81349" w:rsidRPr="005970BA" w:rsidRDefault="00BE48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packing list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E484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4276D6" w:rsidRDefault="00427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E484E" w:rsidRDefault="00BE484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3301" w:rsidRDefault="00BE484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E484E" w:rsidRDefault="00BE48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BE484E" w:rsidRPr="00BE484E" w:rsidRDefault="00BE48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E484E" w:rsidP="00707B09">
      <w:pPr>
        <w:pStyle w:val="Heading4"/>
      </w:pPr>
      <w:r>
        <w:t xml:space="preserve">21 Loyang Crescent </w:t>
      </w:r>
    </w:p>
    <w:p w:rsidR="00707B09" w:rsidRPr="00707B09" w:rsidRDefault="00BE48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Safran Landing Systems Services Singapore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BE48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BE484E" w:rsidRDefault="00BE48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C71E55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8/10 ton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 </w:t>
      </w:r>
    </w:p>
    <w:p w:rsidR="001F6BAF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w</w:t>
      </w:r>
      <w:r w:rsidR="005F6F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</w:t>
      </w:r>
      <w:r w:rsidR="00E00877">
        <w:rPr>
          <w:sz w:val="24"/>
          <w:lang w:eastAsia="zh-CN"/>
        </w:rPr>
        <w:t>le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</w:t>
      </w:r>
      <w:r w:rsidR="00BE484E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E48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E484E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E484E" w:rsidRDefault="00BE484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2551" w:rsidRDefault="0054255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2551" w:rsidRDefault="0054255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P.P.E Required</w:t>
      </w:r>
    </w:p>
    <w:p w:rsidR="00542551" w:rsidRDefault="0054255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Safety helmet</w:t>
      </w:r>
    </w:p>
    <w:p w:rsidR="00542551" w:rsidRDefault="0054255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Safety shoe</w:t>
      </w:r>
    </w:p>
    <w:p w:rsidR="00542551" w:rsidRPr="00542551" w:rsidRDefault="0054255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Glove </w:t>
      </w:r>
      <w:bookmarkStart w:id="0" w:name="_GoBack"/>
      <w:bookmarkEnd w:id="0"/>
    </w:p>
    <w:p w:rsidR="00542551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</w:p>
    <w:p w:rsidR="00684C71" w:rsidRPr="00532AC8" w:rsidRDefault="00542551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 </w:t>
      </w:r>
    </w:p>
    <w:p w:rsidR="00BE484E" w:rsidRDefault="00BE484E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mobile/lorry crane to side location </w:t>
      </w:r>
    </w:p>
    <w:p w:rsidR="00684C7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BE484E">
        <w:rPr>
          <w:sz w:val="24"/>
          <w:lang w:eastAsia="zh-CN"/>
        </w:rPr>
        <w:t>ing</w:t>
      </w:r>
    </w:p>
    <w:p w:rsidR="00765872" w:rsidRDefault="00765872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</w:p>
    <w:p w:rsidR="00765872" w:rsidRPr="00781341" w:rsidRDefault="00765872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684C71" w:rsidRDefault="009919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</w:t>
      </w:r>
      <w:r w:rsidR="0081336E">
        <w:rPr>
          <w:sz w:val="24"/>
          <w:lang w:eastAsia="zh-CN"/>
        </w:rPr>
        <w:t xml:space="preserve"> from container and load onto ground</w:t>
      </w:r>
    </w:p>
    <w:p w:rsidR="00751640" w:rsidRDefault="009919A1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to install machine parts</w:t>
      </w:r>
    </w:p>
    <w:p w:rsidR="009919A1" w:rsidRDefault="009919A1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installing, insert rollers under machine bed and secured with bolt and nuts</w:t>
      </w:r>
    </w:p>
    <w:p w:rsidR="009919A1" w:rsidRDefault="009919A1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factory premise </w:t>
      </w:r>
    </w:p>
    <w:p w:rsidR="00684C71" w:rsidRPr="009919A1" w:rsidRDefault="009919A1" w:rsidP="009919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r w:rsidR="00E9120A" w:rsidRPr="00751640">
        <w:rPr>
          <w:sz w:val="24"/>
          <w:lang w:eastAsia="zh-CN"/>
        </w:rPr>
        <w:t xml:space="preserve"> 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</w:t>
      </w:r>
      <w:r w:rsidR="00542551">
        <w:rPr>
          <w:sz w:val="24"/>
          <w:lang w:eastAsia="zh-CN"/>
        </w:rPr>
        <w:t xml:space="preserve">ers and insert levelling </w:t>
      </w:r>
      <w:r>
        <w:rPr>
          <w:sz w:val="24"/>
          <w:lang w:eastAsia="zh-CN"/>
        </w:rPr>
        <w:t>plate</w:t>
      </w:r>
      <w:r w:rsidR="00542551">
        <w:rPr>
          <w:sz w:val="24"/>
          <w:lang w:eastAsia="zh-CN"/>
        </w:rPr>
        <w:t xml:space="preserve"> under machine bed </w:t>
      </w:r>
    </w:p>
    <w:p w:rsidR="0054255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425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BE484E" w:rsidRDefault="0081336E" w:rsidP="00BE48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BE484E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816" w:rsidRDefault="00A57816">
      <w:r>
        <w:separator/>
      </w:r>
    </w:p>
  </w:endnote>
  <w:endnote w:type="continuationSeparator" w:id="0">
    <w:p w:rsidR="00A57816" w:rsidRDefault="00A57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255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255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816" w:rsidRDefault="00A57816">
      <w:r>
        <w:separator/>
      </w:r>
    </w:p>
  </w:footnote>
  <w:footnote w:type="continuationSeparator" w:id="0">
    <w:p w:rsidR="00A57816" w:rsidRDefault="00A57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578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006904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5781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006904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6904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42551"/>
    <w:rsid w:val="005970BA"/>
    <w:rsid w:val="005F551E"/>
    <w:rsid w:val="005F6FB3"/>
    <w:rsid w:val="00613D65"/>
    <w:rsid w:val="006304BE"/>
    <w:rsid w:val="00682C37"/>
    <w:rsid w:val="00684C71"/>
    <w:rsid w:val="006B6525"/>
    <w:rsid w:val="00707B09"/>
    <w:rsid w:val="00751640"/>
    <w:rsid w:val="00752B55"/>
    <w:rsid w:val="00765872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868B7"/>
    <w:rsid w:val="009919A1"/>
    <w:rsid w:val="009B5798"/>
    <w:rsid w:val="00A240E9"/>
    <w:rsid w:val="00A32709"/>
    <w:rsid w:val="00A57816"/>
    <w:rsid w:val="00A64537"/>
    <w:rsid w:val="00B45C00"/>
    <w:rsid w:val="00B64100"/>
    <w:rsid w:val="00B67319"/>
    <w:rsid w:val="00BA2838"/>
    <w:rsid w:val="00BE484E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2018-04-30T07:55:00Z</cp:lastPrinted>
  <dcterms:created xsi:type="dcterms:W3CDTF">2023-03-29T03:04:00Z</dcterms:created>
  <dcterms:modified xsi:type="dcterms:W3CDTF">2023-03-29T03:04:00Z</dcterms:modified>
</cp:coreProperties>
</file>