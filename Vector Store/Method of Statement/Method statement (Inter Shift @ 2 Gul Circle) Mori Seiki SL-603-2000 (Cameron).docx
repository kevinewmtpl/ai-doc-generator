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021" w:rsidRDefault="00D04021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04021" w:rsidRDefault="00D04021">
      <w:pPr>
        <w:rPr>
          <w:sz w:val="24"/>
        </w:rPr>
      </w:pPr>
    </w:p>
    <w:p w:rsidR="00FC7A38" w:rsidRDefault="00044F0A">
      <w:pPr>
        <w:rPr>
          <w:sz w:val="24"/>
          <w:lang w:eastAsia="zh-CN"/>
        </w:rPr>
      </w:pPr>
      <w:r>
        <w:rPr>
          <w:sz w:val="24"/>
        </w:rPr>
        <w:t>Date: 04</w:t>
      </w:r>
      <w:r w:rsidRPr="00044F0A">
        <w:rPr>
          <w:sz w:val="24"/>
          <w:vertAlign w:val="superscript"/>
        </w:rPr>
        <w:t>th</w:t>
      </w:r>
      <w:r>
        <w:rPr>
          <w:sz w:val="24"/>
        </w:rPr>
        <w:t xml:space="preserve"> Aug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4339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</w:t>
      </w:r>
      <w:r w:rsidR="00044F0A">
        <w:rPr>
          <w:bCs/>
          <w:sz w:val="24"/>
          <w:szCs w:val="24"/>
          <w:lang w:eastAsia="zh-CN"/>
        </w:rPr>
        <w:t xml:space="preserve"> </w:t>
      </w:r>
      <w:r w:rsidR="004D35A7">
        <w:rPr>
          <w:bCs/>
          <w:sz w:val="24"/>
          <w:szCs w:val="24"/>
          <w:lang w:eastAsia="zh-CN"/>
        </w:rPr>
        <w:t>1</w:t>
      </w:r>
      <w:r w:rsidR="00E267F1">
        <w:rPr>
          <w:bCs/>
          <w:sz w:val="24"/>
          <w:szCs w:val="24"/>
          <w:lang w:eastAsia="zh-CN"/>
        </w:rPr>
        <w:t xml:space="preserve">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E267F1">
        <w:rPr>
          <w:bCs/>
          <w:sz w:val="24"/>
          <w:szCs w:val="24"/>
          <w:lang w:eastAsia="zh-CN"/>
        </w:rPr>
        <w:t>ing locat</w:t>
      </w:r>
      <w:r w:rsidR="00DC1EEA">
        <w:rPr>
          <w:bCs/>
          <w:sz w:val="24"/>
          <w:szCs w:val="24"/>
          <w:lang w:eastAsia="zh-CN"/>
        </w:rPr>
        <w:t>ion to</w:t>
      </w:r>
      <w:r>
        <w:rPr>
          <w:bCs/>
          <w:sz w:val="24"/>
          <w:szCs w:val="24"/>
          <w:lang w:eastAsia="zh-CN"/>
        </w:rPr>
        <w:t xml:space="preserve"> another location within factory premise </w:t>
      </w:r>
      <w:r w:rsidR="00F97229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D35A7" w:rsidRDefault="004D35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D35A7" w:rsidRDefault="00044F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Mori Seiki SL-603/2000</w:t>
      </w:r>
    </w:p>
    <w:p w:rsidR="004D35A7" w:rsidRPr="004D35A7" w:rsidRDefault="004D35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Pr="004D35A7" w:rsidRDefault="00044F0A">
      <w:pPr>
        <w:rPr>
          <w:sz w:val="24"/>
          <w:lang w:eastAsia="zh-CN"/>
        </w:rPr>
      </w:pPr>
      <w:r>
        <w:rPr>
          <w:sz w:val="24"/>
          <w:lang w:eastAsia="zh-CN"/>
        </w:rPr>
        <w:t>10/08/23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C695D" w:rsidRDefault="008A5644" w:rsidP="000C695D">
      <w:pPr>
        <w:pStyle w:val="Heading4"/>
      </w:pPr>
      <w:r>
        <w:t>2 Gul Circle</w:t>
      </w:r>
    </w:p>
    <w:p w:rsidR="00211B45" w:rsidRPr="000C695D" w:rsidRDefault="008A5644" w:rsidP="000C695D">
      <w:pPr>
        <w:pStyle w:val="Heading4"/>
      </w:pPr>
      <w:r>
        <w:t xml:space="preserve">Cameron </w:t>
      </w:r>
      <w:r w:rsidR="00B578E0">
        <w:t xml:space="preserve">(S) Pte Ltd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544E" w:rsidRDefault="00845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84544E" w:rsidRDefault="008454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</w:t>
      </w:r>
      <w:r w:rsidR="00044F0A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 xml:space="preserve">forklift 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  <w:r w:rsidR="00044F0A">
        <w:rPr>
          <w:sz w:val="24"/>
          <w:lang w:eastAsia="zh-CN"/>
        </w:rPr>
        <w:t xml:space="preserve">         </w:t>
      </w:r>
    </w:p>
    <w:p w:rsidR="0084544E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D04021" w:rsidRDefault="00D040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745EE0" w:rsidRDefault="001120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Electrical roller</w:t>
      </w:r>
      <w:r w:rsidR="00D739AD">
        <w:rPr>
          <w:sz w:val="24"/>
          <w:lang w:eastAsia="zh-CN"/>
        </w:rPr>
        <w:t xml:space="preserve"> </w:t>
      </w:r>
      <w:r w:rsidR="00F162F1">
        <w:rPr>
          <w:sz w:val="24"/>
          <w:lang w:eastAsia="zh-CN"/>
        </w:rPr>
        <w:t xml:space="preserve">with control </w:t>
      </w:r>
    </w:p>
    <w:p w:rsidR="00116CF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</w:t>
      </w:r>
      <w:r w:rsidR="00B578E0">
        <w:rPr>
          <w:sz w:val="24"/>
          <w:lang w:eastAsia="zh-CN"/>
        </w:rPr>
        <w:t>etal sheet (to lay out for</w:t>
      </w:r>
      <w:r>
        <w:rPr>
          <w:sz w:val="24"/>
          <w:lang w:eastAsia="zh-CN"/>
        </w:rPr>
        <w:t xml:space="preserve"> floor</w:t>
      </w:r>
      <w:r w:rsidR="00B578E0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D04021" w:rsidRDefault="00D0402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044F0A" w:rsidRDefault="005E3EC3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F162F1">
        <w:rPr>
          <w:sz w:val="24"/>
          <w:szCs w:val="24"/>
        </w:rPr>
        <w:t xml:space="preserve">andard PPE </w:t>
      </w:r>
      <w:r w:rsidR="00044F0A">
        <w:rPr>
          <w:sz w:val="24"/>
          <w:szCs w:val="24"/>
        </w:rPr>
        <w:t xml:space="preserve">(safety helmet, safety shoe, safety glove) </w:t>
      </w:r>
    </w:p>
    <w:p w:rsidR="00D04021" w:rsidRDefault="00D04021" w:rsidP="001D247D">
      <w:pPr>
        <w:rPr>
          <w:b/>
          <w:sz w:val="32"/>
          <w:szCs w:val="32"/>
          <w:u w:val="single"/>
          <w:lang w:eastAsia="zh-CN"/>
        </w:rPr>
      </w:pPr>
    </w:p>
    <w:p w:rsidR="00D04021" w:rsidRDefault="00D04021" w:rsidP="001D247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Requirement</w:t>
      </w:r>
    </w:p>
    <w:p w:rsidR="00D04021" w:rsidRDefault="00D04021" w:rsidP="001D247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Impact Resistant Gloves</w:t>
      </w:r>
    </w:p>
    <w:p w:rsidR="00D04021" w:rsidRDefault="00D04021" w:rsidP="001D247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helmet </w:t>
      </w:r>
    </w:p>
    <w:p w:rsidR="00D04021" w:rsidRDefault="00D04021" w:rsidP="001D247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Coverall</w:t>
      </w:r>
    </w:p>
    <w:p w:rsidR="00D04021" w:rsidRDefault="00D04021" w:rsidP="001D247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shoes</w:t>
      </w:r>
    </w:p>
    <w:p w:rsidR="00D04021" w:rsidRDefault="00D04021" w:rsidP="001D247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glass</w:t>
      </w:r>
    </w:p>
    <w:p w:rsidR="00D04021" w:rsidRPr="00D04021" w:rsidRDefault="00D04021" w:rsidP="001D247D">
      <w:pPr>
        <w:rPr>
          <w:sz w:val="24"/>
          <w:szCs w:val="24"/>
          <w:lang w:eastAsia="zh-CN"/>
        </w:rPr>
      </w:pPr>
    </w:p>
    <w:p w:rsidR="00FC7A38" w:rsidRPr="00044F0A" w:rsidRDefault="001D247D" w:rsidP="001D247D">
      <w:pPr>
        <w:rPr>
          <w:sz w:val="24"/>
          <w:szCs w:val="24"/>
        </w:rPr>
      </w:pPr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84544E" w:rsidRDefault="001555B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Arrival of </w:t>
      </w:r>
      <w:r w:rsidR="0084544E">
        <w:rPr>
          <w:b w:val="0"/>
          <w:sz w:val="24"/>
          <w:u w:val="none"/>
          <w:lang w:eastAsia="zh-CN"/>
        </w:rPr>
        <w:t xml:space="preserve">lorry loader </w:t>
      </w:r>
      <w:r>
        <w:rPr>
          <w:b w:val="0"/>
          <w:sz w:val="24"/>
          <w:u w:val="none"/>
          <w:lang w:eastAsia="zh-CN"/>
        </w:rPr>
        <w:t xml:space="preserve">onsite and park at designated unloading area </w:t>
      </w:r>
    </w:p>
    <w:p w:rsidR="0084544E" w:rsidRDefault="001555B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loader t</w:t>
      </w:r>
      <w:r w:rsidR="00433972">
        <w:rPr>
          <w:b w:val="0"/>
          <w:sz w:val="24"/>
          <w:u w:val="none"/>
          <w:lang w:eastAsia="zh-CN"/>
        </w:rPr>
        <w:t>o h</w:t>
      </w:r>
      <w:r w:rsidR="0084544E">
        <w:rPr>
          <w:b w:val="0"/>
          <w:sz w:val="24"/>
          <w:u w:val="none"/>
          <w:lang w:eastAsia="zh-CN"/>
        </w:rPr>
        <w:t>oist down forklift from lorry chassis</w:t>
      </w:r>
    </w:p>
    <w:p w:rsidR="0084544E" w:rsidRDefault="001555B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down required work tools </w:t>
      </w:r>
      <w:r w:rsidR="0084544E">
        <w:rPr>
          <w:b w:val="0"/>
          <w:sz w:val="24"/>
          <w:u w:val="none"/>
          <w:lang w:eastAsia="zh-CN"/>
        </w:rPr>
        <w:t xml:space="preserve">for the moving </w:t>
      </w:r>
      <w:r w:rsidR="00433972">
        <w:rPr>
          <w:b w:val="0"/>
          <w:sz w:val="24"/>
          <w:u w:val="none"/>
          <w:lang w:eastAsia="zh-CN"/>
        </w:rPr>
        <w:t xml:space="preserve">job </w:t>
      </w:r>
      <w:r w:rsidR="0084544E">
        <w:rPr>
          <w:b w:val="0"/>
          <w:sz w:val="24"/>
          <w:u w:val="none"/>
          <w:lang w:eastAsia="zh-CN"/>
        </w:rPr>
        <w:t xml:space="preserve">from lorry chassis </w:t>
      </w:r>
    </w:p>
    <w:p w:rsidR="001555B1" w:rsidRDefault="001555B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jack under jacking point of machine </w:t>
      </w:r>
    </w:p>
    <w:p w:rsidR="00FC7A38" w:rsidRPr="006476FC" w:rsidRDefault="0084544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j</w:t>
      </w:r>
      <w:r w:rsidR="000C695D">
        <w:rPr>
          <w:b w:val="0"/>
          <w:sz w:val="24"/>
          <w:u w:val="none"/>
          <w:lang w:eastAsia="zh-CN"/>
        </w:rPr>
        <w:t>ack up machine using hydraulic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0C695D">
        <w:rPr>
          <w:b w:val="0"/>
          <w:sz w:val="24"/>
          <w:u w:val="none"/>
          <w:lang w:eastAsia="zh-CN"/>
        </w:rPr>
        <w:t>rollers under machine bed</w:t>
      </w:r>
    </w:p>
    <w:p w:rsidR="001555B1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2D566B">
        <w:rPr>
          <w:b w:val="0"/>
          <w:sz w:val="24"/>
          <w:u w:val="none"/>
          <w:lang w:eastAsia="zh-CN"/>
        </w:rPr>
        <w:t xml:space="preserve">out </w:t>
      </w:r>
      <w:r w:rsidR="000C695D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7D2FEF" w:rsidRDefault="001555B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Use of battery forklift to assist in pulling machine  </w:t>
      </w:r>
      <w:r w:rsidR="00044F0A">
        <w:rPr>
          <w:b w:val="0"/>
          <w:sz w:val="24"/>
          <w:u w:val="none"/>
          <w:lang w:eastAsia="zh-CN"/>
        </w:rPr>
        <w:t xml:space="preserve">           </w:t>
      </w:r>
    </w:p>
    <w:p w:rsidR="002D566B" w:rsidRDefault="002D566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to new location </w:t>
      </w:r>
      <w:r w:rsidR="00433972">
        <w:rPr>
          <w:b w:val="0"/>
          <w:sz w:val="24"/>
          <w:u w:val="none"/>
          <w:lang w:eastAsia="zh-CN"/>
        </w:rPr>
        <w:t xml:space="preserve">40m away </w:t>
      </w:r>
      <w:r w:rsidR="00D04021">
        <w:rPr>
          <w:b w:val="0"/>
          <w:sz w:val="24"/>
          <w:u w:val="none"/>
          <w:lang w:eastAsia="zh-CN"/>
        </w:rPr>
        <w:t>within factory</w:t>
      </w:r>
      <w:r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7D2FEF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433972" w:rsidRDefault="004339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</w:t>
      </w:r>
      <w:r w:rsidR="00D70205">
        <w:rPr>
          <w:b w:val="0"/>
          <w:sz w:val="24"/>
          <w:u w:val="none"/>
          <w:lang w:eastAsia="zh-CN"/>
        </w:rPr>
        <w:t xml:space="preserve"> </w:t>
      </w:r>
      <w:r w:rsidR="007D2FEF">
        <w:rPr>
          <w:b w:val="0"/>
          <w:sz w:val="24"/>
          <w:u w:val="none"/>
          <w:lang w:eastAsia="zh-CN"/>
        </w:rPr>
        <w:t>machine</w:t>
      </w:r>
      <w:r w:rsidR="001555B1">
        <w:rPr>
          <w:b w:val="0"/>
          <w:sz w:val="24"/>
          <w:u w:val="none"/>
          <w:lang w:eastAsia="zh-CN"/>
        </w:rPr>
        <w:t xml:space="preserve"> to remove</w:t>
      </w:r>
      <w:r w:rsidR="00116CF2">
        <w:rPr>
          <w:b w:val="0"/>
          <w:sz w:val="24"/>
          <w:u w:val="none"/>
          <w:lang w:eastAsia="zh-CN"/>
        </w:rPr>
        <w:t xml:space="preserve"> roller</w:t>
      </w:r>
      <w:r w:rsidR="001555B1">
        <w:rPr>
          <w:b w:val="0"/>
          <w:sz w:val="24"/>
          <w:u w:val="none"/>
          <w:lang w:eastAsia="zh-CN"/>
        </w:rPr>
        <w:t>s</w:t>
      </w:r>
    </w:p>
    <w:p w:rsidR="00116CF2" w:rsidRDefault="004339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2D566B">
        <w:rPr>
          <w:b w:val="0"/>
          <w:sz w:val="24"/>
          <w:u w:val="none"/>
          <w:lang w:eastAsia="zh-CN"/>
        </w:rPr>
        <w:t xml:space="preserve">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will be clear and disposed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044F0A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r w:rsidR="00AB44EB"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BE8" w:rsidRDefault="00603BE8">
      <w:r>
        <w:separator/>
      </w:r>
    </w:p>
  </w:endnote>
  <w:endnote w:type="continuationSeparator" w:id="0">
    <w:p w:rsidR="00603BE8" w:rsidRDefault="00603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40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BE8" w:rsidRDefault="00603BE8">
      <w:r>
        <w:separator/>
      </w:r>
    </w:p>
  </w:footnote>
  <w:footnote w:type="continuationSeparator" w:id="0">
    <w:p w:rsidR="00603BE8" w:rsidRDefault="00603B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03B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03BE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20EFF"/>
    <w:rsid w:val="00044F0A"/>
    <w:rsid w:val="00046015"/>
    <w:rsid w:val="00057750"/>
    <w:rsid w:val="00080944"/>
    <w:rsid w:val="00096422"/>
    <w:rsid w:val="000A6C84"/>
    <w:rsid w:val="000C695D"/>
    <w:rsid w:val="001119C3"/>
    <w:rsid w:val="001120CB"/>
    <w:rsid w:val="00116CF2"/>
    <w:rsid w:val="0012420B"/>
    <w:rsid w:val="00153686"/>
    <w:rsid w:val="001555B1"/>
    <w:rsid w:val="001C737A"/>
    <w:rsid w:val="001D247D"/>
    <w:rsid w:val="001D5981"/>
    <w:rsid w:val="001F45D6"/>
    <w:rsid w:val="00211B45"/>
    <w:rsid w:val="00214990"/>
    <w:rsid w:val="002151CF"/>
    <w:rsid w:val="002231AD"/>
    <w:rsid w:val="00230BF8"/>
    <w:rsid w:val="002878D6"/>
    <w:rsid w:val="00297DF5"/>
    <w:rsid w:val="002A594A"/>
    <w:rsid w:val="002B71E2"/>
    <w:rsid w:val="002D566B"/>
    <w:rsid w:val="002E4C0C"/>
    <w:rsid w:val="00311434"/>
    <w:rsid w:val="003146A8"/>
    <w:rsid w:val="003231AC"/>
    <w:rsid w:val="00331D61"/>
    <w:rsid w:val="00333FD8"/>
    <w:rsid w:val="003431FD"/>
    <w:rsid w:val="003458F0"/>
    <w:rsid w:val="00354427"/>
    <w:rsid w:val="0036363B"/>
    <w:rsid w:val="003A2DFF"/>
    <w:rsid w:val="003F0FCC"/>
    <w:rsid w:val="00405E45"/>
    <w:rsid w:val="0041736B"/>
    <w:rsid w:val="00433972"/>
    <w:rsid w:val="00457B30"/>
    <w:rsid w:val="00461D82"/>
    <w:rsid w:val="00483CC1"/>
    <w:rsid w:val="00495410"/>
    <w:rsid w:val="004C275C"/>
    <w:rsid w:val="004D35A7"/>
    <w:rsid w:val="004F5D33"/>
    <w:rsid w:val="00520A90"/>
    <w:rsid w:val="00522ABE"/>
    <w:rsid w:val="00525462"/>
    <w:rsid w:val="00530F7B"/>
    <w:rsid w:val="00584287"/>
    <w:rsid w:val="00590AFA"/>
    <w:rsid w:val="005C1EB6"/>
    <w:rsid w:val="005E3EC3"/>
    <w:rsid w:val="00603BE8"/>
    <w:rsid w:val="00625C1E"/>
    <w:rsid w:val="006476FC"/>
    <w:rsid w:val="00672D16"/>
    <w:rsid w:val="006919D2"/>
    <w:rsid w:val="006A3AAD"/>
    <w:rsid w:val="006B0D6D"/>
    <w:rsid w:val="006D2D90"/>
    <w:rsid w:val="00716D20"/>
    <w:rsid w:val="00745EE0"/>
    <w:rsid w:val="00781B51"/>
    <w:rsid w:val="00784E72"/>
    <w:rsid w:val="007B15D6"/>
    <w:rsid w:val="007D2FEF"/>
    <w:rsid w:val="007E6F9D"/>
    <w:rsid w:val="007F223B"/>
    <w:rsid w:val="007F7282"/>
    <w:rsid w:val="008248D1"/>
    <w:rsid w:val="0084544E"/>
    <w:rsid w:val="00846465"/>
    <w:rsid w:val="008A5644"/>
    <w:rsid w:val="008E04A5"/>
    <w:rsid w:val="008F43D6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578E0"/>
    <w:rsid w:val="00BE3619"/>
    <w:rsid w:val="00BE666D"/>
    <w:rsid w:val="00BF15DF"/>
    <w:rsid w:val="00BF5C83"/>
    <w:rsid w:val="00C04F9C"/>
    <w:rsid w:val="00C27CF6"/>
    <w:rsid w:val="00C445E9"/>
    <w:rsid w:val="00C8508F"/>
    <w:rsid w:val="00CB48A0"/>
    <w:rsid w:val="00CD4562"/>
    <w:rsid w:val="00CD561C"/>
    <w:rsid w:val="00CE270B"/>
    <w:rsid w:val="00D04021"/>
    <w:rsid w:val="00D44A04"/>
    <w:rsid w:val="00D567A9"/>
    <w:rsid w:val="00D70205"/>
    <w:rsid w:val="00D739AD"/>
    <w:rsid w:val="00DC1EEA"/>
    <w:rsid w:val="00DD0152"/>
    <w:rsid w:val="00DE52F9"/>
    <w:rsid w:val="00DE75B9"/>
    <w:rsid w:val="00DF3429"/>
    <w:rsid w:val="00E267F1"/>
    <w:rsid w:val="00E91F67"/>
    <w:rsid w:val="00EE7CA0"/>
    <w:rsid w:val="00F0771A"/>
    <w:rsid w:val="00F132A8"/>
    <w:rsid w:val="00F162F1"/>
    <w:rsid w:val="00F224B9"/>
    <w:rsid w:val="00F82656"/>
    <w:rsid w:val="00F9073E"/>
    <w:rsid w:val="00F96689"/>
    <w:rsid w:val="00F97229"/>
    <w:rsid w:val="00FB5994"/>
    <w:rsid w:val="00FB6119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E81CA-2BF7-47DF-9175-41349D8B8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2022-09-01T01:25:00Z</cp:lastPrinted>
  <dcterms:created xsi:type="dcterms:W3CDTF">2023-08-04T02:33:00Z</dcterms:created>
  <dcterms:modified xsi:type="dcterms:W3CDTF">2023-08-04T05:12:00Z</dcterms:modified>
</cp:coreProperties>
</file>