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9D4E05">
      <w:pPr>
        <w:rPr>
          <w:sz w:val="24"/>
          <w:lang w:eastAsia="zh-CN"/>
        </w:rPr>
      </w:pPr>
      <w:r>
        <w:rPr>
          <w:sz w:val="24"/>
        </w:rPr>
        <w:t>Date: 12</w:t>
      </w:r>
      <w:r w:rsidRPr="009D4E05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D20784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in disma</w:t>
      </w:r>
      <w:r w:rsidR="00D20784">
        <w:rPr>
          <w:sz w:val="24"/>
          <w:lang w:eastAsia="zh-CN"/>
        </w:rPr>
        <w:t xml:space="preserve">ntling </w:t>
      </w:r>
      <w:r w:rsidR="00112142">
        <w:rPr>
          <w:sz w:val="24"/>
          <w:lang w:eastAsia="zh-CN"/>
        </w:rPr>
        <w:t>1 unit Makino EDNC 106 top parts using lorry crane, shift out</w:t>
      </w:r>
      <w:r w:rsidR="00E56BD5">
        <w:rPr>
          <w:sz w:val="24"/>
          <w:lang w:eastAsia="zh-CN"/>
        </w:rPr>
        <w:t xml:space="preserve"> </w:t>
      </w:r>
      <w:r w:rsidR="00112142">
        <w:rPr>
          <w:sz w:val="24"/>
          <w:lang w:eastAsia="zh-CN"/>
        </w:rPr>
        <w:t xml:space="preserve">to loading bay and using forklift to </w:t>
      </w:r>
      <w:r w:rsidR="009D4E05">
        <w:rPr>
          <w:sz w:val="24"/>
          <w:lang w:eastAsia="zh-CN"/>
        </w:rPr>
        <w:t>load onto Malaysia low bed</w:t>
      </w:r>
      <w:r w:rsidR="00112142">
        <w:rPr>
          <w:sz w:val="24"/>
          <w:lang w:eastAsia="zh-CN"/>
        </w:rPr>
        <w:t xml:space="preserve"> </w:t>
      </w:r>
    </w:p>
    <w:p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112142">
      <w:pPr>
        <w:rPr>
          <w:sz w:val="24"/>
          <w:lang w:eastAsia="zh-CN"/>
        </w:rPr>
      </w:pPr>
      <w:r>
        <w:rPr>
          <w:sz w:val="24"/>
          <w:lang w:eastAsia="zh-CN"/>
        </w:rPr>
        <w:t>13/12/2018   -   09:45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445267" w:rsidP="00A57E24">
      <w:pPr>
        <w:pStyle w:val="Heading4"/>
      </w:pPr>
      <w:r>
        <w:t>5 Tuas Dr 1</w:t>
      </w:r>
    </w:p>
    <w:p w:rsidR="00A57E24" w:rsidRPr="00A57E24" w:rsidRDefault="00445267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Fu Yu Corporation Limited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1729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45 ton </w:t>
      </w:r>
      <w:r w:rsidR="00017290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:rsidR="00112142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1C36A6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D20784">
        <w:rPr>
          <w:sz w:val="24"/>
          <w:lang w:eastAsia="zh-CN"/>
        </w:rPr>
        <w:t>/webbing</w:t>
      </w:r>
      <w:r w:rsidR="001C36A6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017290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1645BC" w:rsidRDefault="001645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45267">
        <w:rPr>
          <w:sz w:val="24"/>
          <w:lang w:eastAsia="zh-CN"/>
        </w:rPr>
        <w:t>Malaysia low bed</w:t>
      </w:r>
      <w:bookmarkStart w:id="0" w:name="_GoBack"/>
      <w:bookmarkEnd w:id="0"/>
    </w:p>
    <w:p w:rsidR="00017290" w:rsidRDefault="001645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  <w:r w:rsidR="00EE527F">
        <w:rPr>
          <w:sz w:val="24"/>
          <w:lang w:eastAsia="zh-CN"/>
        </w:rPr>
        <w:t xml:space="preserve">  </w:t>
      </w:r>
    </w:p>
    <w:p w:rsidR="00B5267F" w:rsidRDefault="00B526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5341D" w:rsidRDefault="0015341D" w:rsidP="003033A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12142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112142">
        <w:rPr>
          <w:sz w:val="24"/>
          <w:lang w:eastAsia="zh-CN"/>
        </w:rPr>
        <w:t xml:space="preserve">signalman,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112142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45</w:t>
      </w:r>
      <w:r w:rsidR="00E56BD5">
        <w:rPr>
          <w:sz w:val="24"/>
          <w:lang w:eastAsia="zh-CN"/>
        </w:rPr>
        <w:t>ton lorry crane into inside factory</w:t>
      </w:r>
    </w:p>
    <w:p w:rsidR="00112142" w:rsidRDefault="00112142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to near crane</w:t>
      </w:r>
    </w:p>
    <w:p w:rsidR="00112142" w:rsidRPr="009D4E05" w:rsidRDefault="009D4E05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a</w:t>
      </w:r>
      <w:r w:rsidR="00D76F88" w:rsidRPr="009D4E05">
        <w:rPr>
          <w:sz w:val="24"/>
          <w:lang w:eastAsia="zh-CN"/>
        </w:rPr>
        <w:t>ssist engi</w:t>
      </w:r>
      <w:r w:rsidR="00E56BD5" w:rsidRPr="009D4E05">
        <w:rPr>
          <w:sz w:val="24"/>
          <w:lang w:eastAsia="zh-CN"/>
        </w:rPr>
        <w:t>neer to disman</w:t>
      </w:r>
      <w:r w:rsidR="00112142" w:rsidRPr="009D4E05">
        <w:rPr>
          <w:sz w:val="24"/>
          <w:lang w:eastAsia="zh-CN"/>
        </w:rPr>
        <w:t>tle and hoist down machine top part</w:t>
      </w:r>
    </w:p>
    <w:p w:rsidR="00D76F88" w:rsidRPr="00E56BD5" w:rsidRDefault="00112142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part onto wooden base </w:t>
      </w:r>
    </w:p>
    <w:p w:rsidR="00E56BD5" w:rsidRDefault="009D4E05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lorry crane out from factory</w:t>
      </w:r>
    </w:p>
    <w:p w:rsidR="009D4E05" w:rsidRDefault="009D4E05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and part to loading bay</w:t>
      </w:r>
    </w:p>
    <w:p w:rsidR="003F18B6" w:rsidRPr="009D4E05" w:rsidRDefault="009D4E05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10 ton forklift to fork up onto Malaysia low bed</w:t>
      </w:r>
    </w:p>
    <w:p w:rsidR="00440B76" w:rsidRPr="009D4E05" w:rsidRDefault="00961486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440B76">
        <w:rPr>
          <w:sz w:val="24"/>
          <w:lang w:eastAsia="zh-CN"/>
        </w:rPr>
        <w:t>prior to moving out of pr</w:t>
      </w:r>
      <w:r w:rsidR="009D4E05">
        <w:rPr>
          <w:sz w:val="24"/>
          <w:lang w:eastAsia="zh-CN"/>
        </w:rPr>
        <w:t>emise and deliver to new location</w:t>
      </w:r>
    </w:p>
    <w:p w:rsidR="003F18B6" w:rsidRPr="009D4E05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</w:t>
      </w:r>
      <w:r w:rsidR="009D4E05">
        <w:rPr>
          <w:sz w:val="24"/>
          <w:lang w:eastAsia="zh-CN"/>
        </w:rPr>
        <w:t>, if any</w:t>
      </w:r>
      <w:r w:rsidR="00440B76"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44C" w:rsidRDefault="0062144C">
      <w:r>
        <w:separator/>
      </w:r>
    </w:p>
  </w:endnote>
  <w:endnote w:type="continuationSeparator" w:id="0">
    <w:p w:rsidR="0062144C" w:rsidRDefault="00621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4526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4526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44C" w:rsidRDefault="0062144C">
      <w:r>
        <w:separator/>
      </w:r>
    </w:p>
  </w:footnote>
  <w:footnote w:type="continuationSeparator" w:id="0">
    <w:p w:rsidR="0062144C" w:rsidRDefault="006214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6214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62144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17290"/>
    <w:rsid w:val="00037A80"/>
    <w:rsid w:val="00075DD7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60DBE"/>
    <w:rsid w:val="003C4111"/>
    <w:rsid w:val="003F18B6"/>
    <w:rsid w:val="0042603E"/>
    <w:rsid w:val="00440B76"/>
    <w:rsid w:val="00445267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2144C"/>
    <w:rsid w:val="006A0465"/>
    <w:rsid w:val="006A5466"/>
    <w:rsid w:val="006B42B0"/>
    <w:rsid w:val="006D1B10"/>
    <w:rsid w:val="006F7BC9"/>
    <w:rsid w:val="007046DC"/>
    <w:rsid w:val="0074581A"/>
    <w:rsid w:val="0078517D"/>
    <w:rsid w:val="00792F41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919BC"/>
    <w:rsid w:val="008A646D"/>
    <w:rsid w:val="00953C8B"/>
    <w:rsid w:val="00961486"/>
    <w:rsid w:val="009D4E05"/>
    <w:rsid w:val="00A36F93"/>
    <w:rsid w:val="00A40342"/>
    <w:rsid w:val="00A57E24"/>
    <w:rsid w:val="00A87E64"/>
    <w:rsid w:val="00B14E86"/>
    <w:rsid w:val="00B5267F"/>
    <w:rsid w:val="00BC585D"/>
    <w:rsid w:val="00BD0D0D"/>
    <w:rsid w:val="00C475F0"/>
    <w:rsid w:val="00C844B7"/>
    <w:rsid w:val="00CA3063"/>
    <w:rsid w:val="00CB1A7A"/>
    <w:rsid w:val="00D00A75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82891"/>
    <w:rsid w:val="00E87FDA"/>
    <w:rsid w:val="00EE527F"/>
    <w:rsid w:val="00F04050"/>
    <w:rsid w:val="00F110BD"/>
    <w:rsid w:val="00F24168"/>
    <w:rsid w:val="00FA7946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2018-11-19T07:27:00Z</cp:lastPrinted>
  <dcterms:created xsi:type="dcterms:W3CDTF">2018-12-12T05:36:00Z</dcterms:created>
  <dcterms:modified xsi:type="dcterms:W3CDTF">2018-12-12T05:39:00Z</dcterms:modified>
</cp:coreProperties>
</file>