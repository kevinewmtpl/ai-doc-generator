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1D317" w14:textId="77777777" w:rsidR="00073D1A" w:rsidRDefault="00073D1A">
      <w:pPr>
        <w:pStyle w:val="Title"/>
        <w:jc w:val="left"/>
        <w:rPr>
          <w:lang w:eastAsia="zh-CN"/>
        </w:rPr>
      </w:pPr>
    </w:p>
    <w:p w14:paraId="76028589" w14:textId="5C7D99CA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BFB48E0" w14:textId="77777777" w:rsidR="00073D1A" w:rsidRDefault="00073D1A">
      <w:pPr>
        <w:rPr>
          <w:sz w:val="24"/>
        </w:rPr>
      </w:pPr>
    </w:p>
    <w:p w14:paraId="30EBAAE4" w14:textId="13FF15FD" w:rsidR="00FC7A38" w:rsidRDefault="0050187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F24FF">
        <w:rPr>
          <w:sz w:val="24"/>
        </w:rPr>
        <w:t>11</w:t>
      </w:r>
      <w:r w:rsidR="000F24FF" w:rsidRPr="000F24FF">
        <w:rPr>
          <w:sz w:val="24"/>
          <w:vertAlign w:val="superscript"/>
        </w:rPr>
        <w:t>th</w:t>
      </w:r>
      <w:r w:rsidR="000F24FF">
        <w:rPr>
          <w:sz w:val="24"/>
        </w:rPr>
        <w:t xml:space="preserve"> Dec 2024</w:t>
      </w:r>
    </w:p>
    <w:p w14:paraId="5C07B61B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EE21C60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3675E4D" w14:textId="1F84A2B5" w:rsidR="001D5981" w:rsidRPr="00214990" w:rsidRDefault="00857E4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relocate </w:t>
      </w:r>
      <w:proofErr w:type="gramStart"/>
      <w:r w:rsidR="000F24FF">
        <w:rPr>
          <w:bCs/>
          <w:sz w:val="24"/>
          <w:szCs w:val="24"/>
          <w:lang w:eastAsia="zh-CN"/>
        </w:rPr>
        <w:t>2</w:t>
      </w:r>
      <w:r w:rsidR="0071027D">
        <w:rPr>
          <w:bCs/>
          <w:sz w:val="24"/>
          <w:szCs w:val="24"/>
          <w:lang w:eastAsia="zh-CN"/>
        </w:rPr>
        <w:t xml:space="preserve"> unit</w:t>
      </w:r>
      <w:proofErr w:type="gramEnd"/>
      <w:r w:rsidR="0071027D">
        <w:rPr>
          <w:bCs/>
          <w:sz w:val="24"/>
          <w:szCs w:val="24"/>
          <w:lang w:eastAsia="zh-CN"/>
        </w:rPr>
        <w:t xml:space="preserve"> machines </w:t>
      </w:r>
      <w:r w:rsidR="00CA76C8">
        <w:rPr>
          <w:bCs/>
          <w:sz w:val="24"/>
          <w:szCs w:val="24"/>
          <w:lang w:eastAsia="zh-CN"/>
        </w:rPr>
        <w:t xml:space="preserve">within </w:t>
      </w:r>
      <w:r>
        <w:rPr>
          <w:bCs/>
          <w:sz w:val="24"/>
          <w:szCs w:val="24"/>
          <w:lang w:eastAsia="zh-CN"/>
        </w:rPr>
        <w:t xml:space="preserve">factory </w:t>
      </w:r>
      <w:r w:rsidR="00CA76C8">
        <w:rPr>
          <w:bCs/>
          <w:sz w:val="24"/>
          <w:szCs w:val="24"/>
          <w:lang w:eastAsia="zh-CN"/>
        </w:rPr>
        <w:t>premise</w:t>
      </w:r>
    </w:p>
    <w:p w14:paraId="1F997822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A260C1" w14:textId="77777777"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3966B2FE" w14:textId="5987199C" w:rsidR="002005C2" w:rsidRDefault="00200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Sunnen </w:t>
      </w:r>
      <w:r w:rsidR="000F24FF">
        <w:rPr>
          <w:bCs/>
          <w:sz w:val="24"/>
          <w:szCs w:val="24"/>
          <w:lang w:eastAsia="zh-CN"/>
        </w:rPr>
        <w:t xml:space="preserve">Deep Hole Drilling </w:t>
      </w:r>
      <w:r w:rsidR="00073D1A">
        <w:rPr>
          <w:bCs/>
          <w:sz w:val="24"/>
          <w:szCs w:val="24"/>
          <w:lang w:eastAsia="zh-CN"/>
        </w:rPr>
        <w:t xml:space="preserve">/ </w:t>
      </w:r>
      <w:proofErr w:type="spellStart"/>
      <w:r w:rsidR="00073D1A">
        <w:rPr>
          <w:bCs/>
          <w:sz w:val="24"/>
          <w:szCs w:val="24"/>
          <w:lang w:eastAsia="zh-CN"/>
        </w:rPr>
        <w:t>Wt</w:t>
      </w:r>
      <w:proofErr w:type="spellEnd"/>
      <w:r w:rsidR="00073D1A">
        <w:rPr>
          <w:bCs/>
          <w:sz w:val="24"/>
          <w:szCs w:val="24"/>
          <w:lang w:eastAsia="zh-CN"/>
        </w:rPr>
        <w:t>: 1, 000 kg</w:t>
      </w:r>
    </w:p>
    <w:p w14:paraId="38D9F66E" w14:textId="048AD0EC" w:rsidR="00407472" w:rsidRPr="002005C2" w:rsidRDefault="005018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proofErr w:type="gramStart"/>
      <w:r w:rsidR="000F24FF">
        <w:rPr>
          <w:bCs/>
          <w:sz w:val="24"/>
          <w:szCs w:val="24"/>
          <w:lang w:eastAsia="zh-CN"/>
        </w:rPr>
        <w:t>Non Ferrous</w:t>
      </w:r>
      <w:proofErr w:type="gramEnd"/>
      <w:r w:rsidR="000F24FF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Oven</w:t>
      </w:r>
      <w:r w:rsidR="00073D1A">
        <w:rPr>
          <w:bCs/>
          <w:sz w:val="24"/>
          <w:szCs w:val="24"/>
          <w:lang w:eastAsia="zh-CN"/>
        </w:rPr>
        <w:t xml:space="preserve"> / </w:t>
      </w:r>
      <w:proofErr w:type="spellStart"/>
      <w:r w:rsidR="00073D1A">
        <w:rPr>
          <w:bCs/>
          <w:sz w:val="24"/>
          <w:szCs w:val="24"/>
          <w:lang w:eastAsia="zh-CN"/>
        </w:rPr>
        <w:t>Wt</w:t>
      </w:r>
      <w:proofErr w:type="spellEnd"/>
      <w:r w:rsidR="00073D1A">
        <w:rPr>
          <w:bCs/>
          <w:sz w:val="24"/>
          <w:szCs w:val="24"/>
          <w:lang w:eastAsia="zh-CN"/>
        </w:rPr>
        <w:t xml:space="preserve">: 4, 500 kg </w:t>
      </w:r>
    </w:p>
    <w:p w14:paraId="1CCF9CA6" w14:textId="77777777"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3B9591B" w14:textId="77777777"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589C419D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7D8E17F2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F399F0A" w14:textId="77777777"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4021D10B" w14:textId="179AB434" w:rsidR="004D0C02" w:rsidRPr="000F24FF" w:rsidRDefault="000F24FF">
      <w:pPr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19/12/24</w:t>
      </w:r>
    </w:p>
    <w:p w14:paraId="6C5D6B42" w14:textId="77777777" w:rsidR="00011C41" w:rsidRDefault="00011C41">
      <w:pPr>
        <w:rPr>
          <w:sz w:val="24"/>
          <w:lang w:eastAsia="zh-CN"/>
        </w:rPr>
      </w:pPr>
    </w:p>
    <w:p w14:paraId="56E8C221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3A6C4F45" w14:textId="77777777"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14:paraId="6829D764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839028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E23B24A" w14:textId="77777777" w:rsidR="00CD561C" w:rsidRDefault="00857E46" w:rsidP="00DE75B9">
      <w:pPr>
        <w:pStyle w:val="Heading4"/>
      </w:pPr>
      <w:r>
        <w:t>273</w:t>
      </w:r>
      <w:r w:rsidR="00BE666D">
        <w:t xml:space="preserve"> Jalan Ahmad Ibrahim</w:t>
      </w:r>
      <w:r w:rsidR="001D247D">
        <w:t xml:space="preserve"> </w:t>
      </w:r>
    </w:p>
    <w:p w14:paraId="2A7B9D45" w14:textId="77777777" w:rsidR="00211B45" w:rsidRPr="00211B45" w:rsidRDefault="00857E4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Baker Hughes (S) Pte </w:t>
      </w:r>
    </w:p>
    <w:p w14:paraId="634D387B" w14:textId="77777777" w:rsidR="00FC7A38" w:rsidRDefault="00FC7A38">
      <w:pPr>
        <w:rPr>
          <w:lang w:eastAsia="zh-CN"/>
        </w:rPr>
      </w:pPr>
    </w:p>
    <w:p w14:paraId="247CAD6A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E15701B" w14:textId="77777777" w:rsidR="0014199A" w:rsidRDefault="00141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14:paraId="777AA947" w14:textId="77777777" w:rsidR="006919D2" w:rsidRDefault="00094E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</w:t>
      </w:r>
      <w:r w:rsidR="00407472">
        <w:rPr>
          <w:sz w:val="24"/>
          <w:lang w:eastAsia="zh-CN"/>
        </w:rPr>
        <w:t>ack</w:t>
      </w:r>
      <w:r>
        <w:rPr>
          <w:sz w:val="24"/>
          <w:lang w:eastAsia="zh-CN"/>
        </w:rPr>
        <w:t xml:space="preserve"> / crowbar </w:t>
      </w:r>
    </w:p>
    <w:p w14:paraId="37BCF118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6679F990" w14:textId="77777777" w:rsidR="00461DD2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5DFAAFE6" w14:textId="5DA5E349" w:rsidR="002005C2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</w:t>
      </w:r>
      <w:r w:rsidR="004D0C02">
        <w:rPr>
          <w:sz w:val="24"/>
          <w:lang w:eastAsia="zh-CN"/>
        </w:rPr>
        <w:t>te (for epoxy floor protection)</w:t>
      </w:r>
    </w:p>
    <w:p w14:paraId="753AE13E" w14:textId="77777777" w:rsidR="0014199A" w:rsidRDefault="0014199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EE00DCB" w14:textId="77777777" w:rsidR="00FC7A38" w:rsidRPr="002005C2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47E11C5" w14:textId="77777777"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137C7122" w14:textId="77777777"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80CF288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3C10255" w14:textId="1C31EDF5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40F2F6B" w14:textId="4682CEAA" w:rsidR="00BE666D" w:rsidRPr="000F24FF" w:rsidRDefault="005E3EC3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proofErr w:type="gramStart"/>
      <w:r w:rsidR="00CD561C">
        <w:rPr>
          <w:sz w:val="24"/>
          <w:szCs w:val="24"/>
        </w:rPr>
        <w:t>equip</w:t>
      </w:r>
      <w:proofErr w:type="gramEnd"/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857E46">
        <w:rPr>
          <w:sz w:val="24"/>
          <w:szCs w:val="24"/>
        </w:rPr>
        <w:t>, safety gl</w:t>
      </w:r>
      <w:r w:rsidR="000F24FF">
        <w:rPr>
          <w:sz w:val="24"/>
          <w:szCs w:val="24"/>
        </w:rPr>
        <w:t>ove)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3486884C" w14:textId="77777777" w:rsidR="00073D1A" w:rsidRDefault="00073D1A" w:rsidP="001D247D">
      <w:pPr>
        <w:rPr>
          <w:b/>
          <w:sz w:val="32"/>
          <w:szCs w:val="32"/>
          <w:u w:val="single"/>
          <w:lang w:eastAsia="zh-CN"/>
        </w:rPr>
      </w:pPr>
    </w:p>
    <w:p w14:paraId="727853D1" w14:textId="32279B88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0D3463A1" w14:textId="77777777"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501872">
        <w:rPr>
          <w:b w:val="0"/>
          <w:sz w:val="24"/>
          <w:u w:val="none"/>
          <w:lang w:eastAsia="zh-CN"/>
        </w:rPr>
        <w:t>crowbar/</w:t>
      </w:r>
      <w:r w:rsidR="00407472">
        <w:rPr>
          <w:b w:val="0"/>
          <w:sz w:val="24"/>
          <w:u w:val="none"/>
          <w:lang w:eastAsia="zh-CN"/>
        </w:rPr>
        <w:t>hand jack</w:t>
      </w:r>
    </w:p>
    <w:p w14:paraId="2DDEBDC7" w14:textId="77777777" w:rsidR="005E3EC3" w:rsidRDefault="004D0C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</w:t>
      </w:r>
      <w:r w:rsidR="00057750">
        <w:rPr>
          <w:b w:val="0"/>
          <w:sz w:val="24"/>
          <w:u w:val="none"/>
          <w:lang w:eastAsia="zh-CN"/>
        </w:rPr>
        <w:t>nsert</w:t>
      </w:r>
      <w:r w:rsidR="00A86533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rollers</w:t>
      </w:r>
      <w:r w:rsidR="00501872">
        <w:rPr>
          <w:b w:val="0"/>
          <w:sz w:val="24"/>
          <w:u w:val="none"/>
          <w:lang w:eastAsia="zh-CN"/>
        </w:rPr>
        <w:t>/pallet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14:paraId="55234E2A" w14:textId="4F6B5A4D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2005C2">
        <w:rPr>
          <w:b w:val="0"/>
          <w:sz w:val="24"/>
          <w:u w:val="none"/>
          <w:lang w:eastAsia="zh-CN"/>
        </w:rPr>
        <w:t xml:space="preserve">machine from </w:t>
      </w:r>
      <w:r w:rsidR="00286164">
        <w:rPr>
          <w:b w:val="0"/>
          <w:sz w:val="24"/>
          <w:u w:val="none"/>
          <w:lang w:eastAsia="zh-CN"/>
        </w:rPr>
        <w:t>existing location</w:t>
      </w:r>
    </w:p>
    <w:p w14:paraId="56588882" w14:textId="30046E1D" w:rsidR="00286164" w:rsidRDefault="0028616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Turn machine to 180degree</w:t>
      </w:r>
    </w:p>
    <w:p w14:paraId="7B69D558" w14:textId="54E030B1"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86164">
        <w:rPr>
          <w:b w:val="0"/>
          <w:sz w:val="24"/>
          <w:u w:val="none"/>
          <w:lang w:eastAsia="zh-CN"/>
        </w:rPr>
        <w:t xml:space="preserve"> new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14:paraId="262A839C" w14:textId="77777777"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CA76C8">
        <w:rPr>
          <w:b w:val="0"/>
          <w:sz w:val="24"/>
          <w:u w:val="none"/>
          <w:lang w:eastAsia="zh-CN"/>
        </w:rPr>
        <w:t xml:space="preserve">from </w:t>
      </w:r>
      <w:r w:rsidR="004D0C02">
        <w:rPr>
          <w:b w:val="0"/>
          <w:sz w:val="24"/>
          <w:u w:val="none"/>
          <w:lang w:eastAsia="zh-CN"/>
        </w:rPr>
        <w:t xml:space="preserve">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14:paraId="4807CE37" w14:textId="77777777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6E7EE5F3" w14:textId="77777777" w:rsidR="00857E46" w:rsidRDefault="00857E4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</w:t>
      </w:r>
    </w:p>
    <w:p w14:paraId="1548908B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BDDE251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A3FEB49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71320949" w14:textId="42F82446" w:rsidR="00AB44EB" w:rsidRDefault="00286164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proofErr w:type="spellStart"/>
      <w:r w:rsidR="00AB44EB">
        <w:rPr>
          <w:b w:val="0"/>
          <w:sz w:val="24"/>
          <w:u w:val="none"/>
        </w:rPr>
        <w:t>Zailani</w:t>
      </w:r>
      <w:proofErr w:type="spellEnd"/>
    </w:p>
    <w:p w14:paraId="279B3772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08AAE90F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3EBAB1" w14:textId="77777777" w:rsidR="00E056A7" w:rsidRDefault="00E056A7">
      <w:r>
        <w:separator/>
      </w:r>
    </w:p>
  </w:endnote>
  <w:endnote w:type="continuationSeparator" w:id="0">
    <w:p w14:paraId="6B1256A9" w14:textId="77777777" w:rsidR="00E056A7" w:rsidRDefault="00E0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27B2F2" w14:textId="77777777" w:rsidR="0001667F" w:rsidRDefault="000166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A52769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4E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A1238E" w14:textId="77777777" w:rsidR="0001667F" w:rsidRDefault="00016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093DD3" w14:textId="77777777" w:rsidR="00E056A7" w:rsidRDefault="00E056A7">
      <w:r>
        <w:separator/>
      </w:r>
    </w:p>
  </w:footnote>
  <w:footnote w:type="continuationSeparator" w:id="0">
    <w:p w14:paraId="22421466" w14:textId="77777777" w:rsidR="00E056A7" w:rsidRDefault="00E05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7F3E93" w14:textId="77777777" w:rsidR="0001667F" w:rsidRDefault="000166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5B1CD3" w14:textId="43560E64" w:rsidR="00FC7A38" w:rsidRPr="0001667F" w:rsidRDefault="00286164" w:rsidP="0001667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27BA136" wp14:editId="126FF3A2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667F">
      <w:rPr>
        <w:b/>
        <w:color w:val="0000FF"/>
        <w:sz w:val="28"/>
      </w:rPr>
      <w:t xml:space="preserve">                       </w:t>
    </w:r>
    <w:r w:rsidR="00DE52F9">
      <w:rPr>
        <w:b/>
        <w:color w:val="0000FF"/>
        <w:sz w:val="28"/>
      </w:rPr>
      <w:t>ERIC WONG MACHINERY TRANSPORTATION PTE LTD</w:t>
    </w:r>
  </w:p>
  <w:p w14:paraId="036D9C2E" w14:textId="116508E8" w:rsidR="00FC7A38" w:rsidRDefault="0028616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1F0D35CE" w14:textId="267CBCF0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58D5CFF0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D971B8E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908E99B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45E0E" w14:textId="77777777" w:rsidR="0001667F" w:rsidRDefault="000166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3817401">
    <w:abstractNumId w:val="2"/>
  </w:num>
  <w:num w:numId="2" w16cid:durableId="707222391">
    <w:abstractNumId w:val="4"/>
  </w:num>
  <w:num w:numId="3" w16cid:durableId="767698919">
    <w:abstractNumId w:val="0"/>
  </w:num>
  <w:num w:numId="4" w16cid:durableId="1369917814">
    <w:abstractNumId w:val="9"/>
  </w:num>
  <w:num w:numId="5" w16cid:durableId="434131606">
    <w:abstractNumId w:val="5"/>
  </w:num>
  <w:num w:numId="6" w16cid:durableId="1842620641">
    <w:abstractNumId w:val="6"/>
  </w:num>
  <w:num w:numId="7" w16cid:durableId="1547645437">
    <w:abstractNumId w:val="3"/>
  </w:num>
  <w:num w:numId="8" w16cid:durableId="1270118452">
    <w:abstractNumId w:val="7"/>
  </w:num>
  <w:num w:numId="9" w16cid:durableId="317000141">
    <w:abstractNumId w:val="1"/>
  </w:num>
  <w:num w:numId="10" w16cid:durableId="613251289">
    <w:abstractNumId w:val="8"/>
  </w:num>
  <w:num w:numId="11" w16cid:durableId="106175678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1667F"/>
    <w:rsid w:val="00017D19"/>
    <w:rsid w:val="00022AC7"/>
    <w:rsid w:val="00046015"/>
    <w:rsid w:val="00057750"/>
    <w:rsid w:val="00073D1A"/>
    <w:rsid w:val="00094E1B"/>
    <w:rsid w:val="000A6C84"/>
    <w:rsid w:val="000F24FF"/>
    <w:rsid w:val="001119C3"/>
    <w:rsid w:val="0012420B"/>
    <w:rsid w:val="0014199A"/>
    <w:rsid w:val="00177234"/>
    <w:rsid w:val="001C737A"/>
    <w:rsid w:val="001D247D"/>
    <w:rsid w:val="001D5981"/>
    <w:rsid w:val="001F45D6"/>
    <w:rsid w:val="002005C2"/>
    <w:rsid w:val="00211B45"/>
    <w:rsid w:val="00214990"/>
    <w:rsid w:val="002151CF"/>
    <w:rsid w:val="002231AD"/>
    <w:rsid w:val="00286164"/>
    <w:rsid w:val="002878D6"/>
    <w:rsid w:val="00297DF5"/>
    <w:rsid w:val="002A594A"/>
    <w:rsid w:val="002B71E2"/>
    <w:rsid w:val="002E0D37"/>
    <w:rsid w:val="002E6AC9"/>
    <w:rsid w:val="00311434"/>
    <w:rsid w:val="00333FD8"/>
    <w:rsid w:val="003362C9"/>
    <w:rsid w:val="003458F0"/>
    <w:rsid w:val="00354427"/>
    <w:rsid w:val="0036363B"/>
    <w:rsid w:val="00384074"/>
    <w:rsid w:val="00393397"/>
    <w:rsid w:val="003F0FCC"/>
    <w:rsid w:val="00405E45"/>
    <w:rsid w:val="00407472"/>
    <w:rsid w:val="00431D57"/>
    <w:rsid w:val="00461DD2"/>
    <w:rsid w:val="00483CC1"/>
    <w:rsid w:val="00495410"/>
    <w:rsid w:val="004D0C02"/>
    <w:rsid w:val="00501872"/>
    <w:rsid w:val="00520A90"/>
    <w:rsid w:val="00525462"/>
    <w:rsid w:val="00530F7B"/>
    <w:rsid w:val="005C1EB6"/>
    <w:rsid w:val="005E2078"/>
    <w:rsid w:val="005E3EC3"/>
    <w:rsid w:val="006136EB"/>
    <w:rsid w:val="006476FC"/>
    <w:rsid w:val="006919D2"/>
    <w:rsid w:val="006A3AAD"/>
    <w:rsid w:val="006B0D6D"/>
    <w:rsid w:val="006D2D90"/>
    <w:rsid w:val="0071027D"/>
    <w:rsid w:val="00716D20"/>
    <w:rsid w:val="00755083"/>
    <w:rsid w:val="00776274"/>
    <w:rsid w:val="00781B51"/>
    <w:rsid w:val="007B15D6"/>
    <w:rsid w:val="007E6F9D"/>
    <w:rsid w:val="00802A76"/>
    <w:rsid w:val="008248D1"/>
    <w:rsid w:val="00846465"/>
    <w:rsid w:val="00852DFB"/>
    <w:rsid w:val="00857E46"/>
    <w:rsid w:val="00905071"/>
    <w:rsid w:val="00940648"/>
    <w:rsid w:val="009438BA"/>
    <w:rsid w:val="009D0CC5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2065"/>
    <w:rsid w:val="00BE666D"/>
    <w:rsid w:val="00BF15DF"/>
    <w:rsid w:val="00BF5C83"/>
    <w:rsid w:val="00CA76C8"/>
    <w:rsid w:val="00CD561C"/>
    <w:rsid w:val="00CE270B"/>
    <w:rsid w:val="00D44A04"/>
    <w:rsid w:val="00D567A9"/>
    <w:rsid w:val="00DE52F9"/>
    <w:rsid w:val="00DE75B9"/>
    <w:rsid w:val="00E056A7"/>
    <w:rsid w:val="00E80290"/>
    <w:rsid w:val="00EB7F90"/>
    <w:rsid w:val="00EE077D"/>
    <w:rsid w:val="00EE1C4F"/>
    <w:rsid w:val="00EE7CA0"/>
    <w:rsid w:val="00EF0FE7"/>
    <w:rsid w:val="00F0771A"/>
    <w:rsid w:val="00F132A8"/>
    <w:rsid w:val="00F224B9"/>
    <w:rsid w:val="00F96799"/>
    <w:rsid w:val="00FB28AD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F9FF5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936A6-F1E6-44EE-9B54-79B754523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2022-11-07T05:19:00Z</cp:lastPrinted>
  <dcterms:created xsi:type="dcterms:W3CDTF">2024-12-10T05:25:00Z</dcterms:created>
  <dcterms:modified xsi:type="dcterms:W3CDTF">2024-12-10T06:19:00Z</dcterms:modified>
</cp:coreProperties>
</file>