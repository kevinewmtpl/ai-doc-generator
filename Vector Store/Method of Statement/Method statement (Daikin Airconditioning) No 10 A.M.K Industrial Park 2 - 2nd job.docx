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1FE" w:rsidRDefault="003A41FE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26C2A">
      <w:pPr>
        <w:rPr>
          <w:sz w:val="24"/>
          <w:lang w:eastAsia="zh-CN"/>
        </w:rPr>
      </w:pPr>
      <w:r>
        <w:rPr>
          <w:sz w:val="24"/>
        </w:rPr>
        <w:t>Date: 30 Sep</w:t>
      </w:r>
      <w:r w:rsidR="001268A8">
        <w:rPr>
          <w:sz w:val="24"/>
        </w:rPr>
        <w:t xml:space="preserve"> 2014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467DA" w:rsidRDefault="00426C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delivery 2 unit machine, hoist down and position to location</w:t>
      </w:r>
    </w:p>
    <w:p w:rsidR="00466C7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66C7A" w:rsidRPr="00971AE8" w:rsidRDefault="00971AE8">
      <w:pPr>
        <w:pStyle w:val="Header"/>
        <w:tabs>
          <w:tab w:val="clear" w:pos="4320"/>
          <w:tab w:val="clear" w:pos="8640"/>
        </w:tabs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Machine Spec</w:t>
      </w:r>
    </w:p>
    <w:p w:rsidR="00426C2A" w:rsidRDefault="00426C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Hydraulic</w:t>
      </w:r>
      <w:r w:rsidR="007F5DA0">
        <w:rPr>
          <w:sz w:val="24"/>
          <w:lang w:eastAsia="zh-CN"/>
        </w:rPr>
        <w:t xml:space="preserve"> Press Brake </w:t>
      </w:r>
      <w:r>
        <w:rPr>
          <w:sz w:val="24"/>
          <w:lang w:eastAsia="zh-CN"/>
        </w:rPr>
        <w:t>machine</w:t>
      </w:r>
    </w:p>
    <w:p w:rsidR="00FF4F46" w:rsidRDefault="00426C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340 x 140 x 270 cm (Wt: 8</w:t>
      </w:r>
      <w:r w:rsidR="007F5DA0">
        <w:rPr>
          <w:sz w:val="24"/>
          <w:lang w:eastAsia="zh-CN"/>
        </w:rPr>
        <w:t xml:space="preserve">,500 kgs) </w:t>
      </w:r>
    </w:p>
    <w:p w:rsidR="00426C2A" w:rsidRDefault="007F5D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Notching machine </w:t>
      </w:r>
    </w:p>
    <w:p w:rsidR="007F5DA0" w:rsidRDefault="00426C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910 x 121 x 130 cm (Wt: 780</w:t>
      </w:r>
      <w:r w:rsidR="007F5DA0">
        <w:rPr>
          <w:sz w:val="24"/>
          <w:lang w:eastAsia="zh-CN"/>
        </w:rPr>
        <w:t xml:space="preserve"> kgs)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F94232" w:rsidRDefault="00F942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26C2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02/10/2014 – 09:30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7F5DA0" w:rsidP="00FF4F46">
      <w:pPr>
        <w:pStyle w:val="Heading4"/>
      </w:pPr>
      <w:r>
        <w:t>No 10</w:t>
      </w:r>
      <w:r w:rsidR="00426C2A">
        <w:t xml:space="preserve"> A.M.K Park 2</w:t>
      </w:r>
    </w:p>
    <w:p w:rsidR="00FF4F46" w:rsidRPr="00FF4F46" w:rsidRDefault="00B41727" w:rsidP="00FF4F4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Daikin Airconditioning (S</w:t>
      </w:r>
      <w:r w:rsidR="00FF4F46">
        <w:rPr>
          <w:sz w:val="24"/>
          <w:szCs w:val="24"/>
          <w:lang w:eastAsia="zh-CN"/>
        </w:rPr>
        <w:t>) Pte Ltd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3A41FE">
        <w:rPr>
          <w:sz w:val="24"/>
          <w:lang w:eastAsia="zh-CN"/>
        </w:rPr>
        <w:t>lorry crane</w:t>
      </w:r>
    </w:p>
    <w:p w:rsidR="003A41FE" w:rsidRDefault="003A41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</w:t>
      </w:r>
      <w:r w:rsidR="0042475D">
        <w:rPr>
          <w:sz w:val="24"/>
          <w:lang w:eastAsia="zh-CN"/>
        </w:rPr>
        <w:t>/hoisting</w:t>
      </w:r>
      <w:r>
        <w:rPr>
          <w:sz w:val="24"/>
          <w:lang w:eastAsia="zh-CN"/>
        </w:rPr>
        <w:t xml:space="preserve">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426C2A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F4F46" w:rsidRPr="00FF4F46" w:rsidRDefault="00FF4F46" w:rsidP="00FF4F46">
      <w:pPr>
        <w:pStyle w:val="Header"/>
        <w:tabs>
          <w:tab w:val="clear" w:pos="4320"/>
          <w:tab w:val="clear" w:pos="8640"/>
        </w:tabs>
        <w:ind w:left="72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</w:t>
      </w:r>
    </w:p>
    <w:p w:rsidR="00FF4F46" w:rsidRDefault="00FF4F46" w:rsidP="00FF4F46">
      <w:pPr>
        <w:pStyle w:val="Header"/>
        <w:tabs>
          <w:tab w:val="clear" w:pos="4320"/>
          <w:tab w:val="clear" w:pos="8640"/>
        </w:tabs>
        <w:ind w:left="72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</w:t>
      </w:r>
    </w:p>
    <w:p w:rsidR="003A41FE" w:rsidRDefault="003A41FE" w:rsidP="003A41FE">
      <w:pPr>
        <w:pStyle w:val="Header"/>
        <w:tabs>
          <w:tab w:val="clear" w:pos="4320"/>
          <w:tab w:val="clear" w:pos="8640"/>
        </w:tabs>
        <w:ind w:left="72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</w:t>
      </w:r>
      <w:r w:rsidR="00426C2A">
        <w:rPr>
          <w:sz w:val="24"/>
          <w:lang w:eastAsia="zh-CN"/>
        </w:rPr>
        <w:t xml:space="preserve"> rigger, signalman and </w:t>
      </w:r>
      <w:r w:rsidR="00DC5A93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 w:rsidP="00DC5A9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  <w:r w:rsidR="00DC5A93">
        <w:rPr>
          <w:b/>
          <w:bCs/>
          <w:sz w:val="24"/>
          <w:u w:val="single"/>
          <w:lang w:eastAsia="zh-CN"/>
        </w:rPr>
        <w:t xml:space="preserve"> 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F94232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etc)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F94232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C5A93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DC5A93" w:rsidRDefault="00DC5A9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DC5A93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6467DA" w:rsidRDefault="00426C2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Default="00B417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with load to move in forward/reverse position into inside factory</w:t>
      </w:r>
    </w:p>
    <w:p w:rsidR="00B41727" w:rsidRDefault="000B24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scrapping belt secured to machine</w:t>
      </w:r>
    </w:p>
    <w:p w:rsidR="000B248B" w:rsidRDefault="000B24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secured sling to machine hoisting point</w:t>
      </w:r>
    </w:p>
    <w:p w:rsidR="000B248B" w:rsidRDefault="000B24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:rsidR="000D3C89" w:rsidRPr="003A41FE" w:rsidRDefault="000B248B" w:rsidP="003A41F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and position to the designated location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F9423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30C0" w:rsidRDefault="00DD30C0">
      <w:r>
        <w:separator/>
      </w:r>
    </w:p>
  </w:endnote>
  <w:endnote w:type="continuationSeparator" w:id="0">
    <w:p w:rsidR="00DD30C0" w:rsidRDefault="00DD3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B248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B248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30C0" w:rsidRDefault="00DD30C0">
      <w:r>
        <w:separator/>
      </w:r>
    </w:p>
  </w:footnote>
  <w:footnote w:type="continuationSeparator" w:id="0">
    <w:p w:rsidR="00DD30C0" w:rsidRDefault="00DD30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D30C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D30C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B248B"/>
    <w:rsid w:val="000C68D5"/>
    <w:rsid w:val="000D3C89"/>
    <w:rsid w:val="001268A8"/>
    <w:rsid w:val="00141D73"/>
    <w:rsid w:val="00257C21"/>
    <w:rsid w:val="003A41FE"/>
    <w:rsid w:val="0042475D"/>
    <w:rsid w:val="00426C2A"/>
    <w:rsid w:val="00466C7A"/>
    <w:rsid w:val="006467DA"/>
    <w:rsid w:val="007F5DA0"/>
    <w:rsid w:val="00895D5D"/>
    <w:rsid w:val="0090582E"/>
    <w:rsid w:val="00971AE8"/>
    <w:rsid w:val="0099046A"/>
    <w:rsid w:val="00AF2D96"/>
    <w:rsid w:val="00B41727"/>
    <w:rsid w:val="00DC5A93"/>
    <w:rsid w:val="00DD30C0"/>
    <w:rsid w:val="00E76DB5"/>
    <w:rsid w:val="00EC1220"/>
    <w:rsid w:val="00F5489D"/>
    <w:rsid w:val="00F94232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2014-09-30T05:04:00Z</cp:lastPrinted>
  <dcterms:created xsi:type="dcterms:W3CDTF">2014-09-30T02:15:00Z</dcterms:created>
  <dcterms:modified xsi:type="dcterms:W3CDTF">2014-09-30T05:04:00Z</dcterms:modified>
</cp:coreProperties>
</file>