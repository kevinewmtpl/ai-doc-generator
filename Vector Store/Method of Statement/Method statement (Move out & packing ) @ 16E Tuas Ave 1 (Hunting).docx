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76E0C">
      <w:pPr>
        <w:rPr>
          <w:sz w:val="24"/>
          <w:lang w:eastAsia="zh-CN"/>
        </w:rPr>
      </w:pPr>
      <w:r>
        <w:rPr>
          <w:sz w:val="24"/>
        </w:rPr>
        <w:t>Date: 29</w:t>
      </w:r>
      <w:r w:rsidRPr="00676E0C">
        <w:rPr>
          <w:sz w:val="24"/>
          <w:vertAlign w:val="superscript"/>
        </w:rPr>
        <w:t>th</w:t>
      </w:r>
      <w:r>
        <w:rPr>
          <w:sz w:val="24"/>
        </w:rPr>
        <w:t xml:space="preserve"> Jan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676E0C">
        <w:rPr>
          <w:sz w:val="24"/>
          <w:lang w:eastAsia="zh-CN"/>
        </w:rPr>
        <w:t>3 unit manipulator</w:t>
      </w:r>
      <w:r w:rsidR="0067058F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up onto wooden base for packing, after packing</w:t>
      </w:r>
      <w:r w:rsidR="009D0612">
        <w:rPr>
          <w:sz w:val="24"/>
          <w:lang w:eastAsia="zh-CN"/>
        </w:rPr>
        <w:t xml:space="preserve">, </w:t>
      </w:r>
      <w:r w:rsidR="00365E18">
        <w:rPr>
          <w:sz w:val="24"/>
          <w:lang w:eastAsia="zh-CN"/>
        </w:rPr>
        <w:t>load onto 1</w:t>
      </w:r>
      <w:r w:rsidR="00676E0C">
        <w:rPr>
          <w:sz w:val="24"/>
          <w:lang w:eastAsia="zh-CN"/>
        </w:rPr>
        <w:t xml:space="preserve"> x 40ft container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C76164" w:rsidRDefault="00676E0C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 unit Manipulator</w:t>
      </w:r>
      <w:r w:rsidR="0067058F">
        <w:rPr>
          <w:sz w:val="24"/>
          <w:szCs w:val="24"/>
          <w:lang w:eastAsia="zh-CN"/>
        </w:rPr>
        <w:t xml:space="preserve"> </w:t>
      </w:r>
    </w:p>
    <w:p w:rsidR="004C7E81" w:rsidRDefault="004C7E8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</w:t>
      </w:r>
      <w:r w:rsidR="00676E0C">
        <w:rPr>
          <w:sz w:val="24"/>
          <w:szCs w:val="24"/>
          <w:lang w:eastAsia="zh-CN"/>
        </w:rPr>
        <w:t>: 370 x 195 x 100</w:t>
      </w:r>
      <w:r w:rsidR="005955A7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</w:t>
      </w:r>
      <w:r w:rsidR="003D0261">
        <w:rPr>
          <w:sz w:val="24"/>
          <w:szCs w:val="24"/>
          <w:lang w:eastAsia="zh-CN"/>
        </w:rPr>
        <w:t>each</w:t>
      </w:r>
    </w:p>
    <w:p w:rsidR="002409DA" w:rsidRDefault="004C7E8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3D0261">
        <w:rPr>
          <w:sz w:val="24"/>
          <w:szCs w:val="24"/>
          <w:lang w:eastAsia="zh-CN"/>
        </w:rPr>
        <w:t xml:space="preserve">1, 000 kg each </w:t>
      </w:r>
    </w:p>
    <w:p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FD04D5" w:rsidP="00FD04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Risk Assessment</w:t>
      </w:r>
    </w:p>
    <w:p w:rsidR="00FD04D5" w:rsidRPr="00FD04D5" w:rsidRDefault="00FD04D5" w:rsidP="00FD04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72EB6" w:rsidRPr="002409DA" w:rsidRDefault="00676E0C">
      <w:pPr>
        <w:rPr>
          <w:sz w:val="24"/>
          <w:lang w:eastAsia="zh-CN"/>
        </w:rPr>
      </w:pPr>
      <w:r>
        <w:rPr>
          <w:sz w:val="24"/>
          <w:lang w:eastAsia="zh-CN"/>
        </w:rPr>
        <w:t>05/02/24</w:t>
      </w:r>
    </w:p>
    <w:p w:rsidR="005226B3" w:rsidRDefault="005226B3">
      <w:pPr>
        <w:rPr>
          <w:sz w:val="24"/>
          <w:szCs w:val="24"/>
          <w:lang w:eastAsia="zh-CN"/>
        </w:rPr>
      </w:pPr>
    </w:p>
    <w:p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72EB6" w:rsidRDefault="00365E1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E72EB6">
        <w:rPr>
          <w:sz w:val="24"/>
          <w:szCs w:val="24"/>
          <w:lang w:eastAsia="zh-CN"/>
        </w:rPr>
        <w:t xml:space="preserve"> am </w:t>
      </w:r>
    </w:p>
    <w:p w:rsidR="00E72EB6" w:rsidRPr="00E72EB6" w:rsidRDefault="00E72EB6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676E0C" w:rsidP="001D45A5">
      <w:pPr>
        <w:pStyle w:val="Heading4"/>
      </w:pPr>
      <w:r>
        <w:t xml:space="preserve">16E Tuas Ave 1 #01-61, JTC Space @ Tuas </w:t>
      </w:r>
    </w:p>
    <w:p w:rsidR="003A6EE4" w:rsidRPr="003A6EE4" w:rsidRDefault="00676E0C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Hunting Energy Services</w:t>
      </w:r>
      <w:r w:rsidR="002409DA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4C7E81" w:rsidRPr="00676E0C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963F0" w:rsidRPr="00A4691E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:rsidR="008D2441" w:rsidRDefault="00676E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06BD9">
        <w:rPr>
          <w:sz w:val="24"/>
          <w:lang w:eastAsia="zh-CN"/>
        </w:rPr>
        <w:t>allet truck</w:t>
      </w:r>
    </w:p>
    <w:p w:rsidR="00111E78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794EBB" w:rsidRDefault="00794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FD04D5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E06672" w:rsidRDefault="00E0667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76E0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365E18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65E18" w:rsidRDefault="00365E18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76E0C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at designated </w:t>
      </w:r>
      <w:r w:rsidR="00365E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:rsidR="00895D5D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>
        <w:rPr>
          <w:sz w:val="24"/>
          <w:lang w:eastAsia="zh-CN"/>
        </w:rPr>
        <w:t>hift</w:t>
      </w:r>
      <w:r w:rsidR="00676E0C">
        <w:rPr>
          <w:sz w:val="24"/>
          <w:lang w:eastAsia="zh-CN"/>
        </w:rPr>
        <w:t xml:space="preserve"> out manipulator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365E18" w:rsidRDefault="003D026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365E18">
        <w:rPr>
          <w:sz w:val="24"/>
          <w:lang w:eastAsia="zh-CN"/>
        </w:rPr>
        <w:t>o a</w:t>
      </w:r>
      <w:r w:rsidR="00F118AD">
        <w:rPr>
          <w:sz w:val="24"/>
          <w:lang w:eastAsia="zh-CN"/>
        </w:rPr>
        <w:t xml:space="preserve">ttached </w:t>
      </w:r>
      <w:r w:rsidR="00365E18">
        <w:rPr>
          <w:sz w:val="24"/>
          <w:lang w:eastAsia="zh-CN"/>
        </w:rPr>
        <w:t>sling to crane hook</w:t>
      </w:r>
    </w:p>
    <w:p w:rsidR="00F118AD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F118AD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3D0261">
        <w:rPr>
          <w:sz w:val="24"/>
          <w:lang w:eastAsia="zh-CN"/>
        </w:rPr>
        <w:t xml:space="preserve">to rigging point of </w:t>
      </w:r>
      <w:r w:rsidR="00E06672">
        <w:rPr>
          <w:sz w:val="24"/>
          <w:lang w:eastAsia="zh-CN"/>
        </w:rPr>
        <w:t xml:space="preserve">manipulator </w:t>
      </w:r>
    </w:p>
    <w:p w:rsidR="00DD24D4" w:rsidRPr="00DD24D4" w:rsidRDefault="005963F0" w:rsidP="00DD24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676E0C">
        <w:rPr>
          <w:sz w:val="24"/>
          <w:lang w:eastAsia="zh-CN"/>
        </w:rPr>
        <w:t>manipulator</w:t>
      </w:r>
    </w:p>
    <w:p w:rsidR="00E72EB6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</w:t>
      </w:r>
      <w:r w:rsidR="00676E0C">
        <w:rPr>
          <w:sz w:val="24"/>
          <w:lang w:eastAsia="zh-CN"/>
        </w:rPr>
        <w:t>ad</w:t>
      </w:r>
      <w:r>
        <w:rPr>
          <w:sz w:val="24"/>
          <w:lang w:eastAsia="zh-CN"/>
        </w:rPr>
        <w:t xml:space="preserve"> </w:t>
      </w:r>
      <w:r w:rsidR="005963F0">
        <w:rPr>
          <w:sz w:val="24"/>
          <w:lang w:eastAsia="zh-CN"/>
        </w:rPr>
        <w:t>onto wooden</w:t>
      </w:r>
      <w:r>
        <w:rPr>
          <w:sz w:val="24"/>
          <w:lang w:eastAsia="zh-CN"/>
        </w:rPr>
        <w:t xml:space="preserve"> for packing</w:t>
      </w:r>
    </w:p>
    <w:p w:rsidR="005E312A" w:rsidRPr="005E312A" w:rsidRDefault="005963F0" w:rsidP="005E3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:rsidR="00DB1E3B" w:rsidRPr="00365E18" w:rsidRDefault="005963F0" w:rsidP="00365E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365E18">
        <w:rPr>
          <w:sz w:val="24"/>
          <w:lang w:eastAsia="zh-CN"/>
        </w:rPr>
        <w:t xml:space="preserve">r packing hoist and load up case onto container </w:t>
      </w:r>
      <w:r w:rsidR="00E06672">
        <w:rPr>
          <w:sz w:val="24"/>
          <w:lang w:eastAsia="zh-CN"/>
        </w:rPr>
        <w:t>and secured</w:t>
      </w:r>
    </w:p>
    <w:p w:rsidR="00111E78" w:rsidRPr="00E06672" w:rsidRDefault="0099046A" w:rsidP="00E06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 w:rsidRPr="00E06672">
        <w:rPr>
          <w:sz w:val="24"/>
          <w:lang w:eastAsia="zh-CN"/>
        </w:rPr>
        <w:t xml:space="preserve">Once job complete, team leader will instruct the team </w:t>
      </w:r>
      <w:r w:rsidR="005226B3" w:rsidRPr="00E06672">
        <w:rPr>
          <w:sz w:val="24"/>
          <w:lang w:eastAsia="zh-CN"/>
        </w:rPr>
        <w:t>to perform proper housekeeping</w:t>
      </w:r>
    </w:p>
    <w:p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365E1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4663" w:rsidRDefault="00244663">
      <w:r>
        <w:separator/>
      </w:r>
    </w:p>
  </w:endnote>
  <w:endnote w:type="continuationSeparator" w:id="0">
    <w:p w:rsidR="00244663" w:rsidRDefault="00244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582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58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4663" w:rsidRDefault="00244663">
      <w:r>
        <w:separator/>
      </w:r>
    </w:p>
  </w:footnote>
  <w:footnote w:type="continuationSeparator" w:id="0">
    <w:p w:rsidR="00244663" w:rsidRDefault="002446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4466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24466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0D64"/>
    <w:rsid w:val="00094D4F"/>
    <w:rsid w:val="000A4E07"/>
    <w:rsid w:val="000A50F2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1D45AE"/>
    <w:rsid w:val="00201D8B"/>
    <w:rsid w:val="00206BD9"/>
    <w:rsid w:val="00211F1E"/>
    <w:rsid w:val="002409DA"/>
    <w:rsid w:val="00244663"/>
    <w:rsid w:val="00251AD9"/>
    <w:rsid w:val="00257C21"/>
    <w:rsid w:val="002A548B"/>
    <w:rsid w:val="0030317F"/>
    <w:rsid w:val="00321127"/>
    <w:rsid w:val="00333DB7"/>
    <w:rsid w:val="003512C5"/>
    <w:rsid w:val="00365E18"/>
    <w:rsid w:val="00375E51"/>
    <w:rsid w:val="003A6EE4"/>
    <w:rsid w:val="003D0261"/>
    <w:rsid w:val="003D5FEC"/>
    <w:rsid w:val="003D79A3"/>
    <w:rsid w:val="00456295"/>
    <w:rsid w:val="00466C7A"/>
    <w:rsid w:val="004C1FD3"/>
    <w:rsid w:val="004C7E81"/>
    <w:rsid w:val="00501090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5E312A"/>
    <w:rsid w:val="006467DA"/>
    <w:rsid w:val="00647E7B"/>
    <w:rsid w:val="00647F9A"/>
    <w:rsid w:val="0066401C"/>
    <w:rsid w:val="0067058F"/>
    <w:rsid w:val="00670B64"/>
    <w:rsid w:val="00676E0C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6156C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D0612"/>
    <w:rsid w:val="009E4B30"/>
    <w:rsid w:val="009F4FEB"/>
    <w:rsid w:val="00A2540E"/>
    <w:rsid w:val="00A4691E"/>
    <w:rsid w:val="00A6099B"/>
    <w:rsid w:val="00A72227"/>
    <w:rsid w:val="00A73EA0"/>
    <w:rsid w:val="00A81D33"/>
    <w:rsid w:val="00A9491E"/>
    <w:rsid w:val="00AA67DA"/>
    <w:rsid w:val="00AD5F61"/>
    <w:rsid w:val="00B06871"/>
    <w:rsid w:val="00B0691D"/>
    <w:rsid w:val="00B16B6D"/>
    <w:rsid w:val="00B444AC"/>
    <w:rsid w:val="00B568EA"/>
    <w:rsid w:val="00B742F4"/>
    <w:rsid w:val="00B80BDB"/>
    <w:rsid w:val="00B86C01"/>
    <w:rsid w:val="00BE2458"/>
    <w:rsid w:val="00C15DC7"/>
    <w:rsid w:val="00C327C2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DB1E3B"/>
    <w:rsid w:val="00DD24D4"/>
    <w:rsid w:val="00E06672"/>
    <w:rsid w:val="00E3288E"/>
    <w:rsid w:val="00E56EB4"/>
    <w:rsid w:val="00E72EB6"/>
    <w:rsid w:val="00E76DB5"/>
    <w:rsid w:val="00EC1220"/>
    <w:rsid w:val="00EF55B5"/>
    <w:rsid w:val="00F03666"/>
    <w:rsid w:val="00F118AD"/>
    <w:rsid w:val="00F15823"/>
    <w:rsid w:val="00F15A11"/>
    <w:rsid w:val="00F25404"/>
    <w:rsid w:val="00F63C6A"/>
    <w:rsid w:val="00F75133"/>
    <w:rsid w:val="00FD04D5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2020-05-20T03:37:00Z</cp:lastPrinted>
  <dcterms:created xsi:type="dcterms:W3CDTF">2024-01-29T02:32:00Z</dcterms:created>
  <dcterms:modified xsi:type="dcterms:W3CDTF">2024-01-29T06:01:00Z</dcterms:modified>
</cp:coreProperties>
</file>