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DAFED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71418DA" w14:textId="77777777" w:rsidR="00C90113" w:rsidRDefault="00C90113">
      <w:pPr>
        <w:rPr>
          <w:sz w:val="24"/>
        </w:rPr>
      </w:pPr>
    </w:p>
    <w:p w14:paraId="21E2F2AA" w14:textId="603C5EF7" w:rsidR="00684C71" w:rsidRDefault="0041438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90113">
        <w:rPr>
          <w:sz w:val="24"/>
        </w:rPr>
        <w:t>14</w:t>
      </w:r>
      <w:r w:rsidR="00C90113" w:rsidRPr="00C90113">
        <w:rPr>
          <w:sz w:val="24"/>
          <w:vertAlign w:val="superscript"/>
        </w:rPr>
        <w:t>th</w:t>
      </w:r>
      <w:r w:rsidR="00C90113">
        <w:rPr>
          <w:sz w:val="24"/>
        </w:rPr>
        <w:t xml:space="preserve"> Jan 2025</w:t>
      </w:r>
    </w:p>
    <w:p w14:paraId="1A8415E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8486CC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D82A4F3" w14:textId="1EAD011D" w:rsidR="00684C71" w:rsidRDefault="00C90113" w:rsidP="00C901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790E31">
        <w:rPr>
          <w:sz w:val="24"/>
          <w:lang w:eastAsia="zh-CN"/>
        </w:rPr>
        <w:t xml:space="preserve"> 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FE09CB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5F1F63">
        <w:rPr>
          <w:sz w:val="24"/>
          <w:lang w:eastAsia="zh-CN"/>
        </w:rPr>
        <w:t>3 pcs metal plate from</w:t>
      </w:r>
      <w:r w:rsidR="00414384">
        <w:rPr>
          <w:sz w:val="24"/>
          <w:lang w:eastAsia="zh-CN"/>
        </w:rPr>
        <w:t xml:space="preserve">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 w:rsidR="00FE09CB">
        <w:rPr>
          <w:sz w:val="24"/>
          <w:lang w:eastAsia="zh-CN"/>
        </w:rPr>
        <w:t xml:space="preserve"> to the ground,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414384">
        <w:rPr>
          <w:sz w:val="24"/>
          <w:lang w:eastAsia="zh-CN"/>
        </w:rPr>
        <w:t xml:space="preserve"> </w:t>
      </w:r>
    </w:p>
    <w:p w14:paraId="13690CBA" w14:textId="77777777" w:rsidR="004F53B2" w:rsidRDefault="004F53B2" w:rsidP="00C901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4B83DAE" w14:textId="0E4C7D48" w:rsidR="00C90113" w:rsidRDefault="00C90113" w:rsidP="00C901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relocate </w:t>
      </w:r>
      <w:r w:rsidR="00790E31">
        <w:rPr>
          <w:sz w:val="24"/>
          <w:lang w:eastAsia="zh-CN"/>
        </w:rPr>
        <w:t xml:space="preserve">2 unit Mould machine from existing location to new location within factory premise </w:t>
      </w:r>
    </w:p>
    <w:p w14:paraId="47FEEC1F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9B54631" w14:textId="1345F9E3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5A5292FA" w14:textId="672FE29E" w:rsidR="00294E87" w:rsidRPr="00C00BDD" w:rsidRDefault="005F1F63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Metal plate </w:t>
      </w:r>
    </w:p>
    <w:p w14:paraId="2CDD5E1C" w14:textId="063CCCDA" w:rsidR="00A9248D" w:rsidRDefault="005F1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pcs </w:t>
      </w:r>
      <w:r w:rsidR="00790E31">
        <w:rPr>
          <w:sz w:val="24"/>
          <w:lang w:eastAsia="zh-CN"/>
        </w:rPr>
        <w:t xml:space="preserve">plate </w:t>
      </w:r>
      <w:r>
        <w:rPr>
          <w:sz w:val="24"/>
          <w:lang w:eastAsia="zh-CN"/>
        </w:rPr>
        <w:t>dim: 244cm x 609cm x 12mm each / Wt: 1</w:t>
      </w:r>
      <w:r w:rsidR="004F53B2">
        <w:rPr>
          <w:sz w:val="24"/>
          <w:lang w:eastAsia="zh-CN"/>
        </w:rPr>
        <w:t>, 200 kg each</w:t>
      </w:r>
    </w:p>
    <w:p w14:paraId="4370111E" w14:textId="4E66BEE5" w:rsidR="0047763D" w:rsidRDefault="005F1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pcs </w:t>
      </w:r>
      <w:r w:rsidR="00790E31">
        <w:rPr>
          <w:sz w:val="24"/>
          <w:lang w:eastAsia="zh-CN"/>
        </w:rPr>
        <w:t xml:space="preserve">plate </w:t>
      </w:r>
      <w:r>
        <w:rPr>
          <w:sz w:val="24"/>
          <w:lang w:eastAsia="zh-CN"/>
        </w:rPr>
        <w:t xml:space="preserve">dim: 212cm x 609cm x 12mm / Wt: </w:t>
      </w:r>
      <w:r w:rsidR="004F53B2">
        <w:rPr>
          <w:sz w:val="24"/>
          <w:lang w:eastAsia="zh-CN"/>
        </w:rPr>
        <w:t xml:space="preserve">1, 200 kg </w:t>
      </w:r>
      <w:r w:rsidR="00A9248D">
        <w:rPr>
          <w:sz w:val="24"/>
          <w:lang w:eastAsia="zh-CN"/>
        </w:rPr>
        <w:t xml:space="preserve"> </w:t>
      </w:r>
    </w:p>
    <w:p w14:paraId="3D4D878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6255723A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30C04A6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F1B052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A1B9DB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9A423B5" w14:textId="377801B3" w:rsidR="00684C71" w:rsidRDefault="00C901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15/01/25</w:t>
      </w:r>
    </w:p>
    <w:p w14:paraId="38FAAB80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39211B0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15BD4BA8" w14:textId="0DA7100B" w:rsidR="003B63D2" w:rsidRPr="003B63D2" w:rsidRDefault="00C901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14:paraId="1A0C20C9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E526DB3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474C17" w14:textId="77777777" w:rsidR="00707B09" w:rsidRDefault="0047763D" w:rsidP="00707B09">
      <w:pPr>
        <w:pStyle w:val="Heading4"/>
      </w:pPr>
      <w:r>
        <w:t>10 Tuas South St 5</w:t>
      </w:r>
    </w:p>
    <w:p w14:paraId="193EBC97" w14:textId="77777777" w:rsidR="00707B09" w:rsidRPr="00707B09" w:rsidRDefault="00A9248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14:paraId="16D5A31B" w14:textId="77777777" w:rsidR="00684C71" w:rsidRDefault="00684C71">
      <w:pPr>
        <w:rPr>
          <w:lang w:eastAsia="zh-CN"/>
        </w:rPr>
      </w:pPr>
    </w:p>
    <w:p w14:paraId="1CDF09C5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3867E91" w14:textId="77777777"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49B25CC3" w14:textId="29848B62" w:rsidR="00684C71" w:rsidRDefault="0079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686D7B3B" w14:textId="176BCC10" w:rsidR="00414384" w:rsidRDefault="00414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0AA71B14" w14:textId="77777777" w:rsidR="00790E31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3155DD8C" w14:textId="77777777" w:rsidR="00790E31" w:rsidRDefault="0079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14:paraId="46B48D89" w14:textId="1DC79003" w:rsidR="00C00BDD" w:rsidRDefault="00790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9248D">
        <w:rPr>
          <w:sz w:val="24"/>
          <w:lang w:eastAsia="zh-CN"/>
        </w:rPr>
        <w:t xml:space="preserve"> 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17A68867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CBA3C5" w14:textId="0BEC7AEA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215699E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25BFF87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2FC30CD" w14:textId="77777777" w:rsidR="00C90113" w:rsidRDefault="00C9011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E669D21" w14:textId="6FE8D833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1A6F8F1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2DA91C6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BB46A92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3694F3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A1195B9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FA9CDBE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46F5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D4BA6DF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7A4D7540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89819F4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E28694D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7D788C4" w14:textId="77777777" w:rsidR="00C90113" w:rsidRDefault="0081336E" w:rsidP="00CF6063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</w:t>
      </w:r>
    </w:p>
    <w:p w14:paraId="5B82C4EB" w14:textId="77777777" w:rsidR="00C90113" w:rsidRDefault="00C90113" w:rsidP="00CF6063">
      <w:pPr>
        <w:pStyle w:val="Title"/>
        <w:jc w:val="left"/>
        <w:rPr>
          <w:b w:val="0"/>
          <w:bCs/>
          <w:sz w:val="24"/>
          <w:u w:val="none"/>
          <w:lang w:eastAsia="zh-CN"/>
        </w:rPr>
      </w:pPr>
      <w:r>
        <w:rPr>
          <w:sz w:val="24"/>
          <w:lang w:eastAsia="zh-CN"/>
        </w:rPr>
        <w:t xml:space="preserve">           </w:t>
      </w:r>
    </w:p>
    <w:p w14:paraId="7F5C89A2" w14:textId="787865ED" w:rsidR="00684C71" w:rsidRPr="00CF6063" w:rsidRDefault="00C90113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bCs/>
          <w:sz w:val="24"/>
          <w:u w:val="none"/>
          <w:lang w:eastAsia="zh-CN"/>
        </w:rPr>
        <w:t xml:space="preserve">            (1)</w:t>
      </w:r>
      <w:r w:rsidR="0081336E">
        <w:rPr>
          <w:sz w:val="24"/>
          <w:lang w:eastAsia="zh-CN"/>
        </w:rPr>
        <w:t xml:space="preserve">     </w:t>
      </w:r>
    </w:p>
    <w:p w14:paraId="1C1903D0" w14:textId="77777777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0F1B5B77" w14:textId="23C7A458" w:rsidR="00FE09CB" w:rsidRPr="00C90113" w:rsidRDefault="00A9248D" w:rsidP="00C90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90113">
        <w:rPr>
          <w:sz w:val="24"/>
          <w:lang w:eastAsia="zh-CN"/>
        </w:rPr>
        <w:t>Rigger to i</w:t>
      </w:r>
      <w:r w:rsidR="00DE08CC" w:rsidRPr="00C90113">
        <w:rPr>
          <w:sz w:val="24"/>
          <w:lang w:eastAsia="zh-CN"/>
        </w:rPr>
        <w:t>nsert s</w:t>
      </w:r>
      <w:r w:rsidRPr="00C90113">
        <w:rPr>
          <w:sz w:val="24"/>
          <w:lang w:eastAsia="zh-CN"/>
        </w:rPr>
        <w:t xml:space="preserve">ling to crane hook </w:t>
      </w:r>
    </w:p>
    <w:p w14:paraId="27908DBE" w14:textId="48A88CC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</w:t>
      </w:r>
      <w:r w:rsidR="00C90113">
        <w:rPr>
          <w:sz w:val="24"/>
          <w:lang w:eastAsia="zh-CN"/>
        </w:rPr>
        <w:t>plate</w:t>
      </w:r>
      <w:r>
        <w:rPr>
          <w:sz w:val="24"/>
          <w:lang w:eastAsia="zh-CN"/>
        </w:rPr>
        <w:t xml:space="preserve"> </w:t>
      </w:r>
    </w:p>
    <w:p w14:paraId="6F9A7DA0" w14:textId="1765CD5F" w:rsidR="001A1E38" w:rsidRPr="00FE09CB" w:rsidRDefault="00414384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</w:t>
      </w:r>
      <w:r w:rsidR="00C90113">
        <w:rPr>
          <w:sz w:val="24"/>
          <w:lang w:eastAsia="zh-CN"/>
        </w:rPr>
        <w:t>st up plate from lorry chassis</w:t>
      </w:r>
    </w:p>
    <w:p w14:paraId="14D24788" w14:textId="40FF2D06"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C90113">
        <w:rPr>
          <w:sz w:val="24"/>
          <w:lang w:eastAsia="zh-CN"/>
        </w:rPr>
        <w:t xml:space="preserve">and lower down plate to near ground level </w:t>
      </w:r>
    </w:p>
    <w:p w14:paraId="620EEF2A" w14:textId="2F3F2628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9248D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90113">
        <w:rPr>
          <w:sz w:val="24"/>
          <w:lang w:eastAsia="zh-CN"/>
        </w:rPr>
        <w:t xml:space="preserve"> plate </w:t>
      </w:r>
      <w:r w:rsidR="00C03437">
        <w:rPr>
          <w:sz w:val="24"/>
          <w:lang w:eastAsia="zh-CN"/>
        </w:rPr>
        <w:t>base</w:t>
      </w:r>
      <w:r w:rsidR="001A1E38">
        <w:rPr>
          <w:sz w:val="24"/>
          <w:lang w:eastAsia="zh-CN"/>
        </w:rPr>
        <w:t xml:space="preserve"> </w:t>
      </w:r>
    </w:p>
    <w:p w14:paraId="71FA1863" w14:textId="34212800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C90113">
        <w:rPr>
          <w:sz w:val="24"/>
          <w:lang w:eastAsia="zh-CN"/>
        </w:rPr>
        <w:t>plate</w:t>
      </w:r>
      <w:r w:rsidR="004E5848">
        <w:rPr>
          <w:sz w:val="24"/>
          <w:lang w:eastAsia="zh-CN"/>
        </w:rPr>
        <w:t xml:space="preserve"> into production area at ground floor</w:t>
      </w:r>
    </w:p>
    <w:p w14:paraId="3EEAEC09" w14:textId="31B6FABD" w:rsidR="002B79BE" w:rsidRPr="004F53B2" w:rsidRDefault="00F3464B" w:rsidP="004F53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 xml:space="preserve">osition </w:t>
      </w:r>
      <w:r w:rsidR="00C90113">
        <w:rPr>
          <w:sz w:val="24"/>
          <w:lang w:eastAsia="zh-CN"/>
        </w:rPr>
        <w:t>plate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5FC15706" w14:textId="77777777" w:rsidR="004F53B2" w:rsidRPr="004F53B2" w:rsidRDefault="004F53B2" w:rsidP="004F53B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2240755" w14:textId="17345BC5" w:rsidR="00790E31" w:rsidRDefault="00790E31" w:rsidP="004F53B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(2)</w:t>
      </w:r>
    </w:p>
    <w:p w14:paraId="4EA57F22" w14:textId="1B1D4AE2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jack up machine to 4” high</w:t>
      </w:r>
    </w:p>
    <w:p w14:paraId="073723C8" w14:textId="7F6648DC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121C2594" w14:textId="7480A475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existing location</w:t>
      </w:r>
    </w:p>
    <w:p w14:paraId="49B83231" w14:textId="0408C4FB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 within production</w:t>
      </w:r>
      <w:r w:rsidR="004F53B2">
        <w:rPr>
          <w:sz w:val="24"/>
          <w:lang w:eastAsia="zh-CN"/>
        </w:rPr>
        <w:t xml:space="preserve"> area </w:t>
      </w:r>
    </w:p>
    <w:p w14:paraId="3FEBB7B9" w14:textId="71990889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new designated location</w:t>
      </w:r>
    </w:p>
    <w:p w14:paraId="105D648A" w14:textId="36E651AF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Jack up one side of machine, remove rollers and insert woodblock under machine bed</w:t>
      </w:r>
    </w:p>
    <w:p w14:paraId="56A9AC5D" w14:textId="348375D3" w:rsidR="00790E31" w:rsidRDefault="00790E31" w:rsidP="00790E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another side of machine, remove </w:t>
      </w:r>
      <w:r w:rsidR="004F53B2">
        <w:rPr>
          <w:sz w:val="24"/>
          <w:lang w:eastAsia="zh-CN"/>
        </w:rPr>
        <w:t>rollers and insert levelling pad under machine bed</w:t>
      </w:r>
    </w:p>
    <w:p w14:paraId="7588616F" w14:textId="77777777" w:rsidR="004F53B2" w:rsidRDefault="004F53B2" w:rsidP="004F53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90113">
        <w:rPr>
          <w:sz w:val="24"/>
          <w:lang w:eastAsia="zh-CN"/>
        </w:rPr>
        <w:t>Once job complete, team leader will instruct the team to perform proper housekeeping</w:t>
      </w:r>
    </w:p>
    <w:p w14:paraId="3A356D8B" w14:textId="7BEAD599" w:rsidR="004F53B2" w:rsidRPr="00C90113" w:rsidRDefault="004F53B2" w:rsidP="004F53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27C067AC" w14:textId="31C0D086" w:rsidR="004F53B2" w:rsidRPr="004F53B2" w:rsidRDefault="004F53B2" w:rsidP="004F53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65DECA0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0C4BA339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4CC1872A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14:paraId="376B3EB5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28518789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D7C01" w14:textId="77777777" w:rsidR="00156579" w:rsidRDefault="00156579">
      <w:r>
        <w:separator/>
      </w:r>
    </w:p>
  </w:endnote>
  <w:endnote w:type="continuationSeparator" w:id="0">
    <w:p w14:paraId="13E68774" w14:textId="77777777" w:rsidR="00156579" w:rsidRDefault="0015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74B2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43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143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68B93" w14:textId="77777777" w:rsidR="00156579" w:rsidRDefault="00156579">
      <w:r>
        <w:separator/>
      </w:r>
    </w:p>
  </w:footnote>
  <w:footnote w:type="continuationSeparator" w:id="0">
    <w:p w14:paraId="1A950574" w14:textId="77777777" w:rsidR="00156579" w:rsidRDefault="00156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408620" w14:textId="784BCE11" w:rsidR="00684C71" w:rsidRDefault="004F53B2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A6E5FE3" wp14:editId="1A3EDA5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6631D3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F9227F9" w14:textId="1E25B41E" w:rsidR="00684C71" w:rsidRDefault="00C90113">
    <w:pPr>
      <w:pStyle w:val="Header"/>
      <w:jc w:val="center"/>
    </w:pPr>
    <w:r>
      <w:t>28 Kranji Loop #05-03, Kranji Green</w:t>
    </w:r>
    <w:r w:rsidR="0081336E">
      <w:t xml:space="preserve">, Singapore </w:t>
    </w:r>
    <w:r>
      <w:t>739571</w:t>
    </w:r>
  </w:p>
  <w:p w14:paraId="15143767" w14:textId="18E9E67F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439E29E2" w14:textId="77777777" w:rsidR="00684C71" w:rsidRDefault="0081336E">
    <w:pPr>
      <w:pStyle w:val="Header"/>
      <w:jc w:val="center"/>
    </w:pPr>
    <w:r>
      <w:t>GST Reg No. : M2-8923804 – 2</w:t>
    </w:r>
  </w:p>
  <w:p w14:paraId="25B9972C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E9452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81A3B"/>
    <w:multiLevelType w:val="hybridMultilevel"/>
    <w:tmpl w:val="C0F8A2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1560853">
    <w:abstractNumId w:val="2"/>
  </w:num>
  <w:num w:numId="2" w16cid:durableId="1919242415">
    <w:abstractNumId w:val="4"/>
  </w:num>
  <w:num w:numId="3" w16cid:durableId="2109691068">
    <w:abstractNumId w:val="0"/>
  </w:num>
  <w:num w:numId="4" w16cid:durableId="1737773924">
    <w:abstractNumId w:val="10"/>
  </w:num>
  <w:num w:numId="5" w16cid:durableId="1573274898">
    <w:abstractNumId w:val="5"/>
  </w:num>
  <w:num w:numId="6" w16cid:durableId="773020147">
    <w:abstractNumId w:val="7"/>
  </w:num>
  <w:num w:numId="7" w16cid:durableId="22825653">
    <w:abstractNumId w:val="3"/>
  </w:num>
  <w:num w:numId="8" w16cid:durableId="791632390">
    <w:abstractNumId w:val="8"/>
  </w:num>
  <w:num w:numId="9" w16cid:durableId="318310642">
    <w:abstractNumId w:val="1"/>
  </w:num>
  <w:num w:numId="10" w16cid:durableId="737629358">
    <w:abstractNumId w:val="9"/>
  </w:num>
  <w:num w:numId="11" w16cid:durableId="117703503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4946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801A2"/>
    <w:rsid w:val="00080409"/>
    <w:rsid w:val="000C46C5"/>
    <w:rsid w:val="001064C0"/>
    <w:rsid w:val="00133DFB"/>
    <w:rsid w:val="00156579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14384"/>
    <w:rsid w:val="00425424"/>
    <w:rsid w:val="0047763D"/>
    <w:rsid w:val="004C6F5B"/>
    <w:rsid w:val="004E5848"/>
    <w:rsid w:val="004F53B2"/>
    <w:rsid w:val="005A2371"/>
    <w:rsid w:val="005C3290"/>
    <w:rsid w:val="005F1F63"/>
    <w:rsid w:val="00684C71"/>
    <w:rsid w:val="00685287"/>
    <w:rsid w:val="006B6525"/>
    <w:rsid w:val="00707B09"/>
    <w:rsid w:val="00716965"/>
    <w:rsid w:val="007223C5"/>
    <w:rsid w:val="00790E31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1123F"/>
    <w:rsid w:val="00A525B4"/>
    <w:rsid w:val="00A64537"/>
    <w:rsid w:val="00A9248D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90113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9B18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785E0-B67B-4F91-8222-0A26BD690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2025-01-14T01:25:00Z</cp:lastPrinted>
  <dcterms:created xsi:type="dcterms:W3CDTF">2025-01-14T01:26:00Z</dcterms:created>
  <dcterms:modified xsi:type="dcterms:W3CDTF">2025-01-14T01:26:00Z</dcterms:modified>
</cp:coreProperties>
</file>