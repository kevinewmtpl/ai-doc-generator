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54791">
      <w:pPr>
        <w:rPr>
          <w:sz w:val="24"/>
          <w:lang w:eastAsia="zh-CN"/>
        </w:rPr>
      </w:pPr>
      <w:r>
        <w:rPr>
          <w:sz w:val="24"/>
        </w:rPr>
        <w:t>Date: 21</w:t>
      </w:r>
      <w:r w:rsidRPr="00A54791">
        <w:rPr>
          <w:sz w:val="24"/>
          <w:vertAlign w:val="superscript"/>
        </w:rPr>
        <w:t>st</w:t>
      </w:r>
      <w:bookmarkStart w:id="0" w:name="_GoBack"/>
      <w:bookmarkEnd w:id="0"/>
      <w:r w:rsidR="003E5648">
        <w:rPr>
          <w:sz w:val="24"/>
        </w:rPr>
        <w:t xml:space="preserve"> July</w:t>
      </w:r>
      <w:r w:rsidR="003C00A6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3E564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Scop</w:t>
      </w:r>
      <w:r>
        <w:rPr>
          <w:b/>
          <w:bCs/>
          <w:sz w:val="32"/>
          <w:u w:val="single"/>
          <w:lang w:eastAsia="zh-CN"/>
        </w:rPr>
        <w:t>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work</w:t>
      </w:r>
    </w:p>
    <w:p w:rsidR="005D3C81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E5648">
        <w:rPr>
          <w:sz w:val="24"/>
          <w:lang w:eastAsia="zh-CN"/>
        </w:rPr>
        <w:t xml:space="preserve">hoist out 1 set Oven through rooftop opening by using mobile crane, load onto low-loader/lorry chassis and deliver </w:t>
      </w:r>
      <w:r w:rsidR="005A0FA2">
        <w:rPr>
          <w:sz w:val="24"/>
          <w:lang w:eastAsia="zh-CN"/>
        </w:rPr>
        <w:t xml:space="preserve">to warehouse for packing </w:t>
      </w:r>
    </w:p>
    <w:p w:rsidR="003E5648" w:rsidRDefault="003E5648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A0FA2" w:rsidRDefault="005A0FA2" w:rsidP="003E5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Oven spec – to be dismantle by customer engineer</w:t>
      </w:r>
    </w:p>
    <w:p w:rsidR="003E5648" w:rsidRPr="005A0FA2" w:rsidRDefault="005A0FA2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5A0FA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TBA </w:t>
      </w:r>
    </w:p>
    <w:p w:rsidR="005226B3" w:rsidRDefault="005226B3">
      <w:pPr>
        <w:rPr>
          <w:sz w:val="24"/>
          <w:szCs w:val="24"/>
          <w:lang w:eastAsia="zh-CN"/>
        </w:rPr>
      </w:pPr>
    </w:p>
    <w:p w:rsidR="005A0FA2" w:rsidRDefault="005A0FA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Date of Operation </w:t>
      </w:r>
    </w:p>
    <w:p w:rsidR="005A0FA2" w:rsidRDefault="005A0FA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5A0FA2" w:rsidRPr="005A0FA2" w:rsidRDefault="005A0FA2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Default="00A77316" w:rsidP="005A0FA2">
      <w:pPr>
        <w:pStyle w:val="Heading4"/>
      </w:pPr>
      <w:r>
        <w:t>4 Gul Crescent</w:t>
      </w:r>
    </w:p>
    <w:p w:rsidR="00A77316" w:rsidRPr="00A77316" w:rsidRDefault="00A77316" w:rsidP="00A7731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AGC Nelco (S)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220 ton mobile crane </w:t>
      </w:r>
    </w:p>
    <w:p w:rsidR="005A0FA2" w:rsidRDefault="003C00A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2409DA">
        <w:rPr>
          <w:bCs/>
          <w:sz w:val="24"/>
          <w:lang w:eastAsia="zh-CN"/>
        </w:rPr>
        <w:t xml:space="preserve"> x 633 lo</w:t>
      </w:r>
      <w:r w:rsidR="008C397F">
        <w:rPr>
          <w:bCs/>
          <w:sz w:val="24"/>
          <w:lang w:eastAsia="zh-CN"/>
        </w:rPr>
        <w:t>rry loader</w:t>
      </w:r>
    </w:p>
    <w:p w:rsidR="00211F1E" w:rsidRPr="00A4691E" w:rsidRDefault="005A0FA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  <w:r w:rsidR="008C397F">
        <w:rPr>
          <w:bCs/>
          <w:sz w:val="24"/>
          <w:lang w:eastAsia="zh-CN"/>
        </w:rPr>
        <w:t xml:space="preserve"> </w:t>
      </w:r>
    </w:p>
    <w:p w:rsidR="006467DA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3C00A6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10ton 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5F476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5A0FA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5A0FA2">
        <w:rPr>
          <w:sz w:val="24"/>
          <w:lang w:eastAsia="zh-CN"/>
        </w:rPr>
        <w:t xml:space="preserve">mobile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C397F">
        <w:rPr>
          <w:sz w:val="24"/>
          <w:lang w:eastAsia="zh-CN"/>
        </w:rPr>
        <w:t>n this operation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A70C2" w:rsidRDefault="006467DA" w:rsidP="00D76B0B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6467DA" w:rsidRPr="00D76B0B" w:rsidRDefault="00EA70C2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qualified lifting supervisor, rigger, signalman and mobile crane operator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 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:rsidR="00A00920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</w:p>
    <w:p w:rsidR="00FA4751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d. Identify lifting crew such as lifting supervisor, rigger, signalman and crane operator</w:t>
      </w:r>
      <w:r w:rsidR="00FA4751">
        <w:rPr>
          <w:sz w:val="24"/>
          <w:lang w:eastAsia="zh-CN"/>
        </w:rPr>
        <w:t xml:space="preserve"> on site</w:t>
      </w: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fully extended and resting on base plate or wooden timber with appropriate dimension</w:t>
      </w:r>
    </w:p>
    <w:p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</w:p>
    <w:p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reach the load location </w:t>
      </w: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</w:p>
    <w:p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P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5DC" w:rsidRDefault="000235DC">
      <w:r>
        <w:separator/>
      </w:r>
    </w:p>
  </w:endnote>
  <w:endnote w:type="continuationSeparator" w:id="0">
    <w:p w:rsidR="000235DC" w:rsidRDefault="00023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47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479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5DC" w:rsidRDefault="000235DC">
      <w:r>
        <w:separator/>
      </w:r>
    </w:p>
  </w:footnote>
  <w:footnote w:type="continuationSeparator" w:id="0">
    <w:p w:rsidR="000235DC" w:rsidRDefault="000235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235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235D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34C5"/>
    <w:rsid w:val="00155DE2"/>
    <w:rsid w:val="0017369C"/>
    <w:rsid w:val="00183C4E"/>
    <w:rsid w:val="00192797"/>
    <w:rsid w:val="001C0242"/>
    <w:rsid w:val="001C50B5"/>
    <w:rsid w:val="001D45A5"/>
    <w:rsid w:val="00206BD9"/>
    <w:rsid w:val="00211F1E"/>
    <w:rsid w:val="002409DA"/>
    <w:rsid w:val="00251AD9"/>
    <w:rsid w:val="00257C21"/>
    <w:rsid w:val="002D06E9"/>
    <w:rsid w:val="0030317F"/>
    <w:rsid w:val="00333DB7"/>
    <w:rsid w:val="00375E51"/>
    <w:rsid w:val="003A6EE4"/>
    <w:rsid w:val="003C00A6"/>
    <w:rsid w:val="003D5FEC"/>
    <w:rsid w:val="003E5648"/>
    <w:rsid w:val="00456295"/>
    <w:rsid w:val="00466C7A"/>
    <w:rsid w:val="004B0EF5"/>
    <w:rsid w:val="004E7B6D"/>
    <w:rsid w:val="00501090"/>
    <w:rsid w:val="005226B3"/>
    <w:rsid w:val="005321FF"/>
    <w:rsid w:val="005463C4"/>
    <w:rsid w:val="0057657F"/>
    <w:rsid w:val="005A0FA2"/>
    <w:rsid w:val="005D3C81"/>
    <w:rsid w:val="005F4765"/>
    <w:rsid w:val="006467DA"/>
    <w:rsid w:val="00647F9A"/>
    <w:rsid w:val="0066401C"/>
    <w:rsid w:val="00670B64"/>
    <w:rsid w:val="00693582"/>
    <w:rsid w:val="00693A65"/>
    <w:rsid w:val="006B3F8F"/>
    <w:rsid w:val="006C372C"/>
    <w:rsid w:val="006C647D"/>
    <w:rsid w:val="006F12DE"/>
    <w:rsid w:val="007036E3"/>
    <w:rsid w:val="00760813"/>
    <w:rsid w:val="00777860"/>
    <w:rsid w:val="00797545"/>
    <w:rsid w:val="007B700F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2540E"/>
    <w:rsid w:val="00A4691E"/>
    <w:rsid w:val="00A54791"/>
    <w:rsid w:val="00A73EA0"/>
    <w:rsid w:val="00A77316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CD4462"/>
    <w:rsid w:val="00D07325"/>
    <w:rsid w:val="00D221DF"/>
    <w:rsid w:val="00D35F55"/>
    <w:rsid w:val="00D41A4A"/>
    <w:rsid w:val="00D76391"/>
    <w:rsid w:val="00D76B0B"/>
    <w:rsid w:val="00DA01F0"/>
    <w:rsid w:val="00E24CE8"/>
    <w:rsid w:val="00E3288E"/>
    <w:rsid w:val="00E62754"/>
    <w:rsid w:val="00E76DB5"/>
    <w:rsid w:val="00EA70C2"/>
    <w:rsid w:val="00EC1220"/>
    <w:rsid w:val="00EF55B5"/>
    <w:rsid w:val="00F03666"/>
    <w:rsid w:val="00F0611E"/>
    <w:rsid w:val="00F25404"/>
    <w:rsid w:val="00F54508"/>
    <w:rsid w:val="00F63C6A"/>
    <w:rsid w:val="00F75133"/>
    <w:rsid w:val="00F90D68"/>
    <w:rsid w:val="00FA4751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147</TotalTime>
  <Pages>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3650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15</cp:revision>
  <cp:lastPrinted>2020-07-21T06:34:00Z</cp:lastPrinted>
  <dcterms:created xsi:type="dcterms:W3CDTF">2020-07-09T03:25:00Z</dcterms:created>
  <dcterms:modified xsi:type="dcterms:W3CDTF">2020-07-21T06:34:00Z</dcterms:modified>
</cp:coreProperties>
</file>