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08385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752521D" w14:textId="77777777" w:rsidR="00C343AA" w:rsidRDefault="00C343AA">
      <w:pPr>
        <w:rPr>
          <w:sz w:val="24"/>
        </w:rPr>
      </w:pPr>
    </w:p>
    <w:p w14:paraId="2C2529B5" w14:textId="3F344D53" w:rsidR="006467DA" w:rsidRDefault="00C343A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40D3D">
        <w:rPr>
          <w:sz w:val="24"/>
        </w:rPr>
        <w:t>14</w:t>
      </w:r>
      <w:r w:rsidR="00A40D3D" w:rsidRPr="00A40D3D">
        <w:rPr>
          <w:sz w:val="24"/>
          <w:vertAlign w:val="superscript"/>
        </w:rPr>
        <w:t>th</w:t>
      </w:r>
      <w:r w:rsidR="00A40D3D">
        <w:rPr>
          <w:sz w:val="24"/>
        </w:rPr>
        <w:t xml:space="preserve"> Aug 2025</w:t>
      </w:r>
    </w:p>
    <w:p w14:paraId="28BDD24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539D41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68AB426" w14:textId="73661DE5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A40D3D">
        <w:rPr>
          <w:sz w:val="24"/>
          <w:lang w:eastAsia="zh-CN"/>
        </w:rPr>
        <w:t xml:space="preserve"> 4 units train from workshop to loading area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904BA3">
        <w:rPr>
          <w:sz w:val="24"/>
          <w:lang w:eastAsia="zh-CN"/>
        </w:rPr>
        <w:t xml:space="preserve"> onto lorry cha</w:t>
      </w:r>
      <w:r w:rsidR="00C343AA">
        <w:rPr>
          <w:sz w:val="24"/>
          <w:lang w:eastAsia="zh-CN"/>
        </w:rPr>
        <w:t xml:space="preserve">ssis and deliver to </w:t>
      </w:r>
      <w:r w:rsidR="00A40D3D">
        <w:rPr>
          <w:sz w:val="24"/>
          <w:lang w:eastAsia="zh-CN"/>
        </w:rPr>
        <w:t xml:space="preserve">Eric Wong warehouse for packing </w:t>
      </w:r>
    </w:p>
    <w:p w14:paraId="722DF350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DC3846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667CB25" w14:textId="623A554C" w:rsidR="00811194" w:rsidRDefault="00A40D3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unit</w:t>
      </w:r>
      <w:r w:rsidR="009E622C">
        <w:rPr>
          <w:sz w:val="24"/>
          <w:szCs w:val="24"/>
          <w:lang w:eastAsia="zh-CN"/>
        </w:rPr>
        <w:t>s</w:t>
      </w:r>
      <w:r>
        <w:rPr>
          <w:sz w:val="24"/>
          <w:szCs w:val="24"/>
          <w:lang w:eastAsia="zh-CN"/>
        </w:rPr>
        <w:t xml:space="preserve"> Train Bogie</w:t>
      </w:r>
      <w:r w:rsidR="00904BA3">
        <w:rPr>
          <w:sz w:val="24"/>
          <w:szCs w:val="24"/>
          <w:lang w:eastAsia="zh-CN"/>
        </w:rPr>
        <w:t xml:space="preserve"> </w:t>
      </w:r>
    </w:p>
    <w:p w14:paraId="56E90BA1" w14:textId="1A1CAB6A" w:rsidR="005177B9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A40D3D">
        <w:rPr>
          <w:sz w:val="24"/>
          <w:szCs w:val="24"/>
          <w:lang w:eastAsia="zh-CN"/>
        </w:rPr>
        <w:t>270 x 225 x 100</w:t>
      </w:r>
      <w:r w:rsidR="00EF5B56">
        <w:rPr>
          <w:sz w:val="24"/>
          <w:szCs w:val="24"/>
          <w:lang w:eastAsia="zh-CN"/>
        </w:rPr>
        <w:t xml:space="preserve"> cm</w:t>
      </w:r>
      <w:r w:rsidR="00A40D3D">
        <w:rPr>
          <w:sz w:val="24"/>
          <w:szCs w:val="24"/>
          <w:lang w:eastAsia="zh-CN"/>
        </w:rPr>
        <w:t xml:space="preserve"> each</w:t>
      </w:r>
    </w:p>
    <w:p w14:paraId="456FFA60" w14:textId="1F328AAB" w:rsidR="005177B9" w:rsidRPr="00C76164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A40D3D">
        <w:rPr>
          <w:sz w:val="24"/>
          <w:szCs w:val="24"/>
          <w:lang w:eastAsia="zh-CN"/>
        </w:rPr>
        <w:t>5</w:t>
      </w:r>
      <w:r>
        <w:rPr>
          <w:sz w:val="24"/>
          <w:szCs w:val="24"/>
          <w:lang w:eastAsia="zh-CN"/>
        </w:rPr>
        <w:t>, 000</w:t>
      </w:r>
      <w:r w:rsidR="005177B9">
        <w:rPr>
          <w:sz w:val="24"/>
          <w:szCs w:val="24"/>
          <w:lang w:eastAsia="zh-CN"/>
        </w:rPr>
        <w:t xml:space="preserve"> kg</w:t>
      </w:r>
      <w:r w:rsidR="00A40D3D">
        <w:rPr>
          <w:sz w:val="24"/>
          <w:szCs w:val="24"/>
          <w:lang w:eastAsia="zh-CN"/>
        </w:rPr>
        <w:t xml:space="preserve"> each</w:t>
      </w:r>
    </w:p>
    <w:p w14:paraId="73E51B60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37581E4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A8F1D27" w14:textId="715644B0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A40D3D">
        <w:rPr>
          <w:sz w:val="24"/>
          <w:lang w:eastAsia="zh-CN"/>
        </w:rPr>
        <w:t>ed</w:t>
      </w:r>
    </w:p>
    <w:p w14:paraId="6F5E4F4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158A5B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56973E4" w14:textId="67DF054A" w:rsidR="00A4691E" w:rsidRPr="002409DA" w:rsidRDefault="00A40D3D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14:paraId="598FB975" w14:textId="77777777" w:rsidR="005226B3" w:rsidRDefault="005226B3">
      <w:pPr>
        <w:rPr>
          <w:sz w:val="24"/>
          <w:szCs w:val="24"/>
          <w:lang w:eastAsia="zh-CN"/>
        </w:rPr>
      </w:pPr>
    </w:p>
    <w:p w14:paraId="79CAB037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6FD731B4" w14:textId="4383DABB" w:rsidR="00811194" w:rsidRDefault="00A40D3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14:paraId="2D9AACD2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21E4B37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45C80B4" w14:textId="46FC77E3" w:rsidR="003A6EE4" w:rsidRPr="00EF6CEA" w:rsidRDefault="00A40D3D" w:rsidP="00EF6CEA">
      <w:pPr>
        <w:pStyle w:val="Heading4"/>
      </w:pPr>
      <w:r>
        <w:t xml:space="preserve">SMRT Depot @ Bishan </w:t>
      </w:r>
    </w:p>
    <w:p w14:paraId="1BC28210" w14:textId="77777777" w:rsidR="006467DA" w:rsidRDefault="006467DA">
      <w:pPr>
        <w:rPr>
          <w:lang w:eastAsia="zh-CN"/>
        </w:rPr>
      </w:pPr>
    </w:p>
    <w:p w14:paraId="10045F48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C7FADE" w14:textId="77777777" w:rsidR="00211F1E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14:paraId="1CEFC27C" w14:textId="1E6E4314" w:rsidR="00840E13" w:rsidRDefault="00A40D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14:paraId="3504CC7D" w14:textId="66D3C428" w:rsidR="00904BA3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</w:t>
      </w:r>
      <w:r w:rsidR="009E622C">
        <w:rPr>
          <w:bCs/>
          <w:sz w:val="24"/>
          <w:lang w:eastAsia="zh-CN"/>
        </w:rPr>
        <w:t>/hand</w:t>
      </w:r>
      <w:r>
        <w:rPr>
          <w:bCs/>
          <w:sz w:val="24"/>
          <w:lang w:eastAsia="zh-CN"/>
        </w:rPr>
        <w:t xml:space="preserve"> jack</w:t>
      </w:r>
    </w:p>
    <w:p w14:paraId="1425AF27" w14:textId="77777777" w:rsidR="00FB1D96" w:rsidRPr="00A4691E" w:rsidRDefault="00FB1D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14:paraId="04BD398C" w14:textId="67D14469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9E622C">
        <w:rPr>
          <w:sz w:val="24"/>
          <w:lang w:eastAsia="zh-CN"/>
        </w:rPr>
        <w:t xml:space="preserve">/pallet truck </w:t>
      </w:r>
    </w:p>
    <w:p w14:paraId="6A55632F" w14:textId="77777777"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B1D96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14:paraId="00BCBBE1" w14:textId="0F4DFDFA" w:rsidR="00823AC1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6380532B" w14:textId="77777777" w:rsidR="00C343AA" w:rsidRDefault="00C343A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038DCF" w14:textId="77777777" w:rsidR="00693582" w:rsidRPr="00E23F4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C6426C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282B6A3B" w14:textId="77777777" w:rsidR="00A40D3D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68E13BBD" w14:textId="4D329282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23BDB08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3F2B0AD5" w14:textId="77777777"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714B5FA6" w14:textId="77777777"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3A14E13" w14:textId="7E877774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9E622C">
        <w:rPr>
          <w:b/>
          <w:bCs/>
          <w:sz w:val="32"/>
          <w:szCs w:val="32"/>
          <w:u w:val="single"/>
          <w:lang w:eastAsia="zh-CN"/>
        </w:rPr>
        <w:t xml:space="preserve">        </w:t>
      </w:r>
    </w:p>
    <w:p w14:paraId="0E3D28F7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5B593B29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93F6CEA" w14:textId="77777777" w:rsidR="00211D14" w:rsidRDefault="00140D68" w:rsidP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141F864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AE2F4B0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FD1CE0B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EDA4820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370DBC1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F53DE8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6F54C3AC" w14:textId="77777777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FB1D96">
        <w:rPr>
          <w:sz w:val="24"/>
          <w:lang w:eastAsia="zh-CN"/>
        </w:rPr>
        <w:t xml:space="preserve"> lorry </w:t>
      </w:r>
      <w:r w:rsidR="003A6EE4">
        <w:rPr>
          <w:sz w:val="24"/>
          <w:lang w:eastAsia="zh-CN"/>
        </w:rPr>
        <w:t>crane at designated</w:t>
      </w:r>
      <w:r>
        <w:rPr>
          <w:sz w:val="24"/>
          <w:lang w:eastAsia="zh-CN"/>
        </w:rPr>
        <w:t xml:space="preserve"> </w:t>
      </w:r>
      <w:r w:rsidR="00FB1D96">
        <w:rPr>
          <w:sz w:val="24"/>
          <w:lang w:eastAsia="zh-CN"/>
        </w:rPr>
        <w:t>hoisting area</w:t>
      </w:r>
    </w:p>
    <w:p w14:paraId="21E387E2" w14:textId="77777777" w:rsidR="00C343AA" w:rsidRDefault="00C343A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393BEDE1" w14:textId="2F22D204" w:rsidR="00FB1D96" w:rsidRPr="00A40D3D" w:rsidRDefault="00FB1D96" w:rsidP="00A40D3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</w:t>
      </w:r>
      <w:r w:rsidR="00A40D3D">
        <w:rPr>
          <w:sz w:val="24"/>
          <w:lang w:eastAsia="zh-CN"/>
        </w:rPr>
        <w:t>train</w:t>
      </w:r>
      <w:r>
        <w:rPr>
          <w:sz w:val="24"/>
          <w:lang w:eastAsia="zh-CN"/>
        </w:rPr>
        <w:t xml:space="preserve"> to 4” high and let it sit on solid woodblock </w:t>
      </w:r>
    </w:p>
    <w:p w14:paraId="4B21A508" w14:textId="2E3668DA"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</w:t>
      </w:r>
      <w:r w:rsidR="00A40D3D">
        <w:rPr>
          <w:sz w:val="24"/>
          <w:lang w:eastAsia="zh-CN"/>
        </w:rPr>
        <w:t xml:space="preserve">train </w:t>
      </w:r>
      <w:r>
        <w:rPr>
          <w:sz w:val="24"/>
          <w:lang w:eastAsia="zh-CN"/>
        </w:rPr>
        <w:t xml:space="preserve">bed </w:t>
      </w:r>
    </w:p>
    <w:p w14:paraId="64C50B01" w14:textId="3EB7A158" w:rsidR="00653B25" w:rsidRPr="00D722D4" w:rsidRDefault="00211D1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</w:t>
      </w:r>
      <w:r w:rsidR="00A40D3D">
        <w:rPr>
          <w:sz w:val="24"/>
          <w:lang w:eastAsia="zh-CN"/>
        </w:rPr>
        <w:t>train from 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7644232A" w14:textId="77777777"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722D4">
        <w:rPr>
          <w:sz w:val="24"/>
          <w:lang w:eastAsia="zh-CN"/>
        </w:rPr>
        <w:t xml:space="preserve">Riggers to attached </w:t>
      </w:r>
      <w:r>
        <w:rPr>
          <w:sz w:val="24"/>
          <w:lang w:eastAsia="zh-CN"/>
        </w:rPr>
        <w:t>required sling</w:t>
      </w:r>
      <w:r w:rsidR="00211D14" w:rsidRPr="00D722D4">
        <w:rPr>
          <w:sz w:val="24"/>
          <w:lang w:eastAsia="zh-CN"/>
        </w:rPr>
        <w:t xml:space="preserve"> to c</w:t>
      </w:r>
      <w:r>
        <w:rPr>
          <w:sz w:val="24"/>
          <w:lang w:eastAsia="zh-CN"/>
        </w:rPr>
        <w:t xml:space="preserve">rane hook </w:t>
      </w:r>
    </w:p>
    <w:p w14:paraId="2F06017D" w14:textId="03D9D6C5" w:rsidR="00D722D4" w:rsidRPr="00D722D4" w:rsidRDefault="00D722D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onto rigging point of </w:t>
      </w:r>
      <w:r w:rsidR="00A40D3D">
        <w:rPr>
          <w:sz w:val="24"/>
          <w:lang w:eastAsia="zh-CN"/>
        </w:rPr>
        <w:t xml:space="preserve">train </w:t>
      </w:r>
    </w:p>
    <w:p w14:paraId="1473DC60" w14:textId="70EC8379" w:rsidR="00211D14" w:rsidRPr="00EF5B56" w:rsidRDefault="00A217F6" w:rsidP="00EF5B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</w:t>
      </w:r>
      <w:r w:rsidR="00A40D3D">
        <w:rPr>
          <w:sz w:val="24"/>
          <w:lang w:eastAsia="zh-CN"/>
        </w:rPr>
        <w:t>st up train from the ground</w:t>
      </w:r>
      <w:r w:rsidR="00EF5B56">
        <w:rPr>
          <w:sz w:val="24"/>
          <w:lang w:eastAsia="zh-CN"/>
        </w:rPr>
        <w:t xml:space="preserve"> </w:t>
      </w:r>
      <w:r w:rsidR="00D722D4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             </w:t>
      </w:r>
    </w:p>
    <w:p w14:paraId="3BD9F8B0" w14:textId="44867DA3"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EF5B56">
        <w:rPr>
          <w:sz w:val="24"/>
          <w:lang w:eastAsia="zh-CN"/>
        </w:rPr>
        <w:t xml:space="preserve">oad </w:t>
      </w:r>
      <w:r w:rsidR="00A40D3D">
        <w:rPr>
          <w:sz w:val="24"/>
          <w:lang w:eastAsia="zh-CN"/>
        </w:rPr>
        <w:t>up train</w:t>
      </w:r>
      <w:r w:rsidR="00EF5B56">
        <w:rPr>
          <w:sz w:val="24"/>
          <w:lang w:eastAsia="zh-CN"/>
        </w:rPr>
        <w:t xml:space="preserve"> onto lo</w:t>
      </w:r>
      <w:r w:rsidR="00A40D3D">
        <w:rPr>
          <w:sz w:val="24"/>
          <w:lang w:eastAsia="zh-CN"/>
        </w:rPr>
        <w:t>w loader</w:t>
      </w:r>
      <w:r w:rsidR="00251AD9" w:rsidRPr="00A217F6">
        <w:rPr>
          <w:sz w:val="24"/>
          <w:lang w:eastAsia="zh-CN"/>
        </w:rPr>
        <w:t xml:space="preserve"> chassis</w:t>
      </w:r>
    </w:p>
    <w:p w14:paraId="39677BA5" w14:textId="62C84C81" w:rsidR="005226B3" w:rsidRPr="009E622C" w:rsidRDefault="00251AD9" w:rsidP="009E622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E622C">
        <w:rPr>
          <w:sz w:val="24"/>
          <w:lang w:eastAsia="zh-CN"/>
        </w:rPr>
        <w:t>Secured</w:t>
      </w:r>
      <w:r w:rsidR="00A217F6" w:rsidRPr="009E622C">
        <w:rPr>
          <w:sz w:val="24"/>
          <w:lang w:eastAsia="zh-CN"/>
        </w:rPr>
        <w:t xml:space="preserve"> </w:t>
      </w:r>
      <w:r w:rsidR="00A40D3D" w:rsidRPr="009E622C">
        <w:rPr>
          <w:sz w:val="24"/>
          <w:lang w:eastAsia="zh-CN"/>
        </w:rPr>
        <w:t>train</w:t>
      </w:r>
      <w:r w:rsidR="00A217F6" w:rsidRPr="009E622C">
        <w:rPr>
          <w:sz w:val="24"/>
          <w:lang w:eastAsia="zh-CN"/>
        </w:rPr>
        <w:t xml:space="preserve"> with </w:t>
      </w:r>
      <w:r w:rsidR="00E23F4A" w:rsidRPr="009E622C">
        <w:rPr>
          <w:sz w:val="24"/>
          <w:lang w:eastAsia="zh-CN"/>
        </w:rPr>
        <w:t xml:space="preserve">strapping </w:t>
      </w:r>
      <w:r w:rsidR="00A217F6" w:rsidRPr="009E622C">
        <w:rPr>
          <w:sz w:val="24"/>
          <w:lang w:eastAsia="zh-CN"/>
        </w:rPr>
        <w:t>b</w:t>
      </w:r>
      <w:r w:rsidR="00E23F4A" w:rsidRPr="009E622C">
        <w:rPr>
          <w:sz w:val="24"/>
          <w:lang w:eastAsia="zh-CN"/>
        </w:rPr>
        <w:t>elt</w:t>
      </w:r>
      <w:r w:rsidR="00404F5E" w:rsidRPr="009E622C">
        <w:rPr>
          <w:sz w:val="24"/>
          <w:lang w:eastAsia="zh-CN"/>
        </w:rPr>
        <w:t xml:space="preserve"> </w:t>
      </w:r>
      <w:r w:rsidR="009E622C">
        <w:rPr>
          <w:sz w:val="24"/>
          <w:lang w:eastAsia="zh-CN"/>
        </w:rPr>
        <w:t>prior to moving out of customer premise</w:t>
      </w:r>
    </w:p>
    <w:p w14:paraId="51FF2D33" w14:textId="794BE8A7" w:rsidR="00E23F4A" w:rsidRPr="00C343AA" w:rsidRDefault="00C343AA" w:rsidP="00C343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</w:t>
      </w:r>
      <w:r w:rsidR="009E622C">
        <w:rPr>
          <w:sz w:val="24"/>
          <w:lang w:eastAsia="zh-CN"/>
        </w:rPr>
        <w:t>Eric Wong warehouse for packing and load onto container</w:t>
      </w:r>
    </w:p>
    <w:p w14:paraId="4575E993" w14:textId="77777777"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14:paraId="578E8365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11538F1D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DA601B5" w14:textId="77777777" w:rsidR="00E23F4A" w:rsidRDefault="00E23F4A" w:rsidP="00E23F4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49C631A" w14:textId="77777777" w:rsidR="0099046A" w:rsidRPr="00404F5E" w:rsidRDefault="00E23F4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14:paraId="2E92E14B" w14:textId="77777777" w:rsidR="0099046A" w:rsidRDefault="00E23F4A" w:rsidP="00E23F4A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A217F6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 xml:space="preserve">/ </w:t>
      </w:r>
      <w:proofErr w:type="spellStart"/>
      <w:r>
        <w:rPr>
          <w:sz w:val="24"/>
          <w:lang w:eastAsia="zh-CN"/>
        </w:rPr>
        <w:t>Zailani</w:t>
      </w:r>
      <w:proofErr w:type="spellEnd"/>
    </w:p>
    <w:p w14:paraId="53D9D608" w14:textId="77777777" w:rsidR="00A217F6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14:paraId="66F4DE4D" w14:textId="77777777" w:rsidR="006467DA" w:rsidRPr="008656C4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EF87D" w14:textId="77777777" w:rsidR="00353299" w:rsidRDefault="00353299">
      <w:r>
        <w:separator/>
      </w:r>
    </w:p>
  </w:endnote>
  <w:endnote w:type="continuationSeparator" w:id="0">
    <w:p w14:paraId="1EF40E45" w14:textId="77777777" w:rsidR="00353299" w:rsidRDefault="00353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E6BF1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69E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69E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7B1163" w14:textId="77777777" w:rsidR="00353299" w:rsidRDefault="00353299">
      <w:r>
        <w:separator/>
      </w:r>
    </w:p>
  </w:footnote>
  <w:footnote w:type="continuationSeparator" w:id="0">
    <w:p w14:paraId="6EF9CA24" w14:textId="77777777" w:rsidR="00353299" w:rsidRDefault="00353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3F7EC7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1852C9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7FEF85C2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2EB7224" w14:textId="68C2E122" w:rsidR="00183C4E" w:rsidRDefault="009E622C">
    <w:pPr>
      <w:pStyle w:val="Header"/>
      <w:jc w:val="center"/>
    </w:pPr>
    <w:r>
      <w:t xml:space="preserve">     </w:t>
    </w:r>
    <w:r w:rsidR="00C343AA">
      <w:t xml:space="preserve">28 </w:t>
    </w:r>
    <w:proofErr w:type="spellStart"/>
    <w:r w:rsidR="00C343AA">
      <w:t>Kranji</w:t>
    </w:r>
    <w:proofErr w:type="spellEnd"/>
    <w:r w:rsidR="00C343AA">
      <w:t xml:space="preserve"> Loop #05-03, </w:t>
    </w:r>
    <w:proofErr w:type="spellStart"/>
    <w:r w:rsidR="00C343AA">
      <w:t>Kranji</w:t>
    </w:r>
    <w:proofErr w:type="spellEnd"/>
    <w:r w:rsidR="00C343AA">
      <w:t xml:space="preserve"> Green, Singapore 739571</w:t>
    </w:r>
  </w:p>
  <w:p w14:paraId="3D86A2EC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C343AA">
      <w:t>824175, 62828203, 62826020</w:t>
    </w:r>
  </w:p>
  <w:p w14:paraId="71251B63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7989522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39E100A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83477952">
    <w:abstractNumId w:val="3"/>
  </w:num>
  <w:num w:numId="2" w16cid:durableId="2091727941">
    <w:abstractNumId w:val="6"/>
  </w:num>
  <w:num w:numId="3" w16cid:durableId="938953218">
    <w:abstractNumId w:val="1"/>
  </w:num>
  <w:num w:numId="4" w16cid:durableId="1941137348">
    <w:abstractNumId w:val="13"/>
  </w:num>
  <w:num w:numId="5" w16cid:durableId="2138989031">
    <w:abstractNumId w:val="7"/>
  </w:num>
  <w:num w:numId="6" w16cid:durableId="802163334">
    <w:abstractNumId w:val="9"/>
  </w:num>
  <w:num w:numId="7" w16cid:durableId="887493163">
    <w:abstractNumId w:val="5"/>
  </w:num>
  <w:num w:numId="8" w16cid:durableId="944967901">
    <w:abstractNumId w:val="10"/>
  </w:num>
  <w:num w:numId="9" w16cid:durableId="2122726640">
    <w:abstractNumId w:val="2"/>
  </w:num>
  <w:num w:numId="10" w16cid:durableId="1621716765">
    <w:abstractNumId w:val="11"/>
  </w:num>
  <w:num w:numId="11" w16cid:durableId="195895180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3375407">
    <w:abstractNumId w:val="0"/>
  </w:num>
  <w:num w:numId="13" w16cid:durableId="1290628727">
    <w:abstractNumId w:val="8"/>
  </w:num>
  <w:num w:numId="14" w16cid:durableId="1953854893">
    <w:abstractNumId w:val="12"/>
  </w:num>
  <w:num w:numId="15" w16cid:durableId="1457680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208EC"/>
    <w:rsid w:val="00026EAD"/>
    <w:rsid w:val="0003705D"/>
    <w:rsid w:val="0005684E"/>
    <w:rsid w:val="0007152C"/>
    <w:rsid w:val="00077750"/>
    <w:rsid w:val="00094D4F"/>
    <w:rsid w:val="000A4E07"/>
    <w:rsid w:val="000C6227"/>
    <w:rsid w:val="000C68D5"/>
    <w:rsid w:val="000D3C89"/>
    <w:rsid w:val="000D3F7C"/>
    <w:rsid w:val="000E0C67"/>
    <w:rsid w:val="000E45EC"/>
    <w:rsid w:val="001143E0"/>
    <w:rsid w:val="0011475D"/>
    <w:rsid w:val="001218B2"/>
    <w:rsid w:val="00124964"/>
    <w:rsid w:val="001268A8"/>
    <w:rsid w:val="001362B6"/>
    <w:rsid w:val="001371A5"/>
    <w:rsid w:val="00140D68"/>
    <w:rsid w:val="00141D73"/>
    <w:rsid w:val="00144C6C"/>
    <w:rsid w:val="001463B3"/>
    <w:rsid w:val="00155DE2"/>
    <w:rsid w:val="00170D35"/>
    <w:rsid w:val="0017369C"/>
    <w:rsid w:val="00183C4E"/>
    <w:rsid w:val="00192797"/>
    <w:rsid w:val="001C50B5"/>
    <w:rsid w:val="001D45A5"/>
    <w:rsid w:val="001E660B"/>
    <w:rsid w:val="00206BD9"/>
    <w:rsid w:val="0020764D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53299"/>
    <w:rsid w:val="00375E51"/>
    <w:rsid w:val="003A1B9C"/>
    <w:rsid w:val="003A6EE4"/>
    <w:rsid w:val="003C132F"/>
    <w:rsid w:val="003D2469"/>
    <w:rsid w:val="003D5FEC"/>
    <w:rsid w:val="00404F5E"/>
    <w:rsid w:val="00422825"/>
    <w:rsid w:val="00456295"/>
    <w:rsid w:val="00466C7A"/>
    <w:rsid w:val="004D1565"/>
    <w:rsid w:val="004F4CDE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82435"/>
    <w:rsid w:val="00687F15"/>
    <w:rsid w:val="00693582"/>
    <w:rsid w:val="006B3F8F"/>
    <w:rsid w:val="006C647D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7967"/>
    <w:rsid w:val="007C64F8"/>
    <w:rsid w:val="007D338F"/>
    <w:rsid w:val="007D4C7E"/>
    <w:rsid w:val="007F663B"/>
    <w:rsid w:val="00811194"/>
    <w:rsid w:val="008215D8"/>
    <w:rsid w:val="00823AC1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04BA3"/>
    <w:rsid w:val="009274E3"/>
    <w:rsid w:val="00964ED6"/>
    <w:rsid w:val="00971AE8"/>
    <w:rsid w:val="0099046A"/>
    <w:rsid w:val="009A18A9"/>
    <w:rsid w:val="009A228D"/>
    <w:rsid w:val="009B7603"/>
    <w:rsid w:val="009E622C"/>
    <w:rsid w:val="009F4FEB"/>
    <w:rsid w:val="00A20F20"/>
    <w:rsid w:val="00A217F6"/>
    <w:rsid w:val="00A2540E"/>
    <w:rsid w:val="00A40D3D"/>
    <w:rsid w:val="00A46827"/>
    <w:rsid w:val="00A4691E"/>
    <w:rsid w:val="00A473C0"/>
    <w:rsid w:val="00A73EA0"/>
    <w:rsid w:val="00A76740"/>
    <w:rsid w:val="00A81D33"/>
    <w:rsid w:val="00A9491E"/>
    <w:rsid w:val="00AA67DA"/>
    <w:rsid w:val="00AD3018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343AA"/>
    <w:rsid w:val="00C4669E"/>
    <w:rsid w:val="00C64D94"/>
    <w:rsid w:val="00C72DAD"/>
    <w:rsid w:val="00C76164"/>
    <w:rsid w:val="00C95881"/>
    <w:rsid w:val="00CA39CC"/>
    <w:rsid w:val="00CB69E6"/>
    <w:rsid w:val="00D07325"/>
    <w:rsid w:val="00D221DF"/>
    <w:rsid w:val="00D35F55"/>
    <w:rsid w:val="00D41A4A"/>
    <w:rsid w:val="00D722D4"/>
    <w:rsid w:val="00DA01F0"/>
    <w:rsid w:val="00DC1882"/>
    <w:rsid w:val="00E0511C"/>
    <w:rsid w:val="00E23F4A"/>
    <w:rsid w:val="00E3288E"/>
    <w:rsid w:val="00E5183B"/>
    <w:rsid w:val="00E55223"/>
    <w:rsid w:val="00E55671"/>
    <w:rsid w:val="00E71843"/>
    <w:rsid w:val="00E76DB5"/>
    <w:rsid w:val="00EC1220"/>
    <w:rsid w:val="00ED192D"/>
    <w:rsid w:val="00EE45E1"/>
    <w:rsid w:val="00EF55B5"/>
    <w:rsid w:val="00EF5B56"/>
    <w:rsid w:val="00EF6CEA"/>
    <w:rsid w:val="00F03666"/>
    <w:rsid w:val="00F25404"/>
    <w:rsid w:val="00F63C6A"/>
    <w:rsid w:val="00F75133"/>
    <w:rsid w:val="00FA1974"/>
    <w:rsid w:val="00FB1D9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0EBA9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2024-04-04T03:03:00Z</cp:lastPrinted>
  <dcterms:created xsi:type="dcterms:W3CDTF">2024-08-21T03:15:00Z</dcterms:created>
  <dcterms:modified xsi:type="dcterms:W3CDTF">2025-08-13T06:20:00Z</dcterms:modified>
</cp:coreProperties>
</file>