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C20268" w:rsidRDefault="00C20268">
      <w:pPr>
        <w:rPr>
          <w:sz w:val="24"/>
        </w:rPr>
      </w:pPr>
    </w:p>
    <w:p w:rsidR="000E0C97" w:rsidRDefault="000D2C3E">
      <w:pPr>
        <w:rPr>
          <w:sz w:val="24"/>
          <w:lang w:eastAsia="zh-CN"/>
        </w:rPr>
      </w:pPr>
      <w:r>
        <w:rPr>
          <w:sz w:val="24"/>
        </w:rPr>
        <w:t>Date: 15</w:t>
      </w:r>
      <w:r w:rsidR="000C1D59" w:rsidRPr="000C1D59">
        <w:rPr>
          <w:sz w:val="24"/>
          <w:vertAlign w:val="superscript"/>
        </w:rPr>
        <w:t>th</w:t>
      </w:r>
      <w:r w:rsidR="000C1D59">
        <w:rPr>
          <w:sz w:val="24"/>
        </w:rPr>
        <w:t xml:space="preserve"> July</w:t>
      </w:r>
      <w:r w:rsidR="00CE1C3F">
        <w:rPr>
          <w:sz w:val="24"/>
          <w:lang w:eastAsia="zh-CN"/>
        </w:rPr>
        <w:t xml:space="preserve"> 2019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C1D59" w:rsidRDefault="00CE1C3F" w:rsidP="000D2C3E">
      <w:pPr>
        <w:pStyle w:val="Header"/>
        <w:numPr>
          <w:ilvl w:val="0"/>
          <w:numId w:val="16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up </w:t>
      </w:r>
      <w:r w:rsidR="000D2C3E">
        <w:rPr>
          <w:sz w:val="24"/>
          <w:lang w:eastAsia="zh-CN"/>
        </w:rPr>
        <w:t xml:space="preserve">1 Unit </w:t>
      </w:r>
      <w:proofErr w:type="spellStart"/>
      <w:r w:rsidR="000D2C3E">
        <w:rPr>
          <w:sz w:val="24"/>
          <w:lang w:eastAsia="zh-CN"/>
        </w:rPr>
        <w:t>Cnc</w:t>
      </w:r>
      <w:proofErr w:type="spellEnd"/>
      <w:r w:rsidR="000D2C3E">
        <w:rPr>
          <w:sz w:val="24"/>
          <w:lang w:eastAsia="zh-CN"/>
        </w:rPr>
        <w:t xml:space="preserve"> Machining Center</w:t>
      </w:r>
    </w:p>
    <w:p w:rsidR="000D2C3E" w:rsidRPr="00C6293E" w:rsidRDefault="000D2C3E" w:rsidP="000D2C3E">
      <w:pPr>
        <w:pStyle w:val="Header"/>
        <w:numPr>
          <w:ilvl w:val="0"/>
          <w:numId w:val="16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down 1 Unit </w:t>
      </w:r>
      <w:proofErr w:type="spellStart"/>
      <w:r>
        <w:rPr>
          <w:sz w:val="24"/>
          <w:lang w:eastAsia="zh-CN"/>
        </w:rPr>
        <w:t>Cnc</w:t>
      </w:r>
      <w:proofErr w:type="spellEnd"/>
      <w:r>
        <w:rPr>
          <w:sz w:val="24"/>
          <w:lang w:eastAsia="zh-CN"/>
        </w:rPr>
        <w:t xml:space="preserve"> Machining Center</w:t>
      </w:r>
    </w:p>
    <w:p w:rsidR="00A33F6A" w:rsidRPr="000C1D59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Default="000D2C3E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18/19 July 2019</w:t>
      </w: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0C1D59" w:rsidRPr="000C1D59" w:rsidRDefault="000C1D59" w:rsidP="00B716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12:00 pm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C6293E">
      <w:pPr>
        <w:pStyle w:val="Heading4"/>
      </w:pPr>
      <w:proofErr w:type="spellStart"/>
      <w:r>
        <w:t>Blk</w:t>
      </w:r>
      <w:proofErr w:type="spellEnd"/>
      <w:r>
        <w:t xml:space="preserve"> 5</w:t>
      </w:r>
      <w:r w:rsidR="000D2C3E">
        <w:t>004</w:t>
      </w:r>
      <w:r>
        <w:t xml:space="preserve"> A.M.K </w:t>
      </w:r>
      <w:r w:rsidR="000D2C3E">
        <w:t>Ave 5 #05</w:t>
      </w:r>
      <w:r w:rsidR="000C1D59">
        <w:t>-</w:t>
      </w:r>
      <w:r w:rsidR="000D2C3E">
        <w:t>03</w:t>
      </w:r>
    </w:p>
    <w:p w:rsidR="00894879" w:rsidRPr="00894879" w:rsidRDefault="000D2C3E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2M Precision Automation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4216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50 ton </w:t>
      </w:r>
      <w:r w:rsidR="00CE6A14">
        <w:rPr>
          <w:sz w:val="24"/>
          <w:lang w:eastAsia="zh-CN"/>
        </w:rPr>
        <w:t>mobile</w:t>
      </w:r>
      <w:r w:rsidR="0079106E">
        <w:rPr>
          <w:sz w:val="24"/>
          <w:lang w:eastAsia="zh-CN"/>
        </w:rPr>
        <w:t xml:space="preserve"> crane</w:t>
      </w:r>
    </w:p>
    <w:p w:rsidR="00B0609B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</w:t>
      </w:r>
      <w:r w:rsidR="00B0609B">
        <w:rPr>
          <w:sz w:val="24"/>
          <w:lang w:eastAsia="zh-CN"/>
        </w:rPr>
        <w:t xml:space="preserve"> ton lorry crane</w:t>
      </w:r>
    </w:p>
    <w:p w:rsidR="000C1D59" w:rsidRDefault="000C1D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 xml:space="preserve">sling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0D2C3E">
        <w:rPr>
          <w:sz w:val="24"/>
          <w:lang w:eastAsia="zh-CN"/>
        </w:rPr>
        <w:t>.</w:t>
      </w:r>
    </w:p>
    <w:p w:rsidR="000D2C3E" w:rsidRDefault="000D2C3E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D2C3E" w:rsidRDefault="000D2C3E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0D7332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A3613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Mobile/l</w:t>
      </w:r>
      <w:r w:rsidR="00C6293E">
        <w:rPr>
          <w:sz w:val="24"/>
          <w:lang w:eastAsia="zh-CN"/>
        </w:rPr>
        <w:t>orry</w:t>
      </w:r>
      <w:r w:rsidR="00BB3BBB">
        <w:rPr>
          <w:sz w:val="24"/>
          <w:lang w:eastAsia="zh-CN"/>
        </w:rPr>
        <w:t xml:space="preserve"> crane to be deploy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0D2C3E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5</w:t>
      </w:r>
      <w:r w:rsidRPr="000D2C3E">
        <w:rPr>
          <w:sz w:val="24"/>
          <w:vertAlign w:val="superscript"/>
          <w:lang w:eastAsia="zh-CN"/>
        </w:rPr>
        <w:t>th</w:t>
      </w:r>
      <w:r>
        <w:rPr>
          <w:sz w:val="24"/>
          <w:lang w:eastAsia="zh-CN"/>
        </w:rPr>
        <w:t xml:space="preserve"> </w:t>
      </w:r>
      <w:r w:rsidR="00A36133">
        <w:rPr>
          <w:sz w:val="24"/>
          <w:lang w:eastAsia="zh-CN"/>
        </w:rPr>
        <w:t xml:space="preserve">floor </w:t>
      </w:r>
      <w:r w:rsidR="00C20268">
        <w:rPr>
          <w:sz w:val="24"/>
          <w:lang w:eastAsia="zh-CN"/>
        </w:rPr>
        <w:t>swing gate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lean and rested on the swing gate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>secured using 50</w:t>
      </w:r>
      <w:r>
        <w:rPr>
          <w:sz w:val="24"/>
          <w:lang w:eastAsia="zh-CN"/>
        </w:rPr>
        <w:t xml:space="preserve"> ton</w:t>
      </w:r>
      <w:bookmarkStart w:id="0" w:name="_GoBack"/>
      <w:bookmarkEnd w:id="0"/>
      <w:r>
        <w:rPr>
          <w:sz w:val="24"/>
          <w:lang w:eastAsia="zh-CN"/>
        </w:rPr>
        <w:t xml:space="preserve"> 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</w:t>
      </w:r>
      <w:r w:rsidR="00421688">
        <w:rPr>
          <w:sz w:val="24"/>
          <w:lang w:eastAsia="zh-CN"/>
        </w:rPr>
        <w:t xml:space="preserve">on </w:t>
      </w:r>
      <w:r w:rsidR="00A36133">
        <w:rPr>
          <w:sz w:val="24"/>
          <w:lang w:eastAsia="zh-CN"/>
        </w:rPr>
        <w:t>mobile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 w:rsidR="000D2C3E">
        <w:rPr>
          <w:sz w:val="24"/>
          <w:lang w:eastAsia="zh-CN"/>
        </w:rPr>
        <w:t>hoist up machine to 5th</w:t>
      </w:r>
      <w:r w:rsidR="00BB3BBB" w:rsidRPr="00BB3BBB">
        <w:rPr>
          <w:sz w:val="24"/>
          <w:vertAlign w:val="superscript"/>
          <w:lang w:eastAsia="zh-CN"/>
        </w:rPr>
        <w:t>nd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C20268">
        <w:rPr>
          <w:sz w:val="24"/>
          <w:lang w:eastAsia="zh-CN"/>
        </w:rPr>
        <w:t>/pallet truck</w:t>
      </w:r>
      <w:r w:rsidR="00F33583">
        <w:rPr>
          <w:sz w:val="24"/>
          <w:lang w:eastAsia="zh-CN"/>
        </w:rPr>
        <w:t xml:space="preserve"> </w:t>
      </w:r>
      <w:r w:rsidR="00BB3BBB">
        <w:rPr>
          <w:sz w:val="24"/>
          <w:lang w:eastAsia="zh-CN"/>
        </w:rPr>
        <w:t>to machine base</w:t>
      </w:r>
    </w:p>
    <w:p w:rsidR="00BB3BBB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 xml:space="preserve">machine from platform </w:t>
      </w:r>
    </w:p>
    <w:p w:rsidR="000E0C97" w:rsidRDefault="00BB3B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A36133">
        <w:rPr>
          <w:sz w:val="24"/>
          <w:lang w:eastAsia="zh-CN"/>
        </w:rPr>
        <w:t xml:space="preserve">to the designated </w:t>
      </w:r>
      <w:r w:rsidR="00C6293E">
        <w:rPr>
          <w:sz w:val="24"/>
          <w:lang w:eastAsia="zh-CN"/>
        </w:rPr>
        <w:t>location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AD0D6A" w:rsidRDefault="00AD0D6A" w:rsidP="00701B5C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480A" w:rsidRDefault="0074480A">
      <w:r>
        <w:separator/>
      </w:r>
    </w:p>
  </w:endnote>
  <w:endnote w:type="continuationSeparator" w:id="0">
    <w:p w:rsidR="0074480A" w:rsidRDefault="007448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7025EF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7025EF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480A" w:rsidRDefault="0074480A">
      <w:r>
        <w:separator/>
      </w:r>
    </w:p>
  </w:footnote>
  <w:footnote w:type="continuationSeparator" w:id="0">
    <w:p w:rsidR="0074480A" w:rsidRDefault="0074480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7025E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0E0C97" w:rsidRDefault="007025EF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23279"/>
    <w:multiLevelType w:val="hybridMultilevel"/>
    <w:tmpl w:val="38267210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3"/>
  </w:num>
  <w:num w:numId="5">
    <w:abstractNumId w:val="8"/>
  </w:num>
  <w:num w:numId="6">
    <w:abstractNumId w:val="9"/>
  </w:num>
  <w:num w:numId="7">
    <w:abstractNumId w:val="5"/>
  </w:num>
  <w:num w:numId="8">
    <w:abstractNumId w:val="10"/>
  </w:num>
  <w:num w:numId="9">
    <w:abstractNumId w:val="3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6"/>
  </w:num>
  <w:num w:numId="14">
    <w:abstractNumId w:val="14"/>
  </w:num>
  <w:num w:numId="15">
    <w:abstractNumId w:val="11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93181"/>
    <w:rsid w:val="00095FB6"/>
    <w:rsid w:val="000B006E"/>
    <w:rsid w:val="000C1D59"/>
    <w:rsid w:val="000D2C3E"/>
    <w:rsid w:val="000D387A"/>
    <w:rsid w:val="000D7332"/>
    <w:rsid w:val="000E0C97"/>
    <w:rsid w:val="00113F52"/>
    <w:rsid w:val="00164C97"/>
    <w:rsid w:val="001A6A39"/>
    <w:rsid w:val="002504BF"/>
    <w:rsid w:val="002E4A72"/>
    <w:rsid w:val="002F74BB"/>
    <w:rsid w:val="00325A14"/>
    <w:rsid w:val="00365AE7"/>
    <w:rsid w:val="00380264"/>
    <w:rsid w:val="003D39E1"/>
    <w:rsid w:val="003E7594"/>
    <w:rsid w:val="00421688"/>
    <w:rsid w:val="00485C2A"/>
    <w:rsid w:val="00491CDF"/>
    <w:rsid w:val="004B58C0"/>
    <w:rsid w:val="00501586"/>
    <w:rsid w:val="0058407C"/>
    <w:rsid w:val="005A0566"/>
    <w:rsid w:val="00617105"/>
    <w:rsid w:val="00626B34"/>
    <w:rsid w:val="0066065E"/>
    <w:rsid w:val="00661197"/>
    <w:rsid w:val="00664E02"/>
    <w:rsid w:val="006C35D4"/>
    <w:rsid w:val="006D50A2"/>
    <w:rsid w:val="00701B5C"/>
    <w:rsid w:val="007025EF"/>
    <w:rsid w:val="007324F5"/>
    <w:rsid w:val="0074480A"/>
    <w:rsid w:val="007647F1"/>
    <w:rsid w:val="00780070"/>
    <w:rsid w:val="0079106E"/>
    <w:rsid w:val="007B3C9D"/>
    <w:rsid w:val="007B7385"/>
    <w:rsid w:val="007C38B4"/>
    <w:rsid w:val="007D0FC6"/>
    <w:rsid w:val="007D7E31"/>
    <w:rsid w:val="00880E98"/>
    <w:rsid w:val="00894879"/>
    <w:rsid w:val="008A6E1D"/>
    <w:rsid w:val="008B01F8"/>
    <w:rsid w:val="008B4A83"/>
    <w:rsid w:val="008F0E24"/>
    <w:rsid w:val="00941D6A"/>
    <w:rsid w:val="009731FA"/>
    <w:rsid w:val="009A1954"/>
    <w:rsid w:val="009A451B"/>
    <w:rsid w:val="009A7D53"/>
    <w:rsid w:val="00A33F6A"/>
    <w:rsid w:val="00A36133"/>
    <w:rsid w:val="00A91BDA"/>
    <w:rsid w:val="00A95F40"/>
    <w:rsid w:val="00AA331E"/>
    <w:rsid w:val="00AD0D6A"/>
    <w:rsid w:val="00AD3198"/>
    <w:rsid w:val="00AE5FEA"/>
    <w:rsid w:val="00AE757E"/>
    <w:rsid w:val="00AF2F6E"/>
    <w:rsid w:val="00B0609B"/>
    <w:rsid w:val="00B11FB4"/>
    <w:rsid w:val="00B7163D"/>
    <w:rsid w:val="00BB3BBB"/>
    <w:rsid w:val="00BC0413"/>
    <w:rsid w:val="00BE4AEC"/>
    <w:rsid w:val="00BF18F3"/>
    <w:rsid w:val="00C14F12"/>
    <w:rsid w:val="00C20268"/>
    <w:rsid w:val="00C32763"/>
    <w:rsid w:val="00C44C52"/>
    <w:rsid w:val="00C6293E"/>
    <w:rsid w:val="00C6754C"/>
    <w:rsid w:val="00CB6598"/>
    <w:rsid w:val="00CC263E"/>
    <w:rsid w:val="00CE1C3F"/>
    <w:rsid w:val="00CE6A14"/>
    <w:rsid w:val="00D00F22"/>
    <w:rsid w:val="00D27B24"/>
    <w:rsid w:val="00E11B0D"/>
    <w:rsid w:val="00EB50F2"/>
    <w:rsid w:val="00EE773D"/>
    <w:rsid w:val="00F03CFD"/>
    <w:rsid w:val="00F33583"/>
    <w:rsid w:val="00F338D8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381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2594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2019-07-15T02:14:00Z</cp:lastPrinted>
  <dcterms:created xsi:type="dcterms:W3CDTF">2019-07-15T02:16:00Z</dcterms:created>
  <dcterms:modified xsi:type="dcterms:W3CDTF">2019-07-15T02:16:00Z</dcterms:modified>
</cp:coreProperties>
</file>