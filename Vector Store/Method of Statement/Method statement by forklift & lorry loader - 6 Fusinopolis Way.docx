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F6838" w:rsidRDefault="006F6838">
      <w:pPr>
        <w:rPr>
          <w:sz w:val="24"/>
        </w:rPr>
      </w:pPr>
    </w:p>
    <w:p w:rsidR="00FC7A38" w:rsidRDefault="006F6838">
      <w:pPr>
        <w:rPr>
          <w:sz w:val="24"/>
          <w:lang w:eastAsia="zh-CN"/>
        </w:rPr>
      </w:pPr>
      <w:r>
        <w:rPr>
          <w:sz w:val="24"/>
        </w:rPr>
        <w:t>Date: 01</w:t>
      </w:r>
      <w:r w:rsidRPr="006F6838">
        <w:rPr>
          <w:sz w:val="24"/>
          <w:vertAlign w:val="superscript"/>
        </w:rPr>
        <w:t>st</w:t>
      </w:r>
      <w:r>
        <w:rPr>
          <w:sz w:val="24"/>
        </w:rPr>
        <w:t xml:space="preserve"> Aug</w:t>
      </w:r>
      <w:r w:rsidR="001D682C">
        <w:rPr>
          <w:sz w:val="24"/>
        </w:rPr>
        <w:t xml:space="preserve">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forklift, </w:t>
      </w:r>
      <w:r w:rsidR="00F147AF">
        <w:rPr>
          <w:sz w:val="24"/>
          <w:lang w:eastAsia="zh-CN"/>
        </w:rPr>
        <w:t xml:space="preserve">using forklift to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shift and position to location using pallet truck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73503C">
        <w:rPr>
          <w:b/>
          <w:bCs/>
          <w:sz w:val="32"/>
          <w:u w:val="single"/>
          <w:lang w:eastAsia="zh-CN"/>
        </w:rPr>
        <w:t>/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73503C">
        <w:rPr>
          <w:b/>
          <w:bCs/>
          <w:sz w:val="32"/>
          <w:u w:val="single"/>
          <w:lang w:eastAsia="zh-CN"/>
        </w:rPr>
        <w:t>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6F683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01/09</w:t>
      </w:r>
      <w:r w:rsidR="004A70F3">
        <w:rPr>
          <w:bCs/>
          <w:sz w:val="24"/>
          <w:szCs w:val="24"/>
          <w:lang w:eastAsia="zh-CN"/>
        </w:rPr>
        <w:t>/2020</w:t>
      </w:r>
      <w:r w:rsidR="007E0784">
        <w:rPr>
          <w:bCs/>
          <w:sz w:val="24"/>
          <w:szCs w:val="24"/>
          <w:lang w:eastAsia="zh-CN"/>
        </w:rPr>
        <w:t xml:space="preserve">  </w:t>
      </w:r>
      <w:r w:rsidR="00A82D44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 xml:space="preserve">-  </w:t>
      </w:r>
      <w:r w:rsidR="00A82D44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 xml:space="preserve">12:00 pm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E0784" w:rsidRDefault="003B7E9C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6 Fusi</w:t>
      </w:r>
      <w:r w:rsidR="00A82D44">
        <w:rPr>
          <w:bCs/>
          <w:sz w:val="24"/>
          <w:szCs w:val="24"/>
          <w:lang w:eastAsia="zh-CN"/>
        </w:rPr>
        <w:t>o</w:t>
      </w:r>
      <w:r>
        <w:rPr>
          <w:bCs/>
          <w:sz w:val="24"/>
          <w:szCs w:val="24"/>
          <w:lang w:eastAsia="zh-CN"/>
        </w:rPr>
        <w:t>no</w:t>
      </w:r>
      <w:r w:rsidR="006F6838">
        <w:rPr>
          <w:bCs/>
          <w:sz w:val="24"/>
          <w:szCs w:val="24"/>
          <w:lang w:eastAsia="zh-CN"/>
        </w:rPr>
        <w:t>polis Way #B2-22</w:t>
      </w:r>
      <w:r>
        <w:rPr>
          <w:bCs/>
          <w:sz w:val="24"/>
          <w:szCs w:val="24"/>
          <w:lang w:eastAsia="zh-CN"/>
        </w:rPr>
        <w:t xml:space="preserve"> TEM Lab</w:t>
      </w:r>
      <w:bookmarkStart w:id="0" w:name="_GoBack"/>
      <w:bookmarkEnd w:id="0"/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Synthesis Building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lorry loader – PALFINGER PK50002EH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6D186A" w:rsidRDefault="001D68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853AD2">
        <w:rPr>
          <w:sz w:val="24"/>
          <w:lang w:eastAsia="zh-CN"/>
        </w:rPr>
        <w:t xml:space="preserve"> ton </w:t>
      </w:r>
      <w:r w:rsidR="006F6838">
        <w:rPr>
          <w:sz w:val="24"/>
          <w:lang w:eastAsia="zh-CN"/>
        </w:rPr>
        <w:t xml:space="preserve">battery </w:t>
      </w:r>
      <w:r w:rsidR="00E35857">
        <w:rPr>
          <w:sz w:val="24"/>
          <w:lang w:eastAsia="zh-CN"/>
        </w:rPr>
        <w:t>forklift</w:t>
      </w:r>
    </w:p>
    <w:p w:rsidR="007E0784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8937B8">
        <w:rPr>
          <w:sz w:val="24"/>
          <w:lang w:eastAsia="zh-CN"/>
        </w:rPr>
        <w:t>metal plate 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73503C" w:rsidRDefault="0073503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4A70F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1D682C">
        <w:rPr>
          <w:b w:val="0"/>
          <w:sz w:val="24"/>
          <w:szCs w:val="24"/>
          <w:u w:val="none"/>
          <w:lang w:eastAsia="zh-CN"/>
        </w:rPr>
        <w:t xml:space="preserve"> down case to the ground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1D682C">
        <w:rPr>
          <w:b w:val="0"/>
          <w:sz w:val="24"/>
          <w:u w:val="none"/>
          <w:lang w:eastAsia="zh-CN"/>
        </w:rPr>
        <w:t>unloading bay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6F6838">
        <w:rPr>
          <w:b w:val="0"/>
          <w:sz w:val="24"/>
          <w:u w:val="none"/>
          <w:lang w:eastAsia="zh-CN"/>
        </w:rPr>
        <w:t>ine to location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2F1C" w:rsidRDefault="00CC2F1C">
      <w:r>
        <w:separator/>
      </w:r>
    </w:p>
  </w:endnote>
  <w:endnote w:type="continuationSeparator" w:id="0">
    <w:p w:rsidR="00CC2F1C" w:rsidRDefault="00CC2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B7E9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B7E9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2F1C" w:rsidRDefault="00CC2F1C">
      <w:r>
        <w:separator/>
      </w:r>
    </w:p>
  </w:footnote>
  <w:footnote w:type="continuationSeparator" w:id="0">
    <w:p w:rsidR="00CC2F1C" w:rsidRDefault="00CC2F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C2F1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CC2F1C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A79AD"/>
    <w:rsid w:val="001D682C"/>
    <w:rsid w:val="001F45D6"/>
    <w:rsid w:val="00282A7E"/>
    <w:rsid w:val="00297257"/>
    <w:rsid w:val="002E5BAE"/>
    <w:rsid w:val="00372A1A"/>
    <w:rsid w:val="00387587"/>
    <w:rsid w:val="00391A33"/>
    <w:rsid w:val="003B7E9C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8248D1"/>
    <w:rsid w:val="00853AD2"/>
    <w:rsid w:val="00883F1F"/>
    <w:rsid w:val="008937B8"/>
    <w:rsid w:val="008F7E9B"/>
    <w:rsid w:val="00940648"/>
    <w:rsid w:val="0095706B"/>
    <w:rsid w:val="00976D96"/>
    <w:rsid w:val="009B0018"/>
    <w:rsid w:val="009B421A"/>
    <w:rsid w:val="009B64F4"/>
    <w:rsid w:val="009C3595"/>
    <w:rsid w:val="009F1764"/>
    <w:rsid w:val="00A72C6E"/>
    <w:rsid w:val="00A82D44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0371B"/>
    <w:rsid w:val="00C236CF"/>
    <w:rsid w:val="00C2416E"/>
    <w:rsid w:val="00C84C45"/>
    <w:rsid w:val="00CC2333"/>
    <w:rsid w:val="00CC2F1C"/>
    <w:rsid w:val="00CD01C9"/>
    <w:rsid w:val="00CD4E44"/>
    <w:rsid w:val="00CE2BC7"/>
    <w:rsid w:val="00D24D51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AF259-E88D-465B-A311-95D5E3EDC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2020-09-01T01:53:00Z</cp:lastPrinted>
  <dcterms:created xsi:type="dcterms:W3CDTF">2020-09-01T00:37:00Z</dcterms:created>
  <dcterms:modified xsi:type="dcterms:W3CDTF">2020-09-01T01:53:00Z</dcterms:modified>
</cp:coreProperties>
</file>