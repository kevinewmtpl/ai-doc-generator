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65C94" w:rsidRDefault="00865C94">
      <w:pPr>
        <w:rPr>
          <w:sz w:val="24"/>
        </w:rPr>
      </w:pPr>
    </w:p>
    <w:p w:rsidR="000E0C97" w:rsidRDefault="005873A6">
      <w:pPr>
        <w:rPr>
          <w:sz w:val="24"/>
          <w:lang w:eastAsia="zh-CN"/>
        </w:rPr>
      </w:pPr>
      <w:r>
        <w:rPr>
          <w:sz w:val="24"/>
        </w:rPr>
        <w:t>Date: 26</w:t>
      </w:r>
      <w:r w:rsidRPr="005873A6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233B49">
        <w:rPr>
          <w:sz w:val="24"/>
          <w:lang w:eastAsia="zh-CN"/>
        </w:rPr>
        <w:t xml:space="preserve"> 2024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233B49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down </w:t>
      </w:r>
      <w:r w:rsidR="003E54A3">
        <w:rPr>
          <w:sz w:val="24"/>
          <w:lang w:eastAsia="zh-CN"/>
        </w:rPr>
        <w:t>machine</w:t>
      </w:r>
      <w:r>
        <w:rPr>
          <w:sz w:val="24"/>
          <w:lang w:eastAsia="zh-CN"/>
        </w:rPr>
        <w:t>ries</w:t>
      </w:r>
      <w:r w:rsidR="003E54A3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>2</w:t>
      </w:r>
      <w:r w:rsidRPr="00233B49">
        <w:rPr>
          <w:sz w:val="24"/>
          <w:vertAlign w:val="superscript"/>
          <w:lang w:eastAsia="zh-CN"/>
        </w:rPr>
        <w:t>nd</w:t>
      </w:r>
      <w:r w:rsidR="005873A6">
        <w:rPr>
          <w:sz w:val="24"/>
          <w:lang w:eastAsia="zh-CN"/>
        </w:rPr>
        <w:t xml:space="preserve"> </w:t>
      </w:r>
      <w:r w:rsidR="003E54A3">
        <w:rPr>
          <w:sz w:val="24"/>
          <w:lang w:eastAsia="zh-CN"/>
        </w:rPr>
        <w:t>floor through shutter door</w:t>
      </w:r>
      <w:r w:rsidR="00C926BD">
        <w:rPr>
          <w:sz w:val="24"/>
          <w:lang w:eastAsia="zh-CN"/>
        </w:rPr>
        <w:t xml:space="preserve"> opening by using platform and mobile/lorry crane</w:t>
      </w:r>
      <w:r w:rsidR="005873A6">
        <w:rPr>
          <w:sz w:val="24"/>
          <w:lang w:eastAsia="zh-CN"/>
        </w:rPr>
        <w:t xml:space="preserve">, load onto wooden base for packing, after packing load onto customer arrange container </w:t>
      </w:r>
      <w:r w:rsidR="00C926BD">
        <w:rPr>
          <w:sz w:val="24"/>
          <w:lang w:eastAsia="zh-CN"/>
        </w:rPr>
        <w:t xml:space="preserve">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926BD" w:rsidRPr="006F1854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5F1066" w:rsidRPr="0074536A" w:rsidRDefault="0074536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Refer to list attached </w:t>
      </w:r>
      <w:r w:rsidR="005F1066">
        <w:rPr>
          <w:bCs/>
          <w:sz w:val="24"/>
          <w:szCs w:val="24"/>
          <w:lang w:eastAsia="zh-CN"/>
        </w:rPr>
        <w:t xml:space="preserve">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5873A6" w:rsidRDefault="005873A6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5873A6" w:rsidRDefault="005873A6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29/11</w:t>
      </w:r>
      <w:r w:rsidR="00233B49">
        <w:rPr>
          <w:sz w:val="24"/>
          <w:lang w:eastAsia="zh-CN"/>
        </w:rPr>
        <w:t>/24</w:t>
      </w:r>
      <w:r>
        <w:rPr>
          <w:sz w:val="24"/>
          <w:lang w:eastAsia="zh-CN"/>
        </w:rPr>
        <w:t xml:space="preserve"> – to shift out accessories for packing </w:t>
      </w:r>
    </w:p>
    <w:p w:rsidR="00865C94" w:rsidRDefault="005873A6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02</w:t>
      </w:r>
      <w:r w:rsidR="00865C94">
        <w:rPr>
          <w:sz w:val="24"/>
          <w:lang w:eastAsia="zh-CN"/>
        </w:rPr>
        <w:t>-07</w:t>
      </w:r>
      <w:r>
        <w:rPr>
          <w:sz w:val="24"/>
          <w:lang w:eastAsia="zh-CN"/>
        </w:rPr>
        <w:t>/12/24 – to hoist down machineries from 2</w:t>
      </w:r>
      <w:r w:rsidRPr="005873A6">
        <w:rPr>
          <w:sz w:val="24"/>
          <w:vertAlign w:val="superscript"/>
          <w:lang w:eastAsia="zh-CN"/>
        </w:rPr>
        <w:t>n</w:t>
      </w:r>
      <w:r>
        <w:rPr>
          <w:sz w:val="24"/>
          <w:vertAlign w:val="superscript"/>
          <w:lang w:eastAsia="zh-CN"/>
        </w:rPr>
        <w:t xml:space="preserve">d </w:t>
      </w:r>
      <w:r>
        <w:rPr>
          <w:sz w:val="24"/>
          <w:lang w:eastAsia="zh-CN"/>
        </w:rPr>
        <w:t xml:space="preserve">floor </w:t>
      </w:r>
      <w:r w:rsidR="00865C94">
        <w:rPr>
          <w:sz w:val="24"/>
          <w:lang w:eastAsia="zh-CN"/>
        </w:rPr>
        <w:t xml:space="preserve">for packing, after packing load up onto </w:t>
      </w:r>
    </w:p>
    <w:p w:rsidR="006762C9" w:rsidRPr="001A35E8" w:rsidRDefault="00865C94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            container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0B2D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6F1854">
      <w:pPr>
        <w:pStyle w:val="Heading4"/>
      </w:pPr>
      <w:r>
        <w:t xml:space="preserve">51 Marsiling Rd </w:t>
      </w:r>
    </w:p>
    <w:p w:rsidR="005E104A" w:rsidRDefault="006F1854" w:rsidP="005E104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Beyonics International</w:t>
      </w:r>
      <w:r w:rsidR="00C12508">
        <w:rPr>
          <w:sz w:val="24"/>
          <w:szCs w:val="24"/>
          <w:lang w:eastAsia="zh-CN"/>
        </w:rPr>
        <w:t xml:space="preserve"> Pte Ltd</w:t>
      </w:r>
    </w:p>
    <w:p w:rsidR="00233B49" w:rsidRDefault="00233B49" w:rsidP="005E104A">
      <w:pPr>
        <w:rPr>
          <w:b/>
          <w:bCs/>
          <w:sz w:val="32"/>
          <w:szCs w:val="32"/>
          <w:u w:val="single"/>
          <w:lang w:eastAsia="zh-CN"/>
        </w:rPr>
      </w:pPr>
    </w:p>
    <w:p w:rsidR="000E0C97" w:rsidRPr="005E104A" w:rsidRDefault="000D387A" w:rsidP="005E104A">
      <w:pPr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1EEF" w:rsidRDefault="006A1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mobile crane </w:t>
      </w:r>
    </w:p>
    <w:p w:rsidR="000C1D59" w:rsidRDefault="005016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</w:t>
      </w:r>
      <w:r w:rsidR="006762C9">
        <w:rPr>
          <w:sz w:val="24"/>
          <w:lang w:eastAsia="zh-CN"/>
        </w:rPr>
        <w:t>633</w:t>
      </w:r>
      <w:r w:rsidR="001A35E8">
        <w:rPr>
          <w:sz w:val="24"/>
          <w:lang w:eastAsia="zh-CN"/>
        </w:rPr>
        <w:t xml:space="preserve"> </w:t>
      </w:r>
      <w:r w:rsidR="005A478D">
        <w:rPr>
          <w:sz w:val="24"/>
          <w:lang w:eastAsia="zh-CN"/>
        </w:rPr>
        <w:t>lorry loader</w:t>
      </w:r>
      <w:r w:rsidR="005E104A">
        <w:rPr>
          <w:sz w:val="24"/>
          <w:lang w:eastAsia="zh-CN"/>
        </w:rPr>
        <w:t xml:space="preserve">      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865C94" w:rsidRDefault="00865C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:rsidR="00865C94" w:rsidRDefault="00865C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865C94" w:rsidRDefault="00865C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 (to lay out for floor protection)</w:t>
      </w:r>
      <w:r w:rsidR="000E0C97">
        <w:rPr>
          <w:sz w:val="24"/>
          <w:lang w:eastAsia="zh-CN"/>
        </w:rPr>
        <w:t xml:space="preserve">  </w:t>
      </w:r>
    </w:p>
    <w:p w:rsidR="000E0C97" w:rsidRPr="006F1854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865C94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865C94" w:rsidRDefault="00865C94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865C94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865C94" w:rsidRDefault="00865C94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FB6DBE" w:rsidRPr="00A4325D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FB6DBE" w:rsidRPr="00FB6DBE" w:rsidRDefault="00FB6D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6F1854">
        <w:rPr>
          <w:sz w:val="24"/>
          <w:lang w:eastAsia="zh-CN"/>
        </w:rPr>
        <w:t>oist up platform to 2</w:t>
      </w:r>
      <w:r w:rsidR="006F1854" w:rsidRPr="006F1854">
        <w:rPr>
          <w:sz w:val="24"/>
          <w:vertAlign w:val="superscript"/>
          <w:lang w:eastAsia="zh-CN"/>
        </w:rPr>
        <w:t>nd</w:t>
      </w:r>
      <w:r w:rsidR="006F1854">
        <w:rPr>
          <w:sz w:val="24"/>
          <w:lang w:eastAsia="zh-CN"/>
        </w:rPr>
        <w:t xml:space="preserve"> floor shutter door</w:t>
      </w:r>
      <w:r w:rsidR="00E60F67">
        <w:rPr>
          <w:sz w:val="24"/>
          <w:lang w:eastAsia="zh-CN"/>
        </w:rPr>
        <w:t xml:space="preserve"> </w:t>
      </w:r>
      <w:r w:rsidR="00C20268">
        <w:rPr>
          <w:sz w:val="24"/>
          <w:lang w:eastAsia="zh-CN"/>
        </w:rPr>
        <w:t>opening</w:t>
      </w:r>
      <w:r w:rsidR="00E12E7A">
        <w:rPr>
          <w:sz w:val="24"/>
          <w:lang w:eastAsia="zh-CN"/>
        </w:rPr>
        <w:t xml:space="preserve">       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3658A6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233B49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</w:t>
      </w:r>
      <w:r w:rsidR="00233B49">
        <w:rPr>
          <w:sz w:val="24"/>
          <w:lang w:eastAsia="zh-CN"/>
        </w:rPr>
        <w:t>machine from production</w:t>
      </w:r>
    </w:p>
    <w:p w:rsidR="00C51278" w:rsidRDefault="00233B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</w:t>
      </w:r>
      <w:r w:rsidR="00C51278">
        <w:rPr>
          <w:sz w:val="24"/>
          <w:lang w:eastAsia="zh-CN"/>
        </w:rPr>
        <w:t xml:space="preserve"> onto platform</w:t>
      </w:r>
    </w:p>
    <w:p w:rsidR="006762C9" w:rsidRDefault="006762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</w:t>
      </w:r>
      <w:r w:rsidR="00233B49">
        <w:rPr>
          <w:sz w:val="24"/>
          <w:lang w:eastAsia="zh-CN"/>
        </w:rPr>
        <w:t xml:space="preserve">slowly release and </w:t>
      </w:r>
      <w:r>
        <w:rPr>
          <w:sz w:val="24"/>
          <w:lang w:eastAsia="zh-CN"/>
        </w:rPr>
        <w:t xml:space="preserve">control moving speed of machine </w:t>
      </w:r>
    </w:p>
    <w:p w:rsidR="00A4325D" w:rsidRDefault="006762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</w:t>
      </w:r>
      <w:r w:rsidR="00BA5361">
        <w:rPr>
          <w:sz w:val="24"/>
          <w:lang w:eastAsia="zh-CN"/>
        </w:rPr>
        <w:t>ttached sling to cran</w:t>
      </w:r>
      <w:r w:rsidR="00A4325D">
        <w:rPr>
          <w:sz w:val="24"/>
          <w:lang w:eastAsia="zh-CN"/>
        </w:rPr>
        <w:t>e hook</w:t>
      </w:r>
    </w:p>
    <w:p w:rsidR="00BA5361" w:rsidRDefault="00A432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60F67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="00E60F67">
        <w:rPr>
          <w:sz w:val="24"/>
          <w:lang w:eastAsia="zh-CN"/>
        </w:rPr>
        <w:t>to rigging</w:t>
      </w:r>
      <w:r w:rsidR="00BA5361">
        <w:rPr>
          <w:sz w:val="24"/>
          <w:lang w:eastAsia="zh-CN"/>
        </w:rPr>
        <w:t xml:space="preserve"> point of machine </w:t>
      </w:r>
    </w:p>
    <w:p w:rsidR="000E0C97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down mac</w:t>
      </w:r>
      <w:r w:rsidR="003658A6">
        <w:rPr>
          <w:sz w:val="24"/>
          <w:lang w:eastAsia="zh-CN"/>
        </w:rPr>
        <w:t>hine to the ground</w:t>
      </w:r>
    </w:p>
    <w:p w:rsidR="003658A6" w:rsidRDefault="00233B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</w:t>
      </w:r>
      <w:r w:rsidR="00865C94">
        <w:rPr>
          <w:sz w:val="24"/>
          <w:lang w:eastAsia="zh-CN"/>
        </w:rPr>
        <w:t xml:space="preserve"> up machine onto wooden base</w:t>
      </w:r>
    </w:p>
    <w:p w:rsidR="00865C94" w:rsidRDefault="00865C9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 to form a case</w:t>
      </w:r>
    </w:p>
    <w:p w:rsidR="00865C94" w:rsidRDefault="00865C9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 to load up onto customer arrange container </w:t>
      </w:r>
    </w:p>
    <w:p w:rsidR="00865C94" w:rsidRDefault="00865C94" w:rsidP="00865C94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bookmarkStart w:id="0" w:name="_GoBack"/>
      <w:bookmarkEnd w:id="0"/>
    </w:p>
    <w:p w:rsidR="00C51278" w:rsidRPr="00233B49" w:rsidRDefault="00865C94" w:rsidP="00233B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Secured case with chocking wood and lashing belt </w:t>
      </w:r>
      <w:r w:rsidR="00233B49">
        <w:rPr>
          <w:sz w:val="24"/>
          <w:lang w:eastAsia="zh-CN"/>
        </w:rPr>
        <w:t xml:space="preserve"> </w:t>
      </w:r>
    </w:p>
    <w:p w:rsidR="00A36133" w:rsidRPr="001B424A" w:rsidRDefault="005E104A" w:rsidP="001B424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B424A">
        <w:rPr>
          <w:sz w:val="24"/>
          <w:lang w:eastAsia="zh-CN"/>
        </w:rPr>
        <w:t>Once job done</w:t>
      </w:r>
      <w:r w:rsidR="000E0C97" w:rsidRPr="001B424A">
        <w:rPr>
          <w:sz w:val="24"/>
          <w:lang w:eastAsia="zh-CN"/>
        </w:rPr>
        <w:t>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A4325D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5E104A">
        <w:rPr>
          <w:sz w:val="24"/>
          <w:szCs w:val="24"/>
        </w:rPr>
        <w:t xml:space="preserve">Kevin Wong </w:t>
      </w:r>
      <w:r>
        <w:rPr>
          <w:sz w:val="24"/>
          <w:szCs w:val="24"/>
        </w:rPr>
        <w:t xml:space="preserve">/ Zailani 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  <w:r w:rsidR="00C51278">
        <w:rPr>
          <w:sz w:val="24"/>
          <w:szCs w:val="24"/>
        </w:rPr>
        <w:t xml:space="preserve">        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6E26" w:rsidRDefault="00BB6E26">
      <w:r>
        <w:separator/>
      </w:r>
    </w:p>
  </w:endnote>
  <w:endnote w:type="continuationSeparator" w:id="0">
    <w:p w:rsidR="00BB6E26" w:rsidRDefault="00BB6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B32C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B32C7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6E26" w:rsidRDefault="00BB6E26">
      <w:r>
        <w:separator/>
      </w:r>
    </w:p>
  </w:footnote>
  <w:footnote w:type="continuationSeparator" w:id="0">
    <w:p w:rsidR="00BB6E26" w:rsidRDefault="00BB6E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BB6E2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865C94">
    <w:pPr>
      <w:pStyle w:val="Header"/>
      <w:jc w:val="center"/>
    </w:pPr>
    <w:r>
      <w:t>28 Kranji Loop #05-03, Kranji Green, Singapore 739571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865C94">
      <w:t>2826020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BB6E26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42062"/>
    <w:rsid w:val="000572C5"/>
    <w:rsid w:val="00081D7A"/>
    <w:rsid w:val="00082CA1"/>
    <w:rsid w:val="00093181"/>
    <w:rsid w:val="00095FB6"/>
    <w:rsid w:val="000A5B75"/>
    <w:rsid w:val="000B006E"/>
    <w:rsid w:val="000B2DA7"/>
    <w:rsid w:val="000C1D59"/>
    <w:rsid w:val="000D2427"/>
    <w:rsid w:val="000D2C3E"/>
    <w:rsid w:val="000D387A"/>
    <w:rsid w:val="000D7332"/>
    <w:rsid w:val="000E0C97"/>
    <w:rsid w:val="00113F52"/>
    <w:rsid w:val="00164C97"/>
    <w:rsid w:val="00183D67"/>
    <w:rsid w:val="001A35E8"/>
    <w:rsid w:val="001A6A39"/>
    <w:rsid w:val="001B424A"/>
    <w:rsid w:val="001D70B5"/>
    <w:rsid w:val="00233B49"/>
    <w:rsid w:val="002504BF"/>
    <w:rsid w:val="00260ECA"/>
    <w:rsid w:val="002D6390"/>
    <w:rsid w:val="002E4A72"/>
    <w:rsid w:val="002E52F2"/>
    <w:rsid w:val="002F74BB"/>
    <w:rsid w:val="00307CA4"/>
    <w:rsid w:val="003148ED"/>
    <w:rsid w:val="00325A14"/>
    <w:rsid w:val="00351D9A"/>
    <w:rsid w:val="003658A6"/>
    <w:rsid w:val="00365AE7"/>
    <w:rsid w:val="00380264"/>
    <w:rsid w:val="003D39E1"/>
    <w:rsid w:val="003E54A3"/>
    <w:rsid w:val="003E7594"/>
    <w:rsid w:val="003F28D5"/>
    <w:rsid w:val="00421688"/>
    <w:rsid w:val="00485C2A"/>
    <w:rsid w:val="00491CDF"/>
    <w:rsid w:val="004B58C0"/>
    <w:rsid w:val="004C034C"/>
    <w:rsid w:val="004E28FD"/>
    <w:rsid w:val="00501586"/>
    <w:rsid w:val="0050168B"/>
    <w:rsid w:val="00507679"/>
    <w:rsid w:val="00514BDD"/>
    <w:rsid w:val="0058407C"/>
    <w:rsid w:val="005873A6"/>
    <w:rsid w:val="005A0566"/>
    <w:rsid w:val="005A478D"/>
    <w:rsid w:val="005E104A"/>
    <w:rsid w:val="005F1066"/>
    <w:rsid w:val="00600638"/>
    <w:rsid w:val="00617105"/>
    <w:rsid w:val="00626B34"/>
    <w:rsid w:val="0066065E"/>
    <w:rsid w:val="00661197"/>
    <w:rsid w:val="00664E02"/>
    <w:rsid w:val="006762C9"/>
    <w:rsid w:val="006A1EEF"/>
    <w:rsid w:val="006C35D4"/>
    <w:rsid w:val="006C6E9C"/>
    <w:rsid w:val="006D50A2"/>
    <w:rsid w:val="006F1854"/>
    <w:rsid w:val="00700075"/>
    <w:rsid w:val="00701B5C"/>
    <w:rsid w:val="007025EF"/>
    <w:rsid w:val="007324F5"/>
    <w:rsid w:val="007429B1"/>
    <w:rsid w:val="0074480A"/>
    <w:rsid w:val="0074536A"/>
    <w:rsid w:val="007647F1"/>
    <w:rsid w:val="0077253C"/>
    <w:rsid w:val="00780070"/>
    <w:rsid w:val="00783BFD"/>
    <w:rsid w:val="0079106E"/>
    <w:rsid w:val="007A3A92"/>
    <w:rsid w:val="007B32C7"/>
    <w:rsid w:val="007B3C9D"/>
    <w:rsid w:val="007B7385"/>
    <w:rsid w:val="007C38B4"/>
    <w:rsid w:val="007D0FC6"/>
    <w:rsid w:val="007D7E31"/>
    <w:rsid w:val="0082392F"/>
    <w:rsid w:val="00854726"/>
    <w:rsid w:val="00865C94"/>
    <w:rsid w:val="00880E98"/>
    <w:rsid w:val="0089270A"/>
    <w:rsid w:val="00894879"/>
    <w:rsid w:val="008A6E1D"/>
    <w:rsid w:val="008B01F8"/>
    <w:rsid w:val="008B4A83"/>
    <w:rsid w:val="008C6975"/>
    <w:rsid w:val="008F0E24"/>
    <w:rsid w:val="00917AC8"/>
    <w:rsid w:val="00941D6A"/>
    <w:rsid w:val="009441E1"/>
    <w:rsid w:val="00961C72"/>
    <w:rsid w:val="009731FA"/>
    <w:rsid w:val="009A1954"/>
    <w:rsid w:val="009A451B"/>
    <w:rsid w:val="009A7D53"/>
    <w:rsid w:val="009D084F"/>
    <w:rsid w:val="00A33F6A"/>
    <w:rsid w:val="00A36133"/>
    <w:rsid w:val="00A4325D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5196E"/>
    <w:rsid w:val="00B60038"/>
    <w:rsid w:val="00B7163D"/>
    <w:rsid w:val="00B86D9F"/>
    <w:rsid w:val="00BA5361"/>
    <w:rsid w:val="00BB3BBB"/>
    <w:rsid w:val="00BB6E26"/>
    <w:rsid w:val="00BC0413"/>
    <w:rsid w:val="00BC7D87"/>
    <w:rsid w:val="00BE4AEC"/>
    <w:rsid w:val="00BF18F3"/>
    <w:rsid w:val="00BF3909"/>
    <w:rsid w:val="00C12508"/>
    <w:rsid w:val="00C14F12"/>
    <w:rsid w:val="00C20268"/>
    <w:rsid w:val="00C32763"/>
    <w:rsid w:val="00C44C52"/>
    <w:rsid w:val="00C51278"/>
    <w:rsid w:val="00C6293E"/>
    <w:rsid w:val="00C6754C"/>
    <w:rsid w:val="00C926BD"/>
    <w:rsid w:val="00CB6598"/>
    <w:rsid w:val="00CC263E"/>
    <w:rsid w:val="00CD4874"/>
    <w:rsid w:val="00CE1C3F"/>
    <w:rsid w:val="00CE6A14"/>
    <w:rsid w:val="00D00F22"/>
    <w:rsid w:val="00D27B24"/>
    <w:rsid w:val="00DC6037"/>
    <w:rsid w:val="00E11B0D"/>
    <w:rsid w:val="00E12A4F"/>
    <w:rsid w:val="00E12E7A"/>
    <w:rsid w:val="00E60F67"/>
    <w:rsid w:val="00EB50F2"/>
    <w:rsid w:val="00EE773D"/>
    <w:rsid w:val="00EF16FC"/>
    <w:rsid w:val="00F03CFD"/>
    <w:rsid w:val="00F33583"/>
    <w:rsid w:val="00F338D8"/>
    <w:rsid w:val="00F57519"/>
    <w:rsid w:val="00F7279C"/>
    <w:rsid w:val="00F74690"/>
    <w:rsid w:val="00FB6DBE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3125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2023-11-29T03:23:00Z</cp:lastPrinted>
  <dcterms:created xsi:type="dcterms:W3CDTF">2024-11-26T01:16:00Z</dcterms:created>
  <dcterms:modified xsi:type="dcterms:W3CDTF">2024-11-26T01:16:00Z</dcterms:modified>
</cp:coreProperties>
</file>