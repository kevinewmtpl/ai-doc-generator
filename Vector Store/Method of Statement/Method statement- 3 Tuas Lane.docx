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C15F7">
      <w:pPr>
        <w:rPr>
          <w:sz w:val="24"/>
          <w:lang w:eastAsia="zh-CN"/>
        </w:rPr>
      </w:pPr>
      <w:r>
        <w:rPr>
          <w:sz w:val="24"/>
        </w:rPr>
        <w:t>Date: 04</w:t>
      </w:r>
      <w:r w:rsidRPr="00FC15F7">
        <w:rPr>
          <w:sz w:val="24"/>
          <w:vertAlign w:val="superscript"/>
        </w:rPr>
        <w:t>th</w:t>
      </w:r>
      <w:r>
        <w:rPr>
          <w:sz w:val="24"/>
        </w:rPr>
        <w:t xml:space="preserve"> Sep </w:t>
      </w:r>
      <w:r w:rsidR="0079125D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C15F7">
        <w:rPr>
          <w:sz w:val="24"/>
          <w:lang w:eastAsia="zh-CN"/>
        </w:rPr>
        <w:t xml:space="preserve">3 package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FC15F7">
        <w:rPr>
          <w:sz w:val="24"/>
          <w:lang w:eastAsia="zh-CN"/>
        </w:rPr>
        <w:t xml:space="preserve"> to the ground, shift into </w:t>
      </w:r>
      <w:r>
        <w:rPr>
          <w:sz w:val="24"/>
          <w:lang w:eastAsia="zh-CN"/>
        </w:rPr>
        <w:t xml:space="preserve">customer premise </w:t>
      </w:r>
      <w:r w:rsidR="00FC15F7">
        <w:rPr>
          <w:sz w:val="24"/>
          <w:lang w:eastAsia="zh-CN"/>
        </w:rPr>
        <w:t xml:space="preserve">and put aside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225EFD" w:rsidRDefault="00FC1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Modula Manual Lifter </w:t>
      </w:r>
    </w:p>
    <w:p w:rsidR="00FC15F7" w:rsidRDefault="00FC1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Package 1: 2800 x 1900 x 1200 mm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750 kg</w:t>
      </w:r>
    </w:p>
    <w:p w:rsidR="00FC15F7" w:rsidRDefault="00FC1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Package 2: 3000 x 2300 x 700 mm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750 kg</w:t>
      </w:r>
    </w:p>
    <w:p w:rsidR="00225EFD" w:rsidRPr="00225EFD" w:rsidRDefault="00FC1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Package 3: 300 x 2300 x 1000 mm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750 kg </w:t>
      </w:r>
      <w:r w:rsidR="00225EFD">
        <w:rPr>
          <w:sz w:val="24"/>
          <w:lang w:eastAsia="zh-CN"/>
        </w:rPr>
        <w:t xml:space="preserve">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C1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79125D">
        <w:rPr>
          <w:sz w:val="24"/>
          <w:lang w:eastAsia="zh-CN"/>
        </w:rPr>
        <w:t>/2020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 w:rsidR="00F3464B">
        <w:rPr>
          <w:sz w:val="24"/>
          <w:lang w:eastAsia="zh-CN"/>
        </w:rPr>
        <w:t xml:space="preserve">  10</w:t>
      </w:r>
      <w:r w:rsidR="00225EFD">
        <w:rPr>
          <w:sz w:val="24"/>
          <w:lang w:eastAsia="zh-CN"/>
        </w:rPr>
        <w:t>:0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FC15F7" w:rsidP="00225EFD">
      <w:pPr>
        <w:pStyle w:val="Heading4"/>
      </w:pPr>
      <w:r>
        <w:t xml:space="preserve">3 </w:t>
      </w:r>
      <w:proofErr w:type="spellStart"/>
      <w:r>
        <w:t>Tuas</w:t>
      </w:r>
      <w:proofErr w:type="spellEnd"/>
      <w:r>
        <w:t xml:space="preserve"> Lane</w:t>
      </w:r>
    </w:p>
    <w:p w:rsidR="00707B09" w:rsidRPr="00225EFD" w:rsidRDefault="00FC15F7" w:rsidP="00225EFD">
      <w:pPr>
        <w:pStyle w:val="Heading4"/>
      </w:pPr>
      <w:r>
        <w:t xml:space="preserve">AMT </w:t>
      </w:r>
      <w:proofErr w:type="spellStart"/>
      <w:r>
        <w:t>Pte</w:t>
      </w:r>
      <w:proofErr w:type="spellEnd"/>
      <w:r>
        <w:t xml:space="preserve"> </w:t>
      </w:r>
      <w:r w:rsidR="00EC1D88">
        <w:t>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FC1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964D4" w:rsidRDefault="00B964D4" w:rsidP="00B964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F2F6F" w:rsidRPr="00B964D4" w:rsidRDefault="00B964D4" w:rsidP="00B964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Job Scope</w:t>
      </w:r>
      <w:r w:rsidR="0081336E">
        <w:rPr>
          <w:sz w:val="24"/>
          <w:lang w:eastAsia="zh-CN"/>
        </w:rPr>
        <w:t xml:space="preserve">                                                                              </w:t>
      </w:r>
    </w:p>
    <w:p w:rsidR="0079125D" w:rsidRDefault="00EC1D88" w:rsidP="00B964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B964D4">
        <w:rPr>
          <w:sz w:val="24"/>
          <w:lang w:eastAsia="zh-CN"/>
        </w:rPr>
        <w:t xml:space="preserve"> crane at designated unloading area </w:t>
      </w:r>
    </w:p>
    <w:p w:rsidR="00CA23BB" w:rsidRDefault="00FC15F7" w:rsidP="00B964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package</w:t>
      </w:r>
      <w:r w:rsidR="0079125D">
        <w:rPr>
          <w:sz w:val="24"/>
          <w:lang w:eastAsia="zh-CN"/>
        </w:rPr>
        <w:t xml:space="preserve"> from lorry chassis to the ground</w:t>
      </w:r>
      <w:r w:rsidR="00CA23BB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Pr="00FC15F7" w:rsidRDefault="00B964D4" w:rsidP="00B964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C8729C" w:rsidRPr="00FC15F7">
        <w:rPr>
          <w:sz w:val="24"/>
          <w:lang w:eastAsia="zh-CN"/>
        </w:rPr>
        <w:t xml:space="preserve">nsert </w:t>
      </w:r>
      <w:r w:rsidR="00DB001C" w:rsidRPr="00FC15F7">
        <w:rPr>
          <w:sz w:val="24"/>
          <w:lang w:eastAsia="zh-CN"/>
        </w:rPr>
        <w:t>pallet truck</w:t>
      </w:r>
      <w:r w:rsidR="00FC15F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below</w:t>
      </w:r>
      <w:r w:rsidR="00FC15F7">
        <w:rPr>
          <w:sz w:val="24"/>
          <w:lang w:eastAsia="zh-CN"/>
        </w:rPr>
        <w:t xml:space="preserve"> </w:t>
      </w:r>
      <w:r w:rsidR="00C03437" w:rsidRPr="00FC15F7">
        <w:rPr>
          <w:sz w:val="24"/>
          <w:lang w:eastAsia="zh-CN"/>
        </w:rPr>
        <w:t>base</w:t>
      </w:r>
    </w:p>
    <w:p w:rsidR="00F3464B" w:rsidRDefault="00DB001C" w:rsidP="00B964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DF2F6F">
        <w:rPr>
          <w:sz w:val="24"/>
          <w:lang w:eastAsia="zh-CN"/>
        </w:rPr>
        <w:t xml:space="preserve"> </w:t>
      </w:r>
      <w:r w:rsidR="00B964D4">
        <w:rPr>
          <w:sz w:val="24"/>
          <w:lang w:eastAsia="zh-CN"/>
        </w:rPr>
        <w:t xml:space="preserve">and transport </w:t>
      </w:r>
      <w:r w:rsidR="00DF2F6F">
        <w:rPr>
          <w:sz w:val="24"/>
          <w:lang w:eastAsia="zh-CN"/>
        </w:rPr>
        <w:t>into customer premise</w:t>
      </w:r>
      <w:r w:rsidR="00B964D4">
        <w:rPr>
          <w:sz w:val="24"/>
          <w:lang w:eastAsia="zh-CN"/>
        </w:rPr>
        <w:t xml:space="preserve"> </w:t>
      </w:r>
    </w:p>
    <w:p w:rsidR="00B964D4" w:rsidRDefault="00F3464B" w:rsidP="00B964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964D4">
        <w:rPr>
          <w:sz w:val="24"/>
          <w:lang w:eastAsia="zh-CN"/>
        </w:rPr>
        <w:t xml:space="preserve">osition at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Pr="00B964D4" w:rsidRDefault="0081336E" w:rsidP="00B964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B964D4">
        <w:rPr>
          <w:sz w:val="24"/>
          <w:lang w:eastAsia="zh-CN"/>
        </w:rPr>
        <w:t>Job complete</w:t>
      </w:r>
      <w:r w:rsidR="006F36A2" w:rsidRPr="00B964D4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79125D" w:rsidRDefault="00F176B3" w:rsidP="00B964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B964D4" w:rsidRDefault="0081336E">
      <w:pPr>
        <w:rPr>
          <w:sz w:val="24"/>
        </w:rPr>
      </w:pPr>
      <w:proofErr w:type="spellStart"/>
      <w:r>
        <w:rPr>
          <w:sz w:val="24"/>
        </w:rPr>
        <w:t>Zailani</w:t>
      </w:r>
      <w:proofErr w:type="spellEnd"/>
    </w:p>
    <w:p w:rsidR="00B964D4" w:rsidRDefault="0081336E">
      <w:pPr>
        <w:rPr>
          <w:sz w:val="24"/>
        </w:rPr>
      </w:pP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  <w:r w:rsidR="00B964D4">
        <w:rPr>
          <w:sz w:val="24"/>
        </w:rPr>
        <w:t xml:space="preserve"> </w:t>
      </w:r>
    </w:p>
    <w:p w:rsidR="00684C71" w:rsidRPr="00B964D4" w:rsidRDefault="0081336E">
      <w:pPr>
        <w:rPr>
          <w:sz w:val="24"/>
        </w:rPr>
      </w:pP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 w:rsidRPr="00B964D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CDC" w:rsidRDefault="00A55CDC">
      <w:r>
        <w:separator/>
      </w:r>
    </w:p>
  </w:endnote>
  <w:endnote w:type="continuationSeparator" w:id="0">
    <w:p w:rsidR="00A55CDC" w:rsidRDefault="00A5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64D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64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CDC" w:rsidRDefault="00A55CDC">
      <w:r>
        <w:separator/>
      </w:r>
    </w:p>
  </w:footnote>
  <w:footnote w:type="continuationSeparator" w:id="0">
    <w:p w:rsidR="00A55CDC" w:rsidRDefault="00A55C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964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79125D">
    <w:pPr>
      <w:pStyle w:val="Header"/>
      <w:jc w:val="center"/>
    </w:pPr>
    <w:r>
      <w:t>Tel</w:t>
    </w:r>
    <w:r w:rsidR="0081336E">
      <w:t xml:space="preserve">: </w:t>
    </w:r>
    <w:r w:rsidR="00225EFD">
      <w:t>6</w:t>
    </w:r>
    <w:r w:rsidR="0081336E">
      <w:t xml:space="preserve">2824175, </w:t>
    </w:r>
    <w:r w:rsidR="00225EFD">
      <w:t>6</w:t>
    </w:r>
    <w:r w:rsidR="0081336E">
      <w:t xml:space="preserve">2828203, </w:t>
    </w:r>
    <w:r w:rsidR="00225EFD">
      <w:t>6</w:t>
    </w:r>
    <w:r>
      <w:t>2826020, Fax</w:t>
    </w:r>
    <w:r w:rsidR="0081336E">
      <w:t xml:space="preserve">: </w:t>
    </w:r>
    <w:r w:rsidR="00225EFD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B964D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9125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225EFD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225EFD"/>
    <w:rsid w:val="00294E87"/>
    <w:rsid w:val="00684C71"/>
    <w:rsid w:val="006B6525"/>
    <w:rsid w:val="006F36A2"/>
    <w:rsid w:val="00707B09"/>
    <w:rsid w:val="0079125D"/>
    <w:rsid w:val="007E7225"/>
    <w:rsid w:val="00805829"/>
    <w:rsid w:val="0081336E"/>
    <w:rsid w:val="00872D61"/>
    <w:rsid w:val="00A525B4"/>
    <w:rsid w:val="00A55CDC"/>
    <w:rsid w:val="00A64537"/>
    <w:rsid w:val="00B964D4"/>
    <w:rsid w:val="00C03437"/>
    <w:rsid w:val="00C33FF4"/>
    <w:rsid w:val="00C8729C"/>
    <w:rsid w:val="00CA23BB"/>
    <w:rsid w:val="00DB001C"/>
    <w:rsid w:val="00DF2F6F"/>
    <w:rsid w:val="00E9120A"/>
    <w:rsid w:val="00EB4B86"/>
    <w:rsid w:val="00EC1D88"/>
    <w:rsid w:val="00F176B3"/>
    <w:rsid w:val="00F3464B"/>
    <w:rsid w:val="00FC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193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2020-06-18T05:08:00Z</cp:lastPrinted>
  <dcterms:created xsi:type="dcterms:W3CDTF">2020-09-04T03:45:00Z</dcterms:created>
  <dcterms:modified xsi:type="dcterms:W3CDTF">2020-09-04T03:45:00Z</dcterms:modified>
</cp:coreProperties>
</file>