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B3612">
      <w:pPr>
        <w:rPr>
          <w:sz w:val="24"/>
          <w:lang w:eastAsia="zh-CN"/>
        </w:rPr>
      </w:pPr>
      <w:r>
        <w:rPr>
          <w:sz w:val="24"/>
        </w:rPr>
        <w:t>Date: 05</w:t>
      </w:r>
      <w:r w:rsidRPr="008B3612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8A7526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278B7" w:rsidRPr="008B361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3612">
        <w:rPr>
          <w:sz w:val="24"/>
          <w:lang w:eastAsia="zh-CN"/>
        </w:rPr>
        <w:t>shift out 24 unit machines and accessories</w:t>
      </w:r>
      <w:r w:rsidR="00C361BA">
        <w:rPr>
          <w:sz w:val="24"/>
          <w:lang w:eastAsia="zh-CN"/>
        </w:rPr>
        <w:t xml:space="preserve"> from </w:t>
      </w:r>
      <w:r w:rsidR="00C6072B">
        <w:rPr>
          <w:sz w:val="24"/>
          <w:lang w:eastAsia="zh-CN"/>
        </w:rPr>
        <w:t xml:space="preserve">back </w:t>
      </w:r>
      <w:r w:rsidR="00C859D2">
        <w:rPr>
          <w:sz w:val="24"/>
          <w:lang w:eastAsia="zh-CN"/>
        </w:rPr>
        <w:t xml:space="preserve">lane entrance of tenant premise, </w:t>
      </w:r>
      <w:r w:rsidR="00C361BA">
        <w:rPr>
          <w:sz w:val="24"/>
          <w:lang w:eastAsia="zh-CN"/>
        </w:rPr>
        <w:t xml:space="preserve">hoist and load up onto lorry chassis </w:t>
      </w:r>
    </w:p>
    <w:p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B3612" w:rsidRDefault="008B361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467DA" w:rsidRDefault="008B3612">
      <w:pPr>
        <w:rPr>
          <w:sz w:val="24"/>
          <w:lang w:eastAsia="zh-CN"/>
        </w:rPr>
      </w:pPr>
      <w:r>
        <w:rPr>
          <w:sz w:val="24"/>
          <w:lang w:eastAsia="zh-CN"/>
        </w:rPr>
        <w:t>07-08/07/23</w:t>
      </w:r>
    </w:p>
    <w:p w:rsidR="00D278B7" w:rsidRDefault="00D278B7">
      <w:pPr>
        <w:rPr>
          <w:sz w:val="24"/>
          <w:lang w:eastAsia="zh-CN"/>
        </w:rPr>
      </w:pPr>
    </w:p>
    <w:p w:rsidR="00D278B7" w:rsidRDefault="00566DA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D278B7">
        <w:rPr>
          <w:b/>
          <w:sz w:val="32"/>
          <w:szCs w:val="32"/>
          <w:u w:val="single"/>
          <w:lang w:eastAsia="zh-CN"/>
        </w:rPr>
        <w:t>f Operation</w:t>
      </w:r>
    </w:p>
    <w:p w:rsidR="00D278B7" w:rsidRPr="00D278B7" w:rsidRDefault="008A752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FD142F">
        <w:rPr>
          <w:sz w:val="24"/>
          <w:szCs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C361BA">
      <w:pPr>
        <w:pStyle w:val="Heading4"/>
      </w:pPr>
      <w:r>
        <w:t>Blk 998 Toa Payoh North #01-21</w:t>
      </w:r>
      <w:bookmarkStart w:id="0" w:name="_GoBack"/>
      <w:bookmarkEnd w:id="0"/>
    </w:p>
    <w:p w:rsidR="005C0BC7" w:rsidRPr="00257C21" w:rsidRDefault="00C361BA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Apex Technology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D142F" w:rsidRDefault="008B36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8320CF">
        <w:rPr>
          <w:sz w:val="24"/>
          <w:lang w:eastAsia="zh-CN"/>
        </w:rPr>
        <w:t xml:space="preserve"> x </w:t>
      </w:r>
      <w:r w:rsidR="00566DA8">
        <w:rPr>
          <w:sz w:val="24"/>
          <w:lang w:eastAsia="zh-CN"/>
        </w:rPr>
        <w:t>633</w:t>
      </w:r>
      <w:r w:rsidR="00FD142F">
        <w:rPr>
          <w:sz w:val="24"/>
          <w:lang w:eastAsia="zh-CN"/>
        </w:rPr>
        <w:t xml:space="preserve"> lorry loader</w:t>
      </w:r>
      <w:r w:rsidR="00566DA8">
        <w:rPr>
          <w:sz w:val="24"/>
          <w:lang w:eastAsia="zh-CN"/>
        </w:rPr>
        <w:t xml:space="preserve"> </w:t>
      </w:r>
      <w:r w:rsidR="00FD142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8B3612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</w:p>
    <w:p w:rsidR="006467DA" w:rsidRDefault="008B36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FF0DF6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E7520E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3714A5" w:rsidRDefault="003714A5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7520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B3612" w:rsidRDefault="008B3612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467DA">
        <w:rPr>
          <w:sz w:val="24"/>
          <w:lang w:eastAsia="zh-CN"/>
        </w:rPr>
        <w:t xml:space="preserve">orry crane at designated </w:t>
      </w:r>
      <w:r>
        <w:rPr>
          <w:sz w:val="24"/>
          <w:lang w:eastAsia="zh-CN"/>
        </w:rPr>
        <w:t xml:space="preserve">loading </w:t>
      </w:r>
      <w:r w:rsidR="00566DA8">
        <w:rPr>
          <w:sz w:val="24"/>
          <w:lang w:eastAsia="zh-CN"/>
        </w:rPr>
        <w:t>area for the hoisting</w:t>
      </w:r>
      <w:r w:rsidR="00C6072B">
        <w:rPr>
          <w:sz w:val="24"/>
          <w:lang w:eastAsia="zh-CN"/>
        </w:rPr>
        <w:t xml:space="preserve"> (back lane of tenant premise)</w:t>
      </w:r>
    </w:p>
    <w:p w:rsidR="00895D5D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8A7526">
        <w:rPr>
          <w:sz w:val="24"/>
          <w:lang w:eastAsia="zh-CN"/>
        </w:rPr>
        <w:t xml:space="preserve">hoist down and </w:t>
      </w:r>
      <w:r>
        <w:rPr>
          <w:sz w:val="24"/>
          <w:lang w:eastAsia="zh-CN"/>
        </w:rPr>
        <w:t>lay</w:t>
      </w:r>
      <w:r w:rsidR="005C0BC7">
        <w:rPr>
          <w:sz w:val="24"/>
          <w:lang w:eastAsia="zh-CN"/>
        </w:rPr>
        <w:t xml:space="preserve"> out platform </w:t>
      </w:r>
      <w:r w:rsidR="00566DA8">
        <w:rPr>
          <w:sz w:val="24"/>
          <w:lang w:eastAsia="zh-CN"/>
        </w:rPr>
        <w:t xml:space="preserve">in front of tenant door </w:t>
      </w:r>
      <w:r w:rsidR="005C0BC7"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8A7526" w:rsidRPr="00C361BA" w:rsidRDefault="00C361BA" w:rsidP="00C361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into platform</w:t>
      </w:r>
      <w:r w:rsidR="00566DA8">
        <w:rPr>
          <w:sz w:val="24"/>
          <w:lang w:eastAsia="zh-CN"/>
        </w:rPr>
        <w:t xml:space="preserve"> </w:t>
      </w:r>
    </w:p>
    <w:p w:rsidR="00B84F04" w:rsidRDefault="008A7526" w:rsidP="00566D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to rigging point of machine</w:t>
      </w:r>
    </w:p>
    <w:p w:rsidR="008A7526" w:rsidRPr="00566DA8" w:rsidRDefault="00B84F04" w:rsidP="00566D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C361BA">
        <w:rPr>
          <w:sz w:val="24"/>
          <w:lang w:eastAsia="zh-CN"/>
        </w:rPr>
        <w:t xml:space="preserve"> up machine </w:t>
      </w:r>
      <w:r w:rsidR="008A7526">
        <w:rPr>
          <w:sz w:val="24"/>
          <w:lang w:eastAsia="zh-CN"/>
        </w:rPr>
        <w:t xml:space="preserve"> 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load </w:t>
      </w:r>
      <w:r w:rsidR="00C361BA">
        <w:rPr>
          <w:sz w:val="24"/>
          <w:lang w:eastAsia="zh-CN"/>
        </w:rPr>
        <w:t>up machine onto lorry chassis</w:t>
      </w:r>
    </w:p>
    <w:p w:rsidR="008B3612" w:rsidRDefault="008B36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C361BA" w:rsidRDefault="00C361B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tenant premise</w:t>
      </w:r>
    </w:p>
    <w:p w:rsidR="008B3612" w:rsidRDefault="008B36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and deliver machine to other factory</w:t>
      </w:r>
    </w:p>
    <w:p w:rsidR="00535E4C" w:rsidRPr="00C361BA" w:rsidRDefault="0099046A" w:rsidP="00C361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361BA">
        <w:rPr>
          <w:sz w:val="24"/>
          <w:lang w:eastAsia="zh-CN"/>
        </w:rPr>
        <w:t>Once job complete, team leader will instruct the team t</w:t>
      </w:r>
      <w:r w:rsidR="00535E4C" w:rsidRPr="00C361BA">
        <w:rPr>
          <w:sz w:val="24"/>
          <w:lang w:eastAsia="zh-CN"/>
        </w:rPr>
        <w:t>o perform proper housekeeping</w:t>
      </w:r>
    </w:p>
    <w:p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C361BA" w:rsidRPr="008B3612" w:rsidRDefault="006467DA" w:rsidP="008B3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714A5" w:rsidRPr="00C361BA" w:rsidRDefault="003714A5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lang w:eastAsia="zh-CN"/>
        </w:rPr>
      </w:pPr>
    </w:p>
    <w:p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8B361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E33" w:rsidRDefault="00FE0E33">
      <w:r>
        <w:separator/>
      </w:r>
    </w:p>
  </w:endnote>
  <w:endnote w:type="continuationSeparator" w:id="0">
    <w:p w:rsidR="00FE0E33" w:rsidRDefault="00FE0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B36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B36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E33" w:rsidRDefault="00FE0E33">
      <w:r>
        <w:separator/>
      </w:r>
    </w:p>
  </w:footnote>
  <w:footnote w:type="continuationSeparator" w:id="0">
    <w:p w:rsidR="00FE0E33" w:rsidRDefault="00FE0E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E0E3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E0E3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203143"/>
    <w:rsid w:val="00211C09"/>
    <w:rsid w:val="00257C21"/>
    <w:rsid w:val="002F791A"/>
    <w:rsid w:val="0031325A"/>
    <w:rsid w:val="003153DE"/>
    <w:rsid w:val="003714A5"/>
    <w:rsid w:val="003850CD"/>
    <w:rsid w:val="003E1895"/>
    <w:rsid w:val="00420DA0"/>
    <w:rsid w:val="0046470C"/>
    <w:rsid w:val="00466C7A"/>
    <w:rsid w:val="005053DB"/>
    <w:rsid w:val="00535E4C"/>
    <w:rsid w:val="00566DA8"/>
    <w:rsid w:val="005C0BC7"/>
    <w:rsid w:val="005D6724"/>
    <w:rsid w:val="006467DA"/>
    <w:rsid w:val="006D0762"/>
    <w:rsid w:val="006E1F6B"/>
    <w:rsid w:val="006E531F"/>
    <w:rsid w:val="007A4EC3"/>
    <w:rsid w:val="007D5491"/>
    <w:rsid w:val="008320CF"/>
    <w:rsid w:val="00895D5D"/>
    <w:rsid w:val="008A7526"/>
    <w:rsid w:val="008B3612"/>
    <w:rsid w:val="008E44F6"/>
    <w:rsid w:val="008F0C05"/>
    <w:rsid w:val="009252E6"/>
    <w:rsid w:val="009701AB"/>
    <w:rsid w:val="00971AE8"/>
    <w:rsid w:val="0098588B"/>
    <w:rsid w:val="0099046A"/>
    <w:rsid w:val="009A6BA5"/>
    <w:rsid w:val="00A02D91"/>
    <w:rsid w:val="00AB0675"/>
    <w:rsid w:val="00B04C83"/>
    <w:rsid w:val="00B80327"/>
    <w:rsid w:val="00B84F04"/>
    <w:rsid w:val="00B92894"/>
    <w:rsid w:val="00C21D12"/>
    <w:rsid w:val="00C361BA"/>
    <w:rsid w:val="00C6072B"/>
    <w:rsid w:val="00C859D2"/>
    <w:rsid w:val="00C95356"/>
    <w:rsid w:val="00CB2E4C"/>
    <w:rsid w:val="00CC5C84"/>
    <w:rsid w:val="00D07EA4"/>
    <w:rsid w:val="00D278B7"/>
    <w:rsid w:val="00D33F17"/>
    <w:rsid w:val="00D60B0C"/>
    <w:rsid w:val="00D95D1A"/>
    <w:rsid w:val="00DE0C85"/>
    <w:rsid w:val="00E441E4"/>
    <w:rsid w:val="00E55579"/>
    <w:rsid w:val="00E7520E"/>
    <w:rsid w:val="00E76677"/>
    <w:rsid w:val="00E76DB5"/>
    <w:rsid w:val="00E96A2D"/>
    <w:rsid w:val="00EC1220"/>
    <w:rsid w:val="00F36A1C"/>
    <w:rsid w:val="00FC641C"/>
    <w:rsid w:val="00FD142F"/>
    <w:rsid w:val="00FE0E33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2023-03-15T00:57:00Z</cp:lastPrinted>
  <dcterms:created xsi:type="dcterms:W3CDTF">2023-07-05T07:04:00Z</dcterms:created>
  <dcterms:modified xsi:type="dcterms:W3CDTF">2023-07-05T07:04:00Z</dcterms:modified>
</cp:coreProperties>
</file>