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E2151E">
      <w:pPr>
        <w:rPr>
          <w:sz w:val="24"/>
          <w:lang w:eastAsia="zh-CN"/>
        </w:rPr>
      </w:pPr>
      <w:r>
        <w:rPr>
          <w:sz w:val="24"/>
        </w:rPr>
        <w:t>Date: 06</w:t>
      </w:r>
      <w:r w:rsidRPr="00E2151E">
        <w:rPr>
          <w:sz w:val="24"/>
          <w:vertAlign w:val="superscript"/>
        </w:rPr>
        <w:t>th</w:t>
      </w:r>
      <w:r>
        <w:rPr>
          <w:sz w:val="24"/>
        </w:rPr>
        <w:t xml:space="preserve"> Jan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04AD" w:rsidRPr="00C66EAF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FC04AD">
        <w:rPr>
          <w:rFonts w:hint="eastAsia"/>
          <w:sz w:val="24"/>
          <w:lang w:eastAsia="zh-CN"/>
        </w:rPr>
        <w:t xml:space="preserve">o </w:t>
      </w:r>
      <w:r w:rsidR="00E2151E">
        <w:rPr>
          <w:sz w:val="24"/>
          <w:lang w:eastAsia="zh-CN"/>
        </w:rPr>
        <w:t>relocate 4</w:t>
      </w:r>
      <w:r w:rsidR="00FC04AD">
        <w:rPr>
          <w:rFonts w:hint="eastAsia"/>
          <w:sz w:val="24"/>
          <w:lang w:eastAsia="zh-CN"/>
        </w:rPr>
        <w:t xml:space="preserve"> unit </w:t>
      </w:r>
      <w:r>
        <w:rPr>
          <w:rFonts w:hint="eastAsia"/>
          <w:sz w:val="24"/>
          <w:lang w:eastAsia="zh-CN"/>
        </w:rPr>
        <w:t xml:space="preserve">machine </w:t>
      </w:r>
      <w:r w:rsidR="00E2151E">
        <w:rPr>
          <w:sz w:val="24"/>
          <w:lang w:eastAsia="zh-CN"/>
        </w:rPr>
        <w:t>within premise</w:t>
      </w:r>
    </w:p>
    <w:p w:rsidR="00142A0E" w:rsidRDefault="00142A0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2151E" w:rsidRDefault="00E2151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E2151E" w:rsidRDefault="00E215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Instron Tester</w:t>
      </w:r>
    </w:p>
    <w:p w:rsidR="00E2151E" w:rsidRDefault="00E215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90 x 70 x 130 cm / Wt: 300 kg each</w:t>
      </w:r>
    </w:p>
    <w:p w:rsidR="00E2151E" w:rsidRPr="00E2151E" w:rsidRDefault="00E215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754B" w:rsidRDefault="000B75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0B754B" w:rsidRPr="000B754B" w:rsidRDefault="000B75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F62174" w:rsidRDefault="00F621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0F5E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E2151E">
      <w:pPr>
        <w:rPr>
          <w:sz w:val="24"/>
          <w:lang w:eastAsia="zh-CN"/>
        </w:rPr>
      </w:pPr>
      <w:r>
        <w:rPr>
          <w:sz w:val="24"/>
          <w:lang w:eastAsia="zh-CN"/>
        </w:rPr>
        <w:t>17/01/22</w:t>
      </w:r>
    </w:p>
    <w:p w:rsidR="000F5EB6" w:rsidRDefault="000F5EB6">
      <w:pPr>
        <w:rPr>
          <w:sz w:val="24"/>
          <w:lang w:eastAsia="zh-CN"/>
        </w:rPr>
      </w:pPr>
    </w:p>
    <w:p w:rsidR="000F5EB6" w:rsidRDefault="000F5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F5EB6" w:rsidRPr="000F5EB6" w:rsidRDefault="0084013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0F5EB6">
        <w:rPr>
          <w:sz w:val="24"/>
          <w:szCs w:val="24"/>
          <w:lang w:eastAsia="zh-CN"/>
        </w:rPr>
        <w:t xml:space="preserve"> am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E2151E">
      <w:pPr>
        <w:pStyle w:val="Heading4"/>
      </w:pPr>
      <w:r>
        <w:t>50 Nanyang Ave, N3.1-B2b-02</w:t>
      </w:r>
    </w:p>
    <w:p w:rsidR="0001590F" w:rsidRPr="0001590F" w:rsidRDefault="00E2151E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Technological University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013E" w:rsidRDefault="008401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FC7A38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84013E" w:rsidRDefault="000933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E2151E" w:rsidRDefault="00E215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manual lifter </w:t>
      </w:r>
    </w:p>
    <w:p w:rsidR="000B754B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0B75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around operation area and route to machine </w:t>
      </w:r>
      <w:r>
        <w:rPr>
          <w:sz w:val="24"/>
          <w:lang w:eastAsia="zh-CN"/>
        </w:rPr>
        <w:t>new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E2151E" w:rsidRDefault="005E3EC3" w:rsidP="00142A0E">
      <w:r>
        <w:rPr>
          <w:sz w:val="24"/>
          <w:szCs w:val="24"/>
        </w:rPr>
        <w:t xml:space="preserve">All our workers </w:t>
      </w:r>
      <w:r w:rsidR="000B754B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E2151E" w:rsidRDefault="00142A0E" w:rsidP="00142A0E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FC04AD">
        <w:rPr>
          <w:b w:val="0"/>
          <w:sz w:val="24"/>
          <w:u w:val="none"/>
          <w:lang w:eastAsia="zh-CN"/>
        </w:rPr>
        <w:t xml:space="preserve"> up machine to 3” high </w:t>
      </w:r>
    </w:p>
    <w:p w:rsidR="005E3EC3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</w:t>
      </w:r>
      <w:r w:rsidR="00FC04AD">
        <w:rPr>
          <w:b w:val="0"/>
          <w:sz w:val="24"/>
          <w:u w:val="none"/>
          <w:lang w:eastAsia="zh-CN"/>
        </w:rPr>
        <w:t xml:space="preserve"> under</w:t>
      </w:r>
      <w:r w:rsidR="000933E3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machine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04AD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0933E3">
        <w:rPr>
          <w:b w:val="0"/>
          <w:sz w:val="24"/>
          <w:u w:val="none"/>
          <w:lang w:eastAsia="zh-CN"/>
        </w:rPr>
        <w:t xml:space="preserve">out machine from existing location </w:t>
      </w:r>
    </w:p>
    <w:p w:rsidR="0084013E" w:rsidRDefault="000933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to new location</w:t>
      </w:r>
      <w:r w:rsidR="00E2151E">
        <w:rPr>
          <w:b w:val="0"/>
          <w:sz w:val="24"/>
          <w:u w:val="none"/>
          <w:lang w:eastAsia="zh-CN"/>
        </w:rPr>
        <w:t xml:space="preserve"> within premise</w:t>
      </w:r>
    </w:p>
    <w:p w:rsidR="00E2151E" w:rsidRDefault="000933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designated location</w:t>
      </w:r>
    </w:p>
    <w:p w:rsidR="00782BC8" w:rsidRDefault="005E11B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manual lifter to </w:t>
      </w:r>
      <w:r w:rsidR="00521830">
        <w:rPr>
          <w:b w:val="0"/>
          <w:sz w:val="24"/>
          <w:u w:val="none"/>
          <w:lang w:eastAsia="zh-CN"/>
        </w:rPr>
        <w:t xml:space="preserve">remove existing </w:t>
      </w:r>
      <w:bookmarkStart w:id="0" w:name="_GoBack"/>
      <w:bookmarkEnd w:id="0"/>
      <w:r>
        <w:rPr>
          <w:b w:val="0"/>
          <w:sz w:val="24"/>
          <w:u w:val="none"/>
          <w:lang w:eastAsia="zh-CN"/>
        </w:rPr>
        <w:t xml:space="preserve">work bench and transfer </w:t>
      </w:r>
      <w:r w:rsidR="00521830">
        <w:rPr>
          <w:b w:val="0"/>
          <w:sz w:val="24"/>
          <w:u w:val="none"/>
          <w:lang w:eastAsia="zh-CN"/>
        </w:rPr>
        <w:t>on</w:t>
      </w:r>
      <w:r>
        <w:rPr>
          <w:b w:val="0"/>
          <w:sz w:val="24"/>
          <w:u w:val="none"/>
          <w:lang w:eastAsia="zh-CN"/>
        </w:rPr>
        <w:t xml:space="preserve">to new work bench </w:t>
      </w:r>
      <w:r w:rsidR="00782BC8">
        <w:rPr>
          <w:b w:val="0"/>
          <w:sz w:val="24"/>
          <w:u w:val="none"/>
          <w:lang w:eastAsia="zh-CN"/>
        </w:rPr>
        <w:t xml:space="preserve">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5E11BD" w:rsidRDefault="005E11B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 will be clear and disposed 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FC04AD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F62174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</w:t>
      </w:r>
      <w:r w:rsidR="00F62174">
        <w:rPr>
          <w:b w:val="0"/>
          <w:sz w:val="24"/>
          <w:u w:val="none"/>
          <w:lang w:eastAsia="zh-CN"/>
        </w:rPr>
        <w:t xml:space="preserve">hinery Transportation Pte Ltd </w:t>
      </w:r>
    </w:p>
    <w:p w:rsidR="000B754B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748D" w:rsidRDefault="00B4748D">
      <w:r>
        <w:separator/>
      </w:r>
    </w:p>
  </w:endnote>
  <w:endnote w:type="continuationSeparator" w:id="0">
    <w:p w:rsidR="00B4748D" w:rsidRDefault="00B47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2183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2183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748D" w:rsidRDefault="00B4748D">
      <w:r>
        <w:separator/>
      </w:r>
    </w:p>
  </w:footnote>
  <w:footnote w:type="continuationSeparator" w:id="0">
    <w:p w:rsidR="00B4748D" w:rsidRDefault="00B474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4748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F62174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B4748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62174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933E3"/>
    <w:rsid w:val="000B754B"/>
    <w:rsid w:val="000F5EB6"/>
    <w:rsid w:val="00142A0E"/>
    <w:rsid w:val="001433EC"/>
    <w:rsid w:val="001F45D6"/>
    <w:rsid w:val="00292953"/>
    <w:rsid w:val="004A649F"/>
    <w:rsid w:val="00521830"/>
    <w:rsid w:val="005E11BD"/>
    <w:rsid w:val="005E3EC3"/>
    <w:rsid w:val="006B0D6D"/>
    <w:rsid w:val="006B3B1B"/>
    <w:rsid w:val="007071FD"/>
    <w:rsid w:val="00782BC8"/>
    <w:rsid w:val="007E6F9D"/>
    <w:rsid w:val="008248D1"/>
    <w:rsid w:val="0084013E"/>
    <w:rsid w:val="00940648"/>
    <w:rsid w:val="00A72C6E"/>
    <w:rsid w:val="00B014B7"/>
    <w:rsid w:val="00B4748D"/>
    <w:rsid w:val="00B62F9F"/>
    <w:rsid w:val="00C66EAF"/>
    <w:rsid w:val="00DE52F9"/>
    <w:rsid w:val="00E2151E"/>
    <w:rsid w:val="00EA7019"/>
    <w:rsid w:val="00F2570D"/>
    <w:rsid w:val="00F62174"/>
    <w:rsid w:val="00FC04A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2F109-9E30-4D8D-9379-9459A68EE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1452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2022-01-06T02:29:00Z</cp:lastPrinted>
  <dcterms:created xsi:type="dcterms:W3CDTF">2022-01-06T01:19:00Z</dcterms:created>
  <dcterms:modified xsi:type="dcterms:W3CDTF">2022-01-06T02:29:00Z</dcterms:modified>
</cp:coreProperties>
</file>