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9430F4">
      <w:pPr>
        <w:rPr>
          <w:sz w:val="24"/>
          <w:lang w:eastAsia="zh-CN"/>
        </w:rPr>
      </w:pPr>
      <w:r>
        <w:rPr>
          <w:sz w:val="24"/>
        </w:rPr>
        <w:t>Date: 2</w:t>
      </w:r>
      <w:r w:rsidR="00654B80">
        <w:rPr>
          <w:sz w:val="24"/>
        </w:rPr>
        <w:t>8</w:t>
      </w:r>
      <w:r w:rsidR="007F13FE" w:rsidRPr="007F13FE">
        <w:rPr>
          <w:sz w:val="24"/>
          <w:vertAlign w:val="superscript"/>
        </w:rPr>
        <w:t>th</w:t>
      </w:r>
      <w:r w:rsidR="00AE4D8E">
        <w:rPr>
          <w:sz w:val="24"/>
        </w:rPr>
        <w:t xml:space="preserve"> March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966CA">
        <w:rPr>
          <w:sz w:val="24"/>
          <w:lang w:eastAsia="zh-CN"/>
        </w:rPr>
        <w:t xml:space="preserve">hoist down </w:t>
      </w:r>
      <w:r w:rsidR="00AE4D8E">
        <w:rPr>
          <w:sz w:val="24"/>
          <w:lang w:eastAsia="zh-CN"/>
        </w:rPr>
        <w:t>7</w:t>
      </w:r>
      <w:r w:rsidR="004C0BCD">
        <w:rPr>
          <w:sz w:val="24"/>
          <w:lang w:eastAsia="zh-CN"/>
        </w:rPr>
        <w:t xml:space="preserve"> unit </w:t>
      </w:r>
      <w:r w:rsidR="00AE4D8E">
        <w:rPr>
          <w:sz w:val="24"/>
          <w:lang w:eastAsia="zh-CN"/>
        </w:rPr>
        <w:t xml:space="preserve">CNC machine from </w:t>
      </w:r>
      <w:r w:rsidR="00E966CA">
        <w:rPr>
          <w:sz w:val="24"/>
          <w:lang w:eastAsia="zh-CN"/>
        </w:rPr>
        <w:t>2</w:t>
      </w:r>
      <w:r w:rsidR="00E966CA" w:rsidRPr="00E966CA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AE4D8E" w:rsidP="00AE4D8E">
      <w:pPr>
        <w:rPr>
          <w:sz w:val="24"/>
          <w:lang w:eastAsia="zh-CN"/>
        </w:rPr>
      </w:pPr>
      <w:r>
        <w:rPr>
          <w:sz w:val="24"/>
          <w:lang w:eastAsia="zh-CN"/>
        </w:rPr>
        <w:t>01-02/04/2016</w:t>
      </w:r>
      <w:r w:rsidR="004C0BCD">
        <w:rPr>
          <w:sz w:val="24"/>
          <w:lang w:eastAsia="zh-CN"/>
        </w:rPr>
        <w:t xml:space="preserve"> – 09:30</w:t>
      </w:r>
      <w:r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  <w:r>
        <w:rPr>
          <w:sz w:val="24"/>
          <w:lang w:eastAsia="zh-CN"/>
        </w:rPr>
        <w:t>(2 day job)</w:t>
      </w:r>
    </w:p>
    <w:p w:rsidR="00AE4D8E" w:rsidRP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1E6CE3" w:rsidP="00E966CA">
      <w:pPr>
        <w:pStyle w:val="Heading4"/>
      </w:pPr>
      <w:r>
        <w:t>Blk 30 Loyang Way #02-22/23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E6CE3">
        <w:rPr>
          <w:sz w:val="24"/>
          <w:szCs w:val="24"/>
          <w:lang w:eastAsia="zh-CN"/>
        </w:rPr>
        <w:t>Freudenberg Oil &amp; Gas Technologies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7C7CBE" w:rsidRDefault="007C7C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C3B85" w:rsidRDefault="00BA3761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4D3D9F" w:rsidRDefault="00AE4D8E" w:rsidP="00943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E966C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E966C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room </w:t>
      </w:r>
      <w:r w:rsidR="004505CE">
        <w:rPr>
          <w:sz w:val="24"/>
          <w:lang w:eastAsia="zh-CN"/>
        </w:rPr>
        <w:t>into</w:t>
      </w:r>
      <w:r>
        <w:rPr>
          <w:sz w:val="24"/>
          <w:lang w:eastAsia="zh-CN"/>
        </w:rPr>
        <w:t xml:space="preserve">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076AAF">
        <w:rPr>
          <w:sz w:val="24"/>
          <w:lang w:eastAsia="zh-CN"/>
        </w:rPr>
        <w:t xml:space="preserve"> crane to hoist down machine from</w:t>
      </w:r>
      <w:r>
        <w:rPr>
          <w:sz w:val="24"/>
          <w:lang w:eastAsia="zh-CN"/>
        </w:rPr>
        <w:t xml:space="preserve"> 2</w:t>
      </w:r>
      <w:r w:rsidRPr="00AA6CC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076AAF">
        <w:rPr>
          <w:sz w:val="24"/>
          <w:lang w:eastAsia="zh-CN"/>
        </w:rPr>
        <w:t xml:space="preserve"> 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load onto low-bed/lorry chassis</w:t>
      </w:r>
    </w:p>
    <w:p w:rsidR="00E22CB4" w:rsidRPr="00076AAF" w:rsidRDefault="00076AAF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9430F4" w:rsidRDefault="009430F4" w:rsidP="009430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B18" w:rsidRDefault="00F72B18">
      <w:r>
        <w:separator/>
      </w:r>
    </w:p>
  </w:endnote>
  <w:endnote w:type="continuationSeparator" w:id="0">
    <w:p w:rsidR="00F72B18" w:rsidRDefault="00F72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3B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3B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B18" w:rsidRDefault="00F72B18">
      <w:r>
        <w:separator/>
      </w:r>
    </w:p>
  </w:footnote>
  <w:footnote w:type="continuationSeparator" w:id="0">
    <w:p w:rsidR="00F72B18" w:rsidRDefault="00F72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F72B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F72B18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76AAF"/>
    <w:rsid w:val="000C3B85"/>
    <w:rsid w:val="0011495F"/>
    <w:rsid w:val="00115EE6"/>
    <w:rsid w:val="001E6CE3"/>
    <w:rsid w:val="003972FD"/>
    <w:rsid w:val="004464DA"/>
    <w:rsid w:val="004505CE"/>
    <w:rsid w:val="004C0BCD"/>
    <w:rsid w:val="004D3D9F"/>
    <w:rsid w:val="005704D1"/>
    <w:rsid w:val="00654B80"/>
    <w:rsid w:val="007576C2"/>
    <w:rsid w:val="007C7CBE"/>
    <w:rsid w:val="007F13FE"/>
    <w:rsid w:val="00834A60"/>
    <w:rsid w:val="00876754"/>
    <w:rsid w:val="00892754"/>
    <w:rsid w:val="008E588E"/>
    <w:rsid w:val="008F1422"/>
    <w:rsid w:val="009430F4"/>
    <w:rsid w:val="009F0C47"/>
    <w:rsid w:val="00A80E91"/>
    <w:rsid w:val="00AA6CC9"/>
    <w:rsid w:val="00AE4D8E"/>
    <w:rsid w:val="00BA3761"/>
    <w:rsid w:val="00BB03AE"/>
    <w:rsid w:val="00C95F1D"/>
    <w:rsid w:val="00D616F7"/>
    <w:rsid w:val="00DB19B3"/>
    <w:rsid w:val="00E22CB4"/>
    <w:rsid w:val="00E966CA"/>
    <w:rsid w:val="00F72B18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D93F5-B7F4-4C8C-8A4A-46B584918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2016-03-28T08:16:00Z</cp:lastPrinted>
  <dcterms:created xsi:type="dcterms:W3CDTF">2016-03-28T07:53:00Z</dcterms:created>
  <dcterms:modified xsi:type="dcterms:W3CDTF">2016-03-28T08:16:00Z</dcterms:modified>
</cp:coreProperties>
</file>