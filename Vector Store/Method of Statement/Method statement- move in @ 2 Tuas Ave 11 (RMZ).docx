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64169" w:rsidRDefault="00864169">
      <w:pPr>
        <w:rPr>
          <w:sz w:val="24"/>
        </w:rPr>
      </w:pPr>
    </w:p>
    <w:p w:rsidR="00684C71" w:rsidRDefault="00B6611A">
      <w:pPr>
        <w:rPr>
          <w:sz w:val="24"/>
          <w:lang w:eastAsia="zh-CN"/>
        </w:rPr>
      </w:pPr>
      <w:r>
        <w:rPr>
          <w:sz w:val="24"/>
        </w:rPr>
        <w:t>Date: 21</w:t>
      </w:r>
      <w:r w:rsidRPr="00B6611A">
        <w:rPr>
          <w:sz w:val="24"/>
          <w:vertAlign w:val="superscript"/>
        </w:rPr>
        <w:t>st</w:t>
      </w:r>
      <w:r w:rsidR="009211A7">
        <w:rPr>
          <w:sz w:val="24"/>
        </w:rPr>
        <w:t xml:space="preserve"> July</w:t>
      </w:r>
      <w:r w:rsidR="00D040AB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6611A">
        <w:rPr>
          <w:sz w:val="24"/>
          <w:lang w:eastAsia="zh-CN"/>
        </w:rPr>
        <w:t>hoist down 1 unit machine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ED5922">
        <w:rPr>
          <w:sz w:val="24"/>
          <w:lang w:eastAsia="zh-CN"/>
        </w:rPr>
        <w:t xml:space="preserve">d position into factory premise at ground floor </w:t>
      </w:r>
      <w:r w:rsidR="008540C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7C86" w:rsidRPr="009211A7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590C22" w:rsidRDefault="00ED592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B6611A">
        <w:rPr>
          <w:b/>
          <w:sz w:val="24"/>
          <w:szCs w:val="24"/>
          <w:lang w:eastAsia="zh-CN"/>
        </w:rPr>
        <w:t>T60A Smart Tool</w:t>
      </w:r>
    </w:p>
    <w:p w:rsidR="002827E4" w:rsidRDefault="00B661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120 x 90 x 200 c</w:t>
      </w:r>
      <w:r w:rsidR="00444C41">
        <w:rPr>
          <w:sz w:val="24"/>
          <w:szCs w:val="24"/>
          <w:lang w:eastAsia="zh-CN"/>
        </w:rPr>
        <w:t xml:space="preserve">m </w:t>
      </w:r>
      <w:r w:rsidR="004865CB">
        <w:rPr>
          <w:sz w:val="24"/>
          <w:szCs w:val="24"/>
          <w:lang w:eastAsia="zh-CN"/>
        </w:rPr>
        <w:t xml:space="preserve">/ </w:t>
      </w:r>
      <w:r w:rsidR="00ED5922">
        <w:rPr>
          <w:sz w:val="24"/>
          <w:szCs w:val="24"/>
          <w:lang w:eastAsia="zh-CN"/>
        </w:rPr>
        <w:t>Wt:</w:t>
      </w:r>
      <w:r>
        <w:rPr>
          <w:sz w:val="24"/>
          <w:szCs w:val="24"/>
          <w:lang w:eastAsia="zh-CN"/>
        </w:rPr>
        <w:t xml:space="preserve"> 390</w:t>
      </w:r>
      <w:r w:rsidR="00ED5922"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661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26/07</w:t>
      </w:r>
      <w:r w:rsidR="00BD01F1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4865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6611A" w:rsidP="00707B09">
      <w:pPr>
        <w:pStyle w:val="Heading4"/>
      </w:pPr>
      <w:r>
        <w:t>2 Tuas Ave 11</w:t>
      </w:r>
      <w:r w:rsidR="009211A7">
        <w:t xml:space="preserve"> </w:t>
      </w:r>
    </w:p>
    <w:p w:rsidR="00707B09" w:rsidRPr="00707B09" w:rsidRDefault="00B6611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RMZ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040AB" w:rsidRDefault="00D04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</w:t>
      </w:r>
      <w:bookmarkStart w:id="0" w:name="_GoBack"/>
      <w:bookmarkEnd w:id="0"/>
      <w:r>
        <w:rPr>
          <w:sz w:val="24"/>
          <w:lang w:eastAsia="zh-CN"/>
        </w:rPr>
        <w:t xml:space="preserve">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4865CB">
        <w:rPr>
          <w:sz w:val="24"/>
          <w:lang w:eastAsia="zh-CN"/>
        </w:rPr>
        <w:t xml:space="preserve"> area</w:t>
      </w:r>
    </w:p>
    <w:p w:rsidR="004865CB" w:rsidRDefault="004865CB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Pr="004865CB" w:rsidRDefault="002827E4" w:rsidP="004865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865C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4865CB">
        <w:rPr>
          <w:sz w:val="24"/>
          <w:lang w:eastAsia="zh-CN"/>
        </w:rPr>
        <w:t>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4865CB">
        <w:rPr>
          <w:sz w:val="24"/>
          <w:lang w:eastAsia="zh-CN"/>
        </w:rPr>
        <w:t>under machine base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transport machine into factory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B9C" w:rsidRDefault="003A0B9C">
      <w:r>
        <w:separator/>
      </w:r>
    </w:p>
  </w:endnote>
  <w:endnote w:type="continuationSeparator" w:id="0">
    <w:p w:rsidR="003A0B9C" w:rsidRDefault="003A0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65C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65C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B9C" w:rsidRDefault="003A0B9C">
      <w:r>
        <w:separator/>
      </w:r>
    </w:p>
  </w:footnote>
  <w:footnote w:type="continuationSeparator" w:id="0">
    <w:p w:rsidR="003A0B9C" w:rsidRDefault="003A0B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A0B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A0B9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6EE"/>
    <w:rsid w:val="000548E8"/>
    <w:rsid w:val="00076C95"/>
    <w:rsid w:val="000801A2"/>
    <w:rsid w:val="00080409"/>
    <w:rsid w:val="000C46C5"/>
    <w:rsid w:val="00100317"/>
    <w:rsid w:val="0013400B"/>
    <w:rsid w:val="001816FF"/>
    <w:rsid w:val="001A07FF"/>
    <w:rsid w:val="001F0EA4"/>
    <w:rsid w:val="00205704"/>
    <w:rsid w:val="0025248E"/>
    <w:rsid w:val="002827E4"/>
    <w:rsid w:val="00294E87"/>
    <w:rsid w:val="0030061F"/>
    <w:rsid w:val="00314B76"/>
    <w:rsid w:val="003346E1"/>
    <w:rsid w:val="00370D03"/>
    <w:rsid w:val="003A0B9C"/>
    <w:rsid w:val="003B5F47"/>
    <w:rsid w:val="00425424"/>
    <w:rsid w:val="00431476"/>
    <w:rsid w:val="00444C41"/>
    <w:rsid w:val="004865CB"/>
    <w:rsid w:val="004B1138"/>
    <w:rsid w:val="00512C02"/>
    <w:rsid w:val="00552DAF"/>
    <w:rsid w:val="00590C22"/>
    <w:rsid w:val="006175E6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09CC"/>
    <w:rsid w:val="00805829"/>
    <w:rsid w:val="0081336E"/>
    <w:rsid w:val="008540C4"/>
    <w:rsid w:val="00864169"/>
    <w:rsid w:val="00872D61"/>
    <w:rsid w:val="0087327A"/>
    <w:rsid w:val="008B11D4"/>
    <w:rsid w:val="008D1F25"/>
    <w:rsid w:val="008D3552"/>
    <w:rsid w:val="008F7C86"/>
    <w:rsid w:val="009211A7"/>
    <w:rsid w:val="00952F7F"/>
    <w:rsid w:val="009C1EC8"/>
    <w:rsid w:val="009E56D8"/>
    <w:rsid w:val="009E6EFA"/>
    <w:rsid w:val="00A26F7E"/>
    <w:rsid w:val="00A525B4"/>
    <w:rsid w:val="00A64537"/>
    <w:rsid w:val="00AE39C9"/>
    <w:rsid w:val="00B03E9B"/>
    <w:rsid w:val="00B6611A"/>
    <w:rsid w:val="00B70004"/>
    <w:rsid w:val="00BD01F1"/>
    <w:rsid w:val="00C03437"/>
    <w:rsid w:val="00C22233"/>
    <w:rsid w:val="00C32361"/>
    <w:rsid w:val="00C33FF4"/>
    <w:rsid w:val="00C8729C"/>
    <w:rsid w:val="00CA23BB"/>
    <w:rsid w:val="00CA75DA"/>
    <w:rsid w:val="00CF5149"/>
    <w:rsid w:val="00CF6063"/>
    <w:rsid w:val="00D040AB"/>
    <w:rsid w:val="00DB001C"/>
    <w:rsid w:val="00E471C5"/>
    <w:rsid w:val="00E9120A"/>
    <w:rsid w:val="00EA7ED5"/>
    <w:rsid w:val="00EC1A7D"/>
    <w:rsid w:val="00EC2BE2"/>
    <w:rsid w:val="00ED5922"/>
    <w:rsid w:val="00F076A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2022-07-19T06:08:00Z</cp:lastPrinted>
  <dcterms:created xsi:type="dcterms:W3CDTF">2022-07-21T02:59:00Z</dcterms:created>
  <dcterms:modified xsi:type="dcterms:W3CDTF">2022-07-21T02:59:00Z</dcterms:modified>
</cp:coreProperties>
</file>