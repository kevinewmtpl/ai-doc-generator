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86189">
      <w:pPr>
        <w:rPr>
          <w:sz w:val="24"/>
          <w:lang w:eastAsia="zh-CN"/>
        </w:rPr>
      </w:pPr>
      <w:r>
        <w:rPr>
          <w:sz w:val="24"/>
        </w:rPr>
        <w:t>Date: 24</w:t>
      </w:r>
      <w:r w:rsidRPr="00F86189">
        <w:rPr>
          <w:sz w:val="24"/>
          <w:vertAlign w:val="superscript"/>
        </w:rPr>
        <w:t>th</w:t>
      </w:r>
      <w:r w:rsidR="00C04C77">
        <w:rPr>
          <w:sz w:val="24"/>
        </w:rPr>
        <w:t xml:space="preserve"> Apr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E4230" w:rsidRPr="0017768F" w:rsidRDefault="00F861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machine to 5</w:t>
      </w:r>
      <w:r w:rsidR="00C04C77" w:rsidRPr="007E2FF0">
        <w:rPr>
          <w:sz w:val="24"/>
          <w:vertAlign w:val="superscript"/>
          <w:lang w:eastAsia="zh-CN"/>
        </w:rPr>
        <w:t>th</w:t>
      </w:r>
      <w:r w:rsidR="00C04C77">
        <w:rPr>
          <w:sz w:val="24"/>
          <w:lang w:eastAsia="zh-CN"/>
        </w:rPr>
        <w:t xml:space="preserve"> floor through swing gate openi</w:t>
      </w:r>
      <w:r w:rsidR="005D27F6">
        <w:rPr>
          <w:sz w:val="24"/>
          <w:lang w:eastAsia="zh-CN"/>
        </w:rPr>
        <w:t xml:space="preserve">ng by using platform and mobile/lorry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45F2F" w:rsidRPr="00F86189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  <w:r w:rsidR="00C04C77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82563E" w:rsidRDefault="00F861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NXV 600 </w:t>
      </w:r>
    </w:p>
    <w:p w:rsidR="00F86189" w:rsidRDefault="00F861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290 x 185 x 228 cm </w:t>
      </w:r>
    </w:p>
    <w:p w:rsidR="00945F2F" w:rsidRPr="00F86189" w:rsidRDefault="00F861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</w:t>
      </w:r>
      <w:r w:rsidR="00FD4A46">
        <w:rPr>
          <w:bCs/>
          <w:sz w:val="24"/>
          <w:szCs w:val="24"/>
          <w:lang w:eastAsia="zh-CN"/>
        </w:rPr>
        <w:t xml:space="preserve">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A8638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30/04/24 (Tue</w:t>
      </w:r>
      <w:bookmarkStart w:id="0" w:name="_GoBack"/>
      <w:bookmarkEnd w:id="0"/>
      <w:r w:rsidR="00C41A0B">
        <w:rPr>
          <w:bCs/>
          <w:sz w:val="24"/>
          <w:szCs w:val="24"/>
          <w:lang w:eastAsia="zh-CN"/>
        </w:rPr>
        <w:t>)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 xml:space="preserve">Blk 20 Woodlands Link </w:t>
      </w:r>
      <w:r w:rsidR="00F86189">
        <w:t>#05-27</w:t>
      </w:r>
    </w:p>
    <w:p w:rsidR="00FD4A46" w:rsidRDefault="00F86189" w:rsidP="00C04C77">
      <w:pPr>
        <w:pStyle w:val="Heading4"/>
      </w:pPr>
      <w:r>
        <w:t>Skillmax Precision</w:t>
      </w:r>
      <w:r w:rsidR="003862E3">
        <w:t xml:space="preserve"> </w:t>
      </w:r>
      <w:r>
        <w:t>Technologies (S) Pte Ltd</w:t>
      </w:r>
    </w:p>
    <w:p w:rsidR="00C04C77" w:rsidRPr="00C04C77" w:rsidRDefault="00C04C77" w:rsidP="00C04C77">
      <w:pPr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86189">
        <w:rPr>
          <w:sz w:val="24"/>
          <w:lang w:eastAsia="zh-CN"/>
        </w:rPr>
        <w:t>5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D4A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86189" w:rsidRDefault="00F861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D4A4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5D27F6">
        <w:rPr>
          <w:sz w:val="24"/>
          <w:lang w:eastAsia="zh-CN"/>
        </w:rPr>
        <w:t>/lorry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C04C77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C04C77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</w:p>
    <w:p w:rsidR="00C04C77" w:rsidRDefault="00C04C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254AB" w:rsidRDefault="00C04C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platform 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F86189">
        <w:rPr>
          <w:sz w:val="24"/>
          <w:lang w:eastAsia="zh-CN"/>
        </w:rPr>
        <w:t>with machine to 5</w:t>
      </w:r>
      <w:r w:rsidR="00F86189" w:rsidRPr="00F86189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C04C77" w:rsidRDefault="00C04C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machine pulley to slowly release and control moving speed of machine 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Default="007B4E5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FD4A46"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7B4E5A" w:rsidRPr="00F86189" w:rsidRDefault="007B4E5A" w:rsidP="00F861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E527F" w:rsidRPr="007B4E5A" w:rsidRDefault="00EE527F" w:rsidP="007B4E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4E5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7B4E5A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F86189" w:rsidRDefault="00F8618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B4E5A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17F" w:rsidRDefault="00C1617F">
      <w:r>
        <w:separator/>
      </w:r>
    </w:p>
  </w:endnote>
  <w:endnote w:type="continuationSeparator" w:id="0">
    <w:p w:rsidR="00C1617F" w:rsidRDefault="00C16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38A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38A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17F" w:rsidRDefault="00C1617F">
      <w:r>
        <w:separator/>
      </w:r>
    </w:p>
  </w:footnote>
  <w:footnote w:type="continuationSeparator" w:id="0">
    <w:p w:rsidR="00C1617F" w:rsidRDefault="00C161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161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1617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63316"/>
    <w:rsid w:val="00093A2F"/>
    <w:rsid w:val="000A77B9"/>
    <w:rsid w:val="00141C71"/>
    <w:rsid w:val="00146D0F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862E3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A54EC"/>
    <w:rsid w:val="004B7047"/>
    <w:rsid w:val="004C47B9"/>
    <w:rsid w:val="004D5933"/>
    <w:rsid w:val="005D27F6"/>
    <w:rsid w:val="0061759B"/>
    <w:rsid w:val="006362BB"/>
    <w:rsid w:val="00664D20"/>
    <w:rsid w:val="006A0465"/>
    <w:rsid w:val="006B7908"/>
    <w:rsid w:val="00700106"/>
    <w:rsid w:val="00706AEE"/>
    <w:rsid w:val="00733502"/>
    <w:rsid w:val="007B4E5A"/>
    <w:rsid w:val="007C5834"/>
    <w:rsid w:val="007D1A3A"/>
    <w:rsid w:val="007E2FF0"/>
    <w:rsid w:val="007E6356"/>
    <w:rsid w:val="00820EE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86384"/>
    <w:rsid w:val="00AC38AB"/>
    <w:rsid w:val="00AC4808"/>
    <w:rsid w:val="00AD4C31"/>
    <w:rsid w:val="00B469FA"/>
    <w:rsid w:val="00B814A1"/>
    <w:rsid w:val="00B85262"/>
    <w:rsid w:val="00B8750E"/>
    <w:rsid w:val="00B965F7"/>
    <w:rsid w:val="00BC6BCE"/>
    <w:rsid w:val="00C04C77"/>
    <w:rsid w:val="00C1617F"/>
    <w:rsid w:val="00C24C40"/>
    <w:rsid w:val="00C41A0B"/>
    <w:rsid w:val="00C43DA6"/>
    <w:rsid w:val="00CA3063"/>
    <w:rsid w:val="00D015DC"/>
    <w:rsid w:val="00D14B56"/>
    <w:rsid w:val="00D27211"/>
    <w:rsid w:val="00D664B7"/>
    <w:rsid w:val="00D668A8"/>
    <w:rsid w:val="00D73F2B"/>
    <w:rsid w:val="00D916F7"/>
    <w:rsid w:val="00D9518E"/>
    <w:rsid w:val="00DA4D77"/>
    <w:rsid w:val="00DC007C"/>
    <w:rsid w:val="00DC1E88"/>
    <w:rsid w:val="00DE5FCD"/>
    <w:rsid w:val="00E214BC"/>
    <w:rsid w:val="00E27408"/>
    <w:rsid w:val="00E400F3"/>
    <w:rsid w:val="00E43D50"/>
    <w:rsid w:val="00E91028"/>
    <w:rsid w:val="00EA18DF"/>
    <w:rsid w:val="00EE527F"/>
    <w:rsid w:val="00F20B50"/>
    <w:rsid w:val="00F2447E"/>
    <w:rsid w:val="00F63A7E"/>
    <w:rsid w:val="00F844A0"/>
    <w:rsid w:val="00F86189"/>
    <w:rsid w:val="00FD41B2"/>
    <w:rsid w:val="00FD48C3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2024-04-24T07:02:00Z</cp:lastPrinted>
  <dcterms:created xsi:type="dcterms:W3CDTF">2024-04-24T02:42:00Z</dcterms:created>
  <dcterms:modified xsi:type="dcterms:W3CDTF">2024-04-24T07:02:00Z</dcterms:modified>
</cp:coreProperties>
</file>