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C1274" w:rsidRDefault="005C1274">
      <w:pPr>
        <w:rPr>
          <w:sz w:val="24"/>
        </w:rPr>
      </w:pPr>
    </w:p>
    <w:p w:rsidR="00684C71" w:rsidRDefault="005C1274">
      <w:pPr>
        <w:rPr>
          <w:sz w:val="24"/>
          <w:lang w:eastAsia="zh-CN"/>
        </w:rPr>
      </w:pPr>
      <w:r>
        <w:rPr>
          <w:sz w:val="24"/>
        </w:rPr>
        <w:t>Date: 15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July</w:t>
      </w:r>
      <w:r w:rsidR="00301F17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4606E" w:rsidRPr="005C1274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954D9">
        <w:rPr>
          <w:sz w:val="24"/>
          <w:lang w:eastAsia="zh-CN"/>
        </w:rPr>
        <w:t>hoist down</w:t>
      </w:r>
      <w:r>
        <w:rPr>
          <w:sz w:val="24"/>
          <w:lang w:eastAsia="zh-CN"/>
        </w:rPr>
        <w:t xml:space="preserve"> </w:t>
      </w:r>
      <w:r w:rsidR="00FE0FF3">
        <w:rPr>
          <w:sz w:val="24"/>
          <w:lang w:eastAsia="zh-CN"/>
        </w:rPr>
        <w:t xml:space="preserve">accessories </w:t>
      </w:r>
      <w:r w:rsidR="005C1274">
        <w:rPr>
          <w:sz w:val="24"/>
          <w:lang w:eastAsia="zh-CN"/>
        </w:rPr>
        <w:t xml:space="preserve">from </w:t>
      </w:r>
      <w:r w:rsidR="00FE0FF3">
        <w:rPr>
          <w:sz w:val="24"/>
          <w:lang w:eastAsia="zh-CN"/>
        </w:rPr>
        <w:t>lorry chassis</w:t>
      </w:r>
      <w:r w:rsidR="00837F2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</w:t>
      </w:r>
      <w:r w:rsidR="0024606E">
        <w:rPr>
          <w:sz w:val="24"/>
          <w:lang w:eastAsia="zh-CN"/>
        </w:rPr>
        <w:t xml:space="preserve">hift and position into factory </w:t>
      </w:r>
      <w:r>
        <w:rPr>
          <w:sz w:val="24"/>
          <w:lang w:eastAsia="zh-CN"/>
        </w:rPr>
        <w:t xml:space="preserve">premise </w:t>
      </w:r>
      <w:r w:rsidR="00837F27">
        <w:rPr>
          <w:sz w:val="24"/>
          <w:lang w:eastAsia="zh-CN"/>
        </w:rPr>
        <w:t>at ground floor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E0FF3" w:rsidRDefault="005C12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</w:t>
      </w:r>
      <w:r w:rsidR="004B7FCE">
        <w:rPr>
          <w:sz w:val="24"/>
          <w:lang w:eastAsia="zh-CN"/>
        </w:rPr>
        <w:t xml:space="preserve">/07/24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8409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 11:30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4606E" w:rsidP="00707B09">
      <w:pPr>
        <w:pStyle w:val="Heading4"/>
      </w:pPr>
      <w:r>
        <w:t>16E Tuas Ave 1 #01-61</w:t>
      </w:r>
    </w:p>
    <w:p w:rsidR="00684C71" w:rsidRDefault="0024606E" w:rsidP="0024606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Hunting Energy Services Pte Ltd</w:t>
      </w:r>
    </w:p>
    <w:p w:rsidR="0024606E" w:rsidRPr="0024606E" w:rsidRDefault="0024606E" w:rsidP="0024606E">
      <w:pPr>
        <w:rPr>
          <w:sz w:val="24"/>
          <w:szCs w:val="24"/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4606E" w:rsidRDefault="005C12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7C44FF">
        <w:rPr>
          <w:sz w:val="24"/>
          <w:lang w:eastAsia="zh-CN"/>
        </w:rPr>
        <w:t>orry loader</w:t>
      </w:r>
    </w:p>
    <w:p w:rsidR="0084094C" w:rsidRDefault="008409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50074" w:rsidRDefault="005C12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</w:p>
    <w:p w:rsidR="00723BEB" w:rsidRDefault="008409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463987" w:rsidRDefault="00723B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463987">
        <w:rPr>
          <w:sz w:val="24"/>
          <w:lang w:eastAsia="zh-CN"/>
        </w:rPr>
        <w:t xml:space="preserve">ebbing </w:t>
      </w:r>
      <w:r w:rsidR="0084094C">
        <w:rPr>
          <w:sz w:val="24"/>
          <w:lang w:eastAsia="zh-CN"/>
        </w:rPr>
        <w:t>sling</w:t>
      </w:r>
    </w:p>
    <w:p w:rsidR="0084094C" w:rsidRDefault="008409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5C1274" w:rsidRDefault="005C1274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C1274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723BE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723BE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410512">
        <w:rPr>
          <w:sz w:val="24"/>
          <w:lang w:eastAsia="zh-CN"/>
        </w:rPr>
        <w:t xml:space="preserve"> </w:t>
      </w:r>
      <w:r w:rsidR="005C1274">
        <w:rPr>
          <w:sz w:val="24"/>
          <w:lang w:eastAsia="zh-CN"/>
        </w:rPr>
        <w:t>lorry</w:t>
      </w:r>
      <w:r w:rsidR="00E33CBC">
        <w:rPr>
          <w:sz w:val="24"/>
          <w:lang w:eastAsia="zh-CN"/>
        </w:rPr>
        <w:t xml:space="preserve"> crane at designated unloading area</w:t>
      </w:r>
    </w:p>
    <w:p w:rsidR="00880467" w:rsidRPr="005C1274" w:rsidRDefault="00723BEB" w:rsidP="005C12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</w:t>
      </w:r>
      <w:r w:rsidR="00B733A5">
        <w:rPr>
          <w:sz w:val="24"/>
          <w:lang w:eastAsia="zh-CN"/>
        </w:rPr>
        <w:t>ting</w:t>
      </w:r>
      <w:r>
        <w:rPr>
          <w:sz w:val="24"/>
          <w:lang w:eastAsia="zh-CN"/>
        </w:rPr>
        <w:t xml:space="preserve"> up crane on site </w:t>
      </w:r>
      <w:r w:rsidR="00FE0FF3">
        <w:rPr>
          <w:sz w:val="24"/>
          <w:lang w:eastAsia="zh-CN"/>
        </w:rPr>
        <w:t xml:space="preserve">with outrigger fully extended and resting on metal plate/timber mats as base plate </w:t>
      </w:r>
    </w:p>
    <w:p w:rsidR="00E33CBC" w:rsidRDefault="00723BEB" w:rsidP="00723B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625D4E" w:rsidRPr="00723BEB">
        <w:rPr>
          <w:sz w:val="24"/>
          <w:lang w:eastAsia="zh-CN"/>
        </w:rPr>
        <w:t xml:space="preserve">ttached sling to crane hook </w:t>
      </w:r>
    </w:p>
    <w:p w:rsidR="00FE0FF3" w:rsidRPr="00723BEB" w:rsidRDefault="00FE0FF3" w:rsidP="00723B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Pr="00723BEB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5C1274">
        <w:rPr>
          <w:sz w:val="24"/>
          <w:lang w:eastAsia="zh-CN"/>
        </w:rPr>
        <w:t>to rigging point of accessories</w:t>
      </w:r>
    </w:p>
    <w:p w:rsidR="00723BEB" w:rsidRDefault="00625D4E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5C1274">
        <w:rPr>
          <w:sz w:val="24"/>
          <w:lang w:eastAsia="zh-CN"/>
        </w:rPr>
        <w:t xml:space="preserve"> up from lorry chassis </w:t>
      </w:r>
    </w:p>
    <w:p w:rsidR="00AF5391" w:rsidRPr="005C1274" w:rsidRDefault="005C1274" w:rsidP="005C12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to the ground </w:t>
      </w:r>
    </w:p>
    <w:p w:rsidR="008954D9" w:rsidRDefault="005C1274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</w:p>
    <w:p w:rsidR="0041482A" w:rsidRPr="005C1274" w:rsidRDefault="0041482A" w:rsidP="005C12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C1274">
        <w:rPr>
          <w:sz w:val="24"/>
          <w:lang w:eastAsia="zh-CN"/>
        </w:rPr>
        <w:t>Transport</w:t>
      </w:r>
      <w:r w:rsidR="0081336E" w:rsidRPr="005C1274">
        <w:rPr>
          <w:sz w:val="24"/>
          <w:lang w:eastAsia="zh-CN"/>
        </w:rPr>
        <w:t xml:space="preserve"> </w:t>
      </w:r>
      <w:r w:rsidR="00B733A5" w:rsidRPr="005C1274">
        <w:rPr>
          <w:sz w:val="24"/>
          <w:lang w:eastAsia="zh-CN"/>
        </w:rPr>
        <w:t xml:space="preserve">into factory premise </w:t>
      </w:r>
    </w:p>
    <w:p w:rsidR="00684C71" w:rsidRDefault="005C12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41482A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626E47" w:rsidRDefault="00626E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unload accessories from lorry </w:t>
      </w:r>
    </w:p>
    <w:p w:rsidR="00626E47" w:rsidRDefault="00626E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into factory premise </w:t>
      </w:r>
    </w:p>
    <w:p w:rsidR="00EF0653" w:rsidRPr="005C1274" w:rsidRDefault="0081336E" w:rsidP="005C12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C1274">
        <w:rPr>
          <w:sz w:val="24"/>
          <w:lang w:eastAsia="zh-CN"/>
        </w:rPr>
        <w:t>Once job complete, team leader will instruct t</w:t>
      </w:r>
      <w:r w:rsidR="00A64537" w:rsidRPr="005C1274">
        <w:rPr>
          <w:sz w:val="24"/>
          <w:lang w:eastAsia="zh-CN"/>
        </w:rPr>
        <w:t>he team to perform proper house</w:t>
      </w:r>
      <w:r w:rsidRPr="005C1274"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626E47" w:rsidP="00B733A5">
      <w:pPr>
        <w:rPr>
          <w:sz w:val="24"/>
        </w:rPr>
      </w:pPr>
      <w:r>
        <w:rPr>
          <w:sz w:val="24"/>
        </w:rPr>
        <w:t xml:space="preserve">           </w:t>
      </w:r>
      <w:r w:rsidR="00B733A5">
        <w:rPr>
          <w:sz w:val="24"/>
        </w:rPr>
        <w:t xml:space="preserve"> </w:t>
      </w:r>
      <w:bookmarkStart w:id="0" w:name="_GoBack"/>
      <w:bookmarkEnd w:id="0"/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B733A5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6F12" w:rsidRDefault="00FC6F12">
      <w:r>
        <w:separator/>
      </w:r>
    </w:p>
  </w:endnote>
  <w:endnote w:type="continuationSeparator" w:id="0">
    <w:p w:rsidR="00FC6F12" w:rsidRDefault="00FC6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30D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30D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6F12" w:rsidRDefault="00FC6F12">
      <w:r>
        <w:separator/>
      </w:r>
    </w:p>
  </w:footnote>
  <w:footnote w:type="continuationSeparator" w:id="0">
    <w:p w:rsidR="00FC6F12" w:rsidRDefault="00FC6F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C6F1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4B7FCE">
    <w:pPr>
      <w:pStyle w:val="Header"/>
      <w:jc w:val="center"/>
    </w:pPr>
    <w:r>
      <w:t>No. 28 Kranji Loop #05-03, Kranji Green, Singapore 739571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4B7FCE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C6F1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247B2"/>
    <w:rsid w:val="000343CD"/>
    <w:rsid w:val="00057FF4"/>
    <w:rsid w:val="00070794"/>
    <w:rsid w:val="000801A2"/>
    <w:rsid w:val="00090AFE"/>
    <w:rsid w:val="000C4536"/>
    <w:rsid w:val="000D1431"/>
    <w:rsid w:val="000F0D8D"/>
    <w:rsid w:val="001A2B56"/>
    <w:rsid w:val="001B649D"/>
    <w:rsid w:val="001C67C6"/>
    <w:rsid w:val="001C782A"/>
    <w:rsid w:val="001E2E7F"/>
    <w:rsid w:val="00205704"/>
    <w:rsid w:val="0024606E"/>
    <w:rsid w:val="002639DB"/>
    <w:rsid w:val="002D3928"/>
    <w:rsid w:val="002F4D80"/>
    <w:rsid w:val="00301F17"/>
    <w:rsid w:val="00352C91"/>
    <w:rsid w:val="003A38CC"/>
    <w:rsid w:val="003C5C9D"/>
    <w:rsid w:val="003D017C"/>
    <w:rsid w:val="003E4695"/>
    <w:rsid w:val="00404EF6"/>
    <w:rsid w:val="00410512"/>
    <w:rsid w:val="004135BC"/>
    <w:rsid w:val="0041482A"/>
    <w:rsid w:val="00430E18"/>
    <w:rsid w:val="00463987"/>
    <w:rsid w:val="0047011D"/>
    <w:rsid w:val="004B7FCE"/>
    <w:rsid w:val="004E4771"/>
    <w:rsid w:val="005056C2"/>
    <w:rsid w:val="00517802"/>
    <w:rsid w:val="0052796F"/>
    <w:rsid w:val="00530D67"/>
    <w:rsid w:val="00596BDF"/>
    <w:rsid w:val="005C1274"/>
    <w:rsid w:val="005D0B4B"/>
    <w:rsid w:val="005D7370"/>
    <w:rsid w:val="00620E16"/>
    <w:rsid w:val="00625D4E"/>
    <w:rsid w:val="00626E47"/>
    <w:rsid w:val="006304BE"/>
    <w:rsid w:val="00650074"/>
    <w:rsid w:val="00650243"/>
    <w:rsid w:val="00656040"/>
    <w:rsid w:val="00684C71"/>
    <w:rsid w:val="006B6525"/>
    <w:rsid w:val="006D0ED2"/>
    <w:rsid w:val="006F37C2"/>
    <w:rsid w:val="00707B09"/>
    <w:rsid w:val="007130E5"/>
    <w:rsid w:val="00723BEB"/>
    <w:rsid w:val="007A0232"/>
    <w:rsid w:val="007C44FF"/>
    <w:rsid w:val="007C7689"/>
    <w:rsid w:val="007E7225"/>
    <w:rsid w:val="007F48C2"/>
    <w:rsid w:val="0081336E"/>
    <w:rsid w:val="00837F27"/>
    <w:rsid w:val="0084094C"/>
    <w:rsid w:val="00844EDA"/>
    <w:rsid w:val="008453A8"/>
    <w:rsid w:val="00867645"/>
    <w:rsid w:val="00872CB0"/>
    <w:rsid w:val="00880467"/>
    <w:rsid w:val="008954D9"/>
    <w:rsid w:val="008E3BAF"/>
    <w:rsid w:val="008F1C49"/>
    <w:rsid w:val="009B5AD9"/>
    <w:rsid w:val="009D0FBE"/>
    <w:rsid w:val="009E1D32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A35FB"/>
    <w:rsid w:val="00AD174E"/>
    <w:rsid w:val="00AE1961"/>
    <w:rsid w:val="00AF5391"/>
    <w:rsid w:val="00B022AE"/>
    <w:rsid w:val="00B164A4"/>
    <w:rsid w:val="00B27FFB"/>
    <w:rsid w:val="00B40AC5"/>
    <w:rsid w:val="00B45C00"/>
    <w:rsid w:val="00B4600F"/>
    <w:rsid w:val="00B733A5"/>
    <w:rsid w:val="00B93460"/>
    <w:rsid w:val="00BC05DB"/>
    <w:rsid w:val="00BC5A20"/>
    <w:rsid w:val="00BF67C0"/>
    <w:rsid w:val="00C22FF4"/>
    <w:rsid w:val="00C76645"/>
    <w:rsid w:val="00D106FE"/>
    <w:rsid w:val="00D1424C"/>
    <w:rsid w:val="00D35E8E"/>
    <w:rsid w:val="00D54FB8"/>
    <w:rsid w:val="00D55394"/>
    <w:rsid w:val="00D71D95"/>
    <w:rsid w:val="00D86DCD"/>
    <w:rsid w:val="00D9328F"/>
    <w:rsid w:val="00DC634B"/>
    <w:rsid w:val="00E273BB"/>
    <w:rsid w:val="00E33CBC"/>
    <w:rsid w:val="00E615DC"/>
    <w:rsid w:val="00E9120A"/>
    <w:rsid w:val="00EF0653"/>
    <w:rsid w:val="00EF2DCD"/>
    <w:rsid w:val="00F65ED0"/>
    <w:rsid w:val="00F772D1"/>
    <w:rsid w:val="00F81AF7"/>
    <w:rsid w:val="00F93DDA"/>
    <w:rsid w:val="00FA40A4"/>
    <w:rsid w:val="00FC6F12"/>
    <w:rsid w:val="00FE0FF3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2024-06-26T02:08:00Z</cp:lastPrinted>
  <dcterms:created xsi:type="dcterms:W3CDTF">2024-07-15T00:49:00Z</dcterms:created>
  <dcterms:modified xsi:type="dcterms:W3CDTF">2024-07-16T00:47:00Z</dcterms:modified>
</cp:coreProperties>
</file>