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468DF" w:rsidRDefault="007468DF">
      <w:pPr>
        <w:rPr>
          <w:sz w:val="24"/>
        </w:rPr>
      </w:pPr>
    </w:p>
    <w:p w:rsidR="00FC7A38" w:rsidRDefault="00C71CB6">
      <w:pPr>
        <w:rPr>
          <w:sz w:val="24"/>
          <w:lang w:eastAsia="zh-CN"/>
        </w:rPr>
      </w:pPr>
      <w:r>
        <w:rPr>
          <w:sz w:val="24"/>
        </w:rPr>
        <w:t>Date: 13</w:t>
      </w:r>
      <w:r w:rsidRPr="00C71CB6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D92F3A">
        <w:rPr>
          <w:sz w:val="24"/>
          <w:lang w:eastAsia="zh-CN"/>
        </w:rPr>
        <w:t>6</w:t>
      </w:r>
      <w:r w:rsidR="00C71CB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case</w:t>
      </w:r>
      <w:r w:rsidR="00C71CB6">
        <w:rPr>
          <w:sz w:val="24"/>
          <w:lang w:eastAsia="zh-CN"/>
        </w:rPr>
        <w:t>s</w:t>
      </w:r>
      <w:r w:rsidR="00814A8C">
        <w:rPr>
          <w:sz w:val="24"/>
          <w:lang w:eastAsia="zh-CN"/>
        </w:rPr>
        <w:t xml:space="preserve"> from forwarder lorry to the ground, uncrate, sh</w:t>
      </w:r>
      <w:r w:rsidR="00C71CB6">
        <w:rPr>
          <w:sz w:val="24"/>
          <w:lang w:eastAsia="zh-CN"/>
        </w:rPr>
        <w:t>ift and position to 3</w:t>
      </w:r>
      <w:r w:rsidR="00C71CB6" w:rsidRPr="00C71CB6">
        <w:rPr>
          <w:sz w:val="24"/>
          <w:vertAlign w:val="superscript"/>
          <w:lang w:eastAsia="zh-CN"/>
        </w:rPr>
        <w:t>rd</w:t>
      </w:r>
      <w:r w:rsidR="00C71CB6">
        <w:rPr>
          <w:sz w:val="24"/>
          <w:lang w:eastAsia="zh-CN"/>
        </w:rPr>
        <w:t xml:space="preserve"> floor via cargo lift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C71CB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843016" w:rsidRDefault="00D92F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</w:t>
      </w:r>
      <w:r w:rsidR="00C71CB6">
        <w:rPr>
          <w:bCs/>
          <w:sz w:val="24"/>
          <w:szCs w:val="24"/>
          <w:lang w:eastAsia="zh-CN"/>
        </w:rPr>
        <w:t xml:space="preserve"> cases of 1 unit Farsoon HT403P Laser Sintering machine </w:t>
      </w:r>
    </w:p>
    <w:p w:rsidR="00C71CB6" w:rsidRDefault="00C71CB6" w:rsidP="00C71C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Dim: 2900 x 1810 x 2495 mm / Wt: 3, 000 kg </w:t>
      </w:r>
    </w:p>
    <w:p w:rsidR="00C71CB6" w:rsidRDefault="00C71CB6" w:rsidP="00C71C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Dim: 1700 x 850 x 1600 mm / Wt: 350 kg </w:t>
      </w:r>
    </w:p>
    <w:p w:rsidR="00C71CB6" w:rsidRDefault="00C71CB6" w:rsidP="00C71C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Dim: 960 x 830 x 530 mm / Wt: 100 kg </w:t>
      </w:r>
    </w:p>
    <w:p w:rsidR="00C71CB6" w:rsidRDefault="00C71CB6" w:rsidP="00C71C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Dim: 510 x 660 x 1000 mm / Wt: 100 kg </w:t>
      </w:r>
    </w:p>
    <w:p w:rsidR="00C71CB6" w:rsidRDefault="00C71CB6" w:rsidP="00210B76">
      <w:pPr>
        <w:pStyle w:val="Header"/>
        <w:tabs>
          <w:tab w:val="clear" w:pos="4320"/>
          <w:tab w:val="clear" w:pos="8640"/>
          <w:tab w:val="left" w:pos="651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Dim: 950 x 1350 x 2050 mm / Wt: 230 kg </w:t>
      </w:r>
      <w:r w:rsidR="00210B76">
        <w:rPr>
          <w:bCs/>
          <w:sz w:val="24"/>
          <w:szCs w:val="24"/>
          <w:lang w:eastAsia="zh-CN"/>
        </w:rPr>
        <w:tab/>
        <w:t xml:space="preserve">  </w:t>
      </w:r>
    </w:p>
    <w:p w:rsidR="00C71CB6" w:rsidRDefault="00C71CB6" w:rsidP="00C71C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Dim: 940 x 945 x 2275 mm / Wt: 357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5A5C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22/03</w:t>
      </w:r>
      <w:bookmarkStart w:id="0" w:name="_GoBack"/>
      <w:bookmarkEnd w:id="0"/>
      <w:r w:rsidR="00553C4A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D92F3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 Cleantech Loop, Cleantech 2</w:t>
      </w:r>
    </w:p>
    <w:p w:rsidR="007E0784" w:rsidRDefault="00D92F3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Simtech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D92F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D92F3A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7E0784" w:rsidRDefault="00D92F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 xml:space="preserve">oodblock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814A8C" w:rsidRDefault="00814A8C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D92F3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</w:t>
      </w:r>
      <w:r w:rsidR="004A70F3">
        <w:rPr>
          <w:b w:val="0"/>
          <w:sz w:val="24"/>
          <w:szCs w:val="24"/>
          <w:u w:val="none"/>
          <w:lang w:eastAsia="zh-CN"/>
        </w:rPr>
        <w:t xml:space="preserve">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814A8C">
        <w:rPr>
          <w:b w:val="0"/>
          <w:sz w:val="24"/>
          <w:szCs w:val="24"/>
          <w:u w:val="none"/>
          <w:lang w:eastAsia="zh-CN"/>
        </w:rPr>
        <w:t xml:space="preserve"> from forwarder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D92F3A">
        <w:rPr>
          <w:b w:val="0"/>
          <w:sz w:val="24"/>
          <w:szCs w:val="24"/>
          <w:u w:val="none"/>
          <w:lang w:eastAsia="zh-CN"/>
        </w:rPr>
        <w:t>to the ground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0A4D2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814A8C"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D92F3A">
        <w:rPr>
          <w:b w:val="0"/>
          <w:sz w:val="24"/>
          <w:u w:val="none"/>
          <w:lang w:eastAsia="zh-CN"/>
        </w:rPr>
        <w:t>ork up and detach machine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D92F3A">
        <w:rPr>
          <w:b w:val="0"/>
          <w:sz w:val="24"/>
          <w:u w:val="none"/>
          <w:lang w:eastAsia="zh-CN"/>
        </w:rPr>
        <w:t>and unload machine at 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92F3A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D92F3A">
        <w:rPr>
          <w:b w:val="0"/>
          <w:sz w:val="24"/>
          <w:u w:val="none"/>
          <w:lang w:eastAsia="zh-CN"/>
        </w:rPr>
        <w:t>machine to 3</w:t>
      </w:r>
      <w:r w:rsidR="00D92F3A" w:rsidRPr="00D92F3A">
        <w:rPr>
          <w:b w:val="0"/>
          <w:sz w:val="24"/>
          <w:u w:val="none"/>
          <w:vertAlign w:val="superscript"/>
          <w:lang w:eastAsia="zh-CN"/>
        </w:rPr>
        <w:t>rd</w:t>
      </w:r>
      <w:r w:rsidR="00D92F3A">
        <w:rPr>
          <w:b w:val="0"/>
          <w:sz w:val="24"/>
          <w:u w:val="none"/>
          <w:lang w:eastAsia="zh-CN"/>
        </w:rPr>
        <w:t xml:space="preserve"> floor via cargo lift </w:t>
      </w:r>
      <w:r w:rsidR="000A4D2D">
        <w:rPr>
          <w:b w:val="0"/>
          <w:sz w:val="24"/>
          <w:u w:val="none"/>
          <w:lang w:eastAsia="zh-CN"/>
        </w:rPr>
        <w:t xml:space="preserve"> </w:t>
      </w:r>
      <w:r w:rsidR="00175F21">
        <w:rPr>
          <w:b w:val="0"/>
          <w:sz w:val="24"/>
          <w:u w:val="none"/>
          <w:lang w:eastAsia="zh-CN"/>
        </w:rPr>
        <w:t xml:space="preserve"> </w:t>
      </w:r>
    </w:p>
    <w:p w:rsidR="00175F21" w:rsidRDefault="00D92F3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9D3" w:rsidRDefault="00A479D3">
      <w:r>
        <w:separator/>
      </w:r>
    </w:p>
  </w:endnote>
  <w:endnote w:type="continuationSeparator" w:id="0">
    <w:p w:rsidR="00A479D3" w:rsidRDefault="00A47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A745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A74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9D3" w:rsidRDefault="00A479D3">
      <w:r>
        <w:separator/>
      </w:r>
    </w:p>
  </w:footnote>
  <w:footnote w:type="continuationSeparator" w:id="0">
    <w:p w:rsidR="00A479D3" w:rsidRDefault="00A479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479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479D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A79AD"/>
    <w:rsid w:val="001D682C"/>
    <w:rsid w:val="001F45D6"/>
    <w:rsid w:val="00210B7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57131"/>
    <w:rsid w:val="004A70F3"/>
    <w:rsid w:val="004E645C"/>
    <w:rsid w:val="00542CC5"/>
    <w:rsid w:val="0055138B"/>
    <w:rsid w:val="00553C4A"/>
    <w:rsid w:val="00575B76"/>
    <w:rsid w:val="005A2F6A"/>
    <w:rsid w:val="005A5C8B"/>
    <w:rsid w:val="005E3EC3"/>
    <w:rsid w:val="00625B41"/>
    <w:rsid w:val="006764C6"/>
    <w:rsid w:val="00686D16"/>
    <w:rsid w:val="006A3164"/>
    <w:rsid w:val="006B0D6D"/>
    <w:rsid w:val="006C6A0B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479D3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826A0"/>
    <w:rsid w:val="00BE0949"/>
    <w:rsid w:val="00C0371B"/>
    <w:rsid w:val="00C236CF"/>
    <w:rsid w:val="00C2416E"/>
    <w:rsid w:val="00C71CB6"/>
    <w:rsid w:val="00C84C45"/>
    <w:rsid w:val="00C854F7"/>
    <w:rsid w:val="00CC2333"/>
    <w:rsid w:val="00CC2F1C"/>
    <w:rsid w:val="00CD01C9"/>
    <w:rsid w:val="00CD4E44"/>
    <w:rsid w:val="00CE2BC7"/>
    <w:rsid w:val="00CF1449"/>
    <w:rsid w:val="00D0724F"/>
    <w:rsid w:val="00D07597"/>
    <w:rsid w:val="00D15AA2"/>
    <w:rsid w:val="00D24D51"/>
    <w:rsid w:val="00D63E8A"/>
    <w:rsid w:val="00D92F3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14A6"/>
    <w:rsid w:val="00E35857"/>
    <w:rsid w:val="00E40E90"/>
    <w:rsid w:val="00E64C7C"/>
    <w:rsid w:val="00E852D5"/>
    <w:rsid w:val="00EA7453"/>
    <w:rsid w:val="00EC18FD"/>
    <w:rsid w:val="00ED07A3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EEA7D-3B14-42B1-B917-500A86222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2024-03-13T02:15:00Z</cp:lastPrinted>
  <dcterms:created xsi:type="dcterms:W3CDTF">2024-03-13T01:58:00Z</dcterms:created>
  <dcterms:modified xsi:type="dcterms:W3CDTF">2024-03-13T02:15:00Z</dcterms:modified>
</cp:coreProperties>
</file>