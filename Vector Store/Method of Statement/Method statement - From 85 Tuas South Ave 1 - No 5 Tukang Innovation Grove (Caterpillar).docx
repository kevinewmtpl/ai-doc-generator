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B3B88">
      <w:pPr>
        <w:rPr>
          <w:sz w:val="24"/>
          <w:lang w:eastAsia="zh-CN"/>
        </w:rPr>
      </w:pPr>
      <w:r>
        <w:rPr>
          <w:sz w:val="24"/>
        </w:rPr>
        <w:t>Date: 15</w:t>
      </w:r>
      <w:r w:rsidRPr="004B3B88">
        <w:rPr>
          <w:sz w:val="24"/>
          <w:vertAlign w:val="superscript"/>
        </w:rPr>
        <w:t>th</w:t>
      </w:r>
      <w:r>
        <w:rPr>
          <w:sz w:val="24"/>
        </w:rPr>
        <w:t xml:space="preserve"> June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477AAF">
        <w:rPr>
          <w:sz w:val="24"/>
          <w:lang w:eastAsia="zh-CN"/>
        </w:rPr>
        <w:t xml:space="preserve"> machineries</w:t>
      </w:r>
      <w:r w:rsidR="004B3B88">
        <w:rPr>
          <w:sz w:val="24"/>
          <w:lang w:eastAsia="zh-CN"/>
        </w:rPr>
        <w:t xml:space="preserve"> from production area to loading</w:t>
      </w:r>
      <w:r w:rsidR="008653C5">
        <w:rPr>
          <w:sz w:val="24"/>
          <w:lang w:eastAsia="zh-CN"/>
        </w:rPr>
        <w:t xml:space="preserve"> bay</w:t>
      </w:r>
      <w:r w:rsidR="004B3B88">
        <w:rPr>
          <w:sz w:val="24"/>
          <w:lang w:eastAsia="zh-CN"/>
        </w:rPr>
        <w:t xml:space="preserve">, hoist up onto low loader/u bed and deliver to new premise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B3B8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4B3B88" w:rsidP="000B3538">
      <w:pPr>
        <w:pStyle w:val="Heading4"/>
      </w:pPr>
      <w:r>
        <w:t xml:space="preserve">From 85 </w:t>
      </w:r>
      <w:proofErr w:type="spellStart"/>
      <w:r>
        <w:t>Tuas</w:t>
      </w:r>
      <w:proofErr w:type="spellEnd"/>
      <w:r>
        <w:t xml:space="preserve"> South Ave 1 – No </w:t>
      </w:r>
      <w:r w:rsidR="00477AAF">
        <w:t xml:space="preserve">5 </w:t>
      </w:r>
      <w:proofErr w:type="spellStart"/>
      <w:r w:rsidR="00477AAF">
        <w:t>Tukang</w:t>
      </w:r>
      <w:proofErr w:type="spellEnd"/>
      <w:r w:rsidR="00477AAF">
        <w:t xml:space="preserve"> Innovation Grove</w:t>
      </w:r>
    </w:p>
    <w:p w:rsidR="000B3538" w:rsidRPr="000B3538" w:rsidRDefault="00477AAF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Caterpillar </w:t>
      </w:r>
      <w:r w:rsidR="004B3B88">
        <w:rPr>
          <w:sz w:val="24"/>
          <w:szCs w:val="24"/>
          <w:lang w:eastAsia="zh-CN"/>
        </w:rPr>
        <w:t xml:space="preserve">Propulsion Singapore </w:t>
      </w:r>
      <w:proofErr w:type="spellStart"/>
      <w:r w:rsidR="000B3538">
        <w:rPr>
          <w:sz w:val="24"/>
          <w:szCs w:val="24"/>
          <w:lang w:eastAsia="zh-CN"/>
        </w:rPr>
        <w:t>Pte</w:t>
      </w:r>
      <w:proofErr w:type="spellEnd"/>
      <w:r w:rsidR="000B3538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4B3B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100/200 ton mobile crane</w:t>
      </w:r>
    </w:p>
    <w:p w:rsidR="004B3B88" w:rsidRDefault="004B3B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</w:t>
      </w:r>
    </w:p>
    <w:p w:rsidR="00C35346" w:rsidRDefault="00C353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4B3B88" w:rsidRDefault="004B3B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 Bed/low loader</w:t>
      </w:r>
    </w:p>
    <w:p w:rsidR="004B3B88" w:rsidRDefault="00C353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g</w:t>
      </w:r>
      <w:r w:rsidR="004B3B88">
        <w:rPr>
          <w:sz w:val="24"/>
          <w:lang w:eastAsia="zh-CN"/>
        </w:rPr>
        <w:t>antry crane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3534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C35346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57AB1" w:rsidRDefault="00457AB1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 w:rsidR="00C35346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 w:rsidR="00C35346">
        <w:rPr>
          <w:sz w:val="24"/>
          <w:lang w:eastAsia="zh-CN"/>
        </w:rPr>
        <w:t xml:space="preserve">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0854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0708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7534DB" w:rsidRDefault="006467DA" w:rsidP="00C353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>machine</w:t>
      </w:r>
      <w:r w:rsidR="00C35346">
        <w:rPr>
          <w:sz w:val="24"/>
          <w:lang w:eastAsia="zh-CN"/>
        </w:rPr>
        <w:t>ries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C35346">
        <w:rPr>
          <w:sz w:val="24"/>
          <w:lang w:eastAsia="zh-CN"/>
        </w:rPr>
        <w:t>to loading</w:t>
      </w:r>
      <w:r w:rsidR="00EF4186">
        <w:rPr>
          <w:sz w:val="24"/>
          <w:lang w:eastAsia="zh-CN"/>
        </w:rPr>
        <w:t xml:space="preserve"> bay</w:t>
      </w:r>
    </w:p>
    <w:p w:rsidR="00C35346" w:rsidRPr="00895D5D" w:rsidRDefault="00C3534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low loader/u bed</w:t>
      </w:r>
    </w:p>
    <w:p w:rsidR="00E76DB5" w:rsidRDefault="00C3534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premise and deliver to new location</w:t>
      </w:r>
    </w:p>
    <w:p w:rsidR="00C35346" w:rsidRDefault="00457AB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unload machine from low loader/u bed</w:t>
      </w:r>
    </w:p>
    <w:p w:rsidR="00BA3CEE" w:rsidRPr="00457AB1" w:rsidRDefault="00457AB1" w:rsidP="00457A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location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452" w:rsidRDefault="00803452">
      <w:r>
        <w:separator/>
      </w:r>
    </w:p>
  </w:endnote>
  <w:endnote w:type="continuationSeparator" w:id="0">
    <w:p w:rsidR="00803452" w:rsidRDefault="0080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7A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7A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452" w:rsidRDefault="00803452">
      <w:r>
        <w:separator/>
      </w:r>
    </w:p>
  </w:footnote>
  <w:footnote w:type="continuationSeparator" w:id="0">
    <w:p w:rsidR="00803452" w:rsidRDefault="00803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57A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57AB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</w:t>
    </w:r>
    <w:r w:rsidR="00C757DB">
      <w:rPr>
        <w:sz w:val="22"/>
      </w:rPr>
      <w:t xml:space="preserve"> :</w:t>
    </w:r>
    <w:proofErr w:type="gramEnd"/>
    <w:r w:rsidR="00C757DB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257C21"/>
    <w:rsid w:val="00321707"/>
    <w:rsid w:val="003B733C"/>
    <w:rsid w:val="00457AB1"/>
    <w:rsid w:val="00466C7A"/>
    <w:rsid w:val="00477AAF"/>
    <w:rsid w:val="004B3B88"/>
    <w:rsid w:val="005A36B1"/>
    <w:rsid w:val="006467DA"/>
    <w:rsid w:val="00663BC0"/>
    <w:rsid w:val="00706CE0"/>
    <w:rsid w:val="007534DB"/>
    <w:rsid w:val="00803452"/>
    <w:rsid w:val="008653C5"/>
    <w:rsid w:val="00895D5D"/>
    <w:rsid w:val="00971AE8"/>
    <w:rsid w:val="0099046A"/>
    <w:rsid w:val="00AB4D21"/>
    <w:rsid w:val="00B706A2"/>
    <w:rsid w:val="00BA3CEE"/>
    <w:rsid w:val="00C35346"/>
    <w:rsid w:val="00C41022"/>
    <w:rsid w:val="00C757DB"/>
    <w:rsid w:val="00C95881"/>
    <w:rsid w:val="00CD6E28"/>
    <w:rsid w:val="00D50FFE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2016-06-15T06:33:00Z</dcterms:created>
  <dcterms:modified xsi:type="dcterms:W3CDTF">2016-06-15T06:33:00Z</dcterms:modified>
</cp:coreProperties>
</file>