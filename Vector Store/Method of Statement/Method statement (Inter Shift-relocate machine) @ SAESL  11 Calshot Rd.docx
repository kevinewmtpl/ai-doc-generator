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85A93" w:rsidRDefault="00585A93">
      <w:pPr>
        <w:rPr>
          <w:sz w:val="24"/>
        </w:rPr>
      </w:pPr>
    </w:p>
    <w:p w:rsidR="00FC7A38" w:rsidRDefault="00585A93">
      <w:pPr>
        <w:rPr>
          <w:sz w:val="24"/>
          <w:lang w:eastAsia="zh-CN"/>
        </w:rPr>
      </w:pPr>
      <w:r>
        <w:rPr>
          <w:sz w:val="24"/>
        </w:rPr>
        <w:t>Date: 26</w:t>
      </w:r>
      <w:r w:rsidRPr="00585A93">
        <w:rPr>
          <w:sz w:val="24"/>
          <w:vertAlign w:val="superscript"/>
        </w:rPr>
        <w:t>th</w:t>
      </w:r>
      <w:r>
        <w:rPr>
          <w:sz w:val="24"/>
        </w:rPr>
        <w:t xml:space="preserve"> July </w:t>
      </w:r>
      <w:r w:rsidR="006306A8">
        <w:rPr>
          <w:sz w:val="24"/>
        </w:rPr>
        <w:t>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585A93">
        <w:rPr>
          <w:bCs/>
          <w:sz w:val="24"/>
          <w:szCs w:val="24"/>
          <w:lang w:eastAsia="zh-CN"/>
        </w:rPr>
        <w:t>e 3</w:t>
      </w:r>
      <w:r w:rsidR="006306A8">
        <w:rPr>
          <w:bCs/>
          <w:sz w:val="24"/>
          <w:szCs w:val="24"/>
          <w:lang w:eastAsia="zh-CN"/>
        </w:rPr>
        <w:t xml:space="preserve"> units </w:t>
      </w:r>
      <w:r w:rsidR="00E67122">
        <w:rPr>
          <w:bCs/>
          <w:sz w:val="24"/>
          <w:szCs w:val="24"/>
          <w:lang w:eastAsia="zh-CN"/>
        </w:rPr>
        <w:t>machine</w:t>
      </w:r>
      <w:r w:rsidR="00585A93">
        <w:rPr>
          <w:bCs/>
          <w:sz w:val="24"/>
          <w:szCs w:val="24"/>
          <w:lang w:eastAsia="zh-CN"/>
        </w:rPr>
        <w:t xml:space="preserve">s </w:t>
      </w:r>
      <w:r w:rsidR="00AC0BE4">
        <w:rPr>
          <w:bCs/>
          <w:sz w:val="24"/>
          <w:szCs w:val="24"/>
          <w:lang w:eastAsia="zh-CN"/>
        </w:rPr>
        <w:t xml:space="preserve">within factory premise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306A8" w:rsidRDefault="000575A8" w:rsidP="00585A9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585A93">
        <w:rPr>
          <w:sz w:val="24"/>
          <w:szCs w:val="24"/>
          <w:lang w:eastAsia="zh-CN"/>
        </w:rPr>
        <w:t>MPI Machine (Wt: 1.5ton)</w:t>
      </w:r>
    </w:p>
    <w:p w:rsidR="00585A93" w:rsidRDefault="00585A93" w:rsidP="00585A9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MPI Machine (Wt: 2ton)</w:t>
      </w:r>
    </w:p>
    <w:p w:rsidR="00585A93" w:rsidRDefault="00585A93" w:rsidP="00585A9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Magnaflux Machine (Wt: 200kgs)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3C5AA3" w:rsidRPr="00E67122" w:rsidRDefault="00585A93">
      <w:pPr>
        <w:rPr>
          <w:sz w:val="24"/>
          <w:lang w:eastAsia="zh-CN"/>
        </w:rPr>
      </w:pPr>
      <w:r>
        <w:rPr>
          <w:sz w:val="24"/>
          <w:lang w:eastAsia="zh-CN"/>
        </w:rPr>
        <w:t>29/07</w:t>
      </w:r>
      <w:r w:rsidR="006306A8">
        <w:rPr>
          <w:sz w:val="24"/>
          <w:lang w:eastAsia="zh-CN"/>
        </w:rPr>
        <w:t>/24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AC0BE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D5478" w:rsidRDefault="00AC0BE4" w:rsidP="00AC0BE4">
      <w:pPr>
        <w:pStyle w:val="Heading4"/>
      </w:pPr>
      <w:r>
        <w:t>11 Calshot Rd</w:t>
      </w:r>
    </w:p>
    <w:p w:rsidR="00FC7A38" w:rsidRPr="0026103A" w:rsidRDefault="00585A93">
      <w:pPr>
        <w:rPr>
          <w:color w:val="000000"/>
          <w:sz w:val="24"/>
          <w:szCs w:val="24"/>
          <w:shd w:val="clear" w:color="auto" w:fill="FFFFFF"/>
        </w:rPr>
      </w:pPr>
      <w:r w:rsidRPr="0026103A">
        <w:rPr>
          <w:color w:val="000000"/>
          <w:sz w:val="24"/>
          <w:szCs w:val="24"/>
          <w:shd w:val="clear" w:color="auto" w:fill="FFFFFF"/>
        </w:rPr>
        <w:t>Singapore Aero Engine Services Pte Ltd (SAESL)</w:t>
      </w:r>
    </w:p>
    <w:p w:rsidR="00585A93" w:rsidRDefault="00585A93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2859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E24E3C" w:rsidRDefault="002859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3C5AA3" w:rsidRDefault="00E24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</w:t>
      </w:r>
      <w:r w:rsidR="00753EC4">
        <w:rPr>
          <w:sz w:val="24"/>
          <w:lang w:eastAsia="zh-CN"/>
        </w:rPr>
        <w:t xml:space="preserve">tal sheet (to lay out for </w:t>
      </w:r>
      <w:r w:rsidR="00AC0BE4">
        <w:rPr>
          <w:sz w:val="24"/>
          <w:lang w:eastAsia="zh-CN"/>
        </w:rPr>
        <w:t xml:space="preserve">epoxy </w:t>
      </w:r>
      <w:r>
        <w:rPr>
          <w:sz w:val="24"/>
          <w:lang w:eastAsia="zh-CN"/>
        </w:rPr>
        <w:t xml:space="preserve">floor protection) </w:t>
      </w:r>
      <w:r w:rsidR="003C5AA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E24E3C" w:rsidRDefault="00E24E3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85A93" w:rsidRDefault="00585A93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85A93" w:rsidRDefault="00585A93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85A93" w:rsidRDefault="00585A93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85A93" w:rsidRDefault="00585A93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85A93" w:rsidRDefault="00585A93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85A93" w:rsidRDefault="00585A93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585A93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</w:t>
      </w:r>
    </w:p>
    <w:p w:rsidR="000575A8" w:rsidRDefault="00DE52F9" w:rsidP="001D247D">
      <w:r>
        <w:t xml:space="preserve">                                       </w:t>
      </w:r>
      <w:r w:rsidR="00A72C6E">
        <w:t xml:space="preserve">              </w:t>
      </w:r>
      <w:r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285944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3B41E3">
        <w:rPr>
          <w:b w:val="0"/>
          <w:sz w:val="24"/>
          <w:u w:val="none"/>
          <w:lang w:eastAsia="zh-CN"/>
        </w:rPr>
        <w:t xml:space="preserve"> up machine</w:t>
      </w:r>
      <w:r>
        <w:rPr>
          <w:b w:val="0"/>
          <w:sz w:val="24"/>
          <w:u w:val="none"/>
          <w:lang w:eastAsia="zh-CN"/>
        </w:rPr>
        <w:t xml:space="preserve"> to 3</w:t>
      </w:r>
      <w:r w:rsidR="00522ABE">
        <w:rPr>
          <w:b w:val="0"/>
          <w:sz w:val="24"/>
          <w:u w:val="none"/>
          <w:lang w:eastAsia="zh-CN"/>
        </w:rPr>
        <w:t>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285944">
        <w:rPr>
          <w:b w:val="0"/>
          <w:sz w:val="24"/>
          <w:u w:val="none"/>
          <w:lang w:eastAsia="zh-CN"/>
        </w:rPr>
        <w:t>pallet truck</w:t>
      </w:r>
      <w:r w:rsidR="003B41E3">
        <w:rPr>
          <w:b w:val="0"/>
          <w:sz w:val="24"/>
          <w:u w:val="none"/>
          <w:lang w:eastAsia="zh-CN"/>
        </w:rPr>
        <w:t xml:space="preserve">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AC0BE4">
        <w:rPr>
          <w:b w:val="0"/>
          <w:sz w:val="24"/>
          <w:u w:val="none"/>
          <w:lang w:eastAsia="zh-CN"/>
        </w:rPr>
        <w:t xml:space="preserve">out machine from existing location </w:t>
      </w:r>
    </w:p>
    <w:p w:rsidR="001133F8" w:rsidRDefault="00585A9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Transfer machine to</w:t>
      </w:r>
      <w:r w:rsidR="00AC0BE4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designated location </w:t>
      </w:r>
      <w:bookmarkStart w:id="0" w:name="_GoBack"/>
      <w:bookmarkEnd w:id="0"/>
      <w:r w:rsidR="00ED5478">
        <w:rPr>
          <w:b w:val="0"/>
          <w:sz w:val="24"/>
          <w:u w:val="none"/>
          <w:lang w:eastAsia="zh-CN"/>
        </w:rPr>
        <w:t>within factory</w:t>
      </w:r>
    </w:p>
    <w:p w:rsidR="00297DF5" w:rsidRDefault="001133F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153686">
        <w:rPr>
          <w:b w:val="0"/>
          <w:sz w:val="24"/>
          <w:u w:val="none"/>
          <w:lang w:eastAsia="zh-CN"/>
        </w:rPr>
        <w:t>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to</w:t>
      </w:r>
      <w:r w:rsidR="00354427">
        <w:rPr>
          <w:b w:val="0"/>
          <w:sz w:val="24"/>
          <w:u w:val="none"/>
          <w:lang w:eastAsia="zh-CN"/>
        </w:rPr>
        <w:t xml:space="preserve"> the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2A2A7C" w:rsidRDefault="0028594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pallet truck and insert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</w:t>
      </w:r>
      <w:r w:rsidR="00285944">
        <w:rPr>
          <w:b w:val="0"/>
          <w:sz w:val="24"/>
          <w:u w:val="none"/>
          <w:lang w:eastAsia="zh-CN"/>
        </w:rPr>
        <w:t xml:space="preserve">clean up and </w:t>
      </w:r>
      <w:r>
        <w:rPr>
          <w:b w:val="0"/>
          <w:sz w:val="24"/>
          <w:u w:val="none"/>
          <w:lang w:eastAsia="zh-CN"/>
        </w:rPr>
        <w:t xml:space="preserve">clear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  <w:r w:rsidR="00E24E3C">
        <w:rPr>
          <w:b w:val="0"/>
          <w:sz w:val="24"/>
          <w:u w:val="none"/>
        </w:rPr>
        <w:t xml:space="preserve">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  <w:r w:rsidR="00D96051">
        <w:rPr>
          <w:b w:val="0"/>
          <w:sz w:val="24"/>
          <w:u w:val="none"/>
        </w:rPr>
        <w:t xml:space="preserve">    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103A" w:rsidRDefault="0026103A">
      <w:r>
        <w:separator/>
      </w:r>
    </w:p>
  </w:endnote>
  <w:endnote w:type="continuationSeparator" w:id="0">
    <w:p w:rsidR="0026103A" w:rsidRDefault="00261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85A9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103A" w:rsidRDefault="0026103A">
      <w:r>
        <w:separator/>
      </w:r>
    </w:p>
  </w:footnote>
  <w:footnote w:type="continuationSeparator" w:id="0">
    <w:p w:rsidR="0026103A" w:rsidRDefault="002610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26103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26103A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5A8"/>
    <w:rsid w:val="00057750"/>
    <w:rsid w:val="00080944"/>
    <w:rsid w:val="000A6C84"/>
    <w:rsid w:val="0010115A"/>
    <w:rsid w:val="001119C3"/>
    <w:rsid w:val="001133F8"/>
    <w:rsid w:val="0012420B"/>
    <w:rsid w:val="00153686"/>
    <w:rsid w:val="00165B25"/>
    <w:rsid w:val="001C737A"/>
    <w:rsid w:val="001D247D"/>
    <w:rsid w:val="001D5981"/>
    <w:rsid w:val="001F45D6"/>
    <w:rsid w:val="00211B45"/>
    <w:rsid w:val="00214990"/>
    <w:rsid w:val="002151CF"/>
    <w:rsid w:val="002231AD"/>
    <w:rsid w:val="0026103A"/>
    <w:rsid w:val="00274BCE"/>
    <w:rsid w:val="00285944"/>
    <w:rsid w:val="002878D6"/>
    <w:rsid w:val="00297DF5"/>
    <w:rsid w:val="002A2A7C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B41E3"/>
    <w:rsid w:val="003C5AA3"/>
    <w:rsid w:val="003F0FCC"/>
    <w:rsid w:val="00405E45"/>
    <w:rsid w:val="00461D82"/>
    <w:rsid w:val="00483CC1"/>
    <w:rsid w:val="00495410"/>
    <w:rsid w:val="004B3297"/>
    <w:rsid w:val="004C275C"/>
    <w:rsid w:val="00517FB1"/>
    <w:rsid w:val="00520A90"/>
    <w:rsid w:val="00522ABE"/>
    <w:rsid w:val="00525462"/>
    <w:rsid w:val="00530F7B"/>
    <w:rsid w:val="00584287"/>
    <w:rsid w:val="00585A93"/>
    <w:rsid w:val="00590AFA"/>
    <w:rsid w:val="005A57DC"/>
    <w:rsid w:val="005B0289"/>
    <w:rsid w:val="005C1EB6"/>
    <w:rsid w:val="005E3EC3"/>
    <w:rsid w:val="006306A8"/>
    <w:rsid w:val="006476FC"/>
    <w:rsid w:val="006919D2"/>
    <w:rsid w:val="006A3AAD"/>
    <w:rsid w:val="006B0D6D"/>
    <w:rsid w:val="006C4A9A"/>
    <w:rsid w:val="006D2D90"/>
    <w:rsid w:val="00716D20"/>
    <w:rsid w:val="00753EC4"/>
    <w:rsid w:val="00781B51"/>
    <w:rsid w:val="007B15D6"/>
    <w:rsid w:val="007C196D"/>
    <w:rsid w:val="007C6CB0"/>
    <w:rsid w:val="007E6F9D"/>
    <w:rsid w:val="00810102"/>
    <w:rsid w:val="008248D1"/>
    <w:rsid w:val="00846465"/>
    <w:rsid w:val="0088048D"/>
    <w:rsid w:val="00905071"/>
    <w:rsid w:val="00907BC2"/>
    <w:rsid w:val="00940648"/>
    <w:rsid w:val="009438BA"/>
    <w:rsid w:val="00954C4C"/>
    <w:rsid w:val="009D72AB"/>
    <w:rsid w:val="009E3005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C0BE4"/>
    <w:rsid w:val="00AE4B06"/>
    <w:rsid w:val="00B014B7"/>
    <w:rsid w:val="00B21735"/>
    <w:rsid w:val="00B440C5"/>
    <w:rsid w:val="00BC1442"/>
    <w:rsid w:val="00BE02E0"/>
    <w:rsid w:val="00BE666D"/>
    <w:rsid w:val="00BF15DF"/>
    <w:rsid w:val="00BF5C83"/>
    <w:rsid w:val="00C04F9C"/>
    <w:rsid w:val="00CD561C"/>
    <w:rsid w:val="00CE270B"/>
    <w:rsid w:val="00CE5D81"/>
    <w:rsid w:val="00D44A04"/>
    <w:rsid w:val="00D567A9"/>
    <w:rsid w:val="00D70205"/>
    <w:rsid w:val="00D96051"/>
    <w:rsid w:val="00DE1510"/>
    <w:rsid w:val="00DE52F9"/>
    <w:rsid w:val="00DE75B9"/>
    <w:rsid w:val="00E24E3C"/>
    <w:rsid w:val="00E63A13"/>
    <w:rsid w:val="00E67122"/>
    <w:rsid w:val="00E700FC"/>
    <w:rsid w:val="00ED5478"/>
    <w:rsid w:val="00EE7CA0"/>
    <w:rsid w:val="00F0771A"/>
    <w:rsid w:val="00F132A8"/>
    <w:rsid w:val="00F224B9"/>
    <w:rsid w:val="00F4113C"/>
    <w:rsid w:val="00FA391F"/>
    <w:rsid w:val="00FB5994"/>
    <w:rsid w:val="00FC7A38"/>
    <w:rsid w:val="00FD2737"/>
    <w:rsid w:val="00FE1338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8700A-C028-4774-A2AD-CC9344D40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1547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2024-03-27T05:01:00Z</cp:lastPrinted>
  <dcterms:created xsi:type="dcterms:W3CDTF">2024-07-26T03:30:00Z</dcterms:created>
  <dcterms:modified xsi:type="dcterms:W3CDTF">2024-07-26T03:30:00Z</dcterms:modified>
</cp:coreProperties>
</file>