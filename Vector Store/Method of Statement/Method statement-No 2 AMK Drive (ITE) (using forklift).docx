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DB2B8B">
      <w:pPr>
        <w:rPr>
          <w:sz w:val="24"/>
          <w:lang w:eastAsia="zh-CN"/>
        </w:rPr>
      </w:pPr>
      <w:r>
        <w:rPr>
          <w:sz w:val="24"/>
        </w:rPr>
        <w:t>Date: 20</w:t>
      </w:r>
      <w:r w:rsidR="0091053E" w:rsidRPr="0091053E">
        <w:rPr>
          <w:sz w:val="24"/>
          <w:vertAlign w:val="superscript"/>
        </w:rPr>
        <w:t>th</w:t>
      </w:r>
      <w:r w:rsidR="0091053E">
        <w:rPr>
          <w:sz w:val="24"/>
        </w:rPr>
        <w:t xml:space="preserve"> June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1053E">
        <w:rPr>
          <w:sz w:val="24"/>
          <w:lang w:eastAsia="zh-CN"/>
        </w:rPr>
        <w:t>shift out 1 unit machine from</w:t>
      </w:r>
      <w:r w:rsidR="00C15DBC">
        <w:rPr>
          <w:sz w:val="24"/>
          <w:lang w:eastAsia="zh-CN"/>
        </w:rPr>
        <w:t xml:space="preserve"> workshop to loading bay, using forklift to fork up machine and load onto low loader, secured machine and deliver to other location</w:t>
      </w:r>
      <w:bookmarkStart w:id="0" w:name="_GoBack"/>
      <w:bookmarkEnd w:id="0"/>
      <w:r w:rsidR="00C15DBC">
        <w:rPr>
          <w:sz w:val="24"/>
          <w:lang w:eastAsia="zh-CN"/>
        </w:rPr>
        <w:t xml:space="preserve"> </w:t>
      </w:r>
      <w:r w:rsidR="0091053E">
        <w:rPr>
          <w:sz w:val="24"/>
          <w:lang w:eastAsia="zh-CN"/>
        </w:rPr>
        <w:t xml:space="preserve"> 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Default="0091053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Germany ‘GROB’ 5 Axis Universal Machining Center</w:t>
      </w:r>
    </w:p>
    <w:p w:rsidR="0091053E" w:rsidRDefault="0091053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580 x </w:t>
      </w:r>
      <w:r w:rsidR="00075A55">
        <w:rPr>
          <w:sz w:val="24"/>
          <w:szCs w:val="24"/>
          <w:lang w:eastAsia="zh-CN"/>
        </w:rPr>
        <w:t>302 360 cm</w:t>
      </w:r>
    </w:p>
    <w:p w:rsidR="00075A55" w:rsidRPr="0091053E" w:rsidRDefault="00075A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13, 500 kgs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C15D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25/06/2019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 xml:space="preserve">09:45 </w:t>
      </w:r>
      <w:r w:rsidR="00A6453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15DBC" w:rsidP="00707B09">
      <w:pPr>
        <w:pStyle w:val="Heading4"/>
      </w:pPr>
      <w:r>
        <w:t>No 2 A.M.K Drive, Engineering Block G-G201</w:t>
      </w:r>
    </w:p>
    <w:p w:rsidR="00707B09" w:rsidRPr="00707B09" w:rsidRDefault="00C15DB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ITE College Central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C15DBC" w:rsidRDefault="00C15D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 ton forklift</w:t>
      </w:r>
    </w:p>
    <w:p w:rsidR="00574908" w:rsidRDefault="005E1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087EB6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protection)</w:t>
      </w:r>
    </w:p>
    <w:p w:rsidR="009A664B" w:rsidRDefault="009A66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 loader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574908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5E1BC5" w:rsidRDefault="005E1BC5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DB2B8B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075A55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205704" w:rsidRDefault="0081336E" w:rsidP="00075A5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 w:rsidR="00C15DBC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</w:t>
      </w:r>
      <w:r w:rsidR="00075A55">
        <w:rPr>
          <w:sz w:val="24"/>
          <w:lang w:eastAsia="zh-CN"/>
        </w:rPr>
        <w:t xml:space="preserve">                            </w:t>
      </w:r>
    </w:p>
    <w:p w:rsidR="00075A55" w:rsidRPr="00075A55" w:rsidRDefault="00075A55" w:rsidP="00075A5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will be involved in this operation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74908" w:rsidRDefault="0081336E" w:rsidP="005749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5E1BC5" w:rsidRDefault="00075A55" w:rsidP="00075A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4” high</w:t>
      </w:r>
    </w:p>
    <w:p w:rsidR="00075A55" w:rsidRDefault="00075A55" w:rsidP="00075A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75A55" w:rsidRPr="00075A55" w:rsidRDefault="00075A55" w:rsidP="00075A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</w:t>
      </w:r>
      <w:r w:rsidR="00C15DBC">
        <w:rPr>
          <w:sz w:val="24"/>
          <w:lang w:eastAsia="zh-CN"/>
        </w:rPr>
        <w:t xml:space="preserve"> workshop to loading bay </w:t>
      </w:r>
      <w:r>
        <w:rPr>
          <w:sz w:val="24"/>
          <w:lang w:eastAsia="zh-CN"/>
        </w:rPr>
        <w:t xml:space="preserve"> </w:t>
      </w:r>
    </w:p>
    <w:p w:rsidR="005E1BC5" w:rsidRDefault="00C15DBC" w:rsidP="00C15D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up machine</w:t>
      </w:r>
    </w:p>
    <w:p w:rsidR="00C15DBC" w:rsidRDefault="00DB2B8B" w:rsidP="00C15D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C15DBC">
        <w:rPr>
          <w:sz w:val="24"/>
          <w:lang w:eastAsia="zh-CN"/>
        </w:rPr>
        <w:t>oad machine onto low loader chassis</w:t>
      </w:r>
    </w:p>
    <w:p w:rsidR="00C15DBC" w:rsidRPr="00C15DBC" w:rsidRDefault="00C15DBC" w:rsidP="00C15D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premise</w:t>
      </w:r>
      <w:r w:rsidR="00DB2B8B">
        <w:rPr>
          <w:sz w:val="24"/>
          <w:lang w:eastAsia="zh-CN"/>
        </w:rPr>
        <w:t xml:space="preserve"> and deliver to another location </w:t>
      </w:r>
    </w:p>
    <w:p w:rsidR="00341A6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341A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CF1999" w:rsidRPr="00A820F7" w:rsidRDefault="0081336E" w:rsidP="00A82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7DCD" w:rsidRDefault="00247DCD">
      <w:r>
        <w:separator/>
      </w:r>
    </w:p>
  </w:endnote>
  <w:endnote w:type="continuationSeparator" w:id="0">
    <w:p w:rsidR="00247DCD" w:rsidRDefault="00247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A664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A664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7DCD" w:rsidRDefault="00247DCD">
      <w:r>
        <w:separator/>
      </w:r>
    </w:p>
  </w:footnote>
  <w:footnote w:type="continuationSeparator" w:id="0">
    <w:p w:rsidR="00247DCD" w:rsidRDefault="00247D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47DC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47DC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5A55"/>
    <w:rsid w:val="000801A2"/>
    <w:rsid w:val="00087EB6"/>
    <w:rsid w:val="000C457E"/>
    <w:rsid w:val="000D1431"/>
    <w:rsid w:val="00186976"/>
    <w:rsid w:val="0019663F"/>
    <w:rsid w:val="001E6F13"/>
    <w:rsid w:val="00205704"/>
    <w:rsid w:val="00247DCD"/>
    <w:rsid w:val="00273D8A"/>
    <w:rsid w:val="00341A66"/>
    <w:rsid w:val="00401D73"/>
    <w:rsid w:val="004077DF"/>
    <w:rsid w:val="004135BC"/>
    <w:rsid w:val="004D4AD6"/>
    <w:rsid w:val="005307D7"/>
    <w:rsid w:val="00574908"/>
    <w:rsid w:val="005E1BC5"/>
    <w:rsid w:val="005F551E"/>
    <w:rsid w:val="005F6FB3"/>
    <w:rsid w:val="006304BE"/>
    <w:rsid w:val="00684C71"/>
    <w:rsid w:val="006B6525"/>
    <w:rsid w:val="00707B09"/>
    <w:rsid w:val="00752A9A"/>
    <w:rsid w:val="00781341"/>
    <w:rsid w:val="007E7225"/>
    <w:rsid w:val="0081336E"/>
    <w:rsid w:val="008E2849"/>
    <w:rsid w:val="008F1C49"/>
    <w:rsid w:val="0091053E"/>
    <w:rsid w:val="0093630F"/>
    <w:rsid w:val="009A664B"/>
    <w:rsid w:val="009B5798"/>
    <w:rsid w:val="00A240E9"/>
    <w:rsid w:val="00A2607D"/>
    <w:rsid w:val="00A32709"/>
    <w:rsid w:val="00A340E4"/>
    <w:rsid w:val="00A64537"/>
    <w:rsid w:val="00A820F7"/>
    <w:rsid w:val="00B45C00"/>
    <w:rsid w:val="00B64100"/>
    <w:rsid w:val="00B67319"/>
    <w:rsid w:val="00C15DBC"/>
    <w:rsid w:val="00C37171"/>
    <w:rsid w:val="00C50BB1"/>
    <w:rsid w:val="00C9531B"/>
    <w:rsid w:val="00CD1256"/>
    <w:rsid w:val="00CF1999"/>
    <w:rsid w:val="00DB2B8B"/>
    <w:rsid w:val="00E80CF6"/>
    <w:rsid w:val="00E9120A"/>
    <w:rsid w:val="00EE7375"/>
    <w:rsid w:val="00F13A50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2101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2019-06-20T06:02:00Z</cp:lastPrinted>
  <dcterms:created xsi:type="dcterms:W3CDTF">2019-06-19T06:39:00Z</dcterms:created>
  <dcterms:modified xsi:type="dcterms:W3CDTF">2019-06-20T06:02:00Z</dcterms:modified>
</cp:coreProperties>
</file>