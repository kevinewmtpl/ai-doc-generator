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93C71">
      <w:pPr>
        <w:rPr>
          <w:sz w:val="24"/>
          <w:lang w:eastAsia="zh-CN"/>
        </w:rPr>
      </w:pPr>
      <w:r>
        <w:rPr>
          <w:sz w:val="24"/>
        </w:rPr>
        <w:t>Date: 14</w:t>
      </w:r>
      <w:r w:rsidRPr="00F93C71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80CF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93C71">
        <w:rPr>
          <w:sz w:val="24"/>
          <w:lang w:eastAsia="zh-CN"/>
        </w:rPr>
        <w:t>2 unit machine from 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>, uncrate, s</w:t>
      </w:r>
      <w:r w:rsidR="00F93C71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  <w:r w:rsidR="00707B09">
        <w:rPr>
          <w:sz w:val="24"/>
          <w:lang w:eastAsia="zh-CN"/>
        </w:rPr>
        <w:t>at ground level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F93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Dual Drive Press Brake BH13530 &amp; BH8525</w:t>
      </w:r>
    </w:p>
    <w:p w:rsidR="00F81349" w:rsidRDefault="00F93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450 x 228 x 340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9, 770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Pr="00F81349" w:rsidRDefault="00F93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410 x 210 x 321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7, 380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9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14/12</w:t>
      </w:r>
      <w:r w:rsidR="00E80CF6">
        <w:rPr>
          <w:sz w:val="24"/>
          <w:lang w:eastAsia="zh-CN"/>
        </w:rPr>
        <w:t>/2017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93C71" w:rsidP="00707B09">
      <w:pPr>
        <w:pStyle w:val="Heading4"/>
      </w:pPr>
      <w:r>
        <w:t xml:space="preserve">No 18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F93C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F9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9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F9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93C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781341" w:rsidRDefault="00F93C71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crate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F93C71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F13" w:rsidRDefault="001E6F13">
      <w:r>
        <w:separator/>
      </w:r>
    </w:p>
  </w:endnote>
  <w:endnote w:type="continuationSeparator" w:id="0">
    <w:p w:rsidR="001E6F13" w:rsidRDefault="001E6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3C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3C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F13" w:rsidRDefault="001E6F13">
      <w:r>
        <w:separator/>
      </w:r>
    </w:p>
  </w:footnote>
  <w:footnote w:type="continuationSeparator" w:id="0">
    <w:p w:rsidR="001E6F13" w:rsidRDefault="001E6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93C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93C7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1E6F13"/>
    <w:rsid w:val="00205704"/>
    <w:rsid w:val="00273D8A"/>
    <w:rsid w:val="00401D73"/>
    <w:rsid w:val="004135BC"/>
    <w:rsid w:val="005F551E"/>
    <w:rsid w:val="005F6FB3"/>
    <w:rsid w:val="006304BE"/>
    <w:rsid w:val="00684C71"/>
    <w:rsid w:val="006B6525"/>
    <w:rsid w:val="00707B09"/>
    <w:rsid w:val="00781341"/>
    <w:rsid w:val="007E7225"/>
    <w:rsid w:val="0081336E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C37171"/>
    <w:rsid w:val="00CF1999"/>
    <w:rsid w:val="00E80CF6"/>
    <w:rsid w:val="00E9120A"/>
    <w:rsid w:val="00EE7375"/>
    <w:rsid w:val="00F81349"/>
    <w:rsid w:val="00F9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327</Words>
  <Characters>2161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2017-07-04T02:34:00Z</cp:lastPrinted>
  <dcterms:created xsi:type="dcterms:W3CDTF">2017-12-14T00:46:00Z</dcterms:created>
  <dcterms:modified xsi:type="dcterms:W3CDTF">2017-12-14T00:46:00Z</dcterms:modified>
</cp:coreProperties>
</file>