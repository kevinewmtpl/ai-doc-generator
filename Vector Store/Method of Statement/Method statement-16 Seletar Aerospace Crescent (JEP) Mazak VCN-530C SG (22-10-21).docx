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FF" w:rsidRDefault="003417FF">
      <w:pPr>
        <w:rPr>
          <w:sz w:val="24"/>
        </w:rPr>
      </w:pPr>
    </w:p>
    <w:p w:rsidR="00684C71" w:rsidRDefault="003417FF">
      <w:pPr>
        <w:rPr>
          <w:sz w:val="24"/>
          <w:lang w:eastAsia="zh-CN"/>
        </w:rPr>
      </w:pPr>
      <w:r>
        <w:rPr>
          <w:sz w:val="24"/>
        </w:rPr>
        <w:t>Date: 19</w:t>
      </w:r>
      <w:r w:rsidRPr="003417FF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77B4A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bookmarkStart w:id="0" w:name="_GoBack"/>
      <w:bookmarkEnd w:id="0"/>
      <w:r w:rsidR="000D5E23">
        <w:rPr>
          <w:sz w:val="24"/>
          <w:lang w:eastAsia="zh-CN"/>
        </w:rPr>
        <w:t xml:space="preserve">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A91C3C">
        <w:rPr>
          <w:sz w:val="24"/>
          <w:lang w:eastAsia="zh-CN"/>
        </w:rPr>
        <w:t>low bed</w:t>
      </w:r>
      <w:r w:rsidR="00CB0419">
        <w:rPr>
          <w:sz w:val="24"/>
          <w:lang w:eastAsia="zh-CN"/>
        </w:rPr>
        <w:t>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724F4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577B4A">
        <w:rPr>
          <w:b/>
          <w:sz w:val="24"/>
          <w:szCs w:val="24"/>
          <w:lang w:eastAsia="zh-CN"/>
        </w:rPr>
        <w:t xml:space="preserve"> unit Mazak VCN-530C</w:t>
      </w:r>
      <w:r w:rsidR="00B608D7">
        <w:rPr>
          <w:b/>
          <w:sz w:val="24"/>
          <w:szCs w:val="24"/>
          <w:lang w:eastAsia="zh-CN"/>
        </w:rPr>
        <w:t xml:space="preserve"> </w:t>
      </w:r>
    </w:p>
    <w:p w:rsidR="003417FF" w:rsidRDefault="00577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319 x 308 x 304</w:t>
      </w:r>
      <w:r w:rsidR="002F5AEE">
        <w:rPr>
          <w:sz w:val="24"/>
          <w:szCs w:val="24"/>
          <w:lang w:eastAsia="zh-CN"/>
        </w:rPr>
        <w:t xml:space="preserve"> cm</w:t>
      </w:r>
      <w:r w:rsidR="003417FF">
        <w:rPr>
          <w:sz w:val="24"/>
          <w:szCs w:val="24"/>
          <w:lang w:eastAsia="zh-CN"/>
        </w:rPr>
        <w:t xml:space="preserve"> </w:t>
      </w:r>
    </w:p>
    <w:p w:rsidR="008E20C6" w:rsidRPr="003417FF" w:rsidRDefault="00577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890</w:t>
      </w:r>
      <w:r w:rsidR="00B608D7">
        <w:rPr>
          <w:sz w:val="24"/>
          <w:szCs w:val="24"/>
          <w:lang w:eastAsia="zh-CN"/>
        </w:rPr>
        <w:t xml:space="preserve"> kgs</w:t>
      </w:r>
    </w:p>
    <w:p w:rsidR="0032475E" w:rsidRDefault="0032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341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22/10/</w:t>
      </w:r>
      <w:r w:rsidR="00577B4A">
        <w:rPr>
          <w:sz w:val="24"/>
          <w:lang w:eastAsia="zh-CN"/>
        </w:rPr>
        <w:t>21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341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11:3</w:t>
      </w:r>
      <w:r w:rsidR="00577B4A">
        <w:rPr>
          <w:sz w:val="24"/>
          <w:szCs w:val="24"/>
          <w:lang w:eastAsia="zh-CN"/>
        </w:rPr>
        <w:t xml:space="preserve">0 pm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91C3C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14763" w:rsidRDefault="00A91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32475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7FF" w:rsidRDefault="003417FF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Pr="008E20C6" w:rsidRDefault="00A91C3C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bed</w:t>
      </w:r>
      <w:r w:rsidR="0032475E">
        <w:rPr>
          <w:sz w:val="24"/>
          <w:lang w:eastAsia="zh-CN"/>
        </w:rPr>
        <w:t xml:space="preserve">/lorry </w:t>
      </w:r>
      <w:r w:rsidR="00577B4A">
        <w:rPr>
          <w:sz w:val="24"/>
          <w:lang w:eastAsia="zh-CN"/>
        </w:rPr>
        <w:t>chassis</w:t>
      </w:r>
    </w:p>
    <w:p w:rsidR="007C4166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bay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ABE" w:rsidRDefault="003F4ABE">
      <w:r>
        <w:separator/>
      </w:r>
    </w:p>
  </w:endnote>
  <w:endnote w:type="continuationSeparator" w:id="0">
    <w:p w:rsidR="003F4ABE" w:rsidRDefault="003F4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17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17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ABE" w:rsidRDefault="003F4ABE">
      <w:r>
        <w:separator/>
      </w:r>
    </w:p>
  </w:footnote>
  <w:footnote w:type="continuationSeparator" w:id="0">
    <w:p w:rsidR="003F4ABE" w:rsidRDefault="003F4A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F4A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F4AB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2475E"/>
    <w:rsid w:val="003417FF"/>
    <w:rsid w:val="00347B0A"/>
    <w:rsid w:val="003522C8"/>
    <w:rsid w:val="00352C91"/>
    <w:rsid w:val="003F4ABE"/>
    <w:rsid w:val="004135BC"/>
    <w:rsid w:val="0042395B"/>
    <w:rsid w:val="00455E18"/>
    <w:rsid w:val="0047011D"/>
    <w:rsid w:val="00473D73"/>
    <w:rsid w:val="004D4712"/>
    <w:rsid w:val="0052004B"/>
    <w:rsid w:val="00531310"/>
    <w:rsid w:val="00577B4A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24F44"/>
    <w:rsid w:val="00732428"/>
    <w:rsid w:val="007C4166"/>
    <w:rsid w:val="007D0F1C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B83978"/>
    <w:rsid w:val="00BA6835"/>
    <w:rsid w:val="00C4609B"/>
    <w:rsid w:val="00C56570"/>
    <w:rsid w:val="00CB0419"/>
    <w:rsid w:val="00D26C25"/>
    <w:rsid w:val="00D322A1"/>
    <w:rsid w:val="00D64822"/>
    <w:rsid w:val="00E22F5B"/>
    <w:rsid w:val="00E53B31"/>
    <w:rsid w:val="00E615DC"/>
    <w:rsid w:val="00E9120A"/>
    <w:rsid w:val="00EC087A"/>
    <w:rsid w:val="00EF0E77"/>
    <w:rsid w:val="00F47E51"/>
    <w:rsid w:val="00F71F37"/>
    <w:rsid w:val="00F75615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63758-A182-4517-8D7C-72E071BB5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2021-09-28T03:15:00Z</cp:lastPrinted>
  <dcterms:created xsi:type="dcterms:W3CDTF">2021-10-19T02:33:00Z</dcterms:created>
  <dcterms:modified xsi:type="dcterms:W3CDTF">2021-10-19T02:33:00Z</dcterms:modified>
</cp:coreProperties>
</file>