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D3E53">
      <w:pPr>
        <w:rPr>
          <w:sz w:val="24"/>
        </w:rPr>
      </w:pPr>
      <w:r>
        <w:rPr>
          <w:sz w:val="24"/>
        </w:rPr>
        <w:t>Date: 02</w:t>
      </w:r>
      <w:r w:rsidRPr="00ED3E53">
        <w:rPr>
          <w:sz w:val="24"/>
          <w:vertAlign w:val="superscript"/>
        </w:rPr>
        <w:t>nd</w:t>
      </w:r>
      <w:r w:rsidR="00E805E0">
        <w:rPr>
          <w:sz w:val="24"/>
        </w:rPr>
        <w:t xml:space="preserve"> Apr</w:t>
      </w:r>
      <w:r w:rsidR="00616A08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616A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1 case from lab to loading area, uncrate, </w:t>
      </w:r>
      <w:r>
        <w:rPr>
          <w:sz w:val="24"/>
          <w:lang w:eastAsia="zh-CN"/>
        </w:rPr>
        <w:t xml:space="preserve">fork and detach from base, transfer and load onto new wooden base, </w:t>
      </w:r>
      <w:r w:rsidR="00105F3E">
        <w:rPr>
          <w:sz w:val="24"/>
          <w:lang w:eastAsia="zh-CN"/>
        </w:rPr>
        <w:t>pack into wooden crate</w:t>
      </w:r>
      <w:r w:rsidR="00ED3E53">
        <w:rPr>
          <w:sz w:val="24"/>
          <w:lang w:eastAsia="zh-CN"/>
        </w:rPr>
        <w:t>, lorry crane to hoist up</w:t>
      </w:r>
      <w:r w:rsidR="00105F3E">
        <w:rPr>
          <w:sz w:val="24"/>
          <w:lang w:eastAsia="zh-CN"/>
        </w:rPr>
        <w:t xml:space="preserve"> </w:t>
      </w:r>
      <w:r w:rsidR="004070F4">
        <w:rPr>
          <w:sz w:val="24"/>
          <w:lang w:eastAsia="zh-CN"/>
        </w:rPr>
        <w:t>and stuff into 1 x 20ft OT container</w:t>
      </w:r>
    </w:p>
    <w:p w:rsidR="00022B83" w:rsidRDefault="00022B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616A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SPEED 3D Printer</w:t>
      </w:r>
    </w:p>
    <w:p w:rsidR="003B7ED4" w:rsidRDefault="00616A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170 x 272</w:t>
      </w:r>
      <w:r w:rsidR="00BC5999">
        <w:rPr>
          <w:sz w:val="24"/>
          <w:szCs w:val="24"/>
          <w:lang w:eastAsia="zh-CN"/>
        </w:rPr>
        <w:t xml:space="preserve"> cm</w:t>
      </w:r>
    </w:p>
    <w:p w:rsidR="003B7ED4" w:rsidRPr="003B7ED4" w:rsidRDefault="00616A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</w:t>
      </w:r>
      <w:r w:rsidR="0025074A">
        <w:rPr>
          <w:sz w:val="24"/>
          <w:szCs w:val="24"/>
          <w:lang w:eastAsia="zh-CN"/>
        </w:rPr>
        <w:t>, 500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ED3E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84C71" w:rsidRDefault="006C1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03/04/2019   </w:t>
      </w:r>
      <w:bookmarkStart w:id="0" w:name="_GoBack"/>
      <w:bookmarkEnd w:id="0"/>
    </w:p>
    <w:p w:rsidR="00ED3E53" w:rsidRDefault="00ED3E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D3E53" w:rsidRDefault="00ED3E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D3E53" w:rsidRDefault="00ED3E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ED3E53" w:rsidRPr="00ED3E53" w:rsidRDefault="00ED3E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22B83" w:rsidRDefault="004070F4" w:rsidP="00022B83">
      <w:pPr>
        <w:pStyle w:val="Heading4"/>
        <w:rPr>
          <w:szCs w:val="24"/>
        </w:rPr>
      </w:pPr>
      <w:r>
        <w:t>500 Dover Rd</w:t>
      </w:r>
      <w:r w:rsidR="00022B83">
        <w:t xml:space="preserve">, </w:t>
      </w:r>
      <w:r>
        <w:rPr>
          <w:szCs w:val="24"/>
        </w:rPr>
        <w:t>Singapore Polytechnic</w:t>
      </w:r>
    </w:p>
    <w:p w:rsidR="004070F4" w:rsidRPr="00022B83" w:rsidRDefault="00022B83" w:rsidP="00022B83">
      <w:pPr>
        <w:pStyle w:val="Heading4"/>
      </w:pPr>
      <w:r>
        <w:rPr>
          <w:szCs w:val="24"/>
        </w:rPr>
        <w:t xml:space="preserve">Applied Materials Engineering </w:t>
      </w:r>
      <w:r w:rsidR="004070F4">
        <w:rPr>
          <w:szCs w:val="24"/>
        </w:rPr>
        <w:t xml:space="preserve"> 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F0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5074A" w:rsidRDefault="00407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25074A">
        <w:rPr>
          <w:sz w:val="24"/>
          <w:lang w:eastAsia="zh-CN"/>
        </w:rPr>
        <w:t xml:space="preserve"> ton forklift</w:t>
      </w:r>
    </w:p>
    <w:p w:rsidR="00707B09" w:rsidRDefault="004070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ED3E53" w:rsidRDefault="00ED3E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D3E53">
        <w:rPr>
          <w:sz w:val="24"/>
          <w:lang w:eastAsia="zh-CN"/>
        </w:rPr>
        <w:t xml:space="preserve"> obstacle on unloading area </w:t>
      </w:r>
      <w:r>
        <w:rPr>
          <w:sz w:val="24"/>
          <w:lang w:eastAsia="zh-CN"/>
        </w:rPr>
        <w:t xml:space="preserve"> </w:t>
      </w:r>
    </w:p>
    <w:p w:rsidR="00684C71" w:rsidRPr="0025074A" w:rsidRDefault="00ED3E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C1198" w:rsidRDefault="006C119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D3E53" w:rsidRDefault="00ED3E53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ED3E53" w:rsidRDefault="00ED3E53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ED3E53" w:rsidRDefault="00ED3E53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disposed</w:t>
      </w:r>
    </w:p>
    <w:p w:rsidR="006C1198" w:rsidRDefault="006C1198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070F4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4070F4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 xml:space="preserve">ertified </w:t>
      </w:r>
      <w:r w:rsidR="00ED3E53">
        <w:rPr>
          <w:sz w:val="24"/>
          <w:lang w:eastAsia="zh-CN"/>
        </w:rPr>
        <w:t xml:space="preserve">lifting supervisor, rigger, signalman, lorry loader and </w:t>
      </w:r>
      <w:r w:rsidR="00D5255C">
        <w:rPr>
          <w:sz w:val="24"/>
          <w:lang w:eastAsia="zh-CN"/>
        </w:rPr>
        <w:t>forklift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6C1198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</w:t>
      </w:r>
    </w:p>
    <w:p w:rsidR="00684C71" w:rsidRPr="0025074A" w:rsidRDefault="006C1198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F65555" w:rsidRDefault="004070F4" w:rsidP="004070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case from lab at ground floor to loading area</w:t>
      </w:r>
    </w:p>
    <w:p w:rsidR="004070F4" w:rsidRPr="004070F4" w:rsidRDefault="004070F4" w:rsidP="004070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684C71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C744A4">
        <w:rPr>
          <w:sz w:val="24"/>
          <w:lang w:eastAsia="zh-CN"/>
        </w:rPr>
        <w:t>to</w:t>
      </w:r>
      <w:r w:rsidR="004070F4">
        <w:rPr>
          <w:sz w:val="24"/>
          <w:lang w:eastAsia="zh-CN"/>
        </w:rPr>
        <w:t xml:space="preserve"> fork up and detach machine from base</w:t>
      </w:r>
    </w:p>
    <w:p w:rsidR="00C744A4" w:rsidRDefault="004070F4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and load machine onto new wooden base</w:t>
      </w:r>
    </w:p>
    <w:p w:rsidR="004070F4" w:rsidRPr="00F65555" w:rsidRDefault="008367A6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pack and crate new case for machine</w:t>
      </w:r>
    </w:p>
    <w:p w:rsidR="00684C71" w:rsidRDefault="008367A6" w:rsidP="008367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</w:t>
      </w:r>
      <w:r w:rsidR="00022B83">
        <w:rPr>
          <w:sz w:val="24"/>
          <w:lang w:eastAsia="zh-CN"/>
        </w:rPr>
        <w:t xml:space="preserve"> </w:t>
      </w:r>
      <w:r w:rsidR="006C1198">
        <w:rPr>
          <w:sz w:val="24"/>
          <w:lang w:eastAsia="zh-CN"/>
        </w:rPr>
        <w:t xml:space="preserve">lorry crane to </w:t>
      </w:r>
      <w:r w:rsidR="00022B83">
        <w:rPr>
          <w:sz w:val="24"/>
          <w:lang w:eastAsia="zh-CN"/>
        </w:rPr>
        <w:t>hoist up and</w:t>
      </w:r>
      <w:r>
        <w:rPr>
          <w:sz w:val="24"/>
          <w:lang w:eastAsia="zh-CN"/>
        </w:rPr>
        <w:t xml:space="preserve"> stuff case into container</w:t>
      </w:r>
    </w:p>
    <w:p w:rsidR="008367A6" w:rsidRPr="008367A6" w:rsidRDefault="00590F70" w:rsidP="008367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8367A6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with choking wood and lashing belt</w:t>
      </w:r>
    </w:p>
    <w:p w:rsidR="008367A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36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debris, including </w:t>
      </w:r>
      <w:r w:rsidR="009F286B">
        <w:rPr>
          <w:sz w:val="24"/>
          <w:lang w:eastAsia="zh-CN"/>
        </w:rPr>
        <w:t xml:space="preserve">unwanted broken case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CCC" w:rsidRDefault="00BF3CCC">
      <w:r>
        <w:separator/>
      </w:r>
    </w:p>
  </w:endnote>
  <w:endnote w:type="continuationSeparator" w:id="0">
    <w:p w:rsidR="00BF3CCC" w:rsidRDefault="00BF3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11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11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CCC" w:rsidRDefault="00BF3CCC">
      <w:r>
        <w:separator/>
      </w:r>
    </w:p>
  </w:footnote>
  <w:footnote w:type="continuationSeparator" w:id="0">
    <w:p w:rsidR="00BF3CCC" w:rsidRDefault="00BF3C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F3C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4070F4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F3CC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070F4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2B83"/>
    <w:rsid w:val="000801A2"/>
    <w:rsid w:val="000C4BD5"/>
    <w:rsid w:val="00105F3E"/>
    <w:rsid w:val="001C645A"/>
    <w:rsid w:val="001F2B4E"/>
    <w:rsid w:val="00205704"/>
    <w:rsid w:val="0025074A"/>
    <w:rsid w:val="00310929"/>
    <w:rsid w:val="0038762F"/>
    <w:rsid w:val="003B7ED4"/>
    <w:rsid w:val="004070F4"/>
    <w:rsid w:val="004563D2"/>
    <w:rsid w:val="00494A64"/>
    <w:rsid w:val="00590F70"/>
    <w:rsid w:val="00616A08"/>
    <w:rsid w:val="006700D2"/>
    <w:rsid w:val="00684C71"/>
    <w:rsid w:val="006B6525"/>
    <w:rsid w:val="006C1198"/>
    <w:rsid w:val="00707B09"/>
    <w:rsid w:val="00784B51"/>
    <w:rsid w:val="007E7225"/>
    <w:rsid w:val="00805829"/>
    <w:rsid w:val="0081336E"/>
    <w:rsid w:val="008367A6"/>
    <w:rsid w:val="00872D61"/>
    <w:rsid w:val="009E6235"/>
    <w:rsid w:val="009F286B"/>
    <w:rsid w:val="00A64537"/>
    <w:rsid w:val="00BC5999"/>
    <w:rsid w:val="00BF3CCC"/>
    <w:rsid w:val="00C03437"/>
    <w:rsid w:val="00C41758"/>
    <w:rsid w:val="00C744A4"/>
    <w:rsid w:val="00CA3A7D"/>
    <w:rsid w:val="00D03E74"/>
    <w:rsid w:val="00D5255C"/>
    <w:rsid w:val="00DC1B5D"/>
    <w:rsid w:val="00DD2E15"/>
    <w:rsid w:val="00DE0664"/>
    <w:rsid w:val="00E26D66"/>
    <w:rsid w:val="00E805E0"/>
    <w:rsid w:val="00E9120A"/>
    <w:rsid w:val="00EC29CB"/>
    <w:rsid w:val="00ED3E53"/>
    <w:rsid w:val="00F058FF"/>
    <w:rsid w:val="00F22124"/>
    <w:rsid w:val="00F60267"/>
    <w:rsid w:val="00F65555"/>
    <w:rsid w:val="00F9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2254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2019-04-03T02:40:00Z</cp:lastPrinted>
  <dcterms:created xsi:type="dcterms:W3CDTF">2019-03-27T03:11:00Z</dcterms:created>
  <dcterms:modified xsi:type="dcterms:W3CDTF">2019-04-03T02:40:00Z</dcterms:modified>
</cp:coreProperties>
</file>