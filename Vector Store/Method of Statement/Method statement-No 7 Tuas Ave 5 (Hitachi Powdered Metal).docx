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E731E">
      <w:pPr>
        <w:rPr>
          <w:sz w:val="24"/>
          <w:lang w:eastAsia="zh-CN"/>
        </w:rPr>
      </w:pPr>
      <w:r>
        <w:rPr>
          <w:sz w:val="24"/>
        </w:rPr>
        <w:t>Date: 27</w:t>
      </w:r>
      <w:r w:rsidRPr="009E731E">
        <w:rPr>
          <w:sz w:val="24"/>
          <w:vertAlign w:val="superscript"/>
        </w:rPr>
        <w:t>th</w:t>
      </w:r>
      <w:r>
        <w:rPr>
          <w:sz w:val="24"/>
        </w:rPr>
        <w:t xml:space="preserve"> July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7812" w:rsidRPr="00F97C69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E731E">
        <w:rPr>
          <w:sz w:val="24"/>
          <w:lang w:eastAsia="zh-CN"/>
        </w:rPr>
        <w:t>2 sets Furnace</w:t>
      </w:r>
      <w:r w:rsidR="00F51A95">
        <w:rPr>
          <w:sz w:val="24"/>
          <w:lang w:eastAsia="zh-CN"/>
        </w:rPr>
        <w:t xml:space="preserve"> </w:t>
      </w:r>
      <w:r w:rsidR="00F97C69">
        <w:rPr>
          <w:sz w:val="24"/>
          <w:lang w:eastAsia="zh-CN"/>
        </w:rPr>
        <w:t xml:space="preserve">from </w:t>
      </w:r>
      <w:r w:rsidR="009E731E">
        <w:rPr>
          <w:sz w:val="24"/>
          <w:lang w:eastAsia="zh-CN"/>
        </w:rPr>
        <w:t>4 x 40ft and 1 x 20ft</w:t>
      </w:r>
      <w:r w:rsidR="00CC7812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97C69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E73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01/08/2016</w:t>
      </w:r>
      <w:r w:rsidR="00F97C69">
        <w:rPr>
          <w:sz w:val="24"/>
          <w:lang w:eastAsia="zh-CN"/>
        </w:rPr>
        <w:t xml:space="preserve"> –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7812" w:rsidRPr="00CC7812" w:rsidRDefault="009E731E" w:rsidP="00CC7812">
      <w:pPr>
        <w:pStyle w:val="Heading4"/>
      </w:pPr>
      <w:r>
        <w:t xml:space="preserve">No 7 </w:t>
      </w:r>
      <w:proofErr w:type="spellStart"/>
      <w:r>
        <w:t>Tuas</w:t>
      </w:r>
      <w:proofErr w:type="spellEnd"/>
      <w:r>
        <w:t xml:space="preserve"> </w:t>
      </w:r>
      <w:r w:rsidR="00F97C69">
        <w:t>Ave</w:t>
      </w:r>
      <w:r>
        <w:t xml:space="preserve"> 5</w:t>
      </w:r>
    </w:p>
    <w:p w:rsidR="00707B09" w:rsidRPr="00707B09" w:rsidRDefault="009E731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Hitachi Powdered Metals (S</w:t>
      </w:r>
      <w:r w:rsidR="00F97C69">
        <w:rPr>
          <w:sz w:val="24"/>
          <w:szCs w:val="24"/>
          <w:lang w:eastAsia="zh-CN"/>
        </w:rPr>
        <w:t xml:space="preserve">) </w:t>
      </w:r>
      <w:proofErr w:type="spellStart"/>
      <w:r w:rsidR="00F97C69">
        <w:rPr>
          <w:sz w:val="24"/>
          <w:szCs w:val="24"/>
          <w:lang w:eastAsia="zh-CN"/>
        </w:rPr>
        <w:t>Pte</w:t>
      </w:r>
      <w:proofErr w:type="spellEnd"/>
      <w:r w:rsidR="00F97C69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C7812" w:rsidRDefault="00F97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E731E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l</w:t>
      </w:r>
      <w:r w:rsidR="00CC7812">
        <w:rPr>
          <w:sz w:val="24"/>
          <w:lang w:eastAsia="zh-CN"/>
        </w:rPr>
        <w:t>orry crane</w:t>
      </w:r>
    </w:p>
    <w:p w:rsidR="00EE2C4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97C6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9E731E" w:rsidRDefault="009E73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  <w:r w:rsidR="009E731E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E36B99" w:rsidRDefault="00E36B99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97C69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97C69" w:rsidRDefault="00F97C6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2C32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2C3237">
        <w:rPr>
          <w:sz w:val="24"/>
          <w:lang w:eastAsia="zh-CN"/>
        </w:rPr>
        <w:t xml:space="preserve"> (back to back with container)</w:t>
      </w:r>
    </w:p>
    <w:p w:rsidR="00684C71" w:rsidRDefault="00CA23BB" w:rsidP="00F97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</w:t>
      </w:r>
      <w:r w:rsidR="009E731E">
        <w:rPr>
          <w:sz w:val="24"/>
          <w:lang w:eastAsia="zh-CN"/>
        </w:rPr>
        <w:t xml:space="preserve">e crate from container </w:t>
      </w:r>
      <w:r>
        <w:rPr>
          <w:sz w:val="24"/>
          <w:lang w:eastAsia="zh-CN"/>
        </w:rPr>
        <w:t>onto lorry chassis</w:t>
      </w:r>
    </w:p>
    <w:p w:rsidR="009E731E" w:rsidRPr="00F97C69" w:rsidRDefault="009E731E" w:rsidP="00F97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ground level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805829" w:rsidRPr="00F97C69" w:rsidRDefault="00E9120A" w:rsidP="00F97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</w:t>
      </w:r>
      <w:r w:rsidR="00F97C69">
        <w:rPr>
          <w:sz w:val="24"/>
          <w:lang w:eastAsia="zh-CN"/>
        </w:rPr>
        <w:t xml:space="preserve">and lower down machine </w:t>
      </w:r>
      <w:r>
        <w:rPr>
          <w:sz w:val="24"/>
          <w:lang w:eastAsia="zh-CN"/>
        </w:rPr>
        <w:t xml:space="preserve">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F97C69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EAE" w:rsidRDefault="00050EAE">
      <w:r>
        <w:separator/>
      </w:r>
    </w:p>
  </w:endnote>
  <w:endnote w:type="continuationSeparator" w:id="0">
    <w:p w:rsidR="00050EAE" w:rsidRDefault="00050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73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73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EAE" w:rsidRDefault="00050EAE">
      <w:r>
        <w:separator/>
      </w:r>
    </w:p>
  </w:footnote>
  <w:footnote w:type="continuationSeparator" w:id="0">
    <w:p w:rsidR="00050EAE" w:rsidRDefault="00050E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E73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9E73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0EAE"/>
    <w:rsid w:val="000801A2"/>
    <w:rsid w:val="000A31FE"/>
    <w:rsid w:val="00104583"/>
    <w:rsid w:val="00205704"/>
    <w:rsid w:val="002C3237"/>
    <w:rsid w:val="004A00D4"/>
    <w:rsid w:val="004E4AD3"/>
    <w:rsid w:val="005A0EDA"/>
    <w:rsid w:val="00620B59"/>
    <w:rsid w:val="00684C71"/>
    <w:rsid w:val="00684FF8"/>
    <w:rsid w:val="006B6525"/>
    <w:rsid w:val="00707B09"/>
    <w:rsid w:val="007E7225"/>
    <w:rsid w:val="00805829"/>
    <w:rsid w:val="0081336E"/>
    <w:rsid w:val="00872D61"/>
    <w:rsid w:val="009E731E"/>
    <w:rsid w:val="00A64537"/>
    <w:rsid w:val="00B85942"/>
    <w:rsid w:val="00C03437"/>
    <w:rsid w:val="00C80B32"/>
    <w:rsid w:val="00C8729C"/>
    <w:rsid w:val="00C93CAA"/>
    <w:rsid w:val="00CA23BB"/>
    <w:rsid w:val="00CC7812"/>
    <w:rsid w:val="00E36B99"/>
    <w:rsid w:val="00E9120A"/>
    <w:rsid w:val="00EE2C41"/>
    <w:rsid w:val="00F2704C"/>
    <w:rsid w:val="00F33C85"/>
    <w:rsid w:val="00F51A95"/>
    <w:rsid w:val="00F5796F"/>
    <w:rsid w:val="00F9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2015-10-30T00:56:00Z</cp:lastPrinted>
  <dcterms:created xsi:type="dcterms:W3CDTF">2016-07-27T03:42:00Z</dcterms:created>
  <dcterms:modified xsi:type="dcterms:W3CDTF">2016-07-27T03:42:00Z</dcterms:modified>
</cp:coreProperties>
</file>