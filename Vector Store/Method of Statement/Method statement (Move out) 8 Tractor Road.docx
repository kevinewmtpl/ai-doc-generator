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6C560B">
      <w:pPr>
        <w:rPr>
          <w:sz w:val="24"/>
          <w:lang w:eastAsia="zh-CN"/>
        </w:rPr>
      </w:pPr>
      <w:r>
        <w:rPr>
          <w:sz w:val="24"/>
        </w:rPr>
        <w:t>Date: 15</w:t>
      </w:r>
      <w:r w:rsidR="00177357" w:rsidRPr="00177357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bookmarkStart w:id="0" w:name="_GoBack"/>
      <w:bookmarkEnd w:id="0"/>
      <w:r w:rsidR="008D4E89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467DA" w:rsidP="0017735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6C560B">
        <w:rPr>
          <w:sz w:val="24"/>
          <w:lang w:eastAsia="zh-CN"/>
        </w:rPr>
        <w:t>Hoist down 1 unit Machine Weight: 400kgs. Shift and position into premises at No.8 Tractor Road.</w:t>
      </w:r>
    </w:p>
    <w:p w:rsidR="00177357" w:rsidRDefault="00177357" w:rsidP="0017735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77357" w:rsidRDefault="00177357" w:rsidP="0017735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77357" w:rsidRDefault="006C560B" w:rsidP="0017735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Machine</w:t>
      </w:r>
    </w:p>
    <w:p w:rsidR="006C560B" w:rsidRDefault="006C560B" w:rsidP="0017735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400kgs</w:t>
      </w:r>
    </w:p>
    <w:p w:rsidR="00177357" w:rsidRPr="00177357" w:rsidRDefault="00177357" w:rsidP="0017735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177357" w:rsidP="008D4E8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8D4E89" w:rsidRPr="008D4E89" w:rsidRDefault="006C560B" w:rsidP="008D4E8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15/07</w:t>
      </w:r>
      <w:r w:rsidR="008D4E89">
        <w:rPr>
          <w:bCs/>
          <w:sz w:val="24"/>
          <w:szCs w:val="24"/>
          <w:lang w:eastAsia="zh-CN"/>
        </w:rPr>
        <w:t>/2019</w:t>
      </w:r>
    </w:p>
    <w:p w:rsidR="002F1DA6" w:rsidRDefault="002F1D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77357" w:rsidRDefault="001773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177357" w:rsidRDefault="006C56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</w:t>
      </w:r>
      <w:r w:rsidR="00177357">
        <w:rPr>
          <w:bCs/>
          <w:sz w:val="24"/>
          <w:szCs w:val="24"/>
          <w:lang w:eastAsia="zh-CN"/>
        </w:rPr>
        <w:t xml:space="preserve">:00 am </w:t>
      </w:r>
    </w:p>
    <w:p w:rsidR="00177357" w:rsidRPr="00177357" w:rsidRDefault="001773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576D7" w:rsidRPr="005576D7" w:rsidRDefault="006C560B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8 Tractor Road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DD6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77357">
        <w:rPr>
          <w:bCs/>
          <w:sz w:val="24"/>
          <w:lang w:eastAsia="zh-CN"/>
        </w:rPr>
        <w:t xml:space="preserve">633 </w:t>
      </w:r>
      <w:r w:rsidR="00CC0F80">
        <w:rPr>
          <w:bCs/>
          <w:sz w:val="24"/>
          <w:lang w:eastAsia="zh-CN"/>
        </w:rPr>
        <w:t>l</w:t>
      </w:r>
      <w:r w:rsidR="00177357">
        <w:rPr>
          <w:bCs/>
          <w:sz w:val="24"/>
          <w:lang w:eastAsia="zh-CN"/>
        </w:rPr>
        <w:t xml:space="preserve">orry loader </w:t>
      </w:r>
    </w:p>
    <w:p w:rsidR="008D2441" w:rsidRDefault="001773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177357" w:rsidRDefault="001773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jack/crowbar </w:t>
      </w:r>
    </w:p>
    <w:p w:rsidR="00177357" w:rsidRDefault="001773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 sling</w:t>
      </w:r>
    </w:p>
    <w:p w:rsidR="006467DA" w:rsidRDefault="001773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(for epoxy floor protection)</w:t>
      </w:r>
      <w:r w:rsidR="008D4E89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77357" w:rsidRDefault="00177357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C560B" w:rsidRDefault="006C560B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C560B" w:rsidRDefault="006C560B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17735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  <w:r w:rsidR="00177357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D4E8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D4E8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77357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8D4E89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8D4E89">
        <w:t>.</w:t>
      </w:r>
      <w:r w:rsidR="001268A8">
        <w:rPr>
          <w:rFonts w:hint="eastAsia"/>
        </w:rPr>
        <w:t>O</w:t>
      </w:r>
      <w:r w:rsidR="008D4E89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8D4E89" w:rsidRDefault="006467DA" w:rsidP="008D4E8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D4E89">
        <w:rPr>
          <w:b w:val="0"/>
          <w:sz w:val="20"/>
          <w:u w:val="none"/>
          <w:lang w:eastAsia="zh-CN"/>
        </w:rPr>
        <w:t xml:space="preserve">                           </w:t>
      </w:r>
      <w:r w:rsidR="00BF47C6">
        <w:rPr>
          <w:b w:val="0"/>
          <w:sz w:val="20"/>
          <w:u w:val="none"/>
          <w:lang w:eastAsia="zh-CN"/>
        </w:rPr>
        <w:t xml:space="preserve">      </w:t>
      </w:r>
      <w:r>
        <w:rPr>
          <w:rFonts w:hint="eastAsia"/>
          <w:lang w:eastAsia="zh-CN"/>
        </w:rPr>
        <w:t>JOB SCOPE</w:t>
      </w:r>
    </w:p>
    <w:p w:rsidR="0030317F" w:rsidRDefault="006C560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Machine from Lorry Crane</w:t>
      </w:r>
    </w:p>
    <w:p w:rsidR="00220FD1" w:rsidRDefault="006C560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onto wooden block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07A01">
        <w:rPr>
          <w:sz w:val="24"/>
          <w:lang w:eastAsia="zh-CN"/>
        </w:rPr>
        <w:t>rollers/</w:t>
      </w:r>
      <w:r w:rsidR="00BF47C6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24747">
        <w:rPr>
          <w:sz w:val="24"/>
          <w:lang w:eastAsia="zh-CN"/>
        </w:rPr>
        <w:t>under machine bed</w:t>
      </w:r>
    </w:p>
    <w:p w:rsidR="006C560B" w:rsidRDefault="00324747" w:rsidP="006C560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84D37">
        <w:rPr>
          <w:sz w:val="24"/>
          <w:lang w:eastAsia="zh-CN"/>
        </w:rPr>
        <w:t xml:space="preserve"> machine </w:t>
      </w:r>
      <w:r w:rsidR="00107A01">
        <w:rPr>
          <w:sz w:val="24"/>
          <w:lang w:eastAsia="zh-CN"/>
        </w:rPr>
        <w:t xml:space="preserve">from </w:t>
      </w:r>
      <w:r w:rsidR="006C560B">
        <w:rPr>
          <w:sz w:val="24"/>
          <w:lang w:eastAsia="zh-CN"/>
        </w:rPr>
        <w:t>hoisting area into premises</w:t>
      </w:r>
    </w:p>
    <w:p w:rsidR="00C02751" w:rsidRPr="006C560B" w:rsidRDefault="0099046A" w:rsidP="006C560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560B">
        <w:rPr>
          <w:sz w:val="24"/>
          <w:lang w:eastAsia="zh-CN"/>
        </w:rPr>
        <w:t>Once job complete, team leader will instruct the team</w:t>
      </w:r>
      <w:r w:rsidR="00C02751" w:rsidRPr="006C560B">
        <w:rPr>
          <w:sz w:val="24"/>
          <w:lang w:eastAsia="zh-CN"/>
        </w:rPr>
        <w:t xml:space="preserve"> to perform proper housekeeping</w:t>
      </w:r>
    </w:p>
    <w:p w:rsidR="006467DA" w:rsidRPr="008D4E89" w:rsidRDefault="00C02751" w:rsidP="008D4E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8D4E89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 w:rsidRPr="008D4E89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10F0" w:rsidRDefault="003010F0">
      <w:r>
        <w:separator/>
      </w:r>
    </w:p>
  </w:endnote>
  <w:endnote w:type="continuationSeparator" w:id="0">
    <w:p w:rsidR="003010F0" w:rsidRDefault="00301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C560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C560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10F0" w:rsidRDefault="003010F0">
      <w:r>
        <w:separator/>
      </w:r>
    </w:p>
  </w:footnote>
  <w:footnote w:type="continuationSeparator" w:id="0">
    <w:p w:rsidR="003010F0" w:rsidRDefault="003010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C560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8D4E89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6C560B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8D4E89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07A01"/>
    <w:rsid w:val="001218B2"/>
    <w:rsid w:val="001268A8"/>
    <w:rsid w:val="001362B6"/>
    <w:rsid w:val="00140D68"/>
    <w:rsid w:val="00141D73"/>
    <w:rsid w:val="00155DE2"/>
    <w:rsid w:val="0017369C"/>
    <w:rsid w:val="00177357"/>
    <w:rsid w:val="00183C4E"/>
    <w:rsid w:val="00192797"/>
    <w:rsid w:val="001C50B5"/>
    <w:rsid w:val="00220FD1"/>
    <w:rsid w:val="00257C21"/>
    <w:rsid w:val="002812E7"/>
    <w:rsid w:val="00283987"/>
    <w:rsid w:val="002F1DA6"/>
    <w:rsid w:val="003010F0"/>
    <w:rsid w:val="0030317F"/>
    <w:rsid w:val="00324747"/>
    <w:rsid w:val="00333DB7"/>
    <w:rsid w:val="00375E51"/>
    <w:rsid w:val="003D5FEC"/>
    <w:rsid w:val="00466C7A"/>
    <w:rsid w:val="004B2B38"/>
    <w:rsid w:val="00501090"/>
    <w:rsid w:val="00502920"/>
    <w:rsid w:val="005463C4"/>
    <w:rsid w:val="005500F0"/>
    <w:rsid w:val="005576D7"/>
    <w:rsid w:val="0057657F"/>
    <w:rsid w:val="005D3C81"/>
    <w:rsid w:val="006467DA"/>
    <w:rsid w:val="0066401C"/>
    <w:rsid w:val="00670B64"/>
    <w:rsid w:val="00693582"/>
    <w:rsid w:val="006B3F8F"/>
    <w:rsid w:val="006C560B"/>
    <w:rsid w:val="006F12DE"/>
    <w:rsid w:val="007074B7"/>
    <w:rsid w:val="007412C4"/>
    <w:rsid w:val="00760813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4D37"/>
    <w:rsid w:val="00885DDC"/>
    <w:rsid w:val="00895D5D"/>
    <w:rsid w:val="008C2FA6"/>
    <w:rsid w:val="008D2441"/>
    <w:rsid w:val="008D4E89"/>
    <w:rsid w:val="00971AE8"/>
    <w:rsid w:val="0099046A"/>
    <w:rsid w:val="009A228D"/>
    <w:rsid w:val="009F4FEB"/>
    <w:rsid w:val="00A2540E"/>
    <w:rsid w:val="00A25916"/>
    <w:rsid w:val="00A73EA0"/>
    <w:rsid w:val="00A9491E"/>
    <w:rsid w:val="00AA67DA"/>
    <w:rsid w:val="00B06871"/>
    <w:rsid w:val="00B16B6D"/>
    <w:rsid w:val="00B742F4"/>
    <w:rsid w:val="00BF47C6"/>
    <w:rsid w:val="00C02751"/>
    <w:rsid w:val="00C15DC7"/>
    <w:rsid w:val="00C201D1"/>
    <w:rsid w:val="00C27EBD"/>
    <w:rsid w:val="00C4669E"/>
    <w:rsid w:val="00C70C06"/>
    <w:rsid w:val="00C72DAD"/>
    <w:rsid w:val="00C95881"/>
    <w:rsid w:val="00CC0F80"/>
    <w:rsid w:val="00CD4D02"/>
    <w:rsid w:val="00D07325"/>
    <w:rsid w:val="00D221DF"/>
    <w:rsid w:val="00D5004E"/>
    <w:rsid w:val="00D73E00"/>
    <w:rsid w:val="00DA01F0"/>
    <w:rsid w:val="00DD6344"/>
    <w:rsid w:val="00DF4EA9"/>
    <w:rsid w:val="00E3288E"/>
    <w:rsid w:val="00E5401C"/>
    <w:rsid w:val="00E76DB5"/>
    <w:rsid w:val="00EC1220"/>
    <w:rsid w:val="00EF7D7C"/>
    <w:rsid w:val="00F06CB0"/>
    <w:rsid w:val="00F25404"/>
    <w:rsid w:val="00F375EC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252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2019-07-15T03:15:00Z</cp:lastPrinted>
  <dcterms:created xsi:type="dcterms:W3CDTF">2019-07-15T03:15:00Z</dcterms:created>
  <dcterms:modified xsi:type="dcterms:W3CDTF">2019-07-15T03:15:00Z</dcterms:modified>
</cp:coreProperties>
</file>