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351EB8" w14:textId="77777777"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2AE870E1" w14:textId="0960C16C" w:rsidR="00EE527F" w:rsidRDefault="00A06D76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ED7F3E">
        <w:rPr>
          <w:sz w:val="24"/>
        </w:rPr>
        <w:t>27</w:t>
      </w:r>
      <w:r w:rsidR="00ED7F3E" w:rsidRPr="00ED7F3E">
        <w:rPr>
          <w:sz w:val="24"/>
          <w:vertAlign w:val="superscript"/>
        </w:rPr>
        <w:t>th</w:t>
      </w:r>
      <w:r w:rsidR="00CC3024">
        <w:rPr>
          <w:sz w:val="24"/>
          <w:lang w:eastAsia="zh-CN"/>
        </w:rPr>
        <w:t xml:space="preserve"> </w:t>
      </w:r>
      <w:r w:rsidR="00ED7F3E">
        <w:rPr>
          <w:sz w:val="24"/>
          <w:lang w:eastAsia="zh-CN"/>
        </w:rPr>
        <w:t xml:space="preserve">Oct </w:t>
      </w:r>
      <w:r w:rsidR="00CC3024">
        <w:rPr>
          <w:sz w:val="24"/>
          <w:lang w:eastAsia="zh-CN"/>
        </w:rPr>
        <w:t>2025</w:t>
      </w:r>
    </w:p>
    <w:p w14:paraId="323F4121" w14:textId="77777777"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3FB25D37" w14:textId="77777777"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38AED2BC" w14:textId="3D91A0F5" w:rsidR="00C13786" w:rsidRPr="00406D34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300FD1">
        <w:rPr>
          <w:sz w:val="24"/>
          <w:lang w:eastAsia="zh-CN"/>
        </w:rPr>
        <w:t>shift out 1 unit machine</w:t>
      </w:r>
      <w:r w:rsidR="00FB75A5">
        <w:rPr>
          <w:sz w:val="24"/>
          <w:lang w:eastAsia="zh-CN"/>
        </w:rPr>
        <w:t xml:space="preserve"> from production to loading bay</w:t>
      </w:r>
      <w:r w:rsidR="00F63589">
        <w:rPr>
          <w:sz w:val="24"/>
          <w:lang w:eastAsia="zh-CN"/>
        </w:rPr>
        <w:t>,</w:t>
      </w:r>
      <w:r w:rsidR="00FB75A5">
        <w:rPr>
          <w:sz w:val="24"/>
          <w:lang w:eastAsia="zh-CN"/>
        </w:rPr>
        <w:t xml:space="preserve"> hoist </w:t>
      </w:r>
      <w:r w:rsidR="00584113">
        <w:rPr>
          <w:sz w:val="24"/>
          <w:lang w:eastAsia="zh-CN"/>
        </w:rPr>
        <w:t>and</w:t>
      </w:r>
      <w:r w:rsidR="00300FD1">
        <w:rPr>
          <w:sz w:val="24"/>
          <w:lang w:eastAsia="zh-CN"/>
        </w:rPr>
        <w:t xml:space="preserve"> </w:t>
      </w:r>
      <w:r w:rsidR="00810FBB">
        <w:rPr>
          <w:sz w:val="24"/>
          <w:lang w:eastAsia="zh-CN"/>
        </w:rPr>
        <w:t xml:space="preserve">load </w:t>
      </w:r>
      <w:r w:rsidR="00584113">
        <w:rPr>
          <w:sz w:val="24"/>
          <w:lang w:eastAsia="zh-CN"/>
        </w:rPr>
        <w:t xml:space="preserve">up </w:t>
      </w:r>
      <w:r w:rsidR="00810FBB">
        <w:rPr>
          <w:sz w:val="24"/>
          <w:lang w:eastAsia="zh-CN"/>
        </w:rPr>
        <w:t>o</w:t>
      </w:r>
      <w:r w:rsidR="00113141">
        <w:rPr>
          <w:sz w:val="24"/>
          <w:lang w:eastAsia="zh-CN"/>
        </w:rPr>
        <w:t xml:space="preserve">nto </w:t>
      </w:r>
      <w:r w:rsidR="000E2466">
        <w:rPr>
          <w:sz w:val="24"/>
          <w:lang w:eastAsia="zh-CN"/>
        </w:rPr>
        <w:t>lorry</w:t>
      </w:r>
      <w:r w:rsidR="004637EC">
        <w:rPr>
          <w:sz w:val="24"/>
          <w:lang w:eastAsia="zh-CN"/>
        </w:rPr>
        <w:t xml:space="preserve"> chassis</w:t>
      </w:r>
      <w:r w:rsidR="00F63589">
        <w:rPr>
          <w:sz w:val="24"/>
          <w:lang w:eastAsia="zh-CN"/>
        </w:rPr>
        <w:t xml:space="preserve"> and deliver to another </w:t>
      </w:r>
      <w:r w:rsidR="00CC3024">
        <w:rPr>
          <w:sz w:val="24"/>
          <w:lang w:eastAsia="zh-CN"/>
        </w:rPr>
        <w:t xml:space="preserve">location </w:t>
      </w:r>
      <w:r w:rsidR="00F63589">
        <w:rPr>
          <w:sz w:val="24"/>
          <w:lang w:eastAsia="zh-CN"/>
        </w:rPr>
        <w:t xml:space="preserve"> </w:t>
      </w:r>
    </w:p>
    <w:p w14:paraId="25D74247" w14:textId="77777777" w:rsidR="00217387" w:rsidRDefault="0021738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4E165850" w14:textId="77777777" w:rsidR="000E2466" w:rsidRDefault="00F6358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</w:t>
      </w:r>
      <w:r w:rsidR="000E2466">
        <w:rPr>
          <w:b/>
          <w:sz w:val="32"/>
          <w:szCs w:val="32"/>
          <w:u w:val="single"/>
          <w:lang w:eastAsia="zh-CN"/>
        </w:rPr>
        <w:t xml:space="preserve"> Spec</w:t>
      </w:r>
      <w:r>
        <w:rPr>
          <w:b/>
          <w:sz w:val="32"/>
          <w:szCs w:val="32"/>
          <w:u w:val="single"/>
          <w:lang w:eastAsia="zh-CN"/>
        </w:rPr>
        <w:t xml:space="preserve"> </w:t>
      </w:r>
    </w:p>
    <w:p w14:paraId="4A46C995" w14:textId="1055AC9C" w:rsidR="000E2466" w:rsidRDefault="00300FD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proofErr w:type="gramStart"/>
      <w:r>
        <w:rPr>
          <w:sz w:val="24"/>
          <w:szCs w:val="24"/>
          <w:lang w:eastAsia="zh-CN"/>
        </w:rPr>
        <w:t>1 unit</w:t>
      </w:r>
      <w:proofErr w:type="gramEnd"/>
      <w:r>
        <w:rPr>
          <w:sz w:val="24"/>
          <w:szCs w:val="24"/>
          <w:lang w:eastAsia="zh-CN"/>
        </w:rPr>
        <w:t xml:space="preserve"> Bruderer BSTA </w:t>
      </w:r>
      <w:r w:rsidR="003F6323">
        <w:rPr>
          <w:sz w:val="24"/>
          <w:szCs w:val="24"/>
          <w:lang w:eastAsia="zh-CN"/>
        </w:rPr>
        <w:t>50-95C2</w:t>
      </w:r>
    </w:p>
    <w:p w14:paraId="18B02EC6" w14:textId="5ED5DA12" w:rsidR="00D95C26" w:rsidRDefault="00D95C2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2</w:t>
      </w:r>
      <w:r w:rsidR="00ED7F3E">
        <w:rPr>
          <w:sz w:val="24"/>
          <w:szCs w:val="24"/>
          <w:lang w:eastAsia="zh-CN"/>
        </w:rPr>
        <w:t>5</w:t>
      </w:r>
      <w:r w:rsidR="00823C7C">
        <w:rPr>
          <w:sz w:val="24"/>
          <w:szCs w:val="24"/>
          <w:lang w:eastAsia="zh-CN"/>
        </w:rPr>
        <w:t>0</w:t>
      </w:r>
      <w:r>
        <w:rPr>
          <w:sz w:val="24"/>
          <w:szCs w:val="24"/>
          <w:lang w:eastAsia="zh-CN"/>
        </w:rPr>
        <w:t xml:space="preserve"> x </w:t>
      </w:r>
      <w:r w:rsidR="00ED7F3E">
        <w:rPr>
          <w:sz w:val="24"/>
          <w:szCs w:val="24"/>
          <w:lang w:eastAsia="zh-CN"/>
        </w:rPr>
        <w:t>130</w:t>
      </w:r>
      <w:r>
        <w:rPr>
          <w:sz w:val="24"/>
          <w:szCs w:val="24"/>
          <w:lang w:eastAsia="zh-CN"/>
        </w:rPr>
        <w:t xml:space="preserve"> x </w:t>
      </w:r>
      <w:r w:rsidR="00ED7F3E">
        <w:rPr>
          <w:sz w:val="24"/>
          <w:szCs w:val="24"/>
          <w:lang w:eastAsia="zh-CN"/>
        </w:rPr>
        <w:t>14</w:t>
      </w:r>
      <w:r w:rsidR="00823C7C">
        <w:rPr>
          <w:sz w:val="24"/>
          <w:szCs w:val="24"/>
          <w:lang w:eastAsia="zh-CN"/>
        </w:rPr>
        <w:t>0</w:t>
      </w:r>
      <w:r>
        <w:rPr>
          <w:sz w:val="24"/>
          <w:szCs w:val="24"/>
          <w:lang w:eastAsia="zh-CN"/>
        </w:rPr>
        <w:t xml:space="preserve"> cm</w:t>
      </w:r>
    </w:p>
    <w:p w14:paraId="39FF2D02" w14:textId="3E4EEACC" w:rsidR="00D95C26" w:rsidRPr="000E2466" w:rsidRDefault="00D95C2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 xml:space="preserve">: </w:t>
      </w:r>
      <w:r w:rsidR="00823C7C">
        <w:rPr>
          <w:sz w:val="24"/>
          <w:szCs w:val="24"/>
          <w:lang w:eastAsia="zh-CN"/>
        </w:rPr>
        <w:t>8</w:t>
      </w:r>
      <w:r>
        <w:rPr>
          <w:sz w:val="24"/>
          <w:szCs w:val="24"/>
          <w:lang w:eastAsia="zh-CN"/>
        </w:rPr>
        <w:t xml:space="preserve">, </w:t>
      </w:r>
      <w:r w:rsidR="00ED7F3E">
        <w:rPr>
          <w:sz w:val="24"/>
          <w:szCs w:val="24"/>
          <w:lang w:eastAsia="zh-CN"/>
        </w:rPr>
        <w:t>0</w:t>
      </w:r>
      <w:r>
        <w:rPr>
          <w:sz w:val="24"/>
          <w:szCs w:val="24"/>
          <w:lang w:eastAsia="zh-CN"/>
        </w:rPr>
        <w:t xml:space="preserve">00 kg </w:t>
      </w:r>
    </w:p>
    <w:p w14:paraId="0D6E7FB8" w14:textId="77777777" w:rsidR="000E2466" w:rsidRPr="000E2466" w:rsidRDefault="000E2466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14:paraId="63266F16" w14:textId="77777777"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14:paraId="54809680" w14:textId="7D74C600"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  <w:r w:rsidR="00584113">
        <w:rPr>
          <w:sz w:val="24"/>
          <w:lang w:eastAsia="zh-CN"/>
        </w:rPr>
        <w:t>ed</w:t>
      </w:r>
    </w:p>
    <w:p w14:paraId="641AA1D6" w14:textId="77777777"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6CBF79D0" w14:textId="77777777" w:rsidR="00EE527F" w:rsidRDefault="009860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0E2466">
        <w:rPr>
          <w:b/>
          <w:bCs/>
          <w:sz w:val="32"/>
          <w:u w:val="single"/>
          <w:lang w:eastAsia="zh-CN"/>
        </w:rPr>
        <w:t xml:space="preserve">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14:paraId="0BC1CDB8" w14:textId="7D550415" w:rsidR="00F63589" w:rsidRPr="00D54456" w:rsidRDefault="003F6323" w:rsidP="00D54456">
      <w:pPr>
        <w:rPr>
          <w:sz w:val="24"/>
          <w:lang w:eastAsia="zh-CN"/>
        </w:rPr>
      </w:pPr>
      <w:r>
        <w:rPr>
          <w:sz w:val="24"/>
          <w:lang w:eastAsia="zh-CN"/>
        </w:rPr>
        <w:t>03/11</w:t>
      </w:r>
      <w:r w:rsidR="00823C7C">
        <w:rPr>
          <w:sz w:val="24"/>
          <w:lang w:eastAsia="zh-CN"/>
        </w:rPr>
        <w:t>/25</w:t>
      </w:r>
    </w:p>
    <w:p w14:paraId="24FDBD26" w14:textId="77777777" w:rsidR="00C23A86" w:rsidRDefault="00C23A8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354E2236" w14:textId="77777777" w:rsidR="000E2466" w:rsidRDefault="000E246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14:paraId="11834F6E" w14:textId="0E7790CC" w:rsidR="000E2466" w:rsidRPr="000E2466" w:rsidRDefault="00823C7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10:00</w:t>
      </w:r>
      <w:r w:rsidR="000E2466">
        <w:rPr>
          <w:bCs/>
          <w:sz w:val="24"/>
          <w:szCs w:val="24"/>
          <w:lang w:eastAsia="zh-CN"/>
        </w:rPr>
        <w:t xml:space="preserve"> am </w:t>
      </w:r>
    </w:p>
    <w:p w14:paraId="758AF252" w14:textId="77777777" w:rsidR="000E2466" w:rsidRDefault="000E246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6E7F18F1" w14:textId="77777777"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1CECB7C9" w14:textId="77777777" w:rsidR="0042603E" w:rsidRDefault="00A06D76" w:rsidP="008254AB">
      <w:pPr>
        <w:pStyle w:val="Heading4"/>
      </w:pPr>
      <w:r>
        <w:t xml:space="preserve">65 Loyang Way </w:t>
      </w:r>
      <w:r w:rsidR="00300FD1">
        <w:t xml:space="preserve"> </w:t>
      </w:r>
    </w:p>
    <w:p w14:paraId="40535297" w14:textId="77777777" w:rsidR="00840DC8" w:rsidRPr="00840DC8" w:rsidRDefault="00A06D76" w:rsidP="00840DC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Bruderer Presses (Far East)</w:t>
      </w:r>
      <w:r w:rsidR="00D95C26">
        <w:rPr>
          <w:sz w:val="24"/>
          <w:szCs w:val="24"/>
          <w:lang w:eastAsia="zh-CN"/>
        </w:rPr>
        <w:t xml:space="preserve"> Pte Ltd</w:t>
      </w:r>
    </w:p>
    <w:p w14:paraId="57944A03" w14:textId="77777777" w:rsidR="00EE527F" w:rsidRDefault="00EE527F" w:rsidP="007168B6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14:paraId="6EE84927" w14:textId="77777777" w:rsidR="007168B6" w:rsidRPr="007168B6" w:rsidRDefault="007168B6" w:rsidP="007168B6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14:paraId="604B44DE" w14:textId="77777777" w:rsidR="00F63589" w:rsidRDefault="00A1692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</w:t>
      </w:r>
      <w:r w:rsidR="00D95C26">
        <w:rPr>
          <w:sz w:val="24"/>
          <w:lang w:eastAsia="zh-CN"/>
        </w:rPr>
        <w:t xml:space="preserve"> 633</w:t>
      </w:r>
      <w:r w:rsidR="00F63589">
        <w:rPr>
          <w:sz w:val="24"/>
          <w:lang w:eastAsia="zh-CN"/>
        </w:rPr>
        <w:t xml:space="preserve"> lorry crane</w:t>
      </w:r>
    </w:p>
    <w:p w14:paraId="429DE179" w14:textId="77777777" w:rsidR="00223A65" w:rsidRDefault="00223A6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 (to lay out for machine pathway)</w:t>
      </w:r>
    </w:p>
    <w:p w14:paraId="3DDFBD38" w14:textId="77777777" w:rsidR="002A5C0D" w:rsidRDefault="00223A6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</w:t>
      </w:r>
    </w:p>
    <w:p w14:paraId="4B6AD427" w14:textId="77777777" w:rsidR="00223A65" w:rsidRDefault="00223A6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Wire sling </w:t>
      </w:r>
    </w:p>
    <w:p w14:paraId="776638B1" w14:textId="77777777" w:rsidR="009F77A5" w:rsidRDefault="002A5C0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Hydraulic/hand jack </w:t>
      </w:r>
    </w:p>
    <w:p w14:paraId="5458D3DA" w14:textId="77777777" w:rsidR="009F77A5" w:rsidRDefault="009F77A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76A5B38B" w14:textId="2799DA4F" w:rsidR="00EE527F" w:rsidRDefault="009B543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Canvas/metal sheet (to lay out for floor protection) </w:t>
      </w:r>
      <w:r w:rsidR="00F63589">
        <w:rPr>
          <w:sz w:val="24"/>
          <w:lang w:eastAsia="zh-CN"/>
        </w:rPr>
        <w:t xml:space="preserve"> </w:t>
      </w:r>
      <w:r w:rsidR="00113141">
        <w:rPr>
          <w:sz w:val="24"/>
          <w:lang w:eastAsia="zh-CN"/>
        </w:rPr>
        <w:t xml:space="preserve"> </w:t>
      </w:r>
      <w:r w:rsidR="00294ACF">
        <w:rPr>
          <w:sz w:val="24"/>
          <w:lang w:eastAsia="zh-CN"/>
        </w:rPr>
        <w:t xml:space="preserve"> </w:t>
      </w:r>
      <w:r w:rsidR="00EE527F">
        <w:rPr>
          <w:sz w:val="24"/>
          <w:lang w:eastAsia="zh-CN"/>
        </w:rPr>
        <w:t xml:space="preserve">    </w:t>
      </w:r>
    </w:p>
    <w:p w14:paraId="4DE5E404" w14:textId="77777777"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0769457F" w14:textId="77777777" w:rsidR="00EE527F" w:rsidRPr="007168B6" w:rsidRDefault="00CF74C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14:paraId="6C9BDD05" w14:textId="77777777"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926AFA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14:paraId="327AF863" w14:textId="77777777" w:rsidR="00D95C26" w:rsidRDefault="00EE527F" w:rsidP="00CF74C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926AFA">
        <w:rPr>
          <w:sz w:val="24"/>
          <w:lang w:eastAsia="zh-CN"/>
        </w:rPr>
        <w:t xml:space="preserve"> involved enter unintentionally</w:t>
      </w:r>
    </w:p>
    <w:p w14:paraId="77EB3AA7" w14:textId="77777777" w:rsidR="009F77A5" w:rsidRDefault="009F77A5" w:rsidP="00CF74C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3297B346" w14:textId="6EC43326" w:rsidR="00CF74CA" w:rsidRPr="002A5C0D" w:rsidRDefault="00CF74CA" w:rsidP="00CF74C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14:paraId="00C55EF2" w14:textId="77777777"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lifting operation will be </w:t>
      </w:r>
      <w:proofErr w:type="gramStart"/>
      <w:r>
        <w:rPr>
          <w:sz w:val="24"/>
          <w:lang w:eastAsia="zh-CN"/>
        </w:rPr>
        <w:t>carry</w:t>
      </w:r>
      <w:proofErr w:type="gramEnd"/>
      <w:r>
        <w:rPr>
          <w:sz w:val="24"/>
          <w:lang w:eastAsia="zh-CN"/>
        </w:rPr>
        <w:t xml:space="preserve"> out on heavy rain, thun</w:t>
      </w:r>
      <w:r w:rsidR="00926AFA">
        <w:rPr>
          <w:sz w:val="24"/>
          <w:lang w:eastAsia="zh-CN"/>
        </w:rPr>
        <w:t>derstorms and lightning weather</w:t>
      </w:r>
    </w:p>
    <w:p w14:paraId="2ED82D93" w14:textId="77777777"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217387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14:paraId="36593B11" w14:textId="77777777" w:rsidR="00F63589" w:rsidRDefault="00F63589" w:rsidP="002F2EE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183BD847" w14:textId="77777777" w:rsidR="00EE527F" w:rsidRPr="002F2EEC" w:rsidRDefault="002F2EEC" w:rsidP="002F2EE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14:paraId="4AE4D689" w14:textId="77777777" w:rsidR="00C8012B" w:rsidRDefault="00EE527F" w:rsidP="00F775A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294ACF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294ACF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926AFA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2A5C0D">
        <w:rPr>
          <w:sz w:val="24"/>
          <w:lang w:eastAsia="zh-CN"/>
        </w:rPr>
        <w:t xml:space="preserve">and lorry </w:t>
      </w:r>
      <w:r w:rsidR="00926AFA">
        <w:rPr>
          <w:sz w:val="24"/>
          <w:lang w:eastAsia="zh-CN"/>
        </w:rPr>
        <w:t xml:space="preserve">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 w:rsidR="00294ACF">
        <w:rPr>
          <w:sz w:val="24"/>
          <w:lang w:eastAsia="zh-CN"/>
        </w:rPr>
        <w:t xml:space="preserve">(attached all lifting crew certificate) </w:t>
      </w:r>
    </w:p>
    <w:p w14:paraId="48072F32" w14:textId="77777777" w:rsidR="00406D34" w:rsidRDefault="00406D34" w:rsidP="00F775A5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56AA5A71" w14:textId="77777777" w:rsidR="00F775A5" w:rsidRDefault="002F2EEC" w:rsidP="00F775A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Safety Aspect </w:t>
      </w:r>
      <w:r w:rsidR="00EE527F">
        <w:rPr>
          <w:sz w:val="24"/>
          <w:lang w:eastAsia="zh-CN"/>
        </w:rPr>
        <w:t xml:space="preserve">                                                          </w:t>
      </w:r>
    </w:p>
    <w:p w14:paraId="605C939D" w14:textId="77777777" w:rsidR="00294ACF" w:rsidRDefault="00294ACF" w:rsidP="00F775A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lifting in operation signage </w:t>
      </w:r>
    </w:p>
    <w:p w14:paraId="5A97E3D2" w14:textId="77777777" w:rsidR="00406D34" w:rsidRDefault="00EE527F" w:rsidP="00F775A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</w:t>
      </w:r>
      <w:proofErr w:type="gramStart"/>
      <w:r>
        <w:rPr>
          <w:sz w:val="24"/>
          <w:lang w:eastAsia="zh-CN"/>
        </w:rPr>
        <w:t>are</w:t>
      </w:r>
      <w:proofErr w:type="gramEnd"/>
      <w:r>
        <w:rPr>
          <w:sz w:val="24"/>
          <w:lang w:eastAsia="zh-CN"/>
        </w:rPr>
        <w:t xml:space="preserve"> known and supervisor has to ensure that risk control are in placed                                                                                                                            </w:t>
      </w:r>
    </w:p>
    <w:p w14:paraId="100BDDD0" w14:textId="77777777" w:rsidR="00406D34" w:rsidRDefault="00EE527F" w:rsidP="00F775A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All our workers are fully </w:t>
      </w:r>
      <w:proofErr w:type="gramStart"/>
      <w:r>
        <w:rPr>
          <w:rFonts w:hint="eastAsia"/>
          <w:sz w:val="24"/>
          <w:lang w:eastAsia="zh-CN"/>
        </w:rPr>
        <w:t>equip</w:t>
      </w:r>
      <w:proofErr w:type="gramEnd"/>
      <w:r>
        <w:rPr>
          <w:rFonts w:hint="eastAsia"/>
          <w:sz w:val="24"/>
          <w:lang w:eastAsia="zh-CN"/>
        </w:rPr>
        <w:t xml:space="preserve"> with standard P.P.E. (safet</w:t>
      </w:r>
      <w:r w:rsidR="00406D34">
        <w:rPr>
          <w:rFonts w:hint="eastAsia"/>
          <w:sz w:val="24"/>
          <w:lang w:eastAsia="zh-CN"/>
        </w:rPr>
        <w:t xml:space="preserve">y shoes, </w:t>
      </w:r>
      <w:r w:rsidR="00406D34">
        <w:rPr>
          <w:sz w:val="24"/>
          <w:lang w:eastAsia="zh-CN"/>
        </w:rPr>
        <w:t xml:space="preserve">safety </w:t>
      </w:r>
      <w:r w:rsidR="00406D34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14:paraId="324924F8" w14:textId="77777777" w:rsidR="00EE527F" w:rsidRPr="00F775A5" w:rsidRDefault="00EE527F" w:rsidP="00F775A5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2F2EEC">
        <w:rPr>
          <w:rFonts w:hint="eastAsia"/>
          <w:sz w:val="24"/>
          <w:lang w:eastAsia="zh-CN"/>
        </w:rPr>
        <w:t>nd l</w:t>
      </w:r>
      <w:r w:rsidR="00A1692F">
        <w:rPr>
          <w:rFonts w:hint="eastAsia"/>
          <w:sz w:val="24"/>
          <w:lang w:eastAsia="zh-CN"/>
        </w:rPr>
        <w:t>ifting gear with M.O.M certificate</w:t>
      </w:r>
    </w:p>
    <w:p w14:paraId="3B1BFE9C" w14:textId="77777777"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406D34">
        <w:t>.</w:t>
      </w:r>
      <w:r w:rsidR="0042603E">
        <w:rPr>
          <w:rFonts w:hint="eastAsia"/>
        </w:rPr>
        <w:t>O</w:t>
      </w:r>
      <w:r w:rsidR="00406D34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5C353E">
        <w:rPr>
          <w:rFonts w:hint="eastAsia"/>
        </w:rPr>
        <w:t>an</w:t>
      </w:r>
    </w:p>
    <w:p w14:paraId="3C036935" w14:textId="77777777"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14:paraId="69E7FB7B" w14:textId="77777777" w:rsidR="00EE527F" w:rsidRPr="000E2466" w:rsidRDefault="00EE527F" w:rsidP="00406D34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</w:t>
      </w:r>
      <w:r w:rsidR="00C8012B">
        <w:rPr>
          <w:b w:val="0"/>
          <w:sz w:val="20"/>
          <w:u w:val="none"/>
          <w:lang w:eastAsia="zh-CN"/>
        </w:rPr>
        <w:t xml:space="preserve">  </w:t>
      </w:r>
      <w:r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</w:p>
    <w:p w14:paraId="03A786BD" w14:textId="77777777" w:rsidR="008254AB" w:rsidRDefault="002A5C0D" w:rsidP="005C353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</w:t>
      </w:r>
      <w:r w:rsidR="00294ACF">
        <w:rPr>
          <w:sz w:val="24"/>
          <w:lang w:eastAsia="zh-CN"/>
        </w:rPr>
        <w:t xml:space="preserve"> crane </w:t>
      </w:r>
      <w:r w:rsidR="00EE527F">
        <w:rPr>
          <w:sz w:val="24"/>
          <w:lang w:eastAsia="zh-CN"/>
        </w:rPr>
        <w:t>at desig</w:t>
      </w:r>
      <w:r w:rsidR="00406D34">
        <w:rPr>
          <w:sz w:val="24"/>
          <w:lang w:eastAsia="zh-CN"/>
        </w:rPr>
        <w:t>nated location for the hoisting</w:t>
      </w:r>
      <w:r>
        <w:rPr>
          <w:sz w:val="24"/>
          <w:lang w:eastAsia="zh-CN"/>
        </w:rPr>
        <w:t xml:space="preserve"> work</w:t>
      </w:r>
    </w:p>
    <w:p w14:paraId="4CE8A719" w14:textId="46D366D2" w:rsidR="002A5C0D" w:rsidRDefault="002A5C0D" w:rsidP="005C353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Setting up of lorry crane with outrigger fully extended </w:t>
      </w:r>
      <w:r w:rsidR="00584113">
        <w:rPr>
          <w:sz w:val="24"/>
          <w:lang w:eastAsia="zh-CN"/>
        </w:rPr>
        <w:t xml:space="preserve">and resting on timber mats as base plate </w:t>
      </w:r>
    </w:p>
    <w:p w14:paraId="145F4AE4" w14:textId="77777777" w:rsidR="002F6563" w:rsidRDefault="00FB75A5" w:rsidP="005C353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shift out machine from production to loading bay</w:t>
      </w:r>
    </w:p>
    <w:p w14:paraId="26C8DA61" w14:textId="77777777" w:rsidR="002A5C0D" w:rsidRDefault="002A5C0D" w:rsidP="005C353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 to i</w:t>
      </w:r>
      <w:r w:rsidR="005C353E">
        <w:rPr>
          <w:sz w:val="24"/>
          <w:lang w:eastAsia="zh-CN"/>
        </w:rPr>
        <w:t>nsert</w:t>
      </w:r>
      <w:r w:rsidR="002F6563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required sling </w:t>
      </w:r>
      <w:r w:rsidR="00406D34">
        <w:rPr>
          <w:sz w:val="24"/>
          <w:lang w:eastAsia="zh-CN"/>
        </w:rPr>
        <w:t xml:space="preserve">to </w:t>
      </w:r>
      <w:r>
        <w:rPr>
          <w:sz w:val="24"/>
          <w:lang w:eastAsia="zh-CN"/>
        </w:rPr>
        <w:t>crane hook</w:t>
      </w:r>
    </w:p>
    <w:p w14:paraId="026E9502" w14:textId="77777777" w:rsidR="005C353E" w:rsidRDefault="002A5C0D" w:rsidP="005C353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2F6563">
        <w:rPr>
          <w:sz w:val="24"/>
          <w:lang w:eastAsia="zh-CN"/>
        </w:rPr>
        <w:t xml:space="preserve">ecure </w:t>
      </w:r>
      <w:r>
        <w:rPr>
          <w:sz w:val="24"/>
          <w:lang w:eastAsia="zh-CN"/>
        </w:rPr>
        <w:t xml:space="preserve">sling </w:t>
      </w:r>
      <w:r w:rsidR="002F6563">
        <w:rPr>
          <w:sz w:val="24"/>
          <w:lang w:eastAsia="zh-CN"/>
        </w:rPr>
        <w:t xml:space="preserve">to rigging </w:t>
      </w:r>
      <w:r>
        <w:rPr>
          <w:sz w:val="24"/>
          <w:lang w:eastAsia="zh-CN"/>
        </w:rPr>
        <w:t>point of machine</w:t>
      </w:r>
    </w:p>
    <w:p w14:paraId="67571211" w14:textId="77777777" w:rsidR="002F6563" w:rsidRDefault="002F6563" w:rsidP="005C353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</w:t>
      </w:r>
      <w:r w:rsidR="002A5C0D">
        <w:rPr>
          <w:sz w:val="24"/>
          <w:lang w:eastAsia="zh-CN"/>
        </w:rPr>
        <w:t xml:space="preserve">machine </w:t>
      </w:r>
      <w:r>
        <w:rPr>
          <w:sz w:val="24"/>
          <w:lang w:eastAsia="zh-CN"/>
        </w:rPr>
        <w:t xml:space="preserve">1ft above ground to check on balancing </w:t>
      </w:r>
    </w:p>
    <w:p w14:paraId="125CF3B1" w14:textId="77777777" w:rsidR="00F775A5" w:rsidRDefault="002F6563" w:rsidP="003B598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When wel</w:t>
      </w:r>
      <w:r w:rsidR="002A5C0D">
        <w:rPr>
          <w:sz w:val="24"/>
          <w:lang w:eastAsia="zh-CN"/>
        </w:rPr>
        <w:t>l bal</w:t>
      </w:r>
      <w:r w:rsidR="00FB75A5">
        <w:rPr>
          <w:sz w:val="24"/>
          <w:lang w:eastAsia="zh-CN"/>
        </w:rPr>
        <w:t xml:space="preserve">ance, hoist up machine </w:t>
      </w:r>
    </w:p>
    <w:p w14:paraId="3328C2FC" w14:textId="77777777" w:rsidR="009F77A5" w:rsidRDefault="009F77A5" w:rsidP="009F77A5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14:paraId="12FD8BCB" w14:textId="163610A2" w:rsidR="003B598B" w:rsidRDefault="002A5C0D" w:rsidP="003B598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up machine</w:t>
      </w:r>
      <w:r w:rsidR="002F6563">
        <w:rPr>
          <w:sz w:val="24"/>
          <w:lang w:eastAsia="zh-CN"/>
        </w:rPr>
        <w:t xml:space="preserve"> onto</w:t>
      </w:r>
      <w:r w:rsidR="00D95C26">
        <w:rPr>
          <w:sz w:val="24"/>
          <w:lang w:eastAsia="zh-CN"/>
        </w:rPr>
        <w:t xml:space="preserve"> </w:t>
      </w:r>
      <w:r w:rsidR="002F6563">
        <w:rPr>
          <w:sz w:val="24"/>
          <w:lang w:eastAsia="zh-CN"/>
        </w:rPr>
        <w:t xml:space="preserve">lorry chassis </w:t>
      </w:r>
    </w:p>
    <w:p w14:paraId="23E8B0F5" w14:textId="77777777" w:rsidR="002F6563" w:rsidRDefault="002F6563" w:rsidP="003B598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2A5C0D">
        <w:rPr>
          <w:sz w:val="24"/>
          <w:lang w:eastAsia="zh-CN"/>
        </w:rPr>
        <w:t>elease all sling from machine</w:t>
      </w:r>
      <w:r>
        <w:rPr>
          <w:sz w:val="24"/>
          <w:lang w:eastAsia="zh-CN"/>
        </w:rPr>
        <w:t xml:space="preserve"> rigging point</w:t>
      </w:r>
    </w:p>
    <w:p w14:paraId="30D9620C" w14:textId="77777777" w:rsidR="004637EC" w:rsidRDefault="002A5C0D" w:rsidP="003B598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machine </w:t>
      </w:r>
      <w:r w:rsidR="002F6563">
        <w:rPr>
          <w:sz w:val="24"/>
          <w:lang w:eastAsia="zh-CN"/>
        </w:rPr>
        <w:t>with strapping belt prior to moving out of premise</w:t>
      </w:r>
    </w:p>
    <w:p w14:paraId="1E93454C" w14:textId="77777777" w:rsidR="002F6563" w:rsidRPr="00D95C26" w:rsidRDefault="002A5C0D" w:rsidP="00D95C2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and d</w:t>
      </w:r>
      <w:r w:rsidR="00D95C26">
        <w:rPr>
          <w:sz w:val="24"/>
          <w:lang w:eastAsia="zh-CN"/>
        </w:rPr>
        <w:t xml:space="preserve">eliver to new location </w:t>
      </w:r>
    </w:p>
    <w:p w14:paraId="12D62D68" w14:textId="77777777" w:rsidR="003B598B" w:rsidRDefault="00EE527F" w:rsidP="00A1692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14:paraId="3D98BC7B" w14:textId="77777777" w:rsidR="00EE527F" w:rsidRPr="00A1692F" w:rsidRDefault="003B598B" w:rsidP="00A1692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2F6563">
        <w:rPr>
          <w:sz w:val="24"/>
          <w:lang w:eastAsia="zh-CN"/>
        </w:rPr>
        <w:t xml:space="preserve">ll debris </w:t>
      </w:r>
      <w:r w:rsidR="00EE527F" w:rsidRPr="00A1692F">
        <w:rPr>
          <w:sz w:val="24"/>
          <w:lang w:eastAsia="zh-CN"/>
        </w:rPr>
        <w:t>will be</w:t>
      </w:r>
      <w:r w:rsidR="002F6563">
        <w:rPr>
          <w:sz w:val="24"/>
          <w:lang w:eastAsia="zh-CN"/>
        </w:rPr>
        <w:t xml:space="preserve"> clear and dispose </w:t>
      </w:r>
    </w:p>
    <w:p w14:paraId="2783A263" w14:textId="77777777" w:rsidR="003B598B" w:rsidRPr="00D60D33" w:rsidRDefault="00EE527F" w:rsidP="00D60D3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14:paraId="7FF9726C" w14:textId="77777777" w:rsidR="003B598B" w:rsidRDefault="003B598B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</w:p>
    <w:p w14:paraId="1FA79DDC" w14:textId="77777777" w:rsidR="00EE527F" w:rsidRDefault="003B598B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14:paraId="7C5FC7E0" w14:textId="77777777"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2A5C0D">
        <w:rPr>
          <w:sz w:val="24"/>
          <w:szCs w:val="24"/>
        </w:rPr>
        <w:t xml:space="preserve">Kevin Wong / </w:t>
      </w:r>
      <w:proofErr w:type="spellStart"/>
      <w:r>
        <w:rPr>
          <w:sz w:val="24"/>
          <w:szCs w:val="24"/>
        </w:rPr>
        <w:t>Zailani</w:t>
      </w:r>
      <w:proofErr w:type="spellEnd"/>
    </w:p>
    <w:p w14:paraId="0183DD1B" w14:textId="77777777"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14:paraId="3AC60AAF" w14:textId="77777777"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F9EB560" w14:textId="77777777" w:rsidR="0033746D" w:rsidRDefault="0033746D">
      <w:r>
        <w:separator/>
      </w:r>
    </w:p>
  </w:endnote>
  <w:endnote w:type="continuationSeparator" w:id="0">
    <w:p w14:paraId="0663877D" w14:textId="77777777" w:rsidR="0033746D" w:rsidRDefault="003374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F06C477" w14:textId="77777777"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9B543C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9B543C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C20784E" w14:textId="77777777" w:rsidR="0033746D" w:rsidRDefault="0033746D">
      <w:r>
        <w:separator/>
      </w:r>
    </w:p>
  </w:footnote>
  <w:footnote w:type="continuationSeparator" w:id="0">
    <w:p w14:paraId="4DF1A59F" w14:textId="77777777" w:rsidR="0033746D" w:rsidRDefault="003374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3043FCB" w14:textId="0E4A00F6" w:rsidR="00EE527F" w:rsidRPr="009F77A5" w:rsidRDefault="00ED7F3E" w:rsidP="009F77A5">
    <w:pPr>
      <w:pStyle w:val="Head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0" locked="0" layoutInCell="0" allowOverlap="1" wp14:anchorId="343E5FF8" wp14:editId="415F2E2C">
          <wp:simplePos x="0" y="0"/>
          <wp:positionH relativeFrom="column">
            <wp:posOffset>0</wp:posOffset>
          </wp:positionH>
          <wp:positionV relativeFrom="paragraph">
            <wp:posOffset>91440</wp:posOffset>
          </wp:positionV>
          <wp:extent cx="731520" cy="1280160"/>
          <wp:effectExtent l="0" t="0" r="0" b="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F77A5">
      <w:rPr>
        <w:b/>
        <w:sz w:val="28"/>
      </w:rPr>
      <w:t xml:space="preserve">               </w:t>
    </w:r>
    <w:r w:rsidR="00EE527F">
      <w:rPr>
        <w:b/>
        <w:sz w:val="28"/>
      </w:rPr>
      <w:t xml:space="preserve"> </w:t>
    </w:r>
    <w:r w:rsidR="00EE527F">
      <w:rPr>
        <w:b/>
        <w:color w:val="0000FF"/>
        <w:sz w:val="28"/>
      </w:rPr>
      <w:t>ERIC WONG MACHINERY TRANSPORTATION PTE LTD</w:t>
    </w:r>
  </w:p>
  <w:p w14:paraId="45101D93" w14:textId="77DF81A6" w:rsidR="00EE527F" w:rsidRDefault="00CC3024">
    <w:pPr>
      <w:pStyle w:val="Header"/>
      <w:jc w:val="center"/>
    </w:pPr>
    <w:r>
      <w:t xml:space="preserve">28 </w:t>
    </w:r>
    <w:proofErr w:type="spellStart"/>
    <w:r>
      <w:t>Kranji</w:t>
    </w:r>
    <w:proofErr w:type="spellEnd"/>
    <w:r>
      <w:t xml:space="preserve"> Loop #05-03</w:t>
    </w:r>
    <w:r w:rsidR="00EE527F">
      <w:t xml:space="preserve">, </w:t>
    </w:r>
    <w:proofErr w:type="spellStart"/>
    <w:r>
      <w:t>Kranji</w:t>
    </w:r>
    <w:proofErr w:type="spellEnd"/>
    <w:r>
      <w:t xml:space="preserve"> Green, </w:t>
    </w:r>
    <w:r w:rsidR="00EE527F">
      <w:t xml:space="preserve">Singapore </w:t>
    </w:r>
    <w:r>
      <w:t>739571</w:t>
    </w:r>
  </w:p>
  <w:p w14:paraId="164B5E2E" w14:textId="1786AB9A" w:rsidR="00EE527F" w:rsidRDefault="002F6563">
    <w:pPr>
      <w:pStyle w:val="Header"/>
      <w:jc w:val="center"/>
    </w:pPr>
    <w:r>
      <w:t>Tel</w:t>
    </w:r>
    <w:r w:rsidR="00EE527F">
      <w:t xml:space="preserve">: </w:t>
    </w:r>
    <w:r w:rsidR="00406D34">
      <w:t>6</w:t>
    </w:r>
    <w:r w:rsidR="00EE527F">
      <w:t xml:space="preserve">2824175, </w:t>
    </w:r>
    <w:r w:rsidR="00406D34">
      <w:t>6</w:t>
    </w:r>
    <w:r w:rsidR="00EE527F">
      <w:t xml:space="preserve">2828203, </w:t>
    </w:r>
    <w:r w:rsidR="00406D34">
      <w:t>6</w:t>
    </w:r>
    <w:r>
      <w:t>2826020</w:t>
    </w:r>
  </w:p>
  <w:p w14:paraId="6468D304" w14:textId="77777777" w:rsidR="00EE527F" w:rsidRDefault="00EE527F">
    <w:pPr>
      <w:pStyle w:val="Header"/>
      <w:jc w:val="center"/>
    </w:pPr>
    <w:r>
      <w:t xml:space="preserve">GST Reg </w:t>
    </w:r>
    <w:proofErr w:type="gramStart"/>
    <w:r>
      <w:t>No. :</w:t>
    </w:r>
    <w:proofErr w:type="gramEnd"/>
    <w:r>
      <w:t xml:space="preserve"> M2-8923804 – 2</w:t>
    </w:r>
  </w:p>
  <w:p w14:paraId="24742529" w14:textId="77777777" w:rsidR="00EE527F" w:rsidRDefault="00EE527F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16C24E2B" w14:textId="77777777" w:rsidR="00EE527F" w:rsidRDefault="002F6563">
    <w:pPr>
      <w:pStyle w:val="Header"/>
      <w:jc w:val="center"/>
      <w:rPr>
        <w:sz w:val="22"/>
      </w:rPr>
    </w:pPr>
    <w:r>
      <w:rPr>
        <w:sz w:val="22"/>
      </w:rPr>
      <w:t>e-mail</w:t>
    </w:r>
    <w:r w:rsidR="00406D34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344065343">
    <w:abstractNumId w:val="2"/>
  </w:num>
  <w:num w:numId="2" w16cid:durableId="1052733688">
    <w:abstractNumId w:val="4"/>
  </w:num>
  <w:num w:numId="3" w16cid:durableId="1410419647">
    <w:abstractNumId w:val="0"/>
  </w:num>
  <w:num w:numId="4" w16cid:durableId="1200511262">
    <w:abstractNumId w:val="9"/>
  </w:num>
  <w:num w:numId="5" w16cid:durableId="478575278">
    <w:abstractNumId w:val="5"/>
  </w:num>
  <w:num w:numId="6" w16cid:durableId="348652256">
    <w:abstractNumId w:val="6"/>
  </w:num>
  <w:num w:numId="7" w16cid:durableId="1389843981">
    <w:abstractNumId w:val="3"/>
  </w:num>
  <w:num w:numId="8" w16cid:durableId="1359045868">
    <w:abstractNumId w:val="7"/>
  </w:num>
  <w:num w:numId="9" w16cid:durableId="191387424">
    <w:abstractNumId w:val="1"/>
  </w:num>
  <w:num w:numId="10" w16cid:durableId="954485717">
    <w:abstractNumId w:val="8"/>
  </w:num>
  <w:num w:numId="11" w16cid:durableId="987326698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03E"/>
    <w:rsid w:val="0002510F"/>
    <w:rsid w:val="00061F39"/>
    <w:rsid w:val="000B528B"/>
    <w:rsid w:val="000E2466"/>
    <w:rsid w:val="00113141"/>
    <w:rsid w:val="00115A53"/>
    <w:rsid w:val="001503F6"/>
    <w:rsid w:val="0018797C"/>
    <w:rsid w:val="001B2DA5"/>
    <w:rsid w:val="00213060"/>
    <w:rsid w:val="00217387"/>
    <w:rsid w:val="00223A65"/>
    <w:rsid w:val="00232A30"/>
    <w:rsid w:val="00251834"/>
    <w:rsid w:val="002676EC"/>
    <w:rsid w:val="00294ACF"/>
    <w:rsid w:val="002A5C0D"/>
    <w:rsid w:val="002F2EEC"/>
    <w:rsid w:val="002F6563"/>
    <w:rsid w:val="00300FD1"/>
    <w:rsid w:val="0032138D"/>
    <w:rsid w:val="0032775C"/>
    <w:rsid w:val="0033746D"/>
    <w:rsid w:val="003520D9"/>
    <w:rsid w:val="003B598B"/>
    <w:rsid w:val="003C55F6"/>
    <w:rsid w:val="003E7CCF"/>
    <w:rsid w:val="003F6323"/>
    <w:rsid w:val="00406D34"/>
    <w:rsid w:val="0042603E"/>
    <w:rsid w:val="004637EC"/>
    <w:rsid w:val="004725E1"/>
    <w:rsid w:val="00483B63"/>
    <w:rsid w:val="00483E4A"/>
    <w:rsid w:val="004B5B63"/>
    <w:rsid w:val="004E7845"/>
    <w:rsid w:val="00511112"/>
    <w:rsid w:val="00584113"/>
    <w:rsid w:val="005C353E"/>
    <w:rsid w:val="006836B0"/>
    <w:rsid w:val="0069208E"/>
    <w:rsid w:val="006A0465"/>
    <w:rsid w:val="006A4F9C"/>
    <w:rsid w:val="006D0363"/>
    <w:rsid w:val="0071648C"/>
    <w:rsid w:val="007168B6"/>
    <w:rsid w:val="007A0876"/>
    <w:rsid w:val="007C1581"/>
    <w:rsid w:val="007C36B9"/>
    <w:rsid w:val="007D36F0"/>
    <w:rsid w:val="007E4A77"/>
    <w:rsid w:val="007E5F22"/>
    <w:rsid w:val="00810FBB"/>
    <w:rsid w:val="00823C7C"/>
    <w:rsid w:val="008254AB"/>
    <w:rsid w:val="00840DC8"/>
    <w:rsid w:val="008838C3"/>
    <w:rsid w:val="00887236"/>
    <w:rsid w:val="008940FC"/>
    <w:rsid w:val="008A07C4"/>
    <w:rsid w:val="008B1916"/>
    <w:rsid w:val="0091119A"/>
    <w:rsid w:val="00926AFA"/>
    <w:rsid w:val="009755F1"/>
    <w:rsid w:val="00986071"/>
    <w:rsid w:val="009B543C"/>
    <w:rsid w:val="009E0099"/>
    <w:rsid w:val="009F77A5"/>
    <w:rsid w:val="00A06D76"/>
    <w:rsid w:val="00A1692F"/>
    <w:rsid w:val="00A27E28"/>
    <w:rsid w:val="00AF4F6B"/>
    <w:rsid w:val="00B80C83"/>
    <w:rsid w:val="00B93E67"/>
    <w:rsid w:val="00C13786"/>
    <w:rsid w:val="00C23A86"/>
    <w:rsid w:val="00C61DE4"/>
    <w:rsid w:val="00C8012B"/>
    <w:rsid w:val="00C84581"/>
    <w:rsid w:val="00CA3063"/>
    <w:rsid w:val="00CB71DF"/>
    <w:rsid w:val="00CC3024"/>
    <w:rsid w:val="00CE2DFD"/>
    <w:rsid w:val="00CF74CA"/>
    <w:rsid w:val="00D46EC1"/>
    <w:rsid w:val="00D54456"/>
    <w:rsid w:val="00D60D33"/>
    <w:rsid w:val="00D910BC"/>
    <w:rsid w:val="00D95C26"/>
    <w:rsid w:val="00DB7BD3"/>
    <w:rsid w:val="00DE3F8D"/>
    <w:rsid w:val="00E005B0"/>
    <w:rsid w:val="00E7148E"/>
    <w:rsid w:val="00EC40EB"/>
    <w:rsid w:val="00ED7F3E"/>
    <w:rsid w:val="00EE058C"/>
    <w:rsid w:val="00EE527F"/>
    <w:rsid w:val="00F63589"/>
    <w:rsid w:val="00F775A5"/>
    <w:rsid w:val="00FB75A5"/>
    <w:rsid w:val="00FC02E4"/>
    <w:rsid w:val="00FF5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EFBE47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4</TotalTime>
  <Pages>1</Pages>
  <Words>397</Words>
  <Characters>2265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2657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6</cp:revision>
  <cp:lastPrinted>2022-12-01T23:59:00Z</cp:lastPrinted>
  <dcterms:created xsi:type="dcterms:W3CDTF">2025-10-27T00:41:00Z</dcterms:created>
  <dcterms:modified xsi:type="dcterms:W3CDTF">2025-10-30T02:22:00Z</dcterms:modified>
</cp:coreProperties>
</file>