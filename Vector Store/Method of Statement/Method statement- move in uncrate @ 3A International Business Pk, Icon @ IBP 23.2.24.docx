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7763D" w:rsidRDefault="0047763D">
      <w:pPr>
        <w:rPr>
          <w:sz w:val="24"/>
        </w:rPr>
      </w:pPr>
    </w:p>
    <w:p w:rsidR="00684C71" w:rsidRDefault="00EC2DCB">
      <w:pPr>
        <w:rPr>
          <w:sz w:val="24"/>
          <w:lang w:eastAsia="zh-CN"/>
        </w:rPr>
      </w:pPr>
      <w:r>
        <w:rPr>
          <w:sz w:val="24"/>
        </w:rPr>
        <w:t>Date: 20</w:t>
      </w:r>
      <w:r w:rsidRPr="00EC2DCB">
        <w:rPr>
          <w:sz w:val="24"/>
          <w:vertAlign w:val="superscript"/>
        </w:rPr>
        <w:t>th</w:t>
      </w:r>
      <w:r w:rsidR="00F53053">
        <w:rPr>
          <w:sz w:val="24"/>
        </w:rPr>
        <w:t xml:space="preserve"> Feb</w:t>
      </w:r>
      <w:r w:rsidR="00D911CB">
        <w:rPr>
          <w:sz w:val="24"/>
        </w:rPr>
        <w:t xml:space="preserve"> 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>hoist down</w:t>
      </w:r>
      <w:r w:rsidR="00370D03">
        <w:rPr>
          <w:sz w:val="24"/>
          <w:lang w:eastAsia="zh-CN"/>
        </w:rPr>
        <w:t xml:space="preserve"> </w:t>
      </w:r>
      <w:r w:rsidR="00141343">
        <w:rPr>
          <w:sz w:val="24"/>
          <w:lang w:eastAsia="zh-CN"/>
        </w:rPr>
        <w:t>4 package</w:t>
      </w:r>
      <w:r w:rsidR="00294E87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from </w:t>
      </w:r>
      <w:r w:rsidR="0047763D">
        <w:rPr>
          <w:sz w:val="24"/>
          <w:lang w:eastAsia="zh-CN"/>
        </w:rPr>
        <w:t>lorry</w:t>
      </w:r>
      <w:r w:rsidR="00F176B3">
        <w:rPr>
          <w:sz w:val="24"/>
          <w:lang w:eastAsia="zh-CN"/>
        </w:rPr>
        <w:t xml:space="preserve"> chassis</w:t>
      </w:r>
      <w:r>
        <w:rPr>
          <w:sz w:val="24"/>
          <w:lang w:eastAsia="zh-CN"/>
        </w:rPr>
        <w:t xml:space="preserve"> to the ground,</w:t>
      </w:r>
      <w:r w:rsidR="00D911CB">
        <w:rPr>
          <w:sz w:val="24"/>
          <w:lang w:eastAsia="zh-CN"/>
        </w:rPr>
        <w:t xml:space="preserve"> </w:t>
      </w:r>
      <w:r w:rsidR="00121F4B">
        <w:rPr>
          <w:sz w:val="24"/>
          <w:lang w:eastAsia="zh-CN"/>
        </w:rPr>
        <w:t xml:space="preserve">insert </w:t>
      </w:r>
      <w:r w:rsidR="003B5129">
        <w:rPr>
          <w:sz w:val="24"/>
          <w:lang w:eastAsia="zh-CN"/>
        </w:rPr>
        <w:t>pallet truck</w:t>
      </w:r>
      <w:r w:rsidR="00D911CB">
        <w:rPr>
          <w:sz w:val="24"/>
          <w:lang w:eastAsia="zh-CN"/>
        </w:rPr>
        <w:t xml:space="preserve"> under machine</w:t>
      </w:r>
      <w:r w:rsidR="00121F4B">
        <w:rPr>
          <w:sz w:val="24"/>
          <w:lang w:eastAsia="zh-CN"/>
        </w:rPr>
        <w:t xml:space="preserve"> bed</w:t>
      </w:r>
      <w:r w:rsidR="00DF2CD5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shift and</w:t>
      </w:r>
      <w:r w:rsidR="008F5774">
        <w:rPr>
          <w:sz w:val="24"/>
          <w:lang w:eastAsia="zh-CN"/>
        </w:rPr>
        <w:t xml:space="preserve"> position into factory premise 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F5774" w:rsidRDefault="0013132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Modula Storage System</w:t>
      </w:r>
    </w:p>
    <w:p w:rsidR="00131323" w:rsidRDefault="00F5305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Package 1 (Dim: </w:t>
      </w:r>
      <w:r w:rsidR="00131323">
        <w:rPr>
          <w:sz w:val="24"/>
          <w:szCs w:val="24"/>
          <w:lang w:eastAsia="zh-CN"/>
        </w:rPr>
        <w:t>220 x 230 100cm/W</w:t>
      </w:r>
      <w:r>
        <w:rPr>
          <w:sz w:val="24"/>
          <w:szCs w:val="24"/>
          <w:lang w:eastAsia="zh-CN"/>
        </w:rPr>
        <w:t>t: 970kgs)</w:t>
      </w:r>
    </w:p>
    <w:p w:rsidR="00131323" w:rsidRDefault="0013132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Package</w:t>
      </w:r>
      <w:r w:rsidR="00F53053">
        <w:rPr>
          <w:sz w:val="24"/>
          <w:szCs w:val="24"/>
          <w:lang w:eastAsia="zh-CN"/>
        </w:rPr>
        <w:t xml:space="preserve"> 2 (Dim</w:t>
      </w:r>
      <w:r>
        <w:rPr>
          <w:sz w:val="24"/>
          <w:szCs w:val="24"/>
          <w:lang w:eastAsia="zh-CN"/>
        </w:rPr>
        <w:t>:</w:t>
      </w:r>
      <w:r w:rsidR="00F53053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 xml:space="preserve">240 x </w:t>
      </w:r>
      <w:r w:rsidR="00F53053">
        <w:rPr>
          <w:sz w:val="24"/>
          <w:szCs w:val="24"/>
          <w:lang w:eastAsia="zh-CN"/>
        </w:rPr>
        <w:t>230 x100cm/Wt: 656kgs)</w:t>
      </w:r>
    </w:p>
    <w:p w:rsidR="00131323" w:rsidRPr="00131323" w:rsidRDefault="0013132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Package 3 (</w:t>
      </w:r>
      <w:r w:rsidR="00F53053">
        <w:rPr>
          <w:sz w:val="24"/>
          <w:szCs w:val="24"/>
          <w:lang w:eastAsia="zh-CN"/>
        </w:rPr>
        <w:t>Dim: 330</w:t>
      </w:r>
      <w:r>
        <w:rPr>
          <w:sz w:val="24"/>
          <w:szCs w:val="24"/>
          <w:lang w:eastAsia="zh-CN"/>
        </w:rPr>
        <w:t xml:space="preserve"> x </w:t>
      </w:r>
      <w:r w:rsidR="00F53053">
        <w:rPr>
          <w:sz w:val="24"/>
          <w:szCs w:val="24"/>
          <w:lang w:eastAsia="zh-CN"/>
        </w:rPr>
        <w:t>230 x142cm/Wt: 907kgs)</w:t>
      </w:r>
    </w:p>
    <w:p w:rsidR="00FE09CB" w:rsidRDefault="00F530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Package 4 (Dim: 300 x 230 x 100cm/Wt 655kgs)</w:t>
      </w:r>
    </w:p>
    <w:p w:rsidR="00F53053" w:rsidRDefault="00F530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53053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F530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23/</w:t>
      </w:r>
      <w:r w:rsidR="00EC2DCB">
        <w:rPr>
          <w:sz w:val="24"/>
          <w:lang w:eastAsia="zh-CN"/>
        </w:rPr>
        <w:t>0</w:t>
      </w:r>
      <w:r>
        <w:rPr>
          <w:sz w:val="24"/>
          <w:lang w:eastAsia="zh-CN"/>
        </w:rPr>
        <w:t>2/24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Default="00F530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10.00am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911CB" w:rsidRDefault="008F5774" w:rsidP="00D911CB">
      <w:pPr>
        <w:pStyle w:val="Heading4"/>
        <w:rPr>
          <w:szCs w:val="24"/>
        </w:rPr>
      </w:pPr>
      <w:r>
        <w:t>3A International Business Pk #01-17, Icon @ IBP</w:t>
      </w:r>
    </w:p>
    <w:p w:rsidR="00707B09" w:rsidRPr="00D911CB" w:rsidRDefault="00851AA6" w:rsidP="00D911CB">
      <w:pPr>
        <w:pStyle w:val="Heading4"/>
      </w:pPr>
      <w:r>
        <w:rPr>
          <w:szCs w:val="24"/>
        </w:rPr>
        <w:t>Wenzel Asia 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E5848" w:rsidRDefault="00851A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>633 lorry loader</w:t>
      </w:r>
    </w:p>
    <w:p w:rsidR="00684C71" w:rsidRDefault="00121F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DE08CC">
        <w:rPr>
          <w:sz w:val="24"/>
          <w:lang w:eastAsia="zh-CN"/>
        </w:rPr>
        <w:t>allet truck</w:t>
      </w:r>
    </w:p>
    <w:p w:rsidR="00707B09" w:rsidRDefault="00BB1D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DE08CC">
        <w:rPr>
          <w:sz w:val="24"/>
          <w:lang w:eastAsia="zh-CN"/>
        </w:rPr>
        <w:t>webbing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C00BDD" w:rsidRDefault="00851A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Crowbar/woodblock </w:t>
      </w:r>
      <w:r w:rsidR="00C00BDD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5B477F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141343" w:rsidRDefault="0014134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BB1D24" w:rsidRPr="004559F1" w:rsidRDefault="00C00BDD" w:rsidP="004559F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47763D">
        <w:rPr>
          <w:sz w:val="24"/>
          <w:lang w:eastAsia="zh-CN"/>
        </w:rPr>
        <w:t>lorry loader</w:t>
      </w:r>
      <w:r w:rsidR="001A1E38">
        <w:rPr>
          <w:sz w:val="24"/>
          <w:lang w:eastAsia="zh-CN"/>
        </w:rPr>
        <w:t xml:space="preserve"> at designated unloading area</w:t>
      </w:r>
      <w:r w:rsidR="00851AA6">
        <w:rPr>
          <w:sz w:val="24"/>
          <w:lang w:eastAsia="zh-CN"/>
        </w:rPr>
        <w:t xml:space="preserve"> </w:t>
      </w:r>
    </w:p>
    <w:p w:rsidR="00121F4B" w:rsidRDefault="00BB1D24" w:rsidP="00BB1D2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121F4B" w:rsidRPr="00BB1D24">
        <w:rPr>
          <w:sz w:val="24"/>
          <w:lang w:eastAsia="zh-CN"/>
        </w:rPr>
        <w:t xml:space="preserve">nsert sling to crane hook </w:t>
      </w:r>
      <w:bookmarkStart w:id="0" w:name="_GoBack"/>
      <w:bookmarkEnd w:id="0"/>
    </w:p>
    <w:p w:rsidR="00BB1D24" w:rsidRPr="00BB1D24" w:rsidRDefault="00BB1D24" w:rsidP="00BB1D2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Pr="00BB1D24">
        <w:rPr>
          <w:sz w:val="24"/>
          <w:lang w:eastAsia="zh-CN"/>
        </w:rPr>
        <w:t xml:space="preserve">ecured </w:t>
      </w:r>
      <w:r>
        <w:rPr>
          <w:sz w:val="24"/>
          <w:lang w:eastAsia="zh-CN"/>
        </w:rPr>
        <w:t xml:space="preserve">sling </w:t>
      </w:r>
      <w:r w:rsidRPr="00BB1D24">
        <w:rPr>
          <w:sz w:val="24"/>
          <w:lang w:eastAsia="zh-CN"/>
        </w:rPr>
        <w:t>to rigging point of machine</w:t>
      </w:r>
    </w:p>
    <w:p w:rsidR="00121F4B" w:rsidRPr="00FE09CB" w:rsidRDefault="00121F4B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</w:t>
      </w:r>
      <w:r w:rsidR="004559F1">
        <w:rPr>
          <w:sz w:val="24"/>
          <w:lang w:eastAsia="zh-CN"/>
        </w:rPr>
        <w:t xml:space="preserve"> up machine from lorry chassis </w:t>
      </w:r>
      <w:r>
        <w:rPr>
          <w:sz w:val="24"/>
          <w:lang w:eastAsia="zh-CN"/>
        </w:rPr>
        <w:t xml:space="preserve"> </w:t>
      </w:r>
    </w:p>
    <w:p w:rsidR="001A07FF" w:rsidRPr="001A1E38" w:rsidRDefault="00E9120A" w:rsidP="001A1E3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 w:rsidR="00BB1D24">
        <w:rPr>
          <w:sz w:val="24"/>
          <w:lang w:eastAsia="zh-CN"/>
        </w:rPr>
        <w:t xml:space="preserve"> </w:t>
      </w:r>
      <w:r w:rsidR="00121F4B">
        <w:rPr>
          <w:sz w:val="24"/>
          <w:lang w:eastAsia="zh-CN"/>
        </w:rPr>
        <w:t xml:space="preserve">and lower down </w:t>
      </w:r>
      <w:r w:rsidR="00986D9E">
        <w:rPr>
          <w:sz w:val="24"/>
          <w:lang w:eastAsia="zh-CN"/>
        </w:rPr>
        <w:t xml:space="preserve">machine </w:t>
      </w:r>
      <w:r w:rsidR="004559F1">
        <w:rPr>
          <w:sz w:val="24"/>
          <w:lang w:eastAsia="zh-CN"/>
        </w:rPr>
        <w:t xml:space="preserve">to the ground 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3B5129">
        <w:rPr>
          <w:sz w:val="24"/>
          <w:lang w:eastAsia="zh-CN"/>
        </w:rPr>
        <w:t>pallet truck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121F4B">
        <w:rPr>
          <w:sz w:val="24"/>
          <w:lang w:eastAsia="zh-CN"/>
        </w:rPr>
        <w:t xml:space="preserve"> machine bed</w:t>
      </w:r>
      <w:r w:rsidR="001A1E38">
        <w:rPr>
          <w:sz w:val="24"/>
          <w:lang w:eastAsia="zh-CN"/>
        </w:rPr>
        <w:t xml:space="preserve"> </w:t>
      </w:r>
    </w:p>
    <w:p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4559F1">
        <w:rPr>
          <w:sz w:val="24"/>
          <w:lang w:eastAsia="zh-CN"/>
        </w:rPr>
        <w:t xml:space="preserve">machine into factory premise </w:t>
      </w:r>
    </w:p>
    <w:p w:rsidR="00684C71" w:rsidRPr="00121F4B" w:rsidRDefault="00F3464B" w:rsidP="00121F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 w:rsidR="00121F4B">
        <w:rPr>
          <w:sz w:val="24"/>
          <w:lang w:eastAsia="zh-CN"/>
        </w:rPr>
        <w:t>ignated location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4559F1">
        <w:rPr>
          <w:sz w:val="24"/>
        </w:rPr>
        <w:t xml:space="preserve">Kevin Wong / </w:t>
      </w:r>
      <w:r>
        <w:rPr>
          <w:sz w:val="24"/>
        </w:rPr>
        <w:t>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2919" w:rsidRDefault="00D72919">
      <w:r>
        <w:separator/>
      </w:r>
    </w:p>
  </w:endnote>
  <w:endnote w:type="continuationSeparator" w:id="0">
    <w:p w:rsidR="00D72919" w:rsidRDefault="00D729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D416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D416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2919" w:rsidRDefault="00D72919">
      <w:r>
        <w:separator/>
      </w:r>
    </w:p>
  </w:footnote>
  <w:footnote w:type="continuationSeparator" w:id="0">
    <w:p w:rsidR="00D72919" w:rsidRDefault="00D729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D7291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D72919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5114E"/>
    <w:rsid w:val="000801A2"/>
    <w:rsid w:val="00080409"/>
    <w:rsid w:val="000C46C5"/>
    <w:rsid w:val="001064C0"/>
    <w:rsid w:val="00121F4B"/>
    <w:rsid w:val="00131323"/>
    <w:rsid w:val="00141343"/>
    <w:rsid w:val="001430EC"/>
    <w:rsid w:val="00150169"/>
    <w:rsid w:val="001A07FF"/>
    <w:rsid w:val="001A1E38"/>
    <w:rsid w:val="001D4168"/>
    <w:rsid w:val="001F5575"/>
    <w:rsid w:val="001F7A13"/>
    <w:rsid w:val="00205704"/>
    <w:rsid w:val="002859AC"/>
    <w:rsid w:val="00294E87"/>
    <w:rsid w:val="002B79BE"/>
    <w:rsid w:val="0030061F"/>
    <w:rsid w:val="00370B7A"/>
    <w:rsid w:val="00370D03"/>
    <w:rsid w:val="003B5129"/>
    <w:rsid w:val="003B63D2"/>
    <w:rsid w:val="00425424"/>
    <w:rsid w:val="004559F1"/>
    <w:rsid w:val="0047763D"/>
    <w:rsid w:val="004B5F75"/>
    <w:rsid w:val="004C6F5B"/>
    <w:rsid w:val="004E5848"/>
    <w:rsid w:val="00525584"/>
    <w:rsid w:val="005A2371"/>
    <w:rsid w:val="005B477F"/>
    <w:rsid w:val="005B7241"/>
    <w:rsid w:val="005C3290"/>
    <w:rsid w:val="005E7CFA"/>
    <w:rsid w:val="00684C71"/>
    <w:rsid w:val="00685287"/>
    <w:rsid w:val="006B6525"/>
    <w:rsid w:val="00707B09"/>
    <w:rsid w:val="00716965"/>
    <w:rsid w:val="007223C5"/>
    <w:rsid w:val="00751492"/>
    <w:rsid w:val="007A060F"/>
    <w:rsid w:val="007C1E4D"/>
    <w:rsid w:val="007E7225"/>
    <w:rsid w:val="00805829"/>
    <w:rsid w:val="0081336E"/>
    <w:rsid w:val="00833A70"/>
    <w:rsid w:val="00851AA6"/>
    <w:rsid w:val="00872D61"/>
    <w:rsid w:val="008B11D4"/>
    <w:rsid w:val="008C3BD9"/>
    <w:rsid w:val="008D1F25"/>
    <w:rsid w:val="008D3552"/>
    <w:rsid w:val="008F5774"/>
    <w:rsid w:val="00927B06"/>
    <w:rsid w:val="00952F7F"/>
    <w:rsid w:val="00986D9E"/>
    <w:rsid w:val="009C1EC8"/>
    <w:rsid w:val="00A525B4"/>
    <w:rsid w:val="00A64537"/>
    <w:rsid w:val="00AD4078"/>
    <w:rsid w:val="00B35068"/>
    <w:rsid w:val="00B43C44"/>
    <w:rsid w:val="00B62108"/>
    <w:rsid w:val="00B70004"/>
    <w:rsid w:val="00B776C2"/>
    <w:rsid w:val="00B922EE"/>
    <w:rsid w:val="00BB1D24"/>
    <w:rsid w:val="00C008B3"/>
    <w:rsid w:val="00C00BDD"/>
    <w:rsid w:val="00C03437"/>
    <w:rsid w:val="00C259E8"/>
    <w:rsid w:val="00C32361"/>
    <w:rsid w:val="00C33FF4"/>
    <w:rsid w:val="00C778E8"/>
    <w:rsid w:val="00C86DF3"/>
    <w:rsid w:val="00C8729C"/>
    <w:rsid w:val="00CA23BB"/>
    <w:rsid w:val="00CF5149"/>
    <w:rsid w:val="00CF6063"/>
    <w:rsid w:val="00CF7EA9"/>
    <w:rsid w:val="00D43FF8"/>
    <w:rsid w:val="00D72919"/>
    <w:rsid w:val="00D911CB"/>
    <w:rsid w:val="00DB001C"/>
    <w:rsid w:val="00DB3AF8"/>
    <w:rsid w:val="00DE08CC"/>
    <w:rsid w:val="00DF2CD5"/>
    <w:rsid w:val="00DF65D3"/>
    <w:rsid w:val="00E024E9"/>
    <w:rsid w:val="00E9120A"/>
    <w:rsid w:val="00EB496F"/>
    <w:rsid w:val="00EC2DCB"/>
    <w:rsid w:val="00F176B3"/>
    <w:rsid w:val="00F3464B"/>
    <w:rsid w:val="00F53053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2528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2024-02-20T01:18:00Z</cp:lastPrinted>
  <dcterms:created xsi:type="dcterms:W3CDTF">2024-02-16T02:34:00Z</dcterms:created>
  <dcterms:modified xsi:type="dcterms:W3CDTF">2024-02-20T01:20:00Z</dcterms:modified>
</cp:coreProperties>
</file>