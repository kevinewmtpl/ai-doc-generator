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D60E3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5A242A1" w14:textId="0CFF8744" w:rsidR="00684C71" w:rsidRDefault="00C21EC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F50D1">
        <w:rPr>
          <w:sz w:val="24"/>
        </w:rPr>
        <w:t>26</w:t>
      </w:r>
      <w:r w:rsidR="006F50D1">
        <w:rPr>
          <w:sz w:val="24"/>
          <w:vertAlign w:val="superscript"/>
        </w:rPr>
        <w:t xml:space="preserve">th </w:t>
      </w:r>
      <w:r w:rsidR="006F50D1">
        <w:rPr>
          <w:sz w:val="24"/>
        </w:rPr>
        <w:t>Nov</w:t>
      </w:r>
      <w:r w:rsidR="00B50D2E">
        <w:rPr>
          <w:sz w:val="24"/>
        </w:rPr>
        <w:t xml:space="preserve"> 2025</w:t>
      </w:r>
    </w:p>
    <w:p w14:paraId="6CE31884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F306DDF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FF3EFD5" w14:textId="38C1DAE8"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50D2E">
        <w:rPr>
          <w:sz w:val="24"/>
          <w:lang w:eastAsia="zh-CN"/>
        </w:rPr>
        <w:t>hoist down</w:t>
      </w:r>
      <w:r w:rsidR="00B754D7">
        <w:rPr>
          <w:sz w:val="24"/>
          <w:lang w:eastAsia="zh-CN"/>
        </w:rPr>
        <w:t xml:space="preserve"> 1</w:t>
      </w:r>
      <w:r w:rsidR="00C21ECF">
        <w:rPr>
          <w:sz w:val="24"/>
          <w:lang w:eastAsia="zh-CN"/>
        </w:rPr>
        <w:t xml:space="preserve"> unit machine from lorry chassis</w:t>
      </w:r>
      <w:r>
        <w:rPr>
          <w:sz w:val="24"/>
          <w:lang w:eastAsia="zh-CN"/>
        </w:rPr>
        <w:t xml:space="preserve">, </w:t>
      </w:r>
      <w:r w:rsidR="002859AC">
        <w:rPr>
          <w:sz w:val="24"/>
          <w:lang w:eastAsia="zh-CN"/>
        </w:rPr>
        <w:t xml:space="preserve">insert </w:t>
      </w:r>
      <w:r w:rsidR="00BB168C">
        <w:rPr>
          <w:sz w:val="24"/>
          <w:lang w:eastAsia="zh-CN"/>
        </w:rPr>
        <w:t>pallet truck</w:t>
      </w:r>
      <w:r w:rsidR="00DF2CD5">
        <w:rPr>
          <w:sz w:val="24"/>
          <w:lang w:eastAsia="zh-CN"/>
        </w:rPr>
        <w:t xml:space="preserve"> </w:t>
      </w:r>
      <w:r w:rsidR="00BB168C">
        <w:rPr>
          <w:sz w:val="24"/>
          <w:lang w:eastAsia="zh-CN"/>
        </w:rPr>
        <w:t>under</w:t>
      </w:r>
      <w:r w:rsidR="00DF2CD5">
        <w:rPr>
          <w:sz w:val="24"/>
          <w:lang w:eastAsia="zh-CN"/>
        </w:rPr>
        <w:t xml:space="preserve"> machine b</w:t>
      </w:r>
      <w:r w:rsidR="007F55FD">
        <w:rPr>
          <w:sz w:val="24"/>
          <w:lang w:eastAsia="zh-CN"/>
        </w:rPr>
        <w:t>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14:paraId="2C44A6D5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0C0F4CC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57C1185" w14:textId="5E34AC9D"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731B11">
        <w:rPr>
          <w:b/>
          <w:sz w:val="24"/>
          <w:lang w:eastAsia="zh-CN"/>
        </w:rPr>
        <w:t xml:space="preserve">t </w:t>
      </w:r>
      <w:r w:rsidR="00BB168C">
        <w:rPr>
          <w:b/>
          <w:sz w:val="24"/>
          <w:lang w:eastAsia="zh-CN"/>
        </w:rPr>
        <w:t xml:space="preserve">Okamoto Linear </w:t>
      </w:r>
    </w:p>
    <w:p w14:paraId="63B90C3B" w14:textId="204E16CA"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</w:t>
      </w:r>
      <w:r w:rsidR="00B34647">
        <w:rPr>
          <w:sz w:val="24"/>
          <w:lang w:eastAsia="zh-CN"/>
        </w:rPr>
        <w:t xml:space="preserve"> 1526 x 1405 x 1727 m</w:t>
      </w:r>
      <w:r w:rsidR="00DE08CC">
        <w:rPr>
          <w:sz w:val="24"/>
          <w:lang w:eastAsia="zh-CN"/>
        </w:rPr>
        <w:t xml:space="preserve">m </w:t>
      </w:r>
    </w:p>
    <w:p w14:paraId="4D17295F" w14:textId="4758D6F1" w:rsidR="00FE09CB" w:rsidRPr="00B754D7" w:rsidRDefault="00B754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</w:t>
      </w:r>
      <w:r w:rsidR="00B34647">
        <w:rPr>
          <w:sz w:val="24"/>
          <w:lang w:eastAsia="zh-CN"/>
        </w:rPr>
        <w:t xml:space="preserve"> 840</w:t>
      </w:r>
      <w:r w:rsidR="00FE09CB">
        <w:rPr>
          <w:sz w:val="24"/>
          <w:lang w:eastAsia="zh-CN"/>
        </w:rPr>
        <w:t xml:space="preserve"> kg</w:t>
      </w:r>
      <w:r w:rsidR="00C21ECF">
        <w:rPr>
          <w:sz w:val="24"/>
          <w:lang w:eastAsia="zh-CN"/>
        </w:rPr>
        <w:t xml:space="preserve"> </w:t>
      </w:r>
    </w:p>
    <w:p w14:paraId="0C9AF79C" w14:textId="77777777"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019C3D6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77AAA01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67D8CA38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2D2A8BB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69FAE00" w14:textId="4A25EA34" w:rsidR="00684C71" w:rsidRDefault="00BB16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03/12</w:t>
      </w:r>
      <w:r w:rsidR="00B50D2E">
        <w:rPr>
          <w:sz w:val="24"/>
          <w:lang w:eastAsia="zh-CN"/>
        </w:rPr>
        <w:t>/25</w:t>
      </w:r>
    </w:p>
    <w:p w14:paraId="16E32C51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427E2A3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292E5E6F" w14:textId="05D57B56" w:rsidR="003B63D2" w:rsidRPr="003B63D2" w:rsidRDefault="00BB16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am </w:t>
      </w:r>
      <w:r w:rsidR="00C21ECF">
        <w:rPr>
          <w:bCs/>
          <w:sz w:val="24"/>
          <w:szCs w:val="24"/>
          <w:lang w:eastAsia="zh-CN"/>
        </w:rPr>
        <w:t xml:space="preserve"> </w:t>
      </w:r>
    </w:p>
    <w:p w14:paraId="72E98C48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4B79CB2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30319EE" w14:textId="37F3F1F3" w:rsidR="00707B09" w:rsidRDefault="00B754D7" w:rsidP="00707B09">
      <w:pPr>
        <w:pStyle w:val="Heading4"/>
      </w:pPr>
      <w:r>
        <w:t>6</w:t>
      </w:r>
      <w:r w:rsidR="007F55FD">
        <w:t xml:space="preserve"> Gul St 5</w:t>
      </w:r>
    </w:p>
    <w:p w14:paraId="79067AF3" w14:textId="1ECCBA85" w:rsidR="00707B09" w:rsidRPr="00707B09" w:rsidRDefault="007F55F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FCI</w:t>
      </w:r>
      <w:r w:rsidR="00BB168C">
        <w:rPr>
          <w:sz w:val="24"/>
          <w:szCs w:val="24"/>
          <w:lang w:eastAsia="zh-CN"/>
        </w:rPr>
        <w:t xml:space="preserve"> Connectors (S) Pte Ltd </w:t>
      </w:r>
    </w:p>
    <w:p w14:paraId="08A7C506" w14:textId="77777777" w:rsidR="00684C71" w:rsidRDefault="00684C71">
      <w:pPr>
        <w:rPr>
          <w:lang w:eastAsia="zh-CN"/>
        </w:rPr>
      </w:pPr>
    </w:p>
    <w:p w14:paraId="273E3DB0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0572303" w14:textId="4A916E1E" w:rsidR="00884ECD" w:rsidRDefault="00C95D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14:paraId="79E6E461" w14:textId="6D3C639B" w:rsidR="00684C71" w:rsidRDefault="00BB16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14:paraId="29D46995" w14:textId="6AB33427" w:rsidR="00065F27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BB168C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14:paraId="7E08900E" w14:textId="1BF74C97" w:rsidR="007F55FD" w:rsidRDefault="007F55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3A8239A8" w14:textId="39D509C4" w:rsidR="004F241A" w:rsidRDefault="00BB16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4F241A">
        <w:rPr>
          <w:sz w:val="24"/>
          <w:lang w:eastAsia="zh-CN"/>
        </w:rPr>
        <w:t xml:space="preserve">/hand jack </w:t>
      </w:r>
    </w:p>
    <w:p w14:paraId="54E334D9" w14:textId="77777777" w:rsidR="00707B09" w:rsidRDefault="00884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14:paraId="2B6F39C2" w14:textId="77777777"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507818B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6C01A8EE" w14:textId="77777777"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16BAA0D5" w14:textId="77777777"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10B8D44A" w14:textId="77777777" w:rsidR="00C95DDA" w:rsidRDefault="00C95DD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DB4C43F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AD9628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40A6A7D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482D80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3AA638FE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5E547CF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18009A62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A2F4E55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3DCFD94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FF8E36B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4A3952BE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142818D2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14CE2F0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5DAB094C" w14:textId="77777777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73236DBC" w14:textId="3871D37E" w:rsidR="007F55FD" w:rsidRPr="007F55FD" w:rsidRDefault="00B50D2E" w:rsidP="007F55F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timber mats as base plate</w:t>
      </w:r>
    </w:p>
    <w:p w14:paraId="059088F9" w14:textId="74AF1C15" w:rsidR="00FE09CB" w:rsidRDefault="00B50D2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 xml:space="preserve">nsert sling to crane hook </w:t>
      </w:r>
    </w:p>
    <w:p w14:paraId="54A4DFF0" w14:textId="15F740C4" w:rsidR="00B50D2E" w:rsidRDefault="00B50D2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machine rigging point</w:t>
      </w:r>
    </w:p>
    <w:p w14:paraId="14E35C33" w14:textId="77777777" w:rsidR="001A1E38" w:rsidRDefault="00A1272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731B11">
        <w:rPr>
          <w:sz w:val="24"/>
          <w:lang w:eastAsia="zh-CN"/>
        </w:rPr>
        <w:t xml:space="preserve"> from </w:t>
      </w:r>
      <w:r w:rsidR="00B754D7">
        <w:rPr>
          <w:sz w:val="24"/>
          <w:lang w:eastAsia="zh-CN"/>
        </w:rPr>
        <w:t>lorry</w:t>
      </w:r>
      <w:r w:rsidR="00C21ECF">
        <w:rPr>
          <w:sz w:val="24"/>
          <w:lang w:eastAsia="zh-CN"/>
        </w:rPr>
        <w:t xml:space="preserve"> chassis </w:t>
      </w:r>
      <w:r>
        <w:rPr>
          <w:sz w:val="24"/>
          <w:lang w:eastAsia="zh-CN"/>
        </w:rPr>
        <w:t xml:space="preserve"> </w:t>
      </w:r>
    </w:p>
    <w:p w14:paraId="5FA1E17C" w14:textId="58C87971" w:rsidR="00065F27" w:rsidRPr="00BB168C" w:rsidRDefault="00E9120A" w:rsidP="00BB16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BB168C">
        <w:rPr>
          <w:sz w:val="24"/>
          <w:lang w:eastAsia="zh-CN"/>
        </w:rPr>
        <w:t>and lower down machine to near ground level</w:t>
      </w:r>
    </w:p>
    <w:p w14:paraId="08840C6D" w14:textId="65F29320" w:rsidR="001F29C4" w:rsidRDefault="00C8729C" w:rsidP="001F29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B168C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</w:t>
      </w:r>
      <w:r w:rsidR="00570082">
        <w:rPr>
          <w:sz w:val="24"/>
          <w:lang w:eastAsia="zh-CN"/>
        </w:rPr>
        <w:t>ed</w:t>
      </w:r>
    </w:p>
    <w:p w14:paraId="1BDECA34" w14:textId="5B87EC60" w:rsidR="00F3464B" w:rsidRPr="001F29C4" w:rsidRDefault="00685287" w:rsidP="001F29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29C4">
        <w:rPr>
          <w:sz w:val="24"/>
          <w:lang w:eastAsia="zh-CN"/>
        </w:rPr>
        <w:t>Transport</w:t>
      </w:r>
      <w:r w:rsidR="0081336E" w:rsidRPr="001F29C4">
        <w:rPr>
          <w:sz w:val="24"/>
          <w:lang w:eastAsia="zh-CN"/>
        </w:rPr>
        <w:t xml:space="preserve"> </w:t>
      </w:r>
      <w:r w:rsidR="004E5848" w:rsidRPr="001F29C4">
        <w:rPr>
          <w:sz w:val="24"/>
          <w:lang w:eastAsia="zh-CN"/>
        </w:rPr>
        <w:t>machine into production area at ground floor</w:t>
      </w:r>
    </w:p>
    <w:p w14:paraId="4CFFECCE" w14:textId="77777777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112C725B" w14:textId="56FB94F1"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BB168C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14:paraId="61F1B8CD" w14:textId="77777777" w:rsidR="001F29C4" w:rsidRDefault="001F29C4" w:rsidP="001F29C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75509DB" w14:textId="77777777" w:rsidR="00BB168C" w:rsidRPr="00BB168C" w:rsidRDefault="00BB168C" w:rsidP="00BB168C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12BC687" w14:textId="0C8DD8B1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376C0F19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78BF4D8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5F3CD63D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3BF3BED9" w14:textId="1B06E9F3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50D2E">
        <w:rPr>
          <w:sz w:val="24"/>
        </w:rPr>
        <w:t xml:space="preserve">Kevin Wong / </w:t>
      </w:r>
      <w:r>
        <w:rPr>
          <w:sz w:val="24"/>
        </w:rPr>
        <w:t>Zailani</w:t>
      </w:r>
    </w:p>
    <w:p w14:paraId="10ED58C3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7C72E0B7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C96329" w14:textId="77777777" w:rsidR="00FD7E79" w:rsidRDefault="00FD7E79">
      <w:r>
        <w:separator/>
      </w:r>
    </w:p>
  </w:endnote>
  <w:endnote w:type="continuationSeparator" w:id="0">
    <w:p w14:paraId="746DA92B" w14:textId="77777777" w:rsidR="00FD7E79" w:rsidRDefault="00FD7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3017E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07E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07E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7240B8" w14:textId="77777777" w:rsidR="00FD7E79" w:rsidRDefault="00FD7E79">
      <w:r>
        <w:separator/>
      </w:r>
    </w:p>
  </w:footnote>
  <w:footnote w:type="continuationSeparator" w:id="0">
    <w:p w14:paraId="3D2C25C4" w14:textId="77777777" w:rsidR="00FD7E79" w:rsidRDefault="00FD7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411FC8" w14:textId="35456FE5" w:rsidR="00684C71" w:rsidRPr="00570082" w:rsidRDefault="007F55FD" w:rsidP="0057008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733FA19" wp14:editId="2395C34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168C">
      <w:rPr>
        <w:b/>
        <w:color w:val="0000FF"/>
        <w:sz w:val="28"/>
      </w:rPr>
      <w:t xml:space="preserve">                </w:t>
    </w:r>
    <w:r w:rsidR="0081336E">
      <w:rPr>
        <w:b/>
        <w:color w:val="0000FF"/>
        <w:sz w:val="28"/>
      </w:rPr>
      <w:t>ERIC WONG MACHINERY TRANSPORTATION PTE LTD</w:t>
    </w:r>
  </w:p>
  <w:p w14:paraId="126D05C3" w14:textId="1DB52D92" w:rsidR="00684C71" w:rsidRDefault="00B50D2E">
    <w:pPr>
      <w:pStyle w:val="Header"/>
      <w:jc w:val="center"/>
    </w:pPr>
    <w:r>
      <w:t>28 Kranji Loop #05-03</w:t>
    </w:r>
    <w:r w:rsidR="0081336E">
      <w:t xml:space="preserve">, </w:t>
    </w:r>
    <w:r>
      <w:t xml:space="preserve">Kranji Green, </w:t>
    </w:r>
    <w:r w:rsidR="0081336E">
      <w:t xml:space="preserve">Singapore </w:t>
    </w:r>
    <w:r>
      <w:t>739571</w:t>
    </w:r>
  </w:p>
  <w:p w14:paraId="7B82D5F7" w14:textId="69582D4B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</w:t>
    </w:r>
  </w:p>
  <w:p w14:paraId="6557538C" w14:textId="77777777" w:rsidR="00684C71" w:rsidRDefault="0081336E">
    <w:pPr>
      <w:pStyle w:val="Header"/>
      <w:jc w:val="center"/>
    </w:pPr>
    <w:r>
      <w:t>GST Reg No. : M2-8923804 – 2</w:t>
    </w:r>
  </w:p>
  <w:p w14:paraId="622D1493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67B28C3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76992360">
    <w:abstractNumId w:val="2"/>
  </w:num>
  <w:num w:numId="2" w16cid:durableId="1702704952">
    <w:abstractNumId w:val="4"/>
  </w:num>
  <w:num w:numId="3" w16cid:durableId="428280808">
    <w:abstractNumId w:val="0"/>
  </w:num>
  <w:num w:numId="4" w16cid:durableId="1504663789">
    <w:abstractNumId w:val="9"/>
  </w:num>
  <w:num w:numId="5" w16cid:durableId="751006254">
    <w:abstractNumId w:val="5"/>
  </w:num>
  <w:num w:numId="6" w16cid:durableId="606275274">
    <w:abstractNumId w:val="6"/>
  </w:num>
  <w:num w:numId="7" w16cid:durableId="1054503885">
    <w:abstractNumId w:val="3"/>
  </w:num>
  <w:num w:numId="8" w16cid:durableId="780805459">
    <w:abstractNumId w:val="7"/>
  </w:num>
  <w:num w:numId="9" w16cid:durableId="1438253639">
    <w:abstractNumId w:val="1"/>
  </w:num>
  <w:num w:numId="10" w16cid:durableId="1934313422">
    <w:abstractNumId w:val="8"/>
  </w:num>
  <w:num w:numId="11" w16cid:durableId="48852325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107E"/>
    <w:rsid w:val="00065F27"/>
    <w:rsid w:val="000801A2"/>
    <w:rsid w:val="00080409"/>
    <w:rsid w:val="000C46C5"/>
    <w:rsid w:val="000D3FBF"/>
    <w:rsid w:val="001064C0"/>
    <w:rsid w:val="001461FD"/>
    <w:rsid w:val="00146296"/>
    <w:rsid w:val="001A07FF"/>
    <w:rsid w:val="001A1E38"/>
    <w:rsid w:val="001E79E8"/>
    <w:rsid w:val="001F29C4"/>
    <w:rsid w:val="001F2D83"/>
    <w:rsid w:val="001F33EB"/>
    <w:rsid w:val="00205704"/>
    <w:rsid w:val="002407E2"/>
    <w:rsid w:val="002755D3"/>
    <w:rsid w:val="002859AC"/>
    <w:rsid w:val="00294E87"/>
    <w:rsid w:val="0030061F"/>
    <w:rsid w:val="003577F9"/>
    <w:rsid w:val="00370B7A"/>
    <w:rsid w:val="00370D03"/>
    <w:rsid w:val="003878A1"/>
    <w:rsid w:val="003B63D2"/>
    <w:rsid w:val="003B6B19"/>
    <w:rsid w:val="003F7ED4"/>
    <w:rsid w:val="00425424"/>
    <w:rsid w:val="004C19B3"/>
    <w:rsid w:val="004C6F5B"/>
    <w:rsid w:val="004E5848"/>
    <w:rsid w:val="004F241A"/>
    <w:rsid w:val="00570082"/>
    <w:rsid w:val="005C3290"/>
    <w:rsid w:val="00660116"/>
    <w:rsid w:val="00684C71"/>
    <w:rsid w:val="00685287"/>
    <w:rsid w:val="00685CC4"/>
    <w:rsid w:val="006A63E7"/>
    <w:rsid w:val="006B3942"/>
    <w:rsid w:val="006B6525"/>
    <w:rsid w:val="006F50D1"/>
    <w:rsid w:val="00707B09"/>
    <w:rsid w:val="007127FF"/>
    <w:rsid w:val="00716965"/>
    <w:rsid w:val="007223C5"/>
    <w:rsid w:val="00731B11"/>
    <w:rsid w:val="007C1E4D"/>
    <w:rsid w:val="007E7225"/>
    <w:rsid w:val="007F55FD"/>
    <w:rsid w:val="00805829"/>
    <w:rsid w:val="00806F72"/>
    <w:rsid w:val="0081336E"/>
    <w:rsid w:val="00832AB3"/>
    <w:rsid w:val="00833A70"/>
    <w:rsid w:val="00837980"/>
    <w:rsid w:val="00837A79"/>
    <w:rsid w:val="00872D61"/>
    <w:rsid w:val="00884ECD"/>
    <w:rsid w:val="008B11D4"/>
    <w:rsid w:val="008D1F25"/>
    <w:rsid w:val="008D3552"/>
    <w:rsid w:val="009145EA"/>
    <w:rsid w:val="00927B06"/>
    <w:rsid w:val="00936E8A"/>
    <w:rsid w:val="00952F7F"/>
    <w:rsid w:val="009C1EC8"/>
    <w:rsid w:val="00A05251"/>
    <w:rsid w:val="00A12727"/>
    <w:rsid w:val="00A525B4"/>
    <w:rsid w:val="00A638F2"/>
    <w:rsid w:val="00A64537"/>
    <w:rsid w:val="00A87646"/>
    <w:rsid w:val="00AD4078"/>
    <w:rsid w:val="00AD6633"/>
    <w:rsid w:val="00B32823"/>
    <w:rsid w:val="00B34647"/>
    <w:rsid w:val="00B35068"/>
    <w:rsid w:val="00B50D2E"/>
    <w:rsid w:val="00B62108"/>
    <w:rsid w:val="00B70004"/>
    <w:rsid w:val="00B754D7"/>
    <w:rsid w:val="00B76B7C"/>
    <w:rsid w:val="00BB168C"/>
    <w:rsid w:val="00BC46FB"/>
    <w:rsid w:val="00C008B3"/>
    <w:rsid w:val="00C00BDD"/>
    <w:rsid w:val="00C03437"/>
    <w:rsid w:val="00C21ECF"/>
    <w:rsid w:val="00C259E8"/>
    <w:rsid w:val="00C32361"/>
    <w:rsid w:val="00C33FF4"/>
    <w:rsid w:val="00C8729C"/>
    <w:rsid w:val="00C93B36"/>
    <w:rsid w:val="00C95DDA"/>
    <w:rsid w:val="00CA23BB"/>
    <w:rsid w:val="00CF5149"/>
    <w:rsid w:val="00CF6063"/>
    <w:rsid w:val="00CF7EA9"/>
    <w:rsid w:val="00D93CDD"/>
    <w:rsid w:val="00DB001C"/>
    <w:rsid w:val="00DB3AF8"/>
    <w:rsid w:val="00DE08CC"/>
    <w:rsid w:val="00DF2CD5"/>
    <w:rsid w:val="00DF684A"/>
    <w:rsid w:val="00E9120A"/>
    <w:rsid w:val="00EB496F"/>
    <w:rsid w:val="00F176B3"/>
    <w:rsid w:val="00F3147A"/>
    <w:rsid w:val="00F3464B"/>
    <w:rsid w:val="00F51776"/>
    <w:rsid w:val="00F73592"/>
    <w:rsid w:val="00FD7E79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03727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BB16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2025-08-07T01:17:00Z</cp:lastPrinted>
  <dcterms:created xsi:type="dcterms:W3CDTF">2025-11-26T01:07:00Z</dcterms:created>
  <dcterms:modified xsi:type="dcterms:W3CDTF">2025-11-26T01:45:00Z</dcterms:modified>
</cp:coreProperties>
</file>