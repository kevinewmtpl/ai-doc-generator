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9C140B">
      <w:pPr>
        <w:rPr>
          <w:sz w:val="24"/>
          <w:lang w:eastAsia="zh-CN"/>
        </w:rPr>
      </w:pPr>
      <w:r>
        <w:rPr>
          <w:sz w:val="24"/>
        </w:rPr>
        <w:t>Date: 08</w:t>
      </w:r>
      <w:r w:rsidRPr="009C140B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092EA8">
        <w:rPr>
          <w:sz w:val="24"/>
        </w:rPr>
        <w:t xml:space="preserve">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Pr="00B35AF2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350A84">
        <w:rPr>
          <w:sz w:val="24"/>
          <w:lang w:eastAsia="zh-CN"/>
        </w:rPr>
        <w:t xml:space="preserve"> hoist up 1 unit machine</w:t>
      </w:r>
      <w:r w:rsidR="009C140B">
        <w:rPr>
          <w:sz w:val="24"/>
          <w:lang w:eastAsia="zh-CN"/>
        </w:rPr>
        <w:t xml:space="preserve"> to 4</w:t>
      </w:r>
      <w:r w:rsidR="009C140B" w:rsidRPr="009C140B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B35AF2">
        <w:rPr>
          <w:sz w:val="24"/>
          <w:lang w:eastAsia="zh-CN"/>
        </w:rPr>
        <w:t>of building</w:t>
      </w:r>
      <w:r w:rsidR="003A3CF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092EA8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50A84" w:rsidRDefault="00350A8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350A84" w:rsidRDefault="00350A8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9C140B">
        <w:rPr>
          <w:bCs/>
          <w:sz w:val="24"/>
          <w:szCs w:val="24"/>
          <w:lang w:eastAsia="zh-CN"/>
        </w:rPr>
        <w:t xml:space="preserve">Feeler </w:t>
      </w:r>
      <w:r>
        <w:rPr>
          <w:bCs/>
          <w:sz w:val="24"/>
          <w:szCs w:val="24"/>
          <w:lang w:eastAsia="zh-CN"/>
        </w:rPr>
        <w:t>CNC Lathe</w:t>
      </w:r>
    </w:p>
    <w:p w:rsidR="00350A84" w:rsidRDefault="009C14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1795 x 1317 x 1670 mm</w:t>
      </w:r>
    </w:p>
    <w:p w:rsidR="00350A84" w:rsidRDefault="009C14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5</w:t>
      </w:r>
      <w:r w:rsidR="00350A84">
        <w:rPr>
          <w:bCs/>
          <w:sz w:val="24"/>
          <w:szCs w:val="24"/>
          <w:lang w:eastAsia="zh-CN"/>
        </w:rPr>
        <w:t>00 kg</w:t>
      </w:r>
    </w:p>
    <w:p w:rsidR="00350A84" w:rsidRPr="00350A84" w:rsidRDefault="00350A8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9C140B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17/06</w:t>
      </w:r>
      <w:r w:rsidR="00092EA8">
        <w:rPr>
          <w:bCs/>
          <w:sz w:val="24"/>
          <w:szCs w:val="24"/>
          <w:lang w:eastAsia="zh-CN"/>
        </w:rPr>
        <w:t>/22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092EA8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35AF2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B35AF2" w:rsidP="004872DF">
      <w:pPr>
        <w:pStyle w:val="Heading4"/>
      </w:pPr>
      <w:r>
        <w:t>B</w:t>
      </w:r>
      <w:r w:rsidR="009C140B">
        <w:t>lk 1 Defu Lane 10 #04-563</w:t>
      </w:r>
    </w:p>
    <w:p w:rsidR="00B85262" w:rsidRPr="004872DF" w:rsidRDefault="009C140B" w:rsidP="004872DF">
      <w:pPr>
        <w:pStyle w:val="Heading4"/>
      </w:pPr>
      <w:r>
        <w:t xml:space="preserve">Starlight Tool Precision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872DF" w:rsidRPr="00B35AF2" w:rsidRDefault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E0CF9" w:rsidRDefault="006E0CF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373A8D" w:rsidRDefault="006E0CF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</w:t>
      </w:r>
      <w:r w:rsidR="00350A84">
        <w:rPr>
          <w:sz w:val="24"/>
          <w:lang w:eastAsia="zh-CN"/>
        </w:rPr>
        <w:t>truck/rollers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35AF2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scissor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6E0CF9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350A84" w:rsidRDefault="00350A84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31593E">
        <w:rPr>
          <w:sz w:val="24"/>
          <w:lang w:eastAsia="zh-CN"/>
        </w:rPr>
        <w:t>mobile/</w:t>
      </w:r>
      <w:r w:rsidR="00B424C8"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B35AF2" w:rsidRPr="0031593E" w:rsidRDefault="00B35AF2" w:rsidP="003159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1593E">
        <w:rPr>
          <w:sz w:val="24"/>
          <w:lang w:eastAsia="zh-CN"/>
        </w:rPr>
        <w:t xml:space="preserve">Load machine onto platform </w:t>
      </w:r>
    </w:p>
    <w:p w:rsidR="008254AB" w:rsidRDefault="00186153" w:rsidP="00B35A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35AF2">
        <w:rPr>
          <w:sz w:val="24"/>
          <w:lang w:eastAsia="zh-CN"/>
        </w:rPr>
        <w:t>Secured machine</w:t>
      </w:r>
      <w:r w:rsidR="008254AB" w:rsidRPr="00B35AF2">
        <w:rPr>
          <w:sz w:val="24"/>
          <w:lang w:eastAsia="zh-CN"/>
        </w:rPr>
        <w:t xml:space="preserve"> </w:t>
      </w:r>
      <w:r w:rsidR="004725E1" w:rsidRPr="00B35AF2">
        <w:rPr>
          <w:sz w:val="24"/>
          <w:lang w:eastAsia="zh-CN"/>
        </w:rPr>
        <w:t>onto platform with strapping belt</w:t>
      </w:r>
      <w:r w:rsidR="008254AB" w:rsidRPr="00B35AF2">
        <w:rPr>
          <w:sz w:val="24"/>
          <w:lang w:eastAsia="zh-CN"/>
        </w:rPr>
        <w:t xml:space="preserve"> </w:t>
      </w:r>
    </w:p>
    <w:p w:rsidR="005908DA" w:rsidRPr="00B35AF2" w:rsidRDefault="005908DA" w:rsidP="00B35A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onto platform hoisting point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9C140B">
        <w:rPr>
          <w:sz w:val="24"/>
          <w:lang w:eastAsia="zh-CN"/>
        </w:rPr>
        <w:t>with machine to 4</w:t>
      </w:r>
      <w:r w:rsidR="009C140B" w:rsidRPr="009C140B">
        <w:rPr>
          <w:sz w:val="24"/>
          <w:vertAlign w:val="superscript"/>
          <w:lang w:eastAsia="zh-CN"/>
        </w:rPr>
        <w:t>th</w:t>
      </w:r>
      <w:bookmarkStart w:id="0" w:name="_GoBack"/>
      <w:bookmarkEnd w:id="0"/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5908DA">
        <w:rPr>
          <w:sz w:val="24"/>
          <w:lang w:eastAsia="zh-CN"/>
        </w:rPr>
        <w:t xml:space="preserve">parapet wall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5908DA" w:rsidRPr="006A0465" w:rsidRDefault="005908DA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lift up scissor platform level with parapet wall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5908DA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</w:t>
      </w:r>
      <w:r w:rsidR="005908DA">
        <w:rPr>
          <w:sz w:val="24"/>
          <w:lang w:eastAsia="zh-CN"/>
        </w:rPr>
        <w:t xml:space="preserve">working </w:t>
      </w:r>
      <w:r w:rsidR="006A0465">
        <w:rPr>
          <w:sz w:val="24"/>
          <w:lang w:eastAsia="zh-CN"/>
        </w:rPr>
        <w:t xml:space="preserve">platform </w:t>
      </w:r>
      <w:r w:rsidR="005908DA">
        <w:rPr>
          <w:sz w:val="24"/>
          <w:lang w:eastAsia="zh-CN"/>
        </w:rPr>
        <w:t>and load onto scissor platform</w:t>
      </w:r>
    </w:p>
    <w:p w:rsidR="005908DA" w:rsidRDefault="005908DA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scissor platform</w:t>
      </w:r>
    </w:p>
    <w:p w:rsidR="00350A84" w:rsidRDefault="00350A84" w:rsidP="00350A8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5908DA" w:rsidRDefault="005908DA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Shift out machine from scissor platform</w:t>
      </w:r>
    </w:p>
    <w:p w:rsidR="00D015DC" w:rsidRPr="000747A8" w:rsidRDefault="005908DA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tenant premise 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747A8">
        <w:rPr>
          <w:sz w:val="24"/>
          <w:lang w:eastAsia="zh-CN"/>
        </w:rPr>
        <w:t>, if any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0747A8" w:rsidRDefault="000747A8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25487" w:rsidRDefault="0022548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2AAB" w:rsidRDefault="00682AAB">
      <w:r>
        <w:separator/>
      </w:r>
    </w:p>
  </w:endnote>
  <w:endnote w:type="continuationSeparator" w:id="0">
    <w:p w:rsidR="00682AAB" w:rsidRDefault="0068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C140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C140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2AAB" w:rsidRDefault="00682AAB">
      <w:r>
        <w:separator/>
      </w:r>
    </w:p>
  </w:footnote>
  <w:footnote w:type="continuationSeparator" w:id="0">
    <w:p w:rsidR="00682AAB" w:rsidRDefault="00682A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682AA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682AA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747A8"/>
    <w:rsid w:val="00092EA8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593E"/>
    <w:rsid w:val="00317E1C"/>
    <w:rsid w:val="00350A84"/>
    <w:rsid w:val="00373A8D"/>
    <w:rsid w:val="0038272B"/>
    <w:rsid w:val="00395A8D"/>
    <w:rsid w:val="003A3CF3"/>
    <w:rsid w:val="003C4111"/>
    <w:rsid w:val="003E1B45"/>
    <w:rsid w:val="0040331B"/>
    <w:rsid w:val="004224BD"/>
    <w:rsid w:val="0042434B"/>
    <w:rsid w:val="0042603E"/>
    <w:rsid w:val="00430E91"/>
    <w:rsid w:val="00432BC5"/>
    <w:rsid w:val="004725E1"/>
    <w:rsid w:val="004872DF"/>
    <w:rsid w:val="00487B0F"/>
    <w:rsid w:val="004949D8"/>
    <w:rsid w:val="00495727"/>
    <w:rsid w:val="004D5933"/>
    <w:rsid w:val="004F07E0"/>
    <w:rsid w:val="005908DA"/>
    <w:rsid w:val="005B35C9"/>
    <w:rsid w:val="005E132E"/>
    <w:rsid w:val="0061759B"/>
    <w:rsid w:val="006362BB"/>
    <w:rsid w:val="00664D20"/>
    <w:rsid w:val="00682AAB"/>
    <w:rsid w:val="006A0465"/>
    <w:rsid w:val="006E0CF9"/>
    <w:rsid w:val="00700106"/>
    <w:rsid w:val="00707759"/>
    <w:rsid w:val="007255E9"/>
    <w:rsid w:val="00733502"/>
    <w:rsid w:val="00782718"/>
    <w:rsid w:val="0078661B"/>
    <w:rsid w:val="007C5834"/>
    <w:rsid w:val="007D1A3A"/>
    <w:rsid w:val="007E2FF0"/>
    <w:rsid w:val="007E6356"/>
    <w:rsid w:val="008067B7"/>
    <w:rsid w:val="008254AB"/>
    <w:rsid w:val="0082563E"/>
    <w:rsid w:val="00840DC8"/>
    <w:rsid w:val="00847C92"/>
    <w:rsid w:val="0088777C"/>
    <w:rsid w:val="00904AE4"/>
    <w:rsid w:val="00945F2F"/>
    <w:rsid w:val="00957CA2"/>
    <w:rsid w:val="00970E4B"/>
    <w:rsid w:val="0099108C"/>
    <w:rsid w:val="009C140B"/>
    <w:rsid w:val="009E694C"/>
    <w:rsid w:val="00A04987"/>
    <w:rsid w:val="00A46072"/>
    <w:rsid w:val="00AC4808"/>
    <w:rsid w:val="00AD4C31"/>
    <w:rsid w:val="00B17867"/>
    <w:rsid w:val="00B35AF2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A0D71"/>
    <w:rsid w:val="00CA3063"/>
    <w:rsid w:val="00CE271F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27EC"/>
    <w:rsid w:val="00E400F3"/>
    <w:rsid w:val="00E43D50"/>
    <w:rsid w:val="00E91028"/>
    <w:rsid w:val="00EA18DF"/>
    <w:rsid w:val="00EC3274"/>
    <w:rsid w:val="00EE527F"/>
    <w:rsid w:val="00EF2BA3"/>
    <w:rsid w:val="00F63A7E"/>
    <w:rsid w:val="00F76AB2"/>
    <w:rsid w:val="00F844A0"/>
    <w:rsid w:val="00F853FF"/>
    <w:rsid w:val="00FB6F59"/>
    <w:rsid w:val="00FD41B2"/>
    <w:rsid w:val="00FE465D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2936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2021-09-28T05:16:00Z</cp:lastPrinted>
  <dcterms:created xsi:type="dcterms:W3CDTF">2022-06-07T02:45:00Z</dcterms:created>
  <dcterms:modified xsi:type="dcterms:W3CDTF">2022-06-07T02:45:00Z</dcterms:modified>
</cp:coreProperties>
</file>