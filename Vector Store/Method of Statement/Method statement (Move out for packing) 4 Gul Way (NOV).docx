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71D28">
      <w:pPr>
        <w:rPr>
          <w:sz w:val="24"/>
          <w:lang w:eastAsia="zh-CN"/>
        </w:rPr>
      </w:pPr>
      <w:r>
        <w:rPr>
          <w:sz w:val="24"/>
        </w:rPr>
        <w:t>Date: 22</w:t>
      </w:r>
      <w:r w:rsidRPr="00C71D28">
        <w:rPr>
          <w:sz w:val="24"/>
          <w:vertAlign w:val="superscript"/>
        </w:rPr>
        <w:t>nd</w:t>
      </w:r>
      <w:r w:rsidR="006C560B">
        <w:rPr>
          <w:sz w:val="24"/>
        </w:rPr>
        <w:t xml:space="preserve"> July</w:t>
      </w:r>
      <w:r w:rsidR="008D4E89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3CC5">
        <w:rPr>
          <w:sz w:val="24"/>
          <w:lang w:eastAsia="zh-CN"/>
        </w:rPr>
        <w:t xml:space="preserve">shift out </w:t>
      </w:r>
      <w:r w:rsidR="00C71D28">
        <w:rPr>
          <w:sz w:val="24"/>
          <w:lang w:eastAsia="zh-CN"/>
        </w:rPr>
        <w:t xml:space="preserve">2 unit machine and accessories from production area to loading area, fork up machine onto wooden base for packing, after packing shift and put aside </w:t>
      </w: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77357" w:rsidRDefault="00177357" w:rsidP="0017735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73CC5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</w:t>
      </w:r>
      <w:proofErr w:type="spellStart"/>
      <w:r>
        <w:rPr>
          <w:b/>
          <w:sz w:val="24"/>
          <w:szCs w:val="24"/>
          <w:lang w:eastAsia="zh-CN"/>
        </w:rPr>
        <w:t>Gisholt</w:t>
      </w:r>
      <w:proofErr w:type="spellEnd"/>
      <w:r>
        <w:rPr>
          <w:b/>
          <w:sz w:val="24"/>
          <w:szCs w:val="24"/>
          <w:lang w:eastAsia="zh-CN"/>
        </w:rPr>
        <w:t xml:space="preserve"> Chopping machine</w:t>
      </w:r>
      <w:r w:rsidR="00C71D28">
        <w:rPr>
          <w:sz w:val="24"/>
          <w:szCs w:val="24"/>
          <w:lang w:eastAsia="zh-CN"/>
        </w:rPr>
        <w:t xml:space="preserve"> </w:t>
      </w:r>
    </w:p>
    <w:p w:rsidR="00C71D28" w:rsidRDefault="00C71D28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Main Dim: 420 x 195 x 260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C45AE0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Oil tank: 130 x 80 x 175 cm </w:t>
      </w:r>
    </w:p>
    <w:p w:rsidR="00C45AE0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Chip tray: 115 x 120 x 90 cm </w:t>
      </w:r>
    </w:p>
    <w:p w:rsidR="00C45AE0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71D28" w:rsidRDefault="00C71D28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Main Dim: 420 x 195 x 195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C45AE0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Oil tank: 300 x 55 x 175 cm</w:t>
      </w:r>
    </w:p>
    <w:p w:rsidR="00C45AE0" w:rsidRPr="00C71D28" w:rsidRDefault="00C45AE0" w:rsidP="00373C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>Chip tray: 115 x 120 x 90 cm</w:t>
      </w:r>
    </w:p>
    <w:p w:rsidR="00177357" w:rsidRPr="00177357" w:rsidRDefault="00177357" w:rsidP="0017735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77357" w:rsidP="008D4E8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71D28" w:rsidRDefault="00C71D28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25/07</w:t>
      </w:r>
      <w:r w:rsidR="008D4E89">
        <w:rPr>
          <w:bCs/>
          <w:sz w:val="24"/>
          <w:szCs w:val="24"/>
          <w:lang w:eastAsia="zh-CN"/>
        </w:rPr>
        <w:t>/2019</w:t>
      </w:r>
      <w:r>
        <w:rPr>
          <w:bCs/>
          <w:sz w:val="24"/>
          <w:szCs w:val="24"/>
          <w:lang w:eastAsia="zh-CN"/>
        </w:rPr>
        <w:t xml:space="preserve">   -    To shift out machine parts and accessories for packing</w:t>
      </w:r>
    </w:p>
    <w:p w:rsidR="008D4E89" w:rsidRPr="008D4E89" w:rsidRDefault="00C71D28" w:rsidP="008D4E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26/07/2019   -    To shift out main machine from production to loading bay for packing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7357" w:rsidRDefault="001773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7357" w:rsidRDefault="00C71D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77357">
        <w:rPr>
          <w:bCs/>
          <w:sz w:val="24"/>
          <w:szCs w:val="24"/>
          <w:lang w:eastAsia="zh-CN"/>
        </w:rPr>
        <w:t xml:space="preserve"> am </w:t>
      </w:r>
    </w:p>
    <w:p w:rsidR="00177357" w:rsidRPr="00177357" w:rsidRDefault="001773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576D7" w:rsidRDefault="00C71D28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</w:t>
      </w:r>
      <w:r w:rsidR="00373CC5">
        <w:rPr>
          <w:sz w:val="24"/>
          <w:szCs w:val="24"/>
          <w:lang w:eastAsia="zh-CN"/>
        </w:rPr>
        <w:t>4 Gul Way</w:t>
      </w:r>
    </w:p>
    <w:p w:rsidR="00C71D28" w:rsidRPr="005576D7" w:rsidRDefault="00C71D28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National Oilwell Varco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71D28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C71D28">
        <w:rPr>
          <w:bCs/>
          <w:sz w:val="24"/>
          <w:lang w:eastAsia="zh-CN"/>
        </w:rPr>
        <w:t>l</w:t>
      </w:r>
      <w:r w:rsidR="00373CC5">
        <w:rPr>
          <w:bCs/>
          <w:sz w:val="24"/>
          <w:lang w:eastAsia="zh-CN"/>
        </w:rPr>
        <w:t>orry crane</w:t>
      </w:r>
      <w:r w:rsidR="00177357">
        <w:rPr>
          <w:bCs/>
          <w:sz w:val="24"/>
          <w:lang w:eastAsia="zh-CN"/>
        </w:rPr>
        <w:t xml:space="preserve"> </w:t>
      </w:r>
    </w:p>
    <w:p w:rsidR="008D2441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77357" w:rsidRDefault="00C71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  <w:r w:rsidR="00177357">
        <w:rPr>
          <w:sz w:val="24"/>
          <w:lang w:eastAsia="zh-CN"/>
        </w:rPr>
        <w:t xml:space="preserve"> </w:t>
      </w:r>
    </w:p>
    <w:p w:rsidR="00C71D28" w:rsidRDefault="001773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C45AE0" w:rsidRDefault="00C71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 ton forklift </w:t>
      </w:r>
      <w:r w:rsidR="00373CC5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93582" w:rsidRPr="00C45AE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45AE0">
        <w:rPr>
          <w:sz w:val="24"/>
          <w:lang w:eastAsia="zh-CN"/>
        </w:rPr>
        <w:t xml:space="preserve">obstacle on crane parking and packing area </w:t>
      </w:r>
    </w:p>
    <w:p w:rsidR="006C5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C560B" w:rsidRDefault="006C560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1773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  <w:r w:rsidR="00177357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D4E8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5AE0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177357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C45AE0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D4E8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D4E89">
        <w:t>.</w:t>
      </w:r>
      <w:r w:rsidR="001268A8">
        <w:rPr>
          <w:rFonts w:hint="eastAsia"/>
        </w:rPr>
        <w:t>O</w:t>
      </w:r>
      <w:r w:rsidR="008D4E8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73CC5" w:rsidRPr="00C45AE0" w:rsidRDefault="006467DA" w:rsidP="008D4E89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D4E89">
        <w:rPr>
          <w:b w:val="0"/>
          <w:sz w:val="20"/>
          <w:u w:val="none"/>
          <w:lang w:eastAsia="zh-CN"/>
        </w:rPr>
        <w:t xml:space="preserve">                           </w:t>
      </w:r>
      <w:r w:rsidR="00BF47C6">
        <w:rPr>
          <w:b w:val="0"/>
          <w:sz w:val="20"/>
          <w:u w:val="none"/>
          <w:lang w:eastAsia="zh-CN"/>
        </w:rPr>
        <w:t xml:space="preserve">      </w:t>
      </w:r>
      <w:r>
        <w:rPr>
          <w:rFonts w:hint="eastAsia"/>
          <w:lang w:eastAsia="zh-CN"/>
        </w:rPr>
        <w:t>JOB SCOPE</w:t>
      </w:r>
    </w:p>
    <w:p w:rsidR="00373CC5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using jack</w:t>
      </w:r>
    </w:p>
    <w:p w:rsidR="00C45AE0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C45AE0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production to loading area</w:t>
      </w:r>
    </w:p>
    <w:p w:rsidR="00C45AE0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 machine and load onto wooden base</w:t>
      </w:r>
    </w:p>
    <w:p w:rsidR="00C45AE0" w:rsidRPr="00373CC5" w:rsidRDefault="00C45AE0" w:rsidP="00373C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machine into crate</w:t>
      </w:r>
    </w:p>
    <w:p w:rsidR="00373CC5" w:rsidRPr="00C45AE0" w:rsidRDefault="00C45AE0" w:rsidP="00C45A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fork case and put aside</w:t>
      </w:r>
      <w:bookmarkStart w:id="0" w:name="_GoBack"/>
      <w:bookmarkEnd w:id="0"/>
    </w:p>
    <w:p w:rsidR="00C02751" w:rsidRPr="006C560B" w:rsidRDefault="0099046A" w:rsidP="006C560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560B">
        <w:rPr>
          <w:sz w:val="24"/>
          <w:lang w:eastAsia="zh-CN"/>
        </w:rPr>
        <w:t>Once job complete, team leader will instruct the team</w:t>
      </w:r>
      <w:r w:rsidR="00C02751" w:rsidRPr="006C560B">
        <w:rPr>
          <w:sz w:val="24"/>
          <w:lang w:eastAsia="zh-CN"/>
        </w:rPr>
        <w:t xml:space="preserve"> to perform proper housekeeping</w:t>
      </w:r>
    </w:p>
    <w:p w:rsidR="006467DA" w:rsidRPr="008D4E89" w:rsidRDefault="00C02751" w:rsidP="008D4E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8D4E89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 w:rsidRPr="008D4E8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0F0" w:rsidRDefault="003010F0">
      <w:r>
        <w:separator/>
      </w:r>
    </w:p>
  </w:endnote>
  <w:endnote w:type="continuationSeparator" w:id="0">
    <w:p w:rsidR="003010F0" w:rsidRDefault="0030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5AE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5AE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0F0" w:rsidRDefault="003010F0">
      <w:r>
        <w:separator/>
      </w:r>
    </w:p>
  </w:footnote>
  <w:footnote w:type="continuationSeparator" w:id="0">
    <w:p w:rsidR="003010F0" w:rsidRDefault="00301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45A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8D4E89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C45AE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8D4E8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07A01"/>
    <w:rsid w:val="001218B2"/>
    <w:rsid w:val="001268A8"/>
    <w:rsid w:val="001362B6"/>
    <w:rsid w:val="00140D68"/>
    <w:rsid w:val="00141D73"/>
    <w:rsid w:val="00155DE2"/>
    <w:rsid w:val="0017369C"/>
    <w:rsid w:val="00177357"/>
    <w:rsid w:val="00183C4E"/>
    <w:rsid w:val="00192797"/>
    <w:rsid w:val="001C50B5"/>
    <w:rsid w:val="00220FD1"/>
    <w:rsid w:val="00257C21"/>
    <w:rsid w:val="002812E7"/>
    <w:rsid w:val="00283987"/>
    <w:rsid w:val="002F1DA6"/>
    <w:rsid w:val="003010F0"/>
    <w:rsid w:val="0030317F"/>
    <w:rsid w:val="00324747"/>
    <w:rsid w:val="00333DB7"/>
    <w:rsid w:val="00373CC5"/>
    <w:rsid w:val="00375E51"/>
    <w:rsid w:val="003D5FEC"/>
    <w:rsid w:val="00466C7A"/>
    <w:rsid w:val="004B2B38"/>
    <w:rsid w:val="00501090"/>
    <w:rsid w:val="0050292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C560B"/>
    <w:rsid w:val="006F12DE"/>
    <w:rsid w:val="007074B7"/>
    <w:rsid w:val="007412C4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8D4E89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02751"/>
    <w:rsid w:val="00C15DC7"/>
    <w:rsid w:val="00C201D1"/>
    <w:rsid w:val="00C27EBD"/>
    <w:rsid w:val="00C45AE0"/>
    <w:rsid w:val="00C4669E"/>
    <w:rsid w:val="00C70C06"/>
    <w:rsid w:val="00C71D28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2019-07-16T06:06:00Z</cp:lastPrinted>
  <dcterms:created xsi:type="dcterms:W3CDTF">2019-07-22T02:51:00Z</dcterms:created>
  <dcterms:modified xsi:type="dcterms:W3CDTF">2019-07-22T02:51:00Z</dcterms:modified>
</cp:coreProperties>
</file>