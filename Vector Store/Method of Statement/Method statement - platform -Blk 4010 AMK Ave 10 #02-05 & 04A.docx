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65648" w:rsidRDefault="00065648">
      <w:pPr>
        <w:rPr>
          <w:sz w:val="24"/>
        </w:rPr>
      </w:pPr>
    </w:p>
    <w:p w:rsidR="00EE527F" w:rsidRDefault="00DE64B2">
      <w:pPr>
        <w:rPr>
          <w:sz w:val="24"/>
          <w:lang w:eastAsia="zh-CN"/>
        </w:rPr>
      </w:pPr>
      <w:r>
        <w:rPr>
          <w:sz w:val="24"/>
        </w:rPr>
        <w:t>Date: 03</w:t>
      </w:r>
      <w:r w:rsidRPr="00DE64B2">
        <w:rPr>
          <w:sz w:val="24"/>
          <w:vertAlign w:val="superscript"/>
        </w:rPr>
        <w:t>rd</w:t>
      </w:r>
      <w:r w:rsidR="00065648">
        <w:rPr>
          <w:sz w:val="24"/>
        </w:rPr>
        <w:t xml:space="preserve"> May 2019</w:t>
      </w:r>
    </w:p>
    <w:p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3C4111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1900A4">
        <w:rPr>
          <w:sz w:val="24"/>
          <w:lang w:eastAsia="zh-CN"/>
        </w:rPr>
        <w:t>shift out a</w:t>
      </w:r>
      <w:r w:rsidR="00494273">
        <w:rPr>
          <w:sz w:val="24"/>
          <w:lang w:eastAsia="zh-CN"/>
        </w:rPr>
        <w:t>nd hoist do</w:t>
      </w:r>
      <w:r w:rsidR="002028FE">
        <w:rPr>
          <w:sz w:val="24"/>
          <w:lang w:eastAsia="zh-CN"/>
        </w:rPr>
        <w:t>wn 7</w:t>
      </w:r>
      <w:r w:rsidR="002051F7">
        <w:rPr>
          <w:sz w:val="24"/>
          <w:lang w:eastAsia="zh-CN"/>
        </w:rPr>
        <w:t xml:space="preserve"> unit</w:t>
      </w:r>
      <w:r w:rsidR="00CF1559">
        <w:rPr>
          <w:sz w:val="24"/>
          <w:lang w:eastAsia="zh-CN"/>
        </w:rPr>
        <w:t xml:space="preserve"> </w:t>
      </w:r>
      <w:r w:rsidR="004718CF">
        <w:rPr>
          <w:sz w:val="24"/>
          <w:lang w:eastAsia="zh-CN"/>
        </w:rPr>
        <w:t>machine</w:t>
      </w:r>
      <w:r w:rsidR="00E82249">
        <w:rPr>
          <w:sz w:val="24"/>
          <w:lang w:eastAsia="zh-CN"/>
        </w:rPr>
        <w:t xml:space="preserve"> from</w:t>
      </w:r>
      <w:r w:rsidR="002028FE">
        <w:rPr>
          <w:sz w:val="24"/>
          <w:lang w:eastAsia="zh-CN"/>
        </w:rPr>
        <w:t xml:space="preserve"> 2</w:t>
      </w:r>
      <w:r w:rsidR="002028FE" w:rsidRPr="002028FE">
        <w:rPr>
          <w:sz w:val="24"/>
          <w:vertAlign w:val="superscript"/>
          <w:lang w:eastAsia="zh-CN"/>
        </w:rPr>
        <w:t>nd</w:t>
      </w:r>
      <w:r w:rsidR="008254AB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2028FE">
        <w:rPr>
          <w:sz w:val="24"/>
          <w:lang w:eastAsia="zh-CN"/>
        </w:rPr>
        <w:t xml:space="preserve"> to 1</w:t>
      </w:r>
      <w:r w:rsidR="002028FE" w:rsidRPr="002028FE">
        <w:rPr>
          <w:sz w:val="24"/>
          <w:vertAlign w:val="superscript"/>
          <w:lang w:eastAsia="zh-CN"/>
        </w:rPr>
        <w:t>st</w:t>
      </w:r>
      <w:r w:rsidR="002028FE">
        <w:rPr>
          <w:sz w:val="24"/>
          <w:lang w:eastAsia="zh-CN"/>
        </w:rPr>
        <w:t xml:space="preserve"> floor, shift and position into premise at #01-04/05</w:t>
      </w:r>
    </w:p>
    <w:p w:rsidR="00212B30" w:rsidRPr="00586CF3" w:rsidRDefault="00E81C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EE6C76">
        <w:rPr>
          <w:sz w:val="24"/>
          <w:lang w:eastAsia="zh-CN"/>
        </w:rPr>
        <w:t>sh</w:t>
      </w:r>
      <w:r w:rsidR="00CC4393">
        <w:rPr>
          <w:sz w:val="24"/>
          <w:lang w:eastAsia="zh-CN"/>
        </w:rPr>
        <w:t>ift</w:t>
      </w:r>
      <w:r w:rsidR="002028FE">
        <w:rPr>
          <w:sz w:val="24"/>
          <w:lang w:eastAsia="zh-CN"/>
        </w:rPr>
        <w:t xml:space="preserve"> out and hoist down </w:t>
      </w:r>
      <w:r w:rsidR="003A5637">
        <w:rPr>
          <w:sz w:val="24"/>
          <w:lang w:eastAsia="zh-CN"/>
        </w:rPr>
        <w:t>9 unit machine from 3</w:t>
      </w:r>
      <w:r w:rsidR="003A5637" w:rsidRPr="003A5637">
        <w:rPr>
          <w:sz w:val="24"/>
          <w:vertAlign w:val="superscript"/>
          <w:lang w:eastAsia="zh-CN"/>
        </w:rPr>
        <w:t>rd</w:t>
      </w:r>
      <w:r w:rsidR="003A5637">
        <w:rPr>
          <w:sz w:val="24"/>
          <w:lang w:eastAsia="zh-CN"/>
        </w:rPr>
        <w:t xml:space="preserve"> floor to 1</w:t>
      </w:r>
      <w:r w:rsidR="003A5637" w:rsidRPr="003A5637">
        <w:rPr>
          <w:sz w:val="24"/>
          <w:vertAlign w:val="superscript"/>
          <w:lang w:eastAsia="zh-CN"/>
        </w:rPr>
        <w:t>st</w:t>
      </w:r>
      <w:r w:rsidR="003A5637">
        <w:rPr>
          <w:sz w:val="24"/>
          <w:lang w:eastAsia="zh-CN"/>
        </w:rPr>
        <w:t xml:space="preserve"> floor, shift and position into premise at #01-04/05</w:t>
      </w:r>
    </w:p>
    <w:p w:rsidR="00212B30" w:rsidRPr="00212B30" w:rsidRDefault="00A0794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3) To s</w:t>
      </w:r>
      <w:r w:rsidR="003A5637">
        <w:rPr>
          <w:bCs/>
          <w:sz w:val="24"/>
          <w:szCs w:val="24"/>
          <w:lang w:eastAsia="zh-CN"/>
        </w:rPr>
        <w:t xml:space="preserve">hift out 8 unit small machine from </w:t>
      </w:r>
      <w:r>
        <w:rPr>
          <w:bCs/>
          <w:sz w:val="24"/>
          <w:szCs w:val="24"/>
          <w:lang w:eastAsia="zh-CN"/>
        </w:rPr>
        <w:t>2</w:t>
      </w:r>
      <w:r w:rsidRPr="00A07940">
        <w:rPr>
          <w:bCs/>
          <w:sz w:val="24"/>
          <w:szCs w:val="24"/>
          <w:vertAlign w:val="superscript"/>
          <w:lang w:eastAsia="zh-CN"/>
        </w:rPr>
        <w:t>nd</w:t>
      </w:r>
      <w:r>
        <w:rPr>
          <w:bCs/>
          <w:sz w:val="24"/>
          <w:szCs w:val="24"/>
          <w:lang w:eastAsia="zh-CN"/>
        </w:rPr>
        <w:t xml:space="preserve"> floor to #01-04/05 via cargo lift </w:t>
      </w:r>
    </w:p>
    <w:p w:rsidR="00A07940" w:rsidRDefault="00A0794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267A1" w:rsidRDefault="003A5637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11/</w:t>
      </w:r>
      <w:r w:rsidR="002028FE">
        <w:rPr>
          <w:bCs/>
          <w:sz w:val="24"/>
          <w:szCs w:val="24"/>
          <w:lang w:eastAsia="zh-CN"/>
        </w:rPr>
        <w:t>05/2019</w:t>
      </w:r>
      <w:r>
        <w:rPr>
          <w:bCs/>
          <w:sz w:val="24"/>
          <w:szCs w:val="24"/>
          <w:lang w:eastAsia="zh-CN"/>
        </w:rPr>
        <w:t xml:space="preserve"> (Saturday)</w:t>
      </w:r>
    </w:p>
    <w:p w:rsidR="003A5637" w:rsidRPr="003A5637" w:rsidRDefault="003A5637" w:rsidP="006F3F18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12/05/2019 (Sunday) </w:t>
      </w:r>
      <w:r w:rsidR="00DE64B2">
        <w:rPr>
          <w:b/>
          <w:bCs/>
          <w:sz w:val="24"/>
          <w:szCs w:val="24"/>
          <w:lang w:eastAsia="zh-CN"/>
        </w:rPr>
        <w:t>continue work</w:t>
      </w:r>
      <w:r>
        <w:rPr>
          <w:b/>
          <w:bCs/>
          <w:sz w:val="24"/>
          <w:szCs w:val="24"/>
          <w:lang w:eastAsia="zh-CN"/>
        </w:rPr>
        <w:t xml:space="preserve"> if unable to finish hoisting on Saturday</w:t>
      </w:r>
    </w:p>
    <w:p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31DB4" w:rsidRDefault="00F31D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F31DB4" w:rsidRPr="00F31DB4" w:rsidRDefault="002028F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F31DB4">
        <w:rPr>
          <w:bCs/>
          <w:sz w:val="24"/>
          <w:szCs w:val="24"/>
          <w:lang w:eastAsia="zh-CN"/>
        </w:rPr>
        <w:t xml:space="preserve"> am</w:t>
      </w:r>
    </w:p>
    <w:p w:rsidR="00C267A1" w:rsidRDefault="0093672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16195" w:rsidRDefault="00116195" w:rsidP="00116195">
      <w:pPr>
        <w:pStyle w:val="Heading4"/>
      </w:pPr>
      <w:r>
        <w:t xml:space="preserve">3 Star Engineering &amp; Trading </w:t>
      </w:r>
    </w:p>
    <w:p w:rsidR="00116195" w:rsidRPr="00116195" w:rsidRDefault="004660A9" w:rsidP="00116195">
      <w:pPr>
        <w:pStyle w:val="Heading4"/>
      </w:pPr>
      <w:r>
        <w:t>B</w:t>
      </w:r>
      <w:r w:rsidR="003A5637">
        <w:t>lk 4010 A.M.K Tech Park 1</w:t>
      </w:r>
    </w:p>
    <w:p w:rsidR="003A5637" w:rsidRPr="003A5637" w:rsidRDefault="003A5637" w:rsidP="003A56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From #02-05 &amp; #02-04A   -   #01-04/05</w:t>
      </w:r>
    </w:p>
    <w:p w:rsidR="004718CF" w:rsidRPr="004718CF" w:rsidRDefault="003A5637" w:rsidP="00AF4126">
      <w:pPr>
        <w:tabs>
          <w:tab w:val="left" w:pos="3855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From #03-07   -   #01-04/05</w:t>
      </w:r>
      <w:r w:rsidR="00AF4126">
        <w:rPr>
          <w:sz w:val="24"/>
          <w:szCs w:val="24"/>
          <w:lang w:eastAsia="zh-CN"/>
        </w:rPr>
        <w:tab/>
      </w:r>
    </w:p>
    <w:p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4033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212B30">
        <w:rPr>
          <w:sz w:val="24"/>
          <w:lang w:eastAsia="zh-CN"/>
        </w:rPr>
        <w:t>50</w:t>
      </w:r>
      <w:r w:rsidR="001900A4">
        <w:rPr>
          <w:sz w:val="24"/>
          <w:lang w:eastAsia="zh-CN"/>
        </w:rPr>
        <w:t xml:space="preserve"> </w:t>
      </w:r>
      <w:r w:rsidR="008254AB">
        <w:rPr>
          <w:sz w:val="24"/>
          <w:lang w:eastAsia="zh-CN"/>
        </w:rPr>
        <w:t>ton mobile</w:t>
      </w:r>
    </w:p>
    <w:p w:rsidR="00212B30" w:rsidRDefault="00DE64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2-3 x </w:t>
      </w:r>
      <w:r w:rsidR="006F3F18">
        <w:rPr>
          <w:sz w:val="24"/>
          <w:lang w:eastAsia="zh-CN"/>
        </w:rPr>
        <w:t>lorry</w:t>
      </w:r>
      <w:r w:rsidR="004718CF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DE64B2" w:rsidRDefault="00DE64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 (for machine pathway)</w:t>
      </w:r>
    </w:p>
    <w:p w:rsidR="002051F7" w:rsidRDefault="002051F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Roller/pallet truck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2051F7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:rsidR="00DE64B2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DE64B2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CC439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1948CD" w:rsidRDefault="001948CD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586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6E1EF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1D7BC0">
        <w:rPr>
          <w:sz w:val="24"/>
          <w:lang w:eastAsia="zh-CN"/>
        </w:rPr>
        <w:t xml:space="preserve">and mobile/lorry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4E2512">
        <w:rPr>
          <w:sz w:val="24"/>
          <w:lang w:eastAsia="zh-CN"/>
        </w:rPr>
        <w:t>(attached all lifting crew certificate)</w:t>
      </w:r>
    </w:p>
    <w:p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</w:t>
      </w:r>
      <w:r w:rsidR="00B353B3">
        <w:rPr>
          <w:sz w:val="24"/>
          <w:lang w:eastAsia="zh-CN"/>
        </w:rPr>
        <w:t xml:space="preserve">and guide </w:t>
      </w:r>
      <w:r>
        <w:rPr>
          <w:sz w:val="24"/>
          <w:lang w:eastAsia="zh-CN"/>
        </w:rPr>
        <w:t xml:space="preserve">movement of vehicle </w:t>
      </w:r>
      <w:r w:rsidR="00B353B3">
        <w:rPr>
          <w:sz w:val="24"/>
          <w:lang w:eastAsia="zh-CN"/>
        </w:rPr>
        <w:t xml:space="preserve">and </w:t>
      </w:r>
      <w:r>
        <w:rPr>
          <w:sz w:val="24"/>
          <w:lang w:eastAsia="zh-CN"/>
        </w:rPr>
        <w:t>personnel within the vicinity</w:t>
      </w:r>
    </w:p>
    <w:p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E1EF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E1EF3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6E1EF3">
        <w:t>.</w:t>
      </w:r>
      <w:r w:rsidR="0042603E">
        <w:rPr>
          <w:rFonts w:hint="eastAsia"/>
        </w:rPr>
        <w:t>O</w:t>
      </w:r>
      <w:r w:rsidR="006E1EF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893F2E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F6BBC" w:rsidRPr="00A07940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8254AB" w:rsidRPr="00E82249" w:rsidRDefault="006F3F18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4AB">
        <w:rPr>
          <w:sz w:val="24"/>
          <w:lang w:eastAsia="zh-CN"/>
        </w:rPr>
        <w:t>obile</w:t>
      </w:r>
      <w:r>
        <w:rPr>
          <w:sz w:val="24"/>
          <w:lang w:eastAsia="zh-CN"/>
        </w:rPr>
        <w:t>/lorry</w:t>
      </w:r>
      <w:r w:rsidR="00724B2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40331B">
        <w:rPr>
          <w:sz w:val="24"/>
          <w:lang w:eastAsia="zh-CN"/>
        </w:rPr>
        <w:t>e to park at designated location for the hoist</w:t>
      </w:r>
    </w:p>
    <w:p w:rsidR="00E82249" w:rsidRPr="00E82249" w:rsidRDefault="004725E1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E82249">
        <w:rPr>
          <w:sz w:val="24"/>
          <w:lang w:eastAsia="zh-CN"/>
        </w:rPr>
        <w:t>tform</w:t>
      </w:r>
      <w:r w:rsidR="00A07940">
        <w:rPr>
          <w:sz w:val="24"/>
          <w:lang w:eastAsia="zh-CN"/>
        </w:rPr>
        <w:t xml:space="preserve"> to 2</w:t>
      </w:r>
      <w:r w:rsidR="00A07940" w:rsidRPr="00A07940">
        <w:rPr>
          <w:sz w:val="24"/>
          <w:vertAlign w:val="superscript"/>
          <w:lang w:eastAsia="zh-CN"/>
        </w:rPr>
        <w:t>nd</w:t>
      </w:r>
      <w:r w:rsidR="00AF6BBC">
        <w:rPr>
          <w:sz w:val="24"/>
          <w:lang w:eastAsia="zh-CN"/>
        </w:rPr>
        <w:t xml:space="preserve"> floor swing gate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>tabilize platform effectively and ensure it is fully rested on the opening slab</w:t>
      </w:r>
    </w:p>
    <w:p w:rsidR="001A171A" w:rsidRDefault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F3F18">
        <w:rPr>
          <w:sz w:val="24"/>
          <w:lang w:eastAsia="zh-CN"/>
        </w:rPr>
        <w:t>etent point and secured using 45 ton lorry</w:t>
      </w:r>
      <w:r>
        <w:rPr>
          <w:sz w:val="24"/>
          <w:lang w:eastAsia="zh-CN"/>
        </w:rPr>
        <w:t xml:space="preserve"> crane</w:t>
      </w:r>
    </w:p>
    <w:p w:rsidR="00893F2E" w:rsidRPr="004718CF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CC4393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C4393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E82249" w:rsidRDefault="004718C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1900A4">
        <w:rPr>
          <w:sz w:val="24"/>
          <w:lang w:eastAsia="zh-CN"/>
        </w:rPr>
        <w:t xml:space="preserve">out machine from production and load </w:t>
      </w:r>
      <w:r w:rsidR="00E82249">
        <w:rPr>
          <w:sz w:val="24"/>
          <w:lang w:eastAsia="zh-CN"/>
        </w:rPr>
        <w:t>onto platform</w:t>
      </w:r>
    </w:p>
    <w:p w:rsidR="003441D7" w:rsidRPr="001A171A" w:rsidRDefault="006F3F18" w:rsidP="001A171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1A171A">
        <w:rPr>
          <w:sz w:val="24"/>
          <w:lang w:eastAsia="zh-CN"/>
        </w:rPr>
        <w:t>0 ton mobile</w:t>
      </w:r>
      <w:r w:rsidR="00A07940">
        <w:rPr>
          <w:sz w:val="24"/>
          <w:lang w:eastAsia="zh-CN"/>
        </w:rPr>
        <w:t xml:space="preserve"> </w:t>
      </w:r>
      <w:r w:rsidR="001A171A">
        <w:rPr>
          <w:sz w:val="24"/>
          <w:lang w:eastAsia="zh-CN"/>
        </w:rPr>
        <w:t>cr</w:t>
      </w:r>
      <w:r>
        <w:rPr>
          <w:sz w:val="24"/>
          <w:lang w:eastAsia="zh-CN"/>
        </w:rPr>
        <w:t xml:space="preserve">ane to hoist down machine </w:t>
      </w:r>
    </w:p>
    <w:p w:rsidR="00934C51" w:rsidRDefault="00DE64B2" w:rsidP="00A079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below platform</w:t>
      </w:r>
    </w:p>
    <w:p w:rsidR="00DE64B2" w:rsidRPr="00A07940" w:rsidRDefault="00DE64B2" w:rsidP="00A079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into 1</w:t>
      </w:r>
      <w:r w:rsidRPr="00DE64B2">
        <w:rPr>
          <w:sz w:val="24"/>
          <w:vertAlign w:val="superscript"/>
          <w:lang w:eastAsia="zh-CN"/>
        </w:rPr>
        <w:t>st</w:t>
      </w:r>
      <w:r>
        <w:rPr>
          <w:sz w:val="24"/>
          <w:lang w:eastAsia="zh-CN"/>
        </w:rPr>
        <w:t xml:space="preserve"> floor factory </w:t>
      </w:r>
      <w:bookmarkStart w:id="0" w:name="_GoBack"/>
      <w:bookmarkEnd w:id="0"/>
      <w:r>
        <w:rPr>
          <w:sz w:val="24"/>
          <w:lang w:eastAsia="zh-CN"/>
        </w:rPr>
        <w:t xml:space="preserve">premise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4942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FA5213">
        <w:rPr>
          <w:sz w:val="24"/>
          <w:lang w:eastAsia="zh-CN"/>
        </w:rPr>
        <w:t xml:space="preserve"> </w:t>
      </w:r>
      <w:r w:rsidR="001900A4">
        <w:rPr>
          <w:sz w:val="24"/>
          <w:lang w:eastAsia="zh-CN"/>
        </w:rPr>
        <w:t>will be clear and dispose</w:t>
      </w:r>
    </w:p>
    <w:p w:rsidR="00B87BE0" w:rsidRPr="004660A9" w:rsidRDefault="00EE527F" w:rsidP="004660A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94E32" w:rsidRPr="00A07940" w:rsidRDefault="006E1E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</w:t>
      </w:r>
    </w:p>
    <w:p w:rsidR="001B2065" w:rsidRPr="00394E32" w:rsidRDefault="00394E3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11ACF">
        <w:rPr>
          <w:sz w:val="24"/>
          <w:szCs w:val="24"/>
          <w:lang w:eastAsia="zh-CN"/>
        </w:rPr>
        <w:t>Zailani</w:t>
      </w:r>
    </w:p>
    <w:p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A358A" w:rsidRDefault="005A358A">
      <w:r>
        <w:separator/>
      </w:r>
    </w:p>
  </w:endnote>
  <w:endnote w:type="continuationSeparator" w:id="0">
    <w:p w:rsidR="005A358A" w:rsidRDefault="005A3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64B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64B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A358A" w:rsidRDefault="005A358A">
      <w:r>
        <w:separator/>
      </w:r>
    </w:p>
  </w:footnote>
  <w:footnote w:type="continuationSeparator" w:id="0">
    <w:p w:rsidR="005A358A" w:rsidRDefault="005A35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AF4126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:rsidR="00EE527F" w:rsidRDefault="008B158D">
    <w:pPr>
      <w:pStyle w:val="Header"/>
      <w:jc w:val="center"/>
    </w:pPr>
    <w:r>
      <w:t>No. 30 Defu Lane 7, Singapore 539347</w:t>
    </w:r>
  </w:p>
  <w:p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8B158D">
      <w:t xml:space="preserve">2824175, 62828203, 62826020, </w:t>
    </w:r>
    <w:r>
      <w:t>Fax</w:t>
    </w:r>
    <w:r w:rsidR="00EE527F">
      <w:t xml:space="preserve">: </w:t>
    </w:r>
    <w:r w:rsidR="001D7BC0">
      <w:t>6</w:t>
    </w:r>
    <w:r w:rsidR="008B158D">
      <w:t>2865602</w:t>
    </w:r>
  </w:p>
  <w:p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5648"/>
    <w:rsid w:val="00082B95"/>
    <w:rsid w:val="000B50E4"/>
    <w:rsid w:val="00111ACF"/>
    <w:rsid w:val="00116195"/>
    <w:rsid w:val="0018734B"/>
    <w:rsid w:val="001900A4"/>
    <w:rsid w:val="001948CD"/>
    <w:rsid w:val="001A171A"/>
    <w:rsid w:val="001B2065"/>
    <w:rsid w:val="001C7AD5"/>
    <w:rsid w:val="001D7BC0"/>
    <w:rsid w:val="002028FE"/>
    <w:rsid w:val="002051F7"/>
    <w:rsid w:val="00212B30"/>
    <w:rsid w:val="00251834"/>
    <w:rsid w:val="00255EC6"/>
    <w:rsid w:val="00296C20"/>
    <w:rsid w:val="002D0D60"/>
    <w:rsid w:val="003346A6"/>
    <w:rsid w:val="003441D7"/>
    <w:rsid w:val="00394E32"/>
    <w:rsid w:val="00397E30"/>
    <w:rsid w:val="003A5637"/>
    <w:rsid w:val="003C4111"/>
    <w:rsid w:val="003C6ACB"/>
    <w:rsid w:val="003F4923"/>
    <w:rsid w:val="0040331B"/>
    <w:rsid w:val="0042603E"/>
    <w:rsid w:val="004418E6"/>
    <w:rsid w:val="004660A9"/>
    <w:rsid w:val="004718CF"/>
    <w:rsid w:val="004725E1"/>
    <w:rsid w:val="00475FBD"/>
    <w:rsid w:val="00494273"/>
    <w:rsid w:val="004E2512"/>
    <w:rsid w:val="00586CF3"/>
    <w:rsid w:val="005A358A"/>
    <w:rsid w:val="005D78E1"/>
    <w:rsid w:val="005E2BD5"/>
    <w:rsid w:val="006A0465"/>
    <w:rsid w:val="006D5595"/>
    <w:rsid w:val="006E1EF3"/>
    <w:rsid w:val="006F3F18"/>
    <w:rsid w:val="00724B2C"/>
    <w:rsid w:val="00745167"/>
    <w:rsid w:val="008254AB"/>
    <w:rsid w:val="00840DC8"/>
    <w:rsid w:val="00893F2E"/>
    <w:rsid w:val="00894561"/>
    <w:rsid w:val="008B158D"/>
    <w:rsid w:val="009132F0"/>
    <w:rsid w:val="00934C51"/>
    <w:rsid w:val="00936723"/>
    <w:rsid w:val="00946BB9"/>
    <w:rsid w:val="009968A9"/>
    <w:rsid w:val="00A07940"/>
    <w:rsid w:val="00A96EA7"/>
    <w:rsid w:val="00AF4126"/>
    <w:rsid w:val="00AF6BBC"/>
    <w:rsid w:val="00B3442B"/>
    <w:rsid w:val="00B353B3"/>
    <w:rsid w:val="00B85262"/>
    <w:rsid w:val="00B87BE0"/>
    <w:rsid w:val="00BC6603"/>
    <w:rsid w:val="00BF4281"/>
    <w:rsid w:val="00C267A1"/>
    <w:rsid w:val="00C5008E"/>
    <w:rsid w:val="00C92F98"/>
    <w:rsid w:val="00CA3063"/>
    <w:rsid w:val="00CC0553"/>
    <w:rsid w:val="00CC4393"/>
    <w:rsid w:val="00CD738F"/>
    <w:rsid w:val="00CF1559"/>
    <w:rsid w:val="00D64CFE"/>
    <w:rsid w:val="00D74038"/>
    <w:rsid w:val="00DB549E"/>
    <w:rsid w:val="00DC6C74"/>
    <w:rsid w:val="00DE64B2"/>
    <w:rsid w:val="00E56450"/>
    <w:rsid w:val="00E81C61"/>
    <w:rsid w:val="00E82249"/>
    <w:rsid w:val="00EE527F"/>
    <w:rsid w:val="00EE6C76"/>
    <w:rsid w:val="00EF0577"/>
    <w:rsid w:val="00F07F94"/>
    <w:rsid w:val="00F1124F"/>
    <w:rsid w:val="00F113B7"/>
    <w:rsid w:val="00F31DB4"/>
    <w:rsid w:val="00F63313"/>
    <w:rsid w:val="00F9204F"/>
    <w:rsid w:val="00FA5213"/>
    <w:rsid w:val="00FE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27A37-FA5F-4070-A18B-3C7496D1E2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14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2019-05-03T01:11:00Z</cp:lastPrinted>
  <dcterms:created xsi:type="dcterms:W3CDTF">2019-05-02T07:40:00Z</dcterms:created>
  <dcterms:modified xsi:type="dcterms:W3CDTF">2019-05-03T01:11:00Z</dcterms:modified>
</cp:coreProperties>
</file>