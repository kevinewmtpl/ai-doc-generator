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EF53D7">
      <w:pPr>
        <w:rPr>
          <w:sz w:val="24"/>
          <w:lang w:eastAsia="zh-CN"/>
        </w:rPr>
      </w:pPr>
      <w:r>
        <w:rPr>
          <w:sz w:val="24"/>
        </w:rPr>
        <w:t>Date: 22</w:t>
      </w:r>
      <w:r w:rsidRPr="00EF53D7">
        <w:rPr>
          <w:sz w:val="24"/>
          <w:vertAlign w:val="superscript"/>
        </w:rPr>
        <w:t>nd</w:t>
      </w:r>
      <w:r>
        <w:rPr>
          <w:sz w:val="24"/>
        </w:rPr>
        <w:t xml:space="preserve"> </w:t>
      </w:r>
      <w:r w:rsidR="00B04ABB">
        <w:rPr>
          <w:sz w:val="24"/>
        </w:rPr>
        <w:t>Sep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04ABB">
        <w:rPr>
          <w:sz w:val="24"/>
          <w:lang w:eastAsia="zh-CN"/>
        </w:rPr>
        <w:t>hoist up 1</w:t>
      </w:r>
      <w:r w:rsidR="00243FDF">
        <w:rPr>
          <w:sz w:val="24"/>
          <w:lang w:eastAsia="zh-CN"/>
        </w:rPr>
        <w:t xml:space="preserve"> unit </w:t>
      </w:r>
      <w:r w:rsidR="00B04ABB">
        <w:rPr>
          <w:sz w:val="24"/>
          <w:lang w:eastAsia="zh-CN"/>
        </w:rPr>
        <w:t xml:space="preserve">new </w:t>
      </w:r>
      <w:r w:rsidR="00243FDF">
        <w:rPr>
          <w:sz w:val="24"/>
          <w:lang w:eastAsia="zh-CN"/>
        </w:rPr>
        <w:t>machine</w:t>
      </w:r>
      <w:r w:rsidR="00B04ABB">
        <w:rPr>
          <w:sz w:val="24"/>
          <w:lang w:eastAsia="zh-CN"/>
        </w:rPr>
        <w:t xml:space="preserve"> and hoist down 1 unit old machine at 4</w:t>
      </w:r>
      <w:r w:rsidR="00B04ABB" w:rsidRPr="00B04ABB">
        <w:rPr>
          <w:sz w:val="24"/>
          <w:vertAlign w:val="superscript"/>
          <w:lang w:eastAsia="zh-CN"/>
        </w:rPr>
        <w:t>th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71648" w:rsidRDefault="003716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Equiptop 1224 Surface Grinder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266 x 193 x 180 cm 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900 kg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71648" w:rsidRDefault="0037164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down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Troop Surface Grinder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260 x 193 x 180 cm</w:t>
      </w:r>
    </w:p>
    <w:p w:rsid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1, 850 kg </w:t>
      </w:r>
    </w:p>
    <w:p w:rsidR="00371648" w:rsidRPr="00371648" w:rsidRDefault="00371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62D57">
      <w:pPr>
        <w:rPr>
          <w:sz w:val="24"/>
          <w:lang w:eastAsia="zh-CN"/>
        </w:rPr>
      </w:pPr>
      <w:r>
        <w:rPr>
          <w:sz w:val="24"/>
          <w:lang w:eastAsia="zh-CN"/>
        </w:rPr>
        <w:t>07</w:t>
      </w:r>
      <w:bookmarkStart w:id="0" w:name="_GoBack"/>
      <w:bookmarkEnd w:id="0"/>
      <w:r w:rsidR="00EF53D7">
        <w:rPr>
          <w:sz w:val="24"/>
          <w:lang w:eastAsia="zh-CN"/>
        </w:rPr>
        <w:t>/10/22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DF60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  <w:r w:rsidR="00243FDF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Default="008A607A" w:rsidP="00B04ABB">
      <w:pPr>
        <w:pStyle w:val="Heading4"/>
      </w:pPr>
      <w:r>
        <w:t>B</w:t>
      </w:r>
      <w:r w:rsidR="00B04ABB">
        <w:t>lk 2022 Bukit Batok St 23 #04-118</w:t>
      </w:r>
    </w:p>
    <w:p w:rsidR="00B04ABB" w:rsidRPr="00EF53D7" w:rsidRDefault="00EF53D7" w:rsidP="00B04AB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Jack &amp; Lee Engineering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371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8A607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F1858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F606C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Pr="00DF606C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F185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A607A" w:rsidRDefault="008A607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371648" w:rsidRDefault="0037164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F606C" w:rsidRDefault="00DF606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DF606C" w:rsidRPr="00DF606C" w:rsidRDefault="00DF606C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F606C" w:rsidRDefault="00DF606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DF606C">
        <w:rPr>
          <w:sz w:val="24"/>
          <w:lang w:eastAsia="zh-CN"/>
        </w:rPr>
        <w:t>and secure to machine rigging</w:t>
      </w:r>
      <w:r w:rsidR="004A2886">
        <w:rPr>
          <w:sz w:val="24"/>
          <w:lang w:eastAsia="zh-CN"/>
        </w:rPr>
        <w:t xml:space="preserve"> point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4A2886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DF606C">
        <w:rPr>
          <w:sz w:val="24"/>
          <w:lang w:eastAsia="zh-CN"/>
        </w:rPr>
        <w:t xml:space="preserve"> machine 4</w:t>
      </w:r>
      <w:r w:rsidR="00DF606C" w:rsidRPr="00DF606C">
        <w:rPr>
          <w:sz w:val="24"/>
          <w:vertAlign w:val="superscript"/>
          <w:lang w:eastAsia="zh-CN"/>
        </w:rPr>
        <w:t>th</w:t>
      </w:r>
      <w:r w:rsidR="004A2886">
        <w:rPr>
          <w:sz w:val="24"/>
          <w:lang w:eastAsia="zh-CN"/>
        </w:rPr>
        <w:t xml:space="preserve"> floor</w:t>
      </w:r>
    </w:p>
    <w:p w:rsidR="00496D2A" w:rsidRDefault="004A2886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</w:t>
      </w:r>
      <w:r w:rsidR="00701D01">
        <w:rPr>
          <w:sz w:val="24"/>
          <w:lang w:eastAsia="zh-CN"/>
        </w:rPr>
        <w:t>and lower down machine onto corridor pathway</w:t>
      </w:r>
      <w:r>
        <w:rPr>
          <w:sz w:val="24"/>
          <w:lang w:eastAsia="zh-CN"/>
        </w:rPr>
        <w:t xml:space="preserve"> </w:t>
      </w:r>
    </w:p>
    <w:p w:rsidR="005A3BAE" w:rsidRPr="00701D01" w:rsidRDefault="00496D2A" w:rsidP="00701D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1D01">
        <w:rPr>
          <w:sz w:val="24"/>
          <w:lang w:eastAsia="zh-CN"/>
        </w:rPr>
        <w:t xml:space="preserve">Insert </w:t>
      </w:r>
      <w:r w:rsidR="00701D01">
        <w:rPr>
          <w:sz w:val="24"/>
          <w:lang w:eastAsia="zh-CN"/>
        </w:rPr>
        <w:t>pallet truck onto machine</w:t>
      </w:r>
      <w:r w:rsidR="00CF1858" w:rsidRPr="00701D01">
        <w:rPr>
          <w:sz w:val="24"/>
          <w:lang w:eastAsia="zh-CN"/>
        </w:rPr>
        <w:t xml:space="preserve"> base</w:t>
      </w:r>
      <w:r w:rsidR="00A20137" w:rsidRPr="00701D01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F1858">
        <w:rPr>
          <w:sz w:val="24"/>
          <w:lang w:eastAsia="zh-CN"/>
        </w:rPr>
        <w:t>, if any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68F7" w:rsidRDefault="004568F7">
      <w:r>
        <w:separator/>
      </w:r>
    </w:p>
  </w:endnote>
  <w:endnote w:type="continuationSeparator" w:id="0">
    <w:p w:rsidR="004568F7" w:rsidRDefault="00456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2D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2D5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68F7" w:rsidRDefault="004568F7">
      <w:r>
        <w:separator/>
      </w:r>
    </w:p>
  </w:footnote>
  <w:footnote w:type="continuationSeparator" w:id="0">
    <w:p w:rsidR="004568F7" w:rsidRDefault="004568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568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568F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86F5B"/>
    <w:rsid w:val="00193A39"/>
    <w:rsid w:val="001A26B8"/>
    <w:rsid w:val="001F5380"/>
    <w:rsid w:val="00217127"/>
    <w:rsid w:val="00241657"/>
    <w:rsid w:val="00243FDF"/>
    <w:rsid w:val="00257C21"/>
    <w:rsid w:val="00266D8F"/>
    <w:rsid w:val="002E1940"/>
    <w:rsid w:val="003571AC"/>
    <w:rsid w:val="00371648"/>
    <w:rsid w:val="003C43A5"/>
    <w:rsid w:val="003D3BEA"/>
    <w:rsid w:val="003E0C0F"/>
    <w:rsid w:val="003E1B73"/>
    <w:rsid w:val="003F58E1"/>
    <w:rsid w:val="004568F7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62D57"/>
    <w:rsid w:val="005A3BAE"/>
    <w:rsid w:val="005D5276"/>
    <w:rsid w:val="00626402"/>
    <w:rsid w:val="0063312A"/>
    <w:rsid w:val="00634800"/>
    <w:rsid w:val="006374BC"/>
    <w:rsid w:val="006467DA"/>
    <w:rsid w:val="00663BC0"/>
    <w:rsid w:val="00664227"/>
    <w:rsid w:val="00670783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8E1E18"/>
    <w:rsid w:val="0090024D"/>
    <w:rsid w:val="00926CAD"/>
    <w:rsid w:val="00933FF0"/>
    <w:rsid w:val="009375F5"/>
    <w:rsid w:val="0096126F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04ABB"/>
    <w:rsid w:val="00B11F89"/>
    <w:rsid w:val="00B61A87"/>
    <w:rsid w:val="00B61F71"/>
    <w:rsid w:val="00BA56C2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DF606C"/>
    <w:rsid w:val="00E14B73"/>
    <w:rsid w:val="00E14D44"/>
    <w:rsid w:val="00E6301A"/>
    <w:rsid w:val="00E76DB5"/>
    <w:rsid w:val="00EB160A"/>
    <w:rsid w:val="00EC1220"/>
    <w:rsid w:val="00EC37A1"/>
    <w:rsid w:val="00EF3030"/>
    <w:rsid w:val="00EF53D7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2022-09-22T07:22:00Z</cp:lastPrinted>
  <dcterms:created xsi:type="dcterms:W3CDTF">2022-09-22T01:18:00Z</dcterms:created>
  <dcterms:modified xsi:type="dcterms:W3CDTF">2022-09-22T07:22:00Z</dcterms:modified>
</cp:coreProperties>
</file>