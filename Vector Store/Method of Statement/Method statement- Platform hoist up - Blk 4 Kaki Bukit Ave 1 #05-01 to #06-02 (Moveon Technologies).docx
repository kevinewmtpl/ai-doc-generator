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EEC1B5" w14:textId="5CCA4124"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24AE7185" w14:textId="77777777" w:rsidR="00474C06" w:rsidRDefault="00474C06">
      <w:pPr>
        <w:rPr>
          <w:sz w:val="24"/>
        </w:rPr>
      </w:pPr>
    </w:p>
    <w:p w14:paraId="418A2DAC" w14:textId="540D7E2D" w:rsidR="000E0C97" w:rsidRDefault="00155351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2E7D80">
        <w:rPr>
          <w:sz w:val="24"/>
        </w:rPr>
        <w:t>16</w:t>
      </w:r>
      <w:r w:rsidR="002E7D80">
        <w:rPr>
          <w:sz w:val="24"/>
          <w:vertAlign w:val="superscript"/>
        </w:rPr>
        <w:t xml:space="preserve">th </w:t>
      </w:r>
      <w:r w:rsidR="002E7D80">
        <w:rPr>
          <w:sz w:val="24"/>
          <w:lang w:eastAsia="zh-CN"/>
        </w:rPr>
        <w:t>May 2025</w:t>
      </w:r>
    </w:p>
    <w:p w14:paraId="6D06EF21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3E10C86A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24E55510" w14:textId="7A119C1D" w:rsidR="00155351" w:rsidRDefault="001553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CE1C3F">
        <w:rPr>
          <w:sz w:val="24"/>
          <w:lang w:eastAsia="zh-CN"/>
        </w:rPr>
        <w:t>To</w:t>
      </w:r>
      <w:r w:rsidR="00474C06">
        <w:rPr>
          <w:sz w:val="24"/>
          <w:lang w:eastAsia="zh-CN"/>
        </w:rPr>
        <w:t xml:space="preserve"> shift out and hoist up </w:t>
      </w:r>
      <w:r>
        <w:rPr>
          <w:sz w:val="24"/>
          <w:lang w:eastAsia="zh-CN"/>
        </w:rPr>
        <w:t>machine</w:t>
      </w:r>
      <w:r w:rsidR="00474C06">
        <w:rPr>
          <w:sz w:val="24"/>
          <w:lang w:eastAsia="zh-CN"/>
        </w:rPr>
        <w:t>s from 5</w:t>
      </w:r>
      <w:r w:rsidR="00474C06" w:rsidRPr="00474C06">
        <w:rPr>
          <w:sz w:val="24"/>
          <w:vertAlign w:val="superscript"/>
          <w:lang w:eastAsia="zh-CN"/>
        </w:rPr>
        <w:t>th</w:t>
      </w:r>
      <w:r w:rsidR="00474C06">
        <w:rPr>
          <w:sz w:val="24"/>
          <w:lang w:eastAsia="zh-CN"/>
        </w:rPr>
        <w:t xml:space="preserve"> floor</w:t>
      </w:r>
      <w:r>
        <w:rPr>
          <w:sz w:val="24"/>
          <w:lang w:eastAsia="zh-CN"/>
        </w:rPr>
        <w:t xml:space="preserve"> to </w:t>
      </w:r>
      <w:r w:rsidR="00474C06">
        <w:rPr>
          <w:sz w:val="24"/>
          <w:lang w:eastAsia="zh-CN"/>
        </w:rPr>
        <w:t>6</w:t>
      </w:r>
      <w:r w:rsidRPr="00155351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</w:t>
      </w:r>
      <w:r w:rsidR="001A35E8">
        <w:rPr>
          <w:sz w:val="24"/>
          <w:lang w:eastAsia="zh-CN"/>
        </w:rPr>
        <w:t xml:space="preserve">floor through </w:t>
      </w:r>
      <w:r>
        <w:rPr>
          <w:sz w:val="24"/>
          <w:lang w:eastAsia="zh-CN"/>
        </w:rPr>
        <w:t>swing gate</w:t>
      </w:r>
      <w:r w:rsidR="005E2A15">
        <w:rPr>
          <w:sz w:val="24"/>
          <w:lang w:eastAsia="zh-CN"/>
        </w:rPr>
        <w:t xml:space="preserve"> </w:t>
      </w:r>
      <w:r w:rsidR="000A5B75">
        <w:rPr>
          <w:sz w:val="24"/>
          <w:lang w:eastAsia="zh-CN"/>
        </w:rPr>
        <w:t>openi</w:t>
      </w:r>
      <w:r w:rsidR="001A35E8">
        <w:rPr>
          <w:sz w:val="24"/>
          <w:lang w:eastAsia="zh-CN"/>
        </w:rPr>
        <w:t xml:space="preserve">ng by using platform and </w:t>
      </w:r>
      <w:r w:rsidR="00A40480">
        <w:rPr>
          <w:sz w:val="24"/>
          <w:lang w:eastAsia="zh-CN"/>
        </w:rPr>
        <w:t>mobile</w:t>
      </w:r>
      <w:r>
        <w:rPr>
          <w:sz w:val="24"/>
          <w:lang w:eastAsia="zh-CN"/>
        </w:rPr>
        <w:t>/lorry</w:t>
      </w:r>
      <w:r w:rsidR="00A40480">
        <w:rPr>
          <w:sz w:val="24"/>
          <w:lang w:eastAsia="zh-CN"/>
        </w:rPr>
        <w:t xml:space="preserve"> </w:t>
      </w:r>
      <w:r w:rsidR="000A5B75">
        <w:rPr>
          <w:sz w:val="24"/>
          <w:lang w:eastAsia="zh-CN"/>
        </w:rPr>
        <w:t>crane</w:t>
      </w:r>
    </w:p>
    <w:p w14:paraId="0CFD1664" w14:textId="3F93F2EF" w:rsidR="00025945" w:rsidRPr="00025945" w:rsidRDefault="001553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hoist down 3 unit</w:t>
      </w:r>
      <w:r w:rsidR="00003804">
        <w:rPr>
          <w:sz w:val="24"/>
          <w:lang w:eastAsia="zh-CN"/>
        </w:rPr>
        <w:t>s</w:t>
      </w:r>
      <w:r>
        <w:rPr>
          <w:sz w:val="24"/>
          <w:lang w:eastAsia="zh-CN"/>
        </w:rPr>
        <w:t xml:space="preserve"> machine from 5</w:t>
      </w:r>
      <w:r w:rsidRPr="00155351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through swing gate opening by using platform and mobile/lorry crane and load onto Malaysia lorry </w:t>
      </w:r>
      <w:r w:rsidR="00A21BAD">
        <w:rPr>
          <w:sz w:val="24"/>
          <w:lang w:eastAsia="zh-CN"/>
        </w:rPr>
        <w:t xml:space="preserve"> </w:t>
      </w:r>
      <w:r w:rsidR="000A5B75">
        <w:rPr>
          <w:sz w:val="24"/>
          <w:lang w:eastAsia="zh-CN"/>
        </w:rPr>
        <w:t xml:space="preserve"> </w:t>
      </w:r>
    </w:p>
    <w:p w14:paraId="6450AA0E" w14:textId="77777777"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598CFFA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526F6B15" w14:textId="77777777"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14:paraId="176BE67D" w14:textId="77777777"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176056E" w14:textId="77777777"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14:paraId="47BB1365" w14:textId="2006CA84" w:rsidR="00025945" w:rsidRDefault="00474C06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Estimate 2 day</w:t>
      </w:r>
      <w:r w:rsidR="00003804">
        <w:rPr>
          <w:sz w:val="24"/>
          <w:lang w:eastAsia="zh-CN"/>
        </w:rPr>
        <w:t>s</w:t>
      </w:r>
      <w:r>
        <w:rPr>
          <w:sz w:val="24"/>
          <w:lang w:eastAsia="zh-CN"/>
        </w:rPr>
        <w:t xml:space="preserve"> job:</w:t>
      </w:r>
    </w:p>
    <w:p w14:paraId="2C2D718C" w14:textId="487D889D" w:rsidR="00474C06" w:rsidRDefault="00474C06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24/05/25</w:t>
      </w:r>
      <w:r w:rsidR="00003804">
        <w:rPr>
          <w:sz w:val="24"/>
          <w:lang w:eastAsia="zh-CN"/>
        </w:rPr>
        <w:t xml:space="preserve"> (Saturday)</w:t>
      </w:r>
    </w:p>
    <w:p w14:paraId="39813318" w14:textId="730748C4" w:rsidR="00474C06" w:rsidRPr="00A40480" w:rsidRDefault="00474C06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26/05/25</w:t>
      </w:r>
      <w:r w:rsidR="00003804">
        <w:rPr>
          <w:sz w:val="24"/>
          <w:lang w:eastAsia="zh-CN"/>
        </w:rPr>
        <w:t xml:space="preserve"> (Monday)</w:t>
      </w:r>
    </w:p>
    <w:p w14:paraId="6EE3D9A3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6213B26" w14:textId="77777777"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14:paraId="33E7013D" w14:textId="77777777" w:rsidR="00082CA1" w:rsidRDefault="0015535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</w:p>
    <w:p w14:paraId="4027523C" w14:textId="77777777"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F8A8FCE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41BB9AAB" w14:textId="16720640" w:rsidR="000E0C97" w:rsidRDefault="00910D52">
      <w:pPr>
        <w:pStyle w:val="Heading4"/>
      </w:pPr>
      <w:r>
        <w:t>Blk 4</w:t>
      </w:r>
      <w:r w:rsidR="00EA33F9">
        <w:t xml:space="preserve"> Kaki </w:t>
      </w:r>
      <w:r w:rsidR="00155351">
        <w:t>Bukit Ave 1 #05-01</w:t>
      </w:r>
      <w:r w:rsidR="00474C06">
        <w:t xml:space="preserve"> to #06-02/03</w:t>
      </w:r>
    </w:p>
    <w:p w14:paraId="55295AE0" w14:textId="77777777" w:rsidR="00894879" w:rsidRPr="00894879" w:rsidRDefault="00EA33F9" w:rsidP="00894879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Moveon</w:t>
      </w:r>
      <w:proofErr w:type="spellEnd"/>
      <w:r>
        <w:rPr>
          <w:sz w:val="24"/>
          <w:szCs w:val="24"/>
          <w:lang w:eastAsia="zh-CN"/>
        </w:rPr>
        <w:t xml:space="preserve"> Technologies</w:t>
      </w:r>
      <w:r w:rsidR="00C12508">
        <w:rPr>
          <w:sz w:val="24"/>
          <w:szCs w:val="24"/>
          <w:lang w:eastAsia="zh-CN"/>
        </w:rPr>
        <w:t xml:space="preserve"> Pte Ltd</w:t>
      </w:r>
    </w:p>
    <w:p w14:paraId="2E902B87" w14:textId="77777777" w:rsidR="00894879" w:rsidRPr="00894879" w:rsidRDefault="00894879" w:rsidP="00894879">
      <w:pPr>
        <w:rPr>
          <w:lang w:eastAsia="zh-CN"/>
        </w:rPr>
      </w:pPr>
    </w:p>
    <w:p w14:paraId="6BE29FF3" w14:textId="77777777"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701F192C" w14:textId="03A4D008" w:rsidR="00025945" w:rsidRDefault="0000380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025945">
        <w:rPr>
          <w:sz w:val="24"/>
          <w:lang w:eastAsia="zh-CN"/>
        </w:rPr>
        <w:t xml:space="preserve"> x 50 ton mobile crane</w:t>
      </w:r>
    </w:p>
    <w:p w14:paraId="7C1DF926" w14:textId="2522802F" w:rsidR="00155351" w:rsidRDefault="001553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BB2DD9">
        <w:rPr>
          <w:sz w:val="24"/>
          <w:lang w:eastAsia="zh-CN"/>
        </w:rPr>
        <w:t xml:space="preserve"> x l</w:t>
      </w:r>
      <w:r>
        <w:rPr>
          <w:sz w:val="24"/>
          <w:lang w:eastAsia="zh-CN"/>
        </w:rPr>
        <w:t>orry crane</w:t>
      </w:r>
    </w:p>
    <w:p w14:paraId="24EC3000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14:paraId="13FA39F5" w14:textId="77777777" w:rsidR="00BB2DD9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14:paraId="018E2A33" w14:textId="77777777" w:rsidR="00EE16B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14:paraId="39829C6E" w14:textId="77777777" w:rsidR="00003804" w:rsidRDefault="0000380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601FFFA" w14:textId="77777777" w:rsidR="00003804" w:rsidRDefault="0000380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8C339D0" w14:textId="62B7F369" w:rsidR="000E0C97" w:rsidRPr="00EE16B8" w:rsidRDefault="000D38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748DC976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14:paraId="7E769918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14:paraId="26DC16D8" w14:textId="77777777" w:rsidR="00373417" w:rsidRDefault="00373417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64653050" w14:textId="77777777"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18FB50B8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14:paraId="7C546CA5" w14:textId="77777777" w:rsidR="00BB2DD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14:paraId="78B87513" w14:textId="77777777" w:rsidR="00474C06" w:rsidRDefault="00474C06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DD8F2EC" w14:textId="4B14D191"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16EC20AD" w14:textId="77777777"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3648B7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14:paraId="7BAE579F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A64799A" w14:textId="77777777" w:rsidR="00BB2DD9" w:rsidRDefault="00BB2DD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PPE Required</w:t>
      </w:r>
    </w:p>
    <w:p w14:paraId="2B99F91D" w14:textId="77777777" w:rsidR="00BB2DD9" w:rsidRDefault="00BB2DD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Safety shoe </w:t>
      </w:r>
    </w:p>
    <w:p w14:paraId="4CF6A427" w14:textId="77777777" w:rsidR="00BB2DD9" w:rsidRDefault="00BB2DD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14:paraId="2D04451C" w14:textId="77777777" w:rsidR="00BB2DD9" w:rsidRDefault="00BB2DD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17DC0DF4" w14:textId="77777777" w:rsidR="00BB2DD9" w:rsidRDefault="00BB2DD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Self Retracting</w:t>
      </w:r>
      <w:proofErr w:type="spellEnd"/>
      <w:r>
        <w:rPr>
          <w:sz w:val="24"/>
          <w:szCs w:val="24"/>
          <w:lang w:eastAsia="zh-CN"/>
        </w:rPr>
        <w:t xml:space="preserve"> Lifeline</w:t>
      </w:r>
    </w:p>
    <w:p w14:paraId="701007C1" w14:textId="77777777" w:rsidR="00BB2DD9" w:rsidRPr="00BB2DD9" w:rsidRDefault="00BB2DD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32066735" w14:textId="77777777"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AB22BE7" w14:textId="77777777"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14:paraId="604B19FA" w14:textId="77777777"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3C307C97" w14:textId="77777777"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14:paraId="2B286E7F" w14:textId="77777777" w:rsidR="000E0C97" w:rsidRDefault="00BB2DD9">
      <w:pPr>
        <w:pStyle w:val="BodyText2"/>
      </w:pPr>
      <w:r>
        <w:rPr>
          <w:rFonts w:hint="eastAsia"/>
        </w:rPr>
        <w:t xml:space="preserve">Lifting crew shall be composed to the following but not limited by other </w:t>
      </w:r>
      <w:r>
        <w:t>trained</w:t>
      </w:r>
      <w:r>
        <w:rPr>
          <w:rFonts w:hint="eastAsia"/>
        </w:rPr>
        <w:t xml:space="preserve"> </w:t>
      </w:r>
      <w:r>
        <w:t>personnel in respect to number of crew needed for the operation:</w:t>
      </w:r>
    </w:p>
    <w:p w14:paraId="4923B61C" w14:textId="77777777" w:rsidR="00BB2DD9" w:rsidRDefault="00BB2DD9">
      <w:pPr>
        <w:pStyle w:val="BodyText2"/>
      </w:pPr>
      <w:r>
        <w:t xml:space="preserve">a. Lifting Supervisor </w:t>
      </w:r>
    </w:p>
    <w:p w14:paraId="7A0E1DF2" w14:textId="77777777" w:rsidR="00BB2DD9" w:rsidRDefault="00BB2DD9">
      <w:pPr>
        <w:pStyle w:val="BodyText2"/>
      </w:pPr>
      <w:r>
        <w:t xml:space="preserve">b. Mobile Crane Operator </w:t>
      </w:r>
    </w:p>
    <w:p w14:paraId="0A9FBB96" w14:textId="77777777" w:rsidR="00BB2DD9" w:rsidRDefault="00BB2DD9">
      <w:pPr>
        <w:pStyle w:val="BodyText2"/>
      </w:pPr>
      <w:r>
        <w:t>c. Lorry Loader Operator</w:t>
      </w:r>
    </w:p>
    <w:p w14:paraId="2CEC27E9" w14:textId="77777777" w:rsidR="00BB2DD9" w:rsidRDefault="00BB2DD9">
      <w:pPr>
        <w:pStyle w:val="BodyText2"/>
      </w:pPr>
      <w:r>
        <w:t>d. Signalman</w:t>
      </w:r>
    </w:p>
    <w:p w14:paraId="7AC3D4E1" w14:textId="77777777" w:rsidR="00BB2DD9" w:rsidRDefault="00BB2DD9">
      <w:pPr>
        <w:pStyle w:val="BodyText2"/>
      </w:pPr>
      <w:r>
        <w:t xml:space="preserve">e. </w:t>
      </w:r>
      <w:proofErr w:type="spellStart"/>
      <w:r>
        <w:t>Riggerman</w:t>
      </w:r>
      <w:proofErr w:type="spellEnd"/>
      <w:r>
        <w:t xml:space="preserve"> </w:t>
      </w:r>
    </w:p>
    <w:p w14:paraId="45CAC7A1" w14:textId="77777777" w:rsidR="00BB2DD9" w:rsidRDefault="00BB2DD9">
      <w:pPr>
        <w:pStyle w:val="BodyText2"/>
      </w:pPr>
      <w:r>
        <w:t xml:space="preserve">f. Skill Mover </w:t>
      </w:r>
    </w:p>
    <w:p w14:paraId="0F594A20" w14:textId="77777777"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6F7D70E8" w14:textId="6E15FA68"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</w:t>
      </w:r>
      <w:r w:rsidR="00474C06">
        <w:rPr>
          <w:b w:val="0"/>
          <w:sz w:val="20"/>
          <w:u w:val="none"/>
          <w:lang w:eastAsia="zh-CN"/>
        </w:rPr>
        <w:t xml:space="preserve">           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14:paraId="3A6178D4" w14:textId="77777777" w:rsidR="000E0C97" w:rsidRDefault="001A35E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A5323A">
        <w:rPr>
          <w:sz w:val="24"/>
          <w:lang w:eastAsia="zh-CN"/>
        </w:rPr>
        <w:t>mobile</w:t>
      </w:r>
      <w:r w:rsidR="00155351">
        <w:rPr>
          <w:sz w:val="24"/>
          <w:lang w:eastAsia="zh-CN"/>
        </w:rPr>
        <w:t>/lorry</w:t>
      </w:r>
      <w:r w:rsidR="00A5323A">
        <w:rPr>
          <w:sz w:val="24"/>
          <w:lang w:eastAsia="zh-CN"/>
        </w:rPr>
        <w:t xml:space="preserve"> </w:t>
      </w:r>
      <w:r w:rsidR="005A478D">
        <w:rPr>
          <w:sz w:val="24"/>
          <w:lang w:eastAsia="zh-CN"/>
        </w:rPr>
        <w:t>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</w:t>
      </w:r>
      <w:r w:rsidR="004954D7">
        <w:rPr>
          <w:sz w:val="24"/>
          <w:lang w:eastAsia="zh-CN"/>
        </w:rPr>
        <w:t>nated hoisting area</w:t>
      </w:r>
    </w:p>
    <w:p w14:paraId="4865434B" w14:textId="77777777" w:rsidR="004954D7" w:rsidRDefault="004954D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as base plate </w:t>
      </w:r>
    </w:p>
    <w:p w14:paraId="1CD9F7AD" w14:textId="17398CE3" w:rsidR="00155351" w:rsidRPr="00474C06" w:rsidRDefault="009F40A5" w:rsidP="00474C0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</w:t>
      </w:r>
      <w:r w:rsidR="004954D7">
        <w:rPr>
          <w:sz w:val="24"/>
          <w:lang w:eastAsia="zh-CN"/>
        </w:rPr>
        <w:t xml:space="preserve">with </w:t>
      </w:r>
      <w:r w:rsidR="00474C06">
        <w:rPr>
          <w:sz w:val="24"/>
          <w:lang w:eastAsia="zh-CN"/>
        </w:rPr>
        <w:t xml:space="preserve">red/white tape, </w:t>
      </w:r>
      <w:r w:rsidR="004954D7">
        <w:rPr>
          <w:sz w:val="24"/>
          <w:lang w:eastAsia="zh-CN"/>
        </w:rPr>
        <w:t>safety cones and lifting in operation signage</w:t>
      </w:r>
    </w:p>
    <w:p w14:paraId="70FF679C" w14:textId="77777777" w:rsidR="00C14F12" w:rsidRPr="009F40A5" w:rsidRDefault="009F40A5" w:rsidP="009F40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F40A5">
        <w:rPr>
          <w:sz w:val="24"/>
          <w:lang w:eastAsia="zh-CN"/>
        </w:rPr>
        <w:t xml:space="preserve">1 x </w:t>
      </w:r>
      <w:r w:rsidR="00155351">
        <w:rPr>
          <w:sz w:val="24"/>
          <w:lang w:eastAsia="zh-CN"/>
        </w:rPr>
        <w:t>5</w:t>
      </w:r>
      <w:r w:rsidR="004954D7">
        <w:rPr>
          <w:sz w:val="24"/>
          <w:lang w:eastAsia="zh-CN"/>
        </w:rPr>
        <w:t xml:space="preserve">0ton </w:t>
      </w:r>
      <w:r w:rsidRPr="009F40A5">
        <w:rPr>
          <w:sz w:val="24"/>
          <w:lang w:eastAsia="zh-CN"/>
        </w:rPr>
        <w:t>m</w:t>
      </w:r>
      <w:r w:rsidR="001B356C" w:rsidRPr="009F40A5">
        <w:rPr>
          <w:sz w:val="24"/>
          <w:lang w:eastAsia="zh-CN"/>
        </w:rPr>
        <w:t>obile</w:t>
      </w:r>
      <w:r w:rsidR="000A5B75" w:rsidRPr="009F40A5">
        <w:rPr>
          <w:sz w:val="24"/>
          <w:lang w:eastAsia="zh-CN"/>
        </w:rPr>
        <w:t xml:space="preserve"> crane to h</w:t>
      </w:r>
      <w:r w:rsidR="00155351">
        <w:rPr>
          <w:sz w:val="24"/>
          <w:lang w:eastAsia="zh-CN"/>
        </w:rPr>
        <w:t>oist up platform to 5</w:t>
      </w:r>
      <w:r w:rsidR="00155351" w:rsidRPr="00155351">
        <w:rPr>
          <w:sz w:val="24"/>
          <w:vertAlign w:val="superscript"/>
          <w:lang w:eastAsia="zh-CN"/>
        </w:rPr>
        <w:t>th</w:t>
      </w:r>
      <w:r w:rsidR="00155351">
        <w:rPr>
          <w:sz w:val="24"/>
          <w:lang w:eastAsia="zh-CN"/>
        </w:rPr>
        <w:t xml:space="preserve"> floor swing gate</w:t>
      </w:r>
      <w:r w:rsidR="00C20268" w:rsidRPr="009F40A5">
        <w:rPr>
          <w:sz w:val="24"/>
          <w:lang w:eastAsia="zh-CN"/>
        </w:rPr>
        <w:t xml:space="preserve"> opening</w:t>
      </w:r>
    </w:p>
    <w:p w14:paraId="1136BB9E" w14:textId="77777777" w:rsidR="000E0C97" w:rsidRDefault="00C14F12" w:rsidP="0068111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</w:t>
      </w:r>
      <w:r w:rsidR="005E2A15">
        <w:rPr>
          <w:sz w:val="24"/>
          <w:lang w:eastAsia="zh-CN"/>
        </w:rPr>
        <w:t xml:space="preserve">an and rested on the </w:t>
      </w:r>
      <w:r w:rsidR="00BB3BBB"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14:paraId="7BC85E42" w14:textId="2F315AA9" w:rsidR="003F2A04" w:rsidRPr="00681118" w:rsidRDefault="003F2A04" w:rsidP="0068111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the competent point and secured using 1 x </w:t>
      </w:r>
      <w:r w:rsidR="00003804">
        <w:rPr>
          <w:sz w:val="24"/>
          <w:lang w:eastAsia="zh-CN"/>
        </w:rPr>
        <w:t>50ton mobile</w:t>
      </w:r>
      <w:r>
        <w:rPr>
          <w:sz w:val="24"/>
          <w:lang w:eastAsia="zh-CN"/>
        </w:rPr>
        <w:t xml:space="preserve"> crane </w:t>
      </w:r>
    </w:p>
    <w:p w14:paraId="50D4FD37" w14:textId="77777777"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14:paraId="44330539" w14:textId="4F1BF061" w:rsidR="00003804" w:rsidRPr="00003804" w:rsidRDefault="003F2A04" w:rsidP="0000380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 to insert sling to crane hook and secured onto machine rigging point </w:t>
      </w:r>
    </w:p>
    <w:p w14:paraId="0E5FB1A7" w14:textId="00045172" w:rsidR="003F2A04" w:rsidRDefault="003F2A0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</w:t>
      </w:r>
      <w:r w:rsidR="00155351">
        <w:rPr>
          <w:sz w:val="24"/>
          <w:lang w:eastAsia="zh-CN"/>
        </w:rPr>
        <w:t xml:space="preserve">e crane to hoist up machine </w:t>
      </w:r>
      <w:r w:rsidR="00003804">
        <w:rPr>
          <w:sz w:val="24"/>
          <w:lang w:eastAsia="zh-CN"/>
        </w:rPr>
        <w:t>from</w:t>
      </w:r>
      <w:r w:rsidR="00155351">
        <w:rPr>
          <w:sz w:val="24"/>
          <w:lang w:eastAsia="zh-CN"/>
        </w:rPr>
        <w:t xml:space="preserve"> 5</w:t>
      </w:r>
      <w:r w:rsidR="00155351" w:rsidRPr="00155351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</w:t>
      </w:r>
      <w:r w:rsidR="00003804">
        <w:rPr>
          <w:sz w:val="24"/>
          <w:lang w:eastAsia="zh-CN"/>
        </w:rPr>
        <w:t xml:space="preserve"> to 6</w:t>
      </w:r>
      <w:r w:rsidR="00003804" w:rsidRPr="00003804">
        <w:rPr>
          <w:sz w:val="24"/>
          <w:vertAlign w:val="superscript"/>
          <w:lang w:eastAsia="zh-CN"/>
        </w:rPr>
        <w:t>th</w:t>
      </w:r>
      <w:r w:rsidR="00003804">
        <w:rPr>
          <w:sz w:val="24"/>
          <w:lang w:eastAsia="zh-CN"/>
        </w:rPr>
        <w:t xml:space="preserve"> floor </w:t>
      </w:r>
    </w:p>
    <w:p w14:paraId="082EFF34" w14:textId="77777777" w:rsidR="003F2A04" w:rsidRDefault="003F2A0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14:paraId="0E0135D3" w14:textId="77777777" w:rsidR="000E0C97" w:rsidRDefault="00701B5C" w:rsidP="0068111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81118">
        <w:rPr>
          <w:sz w:val="24"/>
          <w:lang w:eastAsia="zh-CN"/>
        </w:rPr>
        <w:t xml:space="preserve">Insert </w:t>
      </w:r>
      <w:r w:rsidR="003F2A04">
        <w:rPr>
          <w:sz w:val="24"/>
          <w:lang w:eastAsia="zh-CN"/>
        </w:rPr>
        <w:t>rollers</w:t>
      </w:r>
      <w:r w:rsidR="001B356C" w:rsidRPr="00681118">
        <w:rPr>
          <w:sz w:val="24"/>
          <w:lang w:eastAsia="zh-CN"/>
        </w:rPr>
        <w:t xml:space="preserve"> under</w:t>
      </w:r>
      <w:r w:rsidR="003F2A04">
        <w:rPr>
          <w:sz w:val="24"/>
          <w:lang w:eastAsia="zh-CN"/>
        </w:rPr>
        <w:t xml:space="preserve"> machine bed</w:t>
      </w:r>
    </w:p>
    <w:p w14:paraId="5F7AA183" w14:textId="77777777" w:rsidR="004B5BD8" w:rsidRPr="00681118" w:rsidRDefault="004B5BD8" w:rsidP="0068111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manual pulley to slowly release and control moving speed of machine</w:t>
      </w:r>
    </w:p>
    <w:p w14:paraId="7E9311D3" w14:textId="77777777" w:rsidR="00BB3BBB" w:rsidRDefault="00910D5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340F07">
        <w:rPr>
          <w:sz w:val="24"/>
          <w:lang w:eastAsia="zh-CN"/>
        </w:rPr>
        <w:t xml:space="preserve"> out </w:t>
      </w:r>
      <w:r>
        <w:rPr>
          <w:sz w:val="24"/>
          <w:lang w:eastAsia="zh-CN"/>
        </w:rPr>
        <w:t xml:space="preserve">machine </w:t>
      </w:r>
      <w:r w:rsidR="00701B5C">
        <w:rPr>
          <w:sz w:val="24"/>
          <w:lang w:eastAsia="zh-CN"/>
        </w:rPr>
        <w:t xml:space="preserve">from platform </w:t>
      </w:r>
    </w:p>
    <w:p w14:paraId="6B1FD9CA" w14:textId="77777777" w:rsidR="000E0C97" w:rsidRDefault="004B5B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BB3BBB">
        <w:rPr>
          <w:sz w:val="24"/>
          <w:lang w:eastAsia="zh-CN"/>
        </w:rPr>
        <w:t xml:space="preserve">machine </w:t>
      </w:r>
      <w:r w:rsidR="00681118">
        <w:rPr>
          <w:sz w:val="24"/>
          <w:lang w:eastAsia="zh-CN"/>
        </w:rPr>
        <w:t>into tenant premise</w:t>
      </w:r>
    </w:p>
    <w:p w14:paraId="3FF30A40" w14:textId="77777777" w:rsidR="004B5BD8" w:rsidRDefault="004B5B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</w:t>
      </w:r>
    </w:p>
    <w:p w14:paraId="69DD1A6E" w14:textId="77777777"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14:paraId="624BDE5A" w14:textId="77777777"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14:paraId="139E0E38" w14:textId="77777777" w:rsidR="00EE16B8" w:rsidRDefault="00421688" w:rsidP="00EE16B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319446EC" w14:textId="77777777" w:rsidR="00EA33F9" w:rsidRDefault="00EA33F9" w:rsidP="00EE16B8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14:paraId="207197A4" w14:textId="77777777" w:rsidR="000E0C97" w:rsidRPr="00EE16B8" w:rsidRDefault="000D387A" w:rsidP="00EE16B8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EE16B8">
        <w:rPr>
          <w:sz w:val="24"/>
          <w:szCs w:val="24"/>
        </w:rPr>
        <w:t xml:space="preserve">Best </w:t>
      </w:r>
      <w:r w:rsidR="00701B5C" w:rsidRPr="00EE16B8">
        <w:rPr>
          <w:sz w:val="24"/>
          <w:szCs w:val="24"/>
        </w:rPr>
        <w:t>Regards</w:t>
      </w:r>
    </w:p>
    <w:p w14:paraId="40D32221" w14:textId="77777777"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4B5BD8">
        <w:rPr>
          <w:sz w:val="24"/>
          <w:szCs w:val="24"/>
        </w:rPr>
        <w:t xml:space="preserve">Kevin Wong / </w:t>
      </w:r>
      <w:proofErr w:type="spellStart"/>
      <w:r>
        <w:rPr>
          <w:sz w:val="24"/>
          <w:szCs w:val="24"/>
        </w:rPr>
        <w:t>Zailani</w:t>
      </w:r>
      <w:proofErr w:type="spellEnd"/>
    </w:p>
    <w:p w14:paraId="7ED124A0" w14:textId="77777777"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14:paraId="387709C2" w14:textId="77777777"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7D54CF" w14:textId="77777777" w:rsidR="00573F59" w:rsidRDefault="00573F59">
      <w:r>
        <w:separator/>
      </w:r>
    </w:p>
  </w:endnote>
  <w:endnote w:type="continuationSeparator" w:id="0">
    <w:p w14:paraId="5404A27C" w14:textId="77777777" w:rsidR="00573F59" w:rsidRDefault="00573F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FB2F4A" w14:textId="77777777"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4365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4365E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9184D4" w14:textId="77777777" w:rsidR="00573F59" w:rsidRDefault="00573F59">
      <w:r>
        <w:separator/>
      </w:r>
    </w:p>
  </w:footnote>
  <w:footnote w:type="continuationSeparator" w:id="0">
    <w:p w14:paraId="58235856" w14:textId="77777777" w:rsidR="00573F59" w:rsidRDefault="00573F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1FA1E4" w14:textId="1FBE2626" w:rsidR="000E0C97" w:rsidRPr="00474C06" w:rsidRDefault="00C9211A" w:rsidP="00474C06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1B09E0B0" wp14:editId="7031FB4C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74C06">
      <w:rPr>
        <w:b/>
        <w:color w:val="0000FF"/>
        <w:sz w:val="28"/>
      </w:rPr>
      <w:t xml:space="preserve">                 </w:t>
    </w:r>
    <w:r w:rsidR="000E0C97">
      <w:rPr>
        <w:b/>
        <w:color w:val="0000FF"/>
        <w:sz w:val="28"/>
      </w:rPr>
      <w:t>ERIC WONG MACHINERY TRANSPORTATION PTE LTD</w:t>
    </w:r>
  </w:p>
  <w:p w14:paraId="539280E8" w14:textId="77777777" w:rsidR="000E0C97" w:rsidRDefault="00A40480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36683413" w14:textId="77777777"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A40480">
      <w:t>2826020</w:t>
    </w:r>
  </w:p>
  <w:p w14:paraId="56A2970A" w14:textId="77777777" w:rsidR="000E0C97" w:rsidRDefault="000E0C97">
    <w:pPr>
      <w:pStyle w:val="Header"/>
      <w:jc w:val="center"/>
    </w:pPr>
    <w:r>
      <w:t>GST Reg No. : M2-8923804 – 2</w:t>
    </w:r>
  </w:p>
  <w:p w14:paraId="3689482E" w14:textId="77777777" w:rsidR="000E0C97" w:rsidRDefault="000E0C97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4BA2D59E" w14:textId="77777777"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156031">
    <w:abstractNumId w:val="4"/>
  </w:num>
  <w:num w:numId="2" w16cid:durableId="814298057">
    <w:abstractNumId w:val="7"/>
  </w:num>
  <w:num w:numId="3" w16cid:durableId="1868593237">
    <w:abstractNumId w:val="2"/>
  </w:num>
  <w:num w:numId="4" w16cid:durableId="1812552983">
    <w:abstractNumId w:val="14"/>
  </w:num>
  <w:num w:numId="5" w16cid:durableId="959068099">
    <w:abstractNumId w:val="8"/>
  </w:num>
  <w:num w:numId="6" w16cid:durableId="860320451">
    <w:abstractNumId w:val="9"/>
  </w:num>
  <w:num w:numId="7" w16cid:durableId="440495424">
    <w:abstractNumId w:val="5"/>
  </w:num>
  <w:num w:numId="8" w16cid:durableId="1770932692">
    <w:abstractNumId w:val="11"/>
  </w:num>
  <w:num w:numId="9" w16cid:durableId="540823387">
    <w:abstractNumId w:val="3"/>
  </w:num>
  <w:num w:numId="10" w16cid:durableId="950161864">
    <w:abstractNumId w:val="13"/>
  </w:num>
  <w:num w:numId="11" w16cid:durableId="827330895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49405827">
    <w:abstractNumId w:val="0"/>
  </w:num>
  <w:num w:numId="13" w16cid:durableId="93089474">
    <w:abstractNumId w:val="6"/>
  </w:num>
  <w:num w:numId="14" w16cid:durableId="1902866855">
    <w:abstractNumId w:val="15"/>
  </w:num>
  <w:num w:numId="15" w16cid:durableId="1685400769">
    <w:abstractNumId w:val="12"/>
  </w:num>
  <w:num w:numId="16" w16cid:durableId="1396591458">
    <w:abstractNumId w:val="1"/>
  </w:num>
  <w:num w:numId="17" w16cid:durableId="13350370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3D"/>
    <w:rsid w:val="00003804"/>
    <w:rsid w:val="00006A5F"/>
    <w:rsid w:val="00011D39"/>
    <w:rsid w:val="00025945"/>
    <w:rsid w:val="000313E0"/>
    <w:rsid w:val="000572C5"/>
    <w:rsid w:val="00081D7A"/>
    <w:rsid w:val="00082CA1"/>
    <w:rsid w:val="00093181"/>
    <w:rsid w:val="00095FB6"/>
    <w:rsid w:val="000A5B75"/>
    <w:rsid w:val="000B006E"/>
    <w:rsid w:val="000B2D77"/>
    <w:rsid w:val="000C1D59"/>
    <w:rsid w:val="000C4C5E"/>
    <w:rsid w:val="000C6FF7"/>
    <w:rsid w:val="000D2C3E"/>
    <w:rsid w:val="000D387A"/>
    <w:rsid w:val="000D7332"/>
    <w:rsid w:val="000E0C97"/>
    <w:rsid w:val="00113F52"/>
    <w:rsid w:val="00125B42"/>
    <w:rsid w:val="00155351"/>
    <w:rsid w:val="00164C97"/>
    <w:rsid w:val="001A35E8"/>
    <w:rsid w:val="001A6A39"/>
    <w:rsid w:val="001B0E08"/>
    <w:rsid w:val="001B356C"/>
    <w:rsid w:val="001B7205"/>
    <w:rsid w:val="001D10EA"/>
    <w:rsid w:val="001E639F"/>
    <w:rsid w:val="0024365E"/>
    <w:rsid w:val="00246EF6"/>
    <w:rsid w:val="002504BF"/>
    <w:rsid w:val="00260ECA"/>
    <w:rsid w:val="0026396F"/>
    <w:rsid w:val="002E4A72"/>
    <w:rsid w:val="002E7D80"/>
    <w:rsid w:val="002F74BB"/>
    <w:rsid w:val="00307CA4"/>
    <w:rsid w:val="00325A14"/>
    <w:rsid w:val="0033459D"/>
    <w:rsid w:val="00340F07"/>
    <w:rsid w:val="003648B7"/>
    <w:rsid w:val="00365AE7"/>
    <w:rsid w:val="00373417"/>
    <w:rsid w:val="00380264"/>
    <w:rsid w:val="00391FDF"/>
    <w:rsid w:val="003D39E1"/>
    <w:rsid w:val="003E63B6"/>
    <w:rsid w:val="003E7594"/>
    <w:rsid w:val="003F28D5"/>
    <w:rsid w:val="003F2A04"/>
    <w:rsid w:val="00421688"/>
    <w:rsid w:val="004216F3"/>
    <w:rsid w:val="0042435A"/>
    <w:rsid w:val="00460C99"/>
    <w:rsid w:val="00462B14"/>
    <w:rsid w:val="00474C06"/>
    <w:rsid w:val="00485818"/>
    <w:rsid w:val="00485C2A"/>
    <w:rsid w:val="00491CDF"/>
    <w:rsid w:val="004954D7"/>
    <w:rsid w:val="004B58C0"/>
    <w:rsid w:val="004B5BD8"/>
    <w:rsid w:val="004D48FD"/>
    <w:rsid w:val="004E28FD"/>
    <w:rsid w:val="004E4521"/>
    <w:rsid w:val="00501586"/>
    <w:rsid w:val="00562FB4"/>
    <w:rsid w:val="00573F59"/>
    <w:rsid w:val="0058407C"/>
    <w:rsid w:val="005A0566"/>
    <w:rsid w:val="005A478D"/>
    <w:rsid w:val="005E2A15"/>
    <w:rsid w:val="005F1066"/>
    <w:rsid w:val="005F7ACA"/>
    <w:rsid w:val="00600638"/>
    <w:rsid w:val="00617105"/>
    <w:rsid w:val="00626B34"/>
    <w:rsid w:val="0066065E"/>
    <w:rsid w:val="00661197"/>
    <w:rsid w:val="00664E02"/>
    <w:rsid w:val="00681118"/>
    <w:rsid w:val="006B7665"/>
    <w:rsid w:val="006C35D4"/>
    <w:rsid w:val="006C69A8"/>
    <w:rsid w:val="006C6E9C"/>
    <w:rsid w:val="006D50A2"/>
    <w:rsid w:val="00700075"/>
    <w:rsid w:val="00701B5C"/>
    <w:rsid w:val="007025EF"/>
    <w:rsid w:val="007324F5"/>
    <w:rsid w:val="0074480A"/>
    <w:rsid w:val="00746A90"/>
    <w:rsid w:val="007647F1"/>
    <w:rsid w:val="0077253C"/>
    <w:rsid w:val="00780070"/>
    <w:rsid w:val="007865A8"/>
    <w:rsid w:val="0079106E"/>
    <w:rsid w:val="007A3A92"/>
    <w:rsid w:val="007B3C9D"/>
    <w:rsid w:val="007B7385"/>
    <w:rsid w:val="007C38B4"/>
    <w:rsid w:val="007C4DFE"/>
    <w:rsid w:val="007C5D5A"/>
    <w:rsid w:val="007D0FC6"/>
    <w:rsid w:val="007D7E31"/>
    <w:rsid w:val="00816A01"/>
    <w:rsid w:val="00826F9E"/>
    <w:rsid w:val="00874365"/>
    <w:rsid w:val="00880E98"/>
    <w:rsid w:val="008907F8"/>
    <w:rsid w:val="0089270A"/>
    <w:rsid w:val="00894879"/>
    <w:rsid w:val="008A6E1D"/>
    <w:rsid w:val="008B01F8"/>
    <w:rsid w:val="008B4A83"/>
    <w:rsid w:val="008F0E24"/>
    <w:rsid w:val="00910D52"/>
    <w:rsid w:val="00917AC8"/>
    <w:rsid w:val="00917B3F"/>
    <w:rsid w:val="00941D6A"/>
    <w:rsid w:val="00952FBF"/>
    <w:rsid w:val="00961C72"/>
    <w:rsid w:val="00966477"/>
    <w:rsid w:val="009731FA"/>
    <w:rsid w:val="009A1954"/>
    <w:rsid w:val="009A451B"/>
    <w:rsid w:val="009A7D53"/>
    <w:rsid w:val="009F40A5"/>
    <w:rsid w:val="00A03446"/>
    <w:rsid w:val="00A062BC"/>
    <w:rsid w:val="00A21BAD"/>
    <w:rsid w:val="00A251FF"/>
    <w:rsid w:val="00A33F6A"/>
    <w:rsid w:val="00A36133"/>
    <w:rsid w:val="00A40480"/>
    <w:rsid w:val="00A46430"/>
    <w:rsid w:val="00A5323A"/>
    <w:rsid w:val="00A80C5E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07C78"/>
    <w:rsid w:val="00B11FB4"/>
    <w:rsid w:val="00B7163D"/>
    <w:rsid w:val="00B769FE"/>
    <w:rsid w:val="00B96144"/>
    <w:rsid w:val="00BB2DD9"/>
    <w:rsid w:val="00BB3BBB"/>
    <w:rsid w:val="00BC012F"/>
    <w:rsid w:val="00BC0413"/>
    <w:rsid w:val="00BC7D87"/>
    <w:rsid w:val="00BD36C0"/>
    <w:rsid w:val="00BE4AEC"/>
    <w:rsid w:val="00BF18F3"/>
    <w:rsid w:val="00BF3909"/>
    <w:rsid w:val="00C10338"/>
    <w:rsid w:val="00C12508"/>
    <w:rsid w:val="00C14F12"/>
    <w:rsid w:val="00C20268"/>
    <w:rsid w:val="00C32763"/>
    <w:rsid w:val="00C44C52"/>
    <w:rsid w:val="00C6293E"/>
    <w:rsid w:val="00C6754C"/>
    <w:rsid w:val="00C76A48"/>
    <w:rsid w:val="00C9211A"/>
    <w:rsid w:val="00CB6598"/>
    <w:rsid w:val="00CC263E"/>
    <w:rsid w:val="00CC333A"/>
    <w:rsid w:val="00CE1C3F"/>
    <w:rsid w:val="00CE6A14"/>
    <w:rsid w:val="00D00F22"/>
    <w:rsid w:val="00D27B24"/>
    <w:rsid w:val="00D705F0"/>
    <w:rsid w:val="00DC6037"/>
    <w:rsid w:val="00DF525A"/>
    <w:rsid w:val="00E11B0D"/>
    <w:rsid w:val="00E27C55"/>
    <w:rsid w:val="00EA33F9"/>
    <w:rsid w:val="00EA78E6"/>
    <w:rsid w:val="00EB130E"/>
    <w:rsid w:val="00EB50F2"/>
    <w:rsid w:val="00ED7D94"/>
    <w:rsid w:val="00EE16B8"/>
    <w:rsid w:val="00EE773D"/>
    <w:rsid w:val="00EF16FC"/>
    <w:rsid w:val="00EF2E45"/>
    <w:rsid w:val="00F03CFD"/>
    <w:rsid w:val="00F03F56"/>
    <w:rsid w:val="00F06F90"/>
    <w:rsid w:val="00F33583"/>
    <w:rsid w:val="00F338D8"/>
    <w:rsid w:val="00F74690"/>
    <w:rsid w:val="00F80D0D"/>
    <w:rsid w:val="00FA0531"/>
    <w:rsid w:val="00FC169D"/>
    <w:rsid w:val="00FC4C88"/>
    <w:rsid w:val="00FD425A"/>
    <w:rsid w:val="00FF3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1BF159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25</TotalTime>
  <Pages>1</Pages>
  <Words>506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3388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2023-09-14T05:49:00Z</cp:lastPrinted>
  <dcterms:created xsi:type="dcterms:W3CDTF">2025-05-15T05:39:00Z</dcterms:created>
  <dcterms:modified xsi:type="dcterms:W3CDTF">2025-05-15T06:45:00Z</dcterms:modified>
</cp:coreProperties>
</file>