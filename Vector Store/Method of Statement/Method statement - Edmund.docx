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9C15D0">
      <w:pPr>
        <w:rPr>
          <w:sz w:val="24"/>
          <w:lang w:eastAsia="zh-CN"/>
        </w:rPr>
      </w:pPr>
      <w:r>
        <w:rPr>
          <w:sz w:val="24"/>
        </w:rPr>
        <w:t>Date: 21</w:t>
      </w:r>
      <w:r w:rsidRPr="009C15D0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C15D0">
        <w:rPr>
          <w:sz w:val="24"/>
          <w:lang w:eastAsia="zh-CN"/>
        </w:rPr>
        <w:t>unload 1 unit machine from 1 x 20ft FR</w:t>
      </w:r>
      <w:r w:rsidR="00B26A4D">
        <w:rPr>
          <w:sz w:val="24"/>
          <w:lang w:eastAsia="zh-CN"/>
        </w:rPr>
        <w:t xml:space="preserve"> container,</w:t>
      </w:r>
      <w:r w:rsidR="009C15D0">
        <w:rPr>
          <w:sz w:val="24"/>
          <w:lang w:eastAsia="zh-CN"/>
        </w:rPr>
        <w:t xml:space="preserve"> uncrate,</w:t>
      </w:r>
      <w:r w:rsidR="00B26A4D">
        <w:rPr>
          <w:sz w:val="24"/>
          <w:lang w:eastAsia="zh-CN"/>
        </w:rPr>
        <w:t xml:space="preserve"> hoist up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9C15D0">
        <w:rPr>
          <w:sz w:val="24"/>
          <w:lang w:eastAsia="zh-CN"/>
        </w:rPr>
        <w:t>5</w:t>
      </w:r>
      <w:r w:rsidR="009C15D0" w:rsidRPr="009C15D0">
        <w:rPr>
          <w:sz w:val="24"/>
          <w:vertAlign w:val="superscript"/>
          <w:lang w:eastAsia="zh-CN"/>
        </w:rPr>
        <w:t>th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2E6" w:rsidRDefault="00A312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12E6" w:rsidRDefault="009C15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STC </w:t>
      </w:r>
      <w:r w:rsidR="00466483">
        <w:rPr>
          <w:sz w:val="24"/>
          <w:szCs w:val="24"/>
          <w:lang w:eastAsia="zh-CN"/>
        </w:rPr>
        <w:t>machine</w:t>
      </w:r>
    </w:p>
    <w:p w:rsidR="00A312E6" w:rsidRDefault="009C15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191 x 191 x 220</w:t>
      </w:r>
      <w:r w:rsidR="00A312E6">
        <w:rPr>
          <w:sz w:val="24"/>
          <w:szCs w:val="24"/>
          <w:lang w:eastAsia="zh-CN"/>
        </w:rPr>
        <w:t xml:space="preserve"> cm</w:t>
      </w:r>
    </w:p>
    <w:p w:rsidR="00A312E6" w:rsidRPr="00A312E6" w:rsidRDefault="009C15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000 kg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466483" w:rsidP="00AE4D8E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15D0">
        <w:rPr>
          <w:sz w:val="24"/>
          <w:lang w:eastAsia="zh-CN"/>
        </w:rPr>
        <w:t>3/09/2017   -    09:45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9C15D0" w:rsidP="00E966CA">
      <w:pPr>
        <w:pStyle w:val="Heading4"/>
      </w:pPr>
      <w:r>
        <w:t>18 Woodlands Loop</w:t>
      </w:r>
    </w:p>
    <w:p w:rsidR="00E966CA" w:rsidRPr="00E966CA" w:rsidRDefault="009C15D0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Edmund Optics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4C0BCD" w:rsidRDefault="009C15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11495F">
        <w:rPr>
          <w:sz w:val="24"/>
          <w:lang w:eastAsia="zh-CN"/>
        </w:rPr>
        <w:t xml:space="preserve"> ton lorry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B26A4D" w:rsidRDefault="00B26A4D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483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</w:t>
      </w:r>
      <w:r w:rsidR="00466483">
        <w:rPr>
          <w:sz w:val="24"/>
          <w:lang w:eastAsia="zh-CN"/>
        </w:rPr>
        <w:t xml:space="preserve">and guide </w:t>
      </w:r>
      <w:r w:rsidR="004D3D9F">
        <w:rPr>
          <w:sz w:val="24"/>
          <w:lang w:eastAsia="zh-CN"/>
        </w:rPr>
        <w:t xml:space="preserve">movement </w:t>
      </w:r>
      <w:r w:rsidR="00466483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</w:t>
      </w:r>
    </w:p>
    <w:p w:rsidR="00CF2619" w:rsidRDefault="00BA3761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</w:t>
      </w:r>
      <w:r w:rsidR="00466483">
        <w:rPr>
          <w:rFonts w:hint="eastAsia"/>
          <w:sz w:val="24"/>
          <w:lang w:eastAsia="zh-CN"/>
        </w:rPr>
        <w:t xml:space="preserve"> standard P.P.E. (safety shoes, </w:t>
      </w:r>
      <w:r>
        <w:rPr>
          <w:rFonts w:hint="eastAsia"/>
          <w:sz w:val="24"/>
          <w:lang w:eastAsia="zh-CN"/>
        </w:rPr>
        <w:t>helmet, safety harness</w:t>
      </w:r>
      <w:r w:rsidR="00CF2619">
        <w:rPr>
          <w:sz w:val="24"/>
          <w:lang w:eastAsia="zh-CN"/>
        </w:rPr>
        <w:t>,</w:t>
      </w:r>
      <w:r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22CB4" w:rsidRDefault="00BA3761" w:rsidP="0046648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466483" w:rsidRPr="00466483" w:rsidRDefault="00466483" w:rsidP="004664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MOM certified lifting supervisor, rigger and signalman </w:t>
      </w: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466483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466483">
        <w:rPr>
          <w:sz w:val="24"/>
          <w:vertAlign w:val="superscript"/>
          <w:lang w:eastAsia="zh-CN"/>
        </w:rPr>
        <w:t>th</w:t>
      </w:r>
      <w:r w:rsidR="00A312E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466483">
        <w:rPr>
          <w:sz w:val="24"/>
          <w:lang w:eastAsia="zh-CN"/>
        </w:rPr>
        <w:t xml:space="preserve"> and secured using 45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466483">
        <w:rPr>
          <w:sz w:val="24"/>
          <w:lang w:eastAsia="zh-CN"/>
        </w:rPr>
        <w:t xml:space="preserve"> 5</w:t>
      </w:r>
      <w:r w:rsidR="00466483" w:rsidRPr="0046648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  <w:bookmarkStart w:id="0" w:name="_GoBack"/>
      <w:bookmarkEnd w:id="0"/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D024E3">
        <w:rPr>
          <w:sz w:val="24"/>
          <w:lang w:eastAsia="zh-CN"/>
        </w:rPr>
        <w:t xml:space="preserve">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</w:t>
      </w:r>
      <w:r w:rsidR="008B2954">
        <w:rPr>
          <w:sz w:val="24"/>
          <w:lang w:eastAsia="zh-CN"/>
        </w:rPr>
        <w:t>d position into customer production room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466483" w:rsidRPr="00466483" w:rsidRDefault="00466483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46648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466483">
        <w:rPr>
          <w:sz w:val="24"/>
          <w:lang w:eastAsia="zh-CN"/>
        </w:rPr>
        <w:t xml:space="preserve"> MOS subject to change by supervisor/lifting supervisor on site</w:t>
      </w:r>
    </w:p>
    <w:p w:rsidR="00466483" w:rsidRDefault="0046648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BA3761" w:rsidRPr="00D024E3" w:rsidRDefault="0046648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 w:rsidR="00BA3761">
        <w:rPr>
          <w:sz w:val="24"/>
          <w:szCs w:val="24"/>
        </w:rPr>
        <w:t>Zailani</w:t>
      </w:r>
      <w:proofErr w:type="spellEnd"/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BB8" w:rsidRDefault="00137BB8">
      <w:r>
        <w:separator/>
      </w:r>
    </w:p>
  </w:endnote>
  <w:endnote w:type="continuationSeparator" w:id="0">
    <w:p w:rsidR="00137BB8" w:rsidRDefault="0013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64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6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BB8" w:rsidRDefault="00137BB8">
      <w:r>
        <w:separator/>
      </w:r>
    </w:p>
  </w:footnote>
  <w:footnote w:type="continuationSeparator" w:id="0">
    <w:p w:rsidR="00137BB8" w:rsidRDefault="00137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4664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22CB4" w:rsidRDefault="00BA3761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22CB4" w:rsidRDefault="00466483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37BB8"/>
    <w:rsid w:val="0016419B"/>
    <w:rsid w:val="0016632C"/>
    <w:rsid w:val="001740CE"/>
    <w:rsid w:val="001E6CE3"/>
    <w:rsid w:val="00312881"/>
    <w:rsid w:val="003972FD"/>
    <w:rsid w:val="003A0E1C"/>
    <w:rsid w:val="004464DA"/>
    <w:rsid w:val="004505CE"/>
    <w:rsid w:val="00466483"/>
    <w:rsid w:val="00490DAC"/>
    <w:rsid w:val="004B4F91"/>
    <w:rsid w:val="004C0BCD"/>
    <w:rsid w:val="004D3D9F"/>
    <w:rsid w:val="005704D1"/>
    <w:rsid w:val="00601D2C"/>
    <w:rsid w:val="00644331"/>
    <w:rsid w:val="00654B80"/>
    <w:rsid w:val="006B697A"/>
    <w:rsid w:val="006E7B2C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C15D0"/>
    <w:rsid w:val="009F0C47"/>
    <w:rsid w:val="00A312E6"/>
    <w:rsid w:val="00A80E91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23409-98FF-4E0D-B708-A8EA31712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2017-02-27T01:06:00Z</cp:lastPrinted>
  <dcterms:created xsi:type="dcterms:W3CDTF">2017-09-21T04:57:00Z</dcterms:created>
  <dcterms:modified xsi:type="dcterms:W3CDTF">2017-09-21T04:57:00Z</dcterms:modified>
</cp:coreProperties>
</file>