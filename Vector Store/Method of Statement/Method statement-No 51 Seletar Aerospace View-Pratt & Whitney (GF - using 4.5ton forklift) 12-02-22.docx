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140734">
      <w:pPr>
        <w:rPr>
          <w:sz w:val="24"/>
          <w:lang w:eastAsia="zh-CN"/>
        </w:rPr>
      </w:pPr>
      <w:r>
        <w:rPr>
          <w:sz w:val="24"/>
        </w:rPr>
        <w:t>Date: 09</w:t>
      </w:r>
      <w:r w:rsidRPr="00140734">
        <w:rPr>
          <w:sz w:val="24"/>
          <w:vertAlign w:val="superscript"/>
        </w:rPr>
        <w:t>th</w:t>
      </w:r>
      <w:r>
        <w:rPr>
          <w:sz w:val="24"/>
        </w:rPr>
        <w:t xml:space="preserve"> Feb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140734">
        <w:rPr>
          <w:sz w:val="24"/>
          <w:lang w:eastAsia="zh-CN"/>
        </w:rPr>
        <w:t xml:space="preserve">1 unit machine from </w:t>
      </w:r>
      <w:r w:rsidR="00346CCC">
        <w:rPr>
          <w:sz w:val="24"/>
          <w:lang w:eastAsia="zh-CN"/>
        </w:rPr>
        <w:t>container</w:t>
      </w:r>
      <w:r>
        <w:rPr>
          <w:sz w:val="24"/>
          <w:lang w:eastAsia="zh-CN"/>
        </w:rPr>
        <w:t xml:space="preserve">, uncrate, shift and position into customer premise </w:t>
      </w:r>
      <w:r w:rsidR="00707B09">
        <w:rPr>
          <w:sz w:val="24"/>
          <w:lang w:eastAsia="zh-CN"/>
        </w:rPr>
        <w:t xml:space="preserve">at </w:t>
      </w:r>
      <w:r w:rsidR="00574908">
        <w:rPr>
          <w:sz w:val="24"/>
          <w:lang w:eastAsia="zh-CN"/>
        </w:rPr>
        <w:t>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Default="0014073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machine </w:t>
      </w:r>
    </w:p>
    <w:p w:rsidR="00140734" w:rsidRDefault="0014073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4.5 x 2.3 x 2.3 m</w:t>
      </w:r>
    </w:p>
    <w:p w:rsidR="00140734" w:rsidRPr="00140734" w:rsidRDefault="0014073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Wt: 2, 700 kg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14073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14073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12/02/22 (Sat)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40734" w:rsidRDefault="0014073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140734" w:rsidRDefault="0014073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140734" w:rsidRPr="00140734" w:rsidRDefault="0014073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1336E" w:rsidP="00707B09">
      <w:pPr>
        <w:pStyle w:val="Heading4"/>
      </w:pPr>
      <w:r>
        <w:t>No 5</w:t>
      </w:r>
      <w:r w:rsidR="00707B09">
        <w:t>1 Seletar Aerospace View</w:t>
      </w:r>
    </w:p>
    <w:p w:rsidR="00707B09" w:rsidRPr="00707B09" w:rsidRDefault="00707B0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</w:t>
      </w:r>
      <w:r w:rsidR="00E80CF6">
        <w:rPr>
          <w:sz w:val="24"/>
          <w:szCs w:val="24"/>
          <w:lang w:eastAsia="zh-CN"/>
        </w:rPr>
        <w:t xml:space="preserve"> NGPF Manufacturing Company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64041">
        <w:rPr>
          <w:sz w:val="24"/>
          <w:lang w:eastAsia="zh-CN"/>
        </w:rPr>
        <w:t>633 lorry loader</w:t>
      </w:r>
    </w:p>
    <w:p w:rsidR="00684C71" w:rsidRDefault="005E1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84C71" w:rsidRDefault="00E403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Wire/webbing sling </w:t>
      </w:r>
      <w:r w:rsidR="0081336E">
        <w:rPr>
          <w:sz w:val="24"/>
          <w:lang w:eastAsia="zh-CN"/>
        </w:rPr>
        <w:t xml:space="preserve"> </w:t>
      </w:r>
    </w:p>
    <w:p w:rsidR="00574908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E80CF6">
        <w:rPr>
          <w:sz w:val="24"/>
          <w:lang w:eastAsia="zh-CN"/>
        </w:rPr>
        <w:t xml:space="preserve"> f</w:t>
      </w:r>
      <w:r w:rsidR="00707B09">
        <w:rPr>
          <w:sz w:val="24"/>
          <w:lang w:eastAsia="zh-CN"/>
        </w:rPr>
        <w:t>orklift</w:t>
      </w:r>
    </w:p>
    <w:p w:rsidR="00087EB6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574908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140734" w:rsidRDefault="00140734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574908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403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57490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574908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574908">
        <w:rPr>
          <w:sz w:val="24"/>
          <w:lang w:eastAsia="zh-CN"/>
        </w:rPr>
        <w:t xml:space="preserve">r, rigger, signalman, </w:t>
      </w:r>
      <w:r>
        <w:rPr>
          <w:sz w:val="24"/>
          <w:lang w:eastAsia="zh-CN"/>
        </w:rPr>
        <w:t xml:space="preserve">lorry </w:t>
      </w:r>
      <w:r w:rsidR="005E1BC5">
        <w:rPr>
          <w:sz w:val="24"/>
          <w:lang w:eastAsia="zh-CN"/>
        </w:rPr>
        <w:t xml:space="preserve">crane </w:t>
      </w:r>
      <w:r w:rsidR="00574908">
        <w:rPr>
          <w:sz w:val="24"/>
          <w:lang w:eastAsia="zh-CN"/>
        </w:rPr>
        <w:t>and forklift operator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574908">
        <w:rPr>
          <w:sz w:val="24"/>
          <w:lang w:eastAsia="zh-CN"/>
        </w:rPr>
        <w:t xml:space="preserve">safety </w:t>
      </w:r>
      <w:r w:rsidR="00E64041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574908">
        <w:t>.</w:t>
      </w:r>
      <w:r w:rsidR="00A64537">
        <w:rPr>
          <w:rFonts w:hint="eastAsia"/>
        </w:rPr>
        <w:t>O</w:t>
      </w:r>
      <w:r w:rsidR="00574908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74908" w:rsidRDefault="0081336E" w:rsidP="0057490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574908"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</w:t>
      </w:r>
    </w:p>
    <w:p w:rsidR="00684C71" w:rsidRDefault="00140734" w:rsidP="00F205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</w:t>
      </w:r>
      <w:bookmarkStart w:id="0" w:name="_GoBack"/>
      <w:bookmarkEnd w:id="0"/>
      <w:r w:rsidR="00F2058D">
        <w:rPr>
          <w:sz w:val="24"/>
          <w:lang w:eastAsia="zh-CN"/>
        </w:rPr>
        <w:t>10 ton forklift to fork down</w:t>
      </w:r>
      <w:r w:rsidR="00A2607D" w:rsidRPr="00F2058D">
        <w:rPr>
          <w:sz w:val="24"/>
          <w:lang w:eastAsia="zh-CN"/>
        </w:rPr>
        <w:t xml:space="preserve"> </w:t>
      </w:r>
      <w:r w:rsidR="00087EB6" w:rsidRPr="00F2058D">
        <w:rPr>
          <w:sz w:val="24"/>
          <w:lang w:eastAsia="zh-CN"/>
        </w:rPr>
        <w:t>case</w:t>
      </w:r>
      <w:r w:rsidR="005E1BC5" w:rsidRPr="00F2058D">
        <w:rPr>
          <w:sz w:val="24"/>
          <w:lang w:eastAsia="zh-CN"/>
        </w:rPr>
        <w:t>s</w:t>
      </w:r>
      <w:r w:rsidR="00F2058D">
        <w:rPr>
          <w:sz w:val="24"/>
          <w:lang w:eastAsia="zh-CN"/>
        </w:rPr>
        <w:t xml:space="preserve"> from container</w:t>
      </w:r>
    </w:p>
    <w:p w:rsidR="00F2058D" w:rsidRPr="00F2058D" w:rsidRDefault="00F2058D" w:rsidP="00F205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to the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Fork up and </w:t>
      </w:r>
      <w:r w:rsidR="00E9120A">
        <w:rPr>
          <w:sz w:val="24"/>
          <w:lang w:eastAsia="zh-CN"/>
        </w:rPr>
        <w:t>detach machine from base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entrance door</w:t>
      </w:r>
    </w:p>
    <w:p w:rsidR="00E9120A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wooden block</w:t>
      </w:r>
      <w:r w:rsidR="00E9120A">
        <w:rPr>
          <w:sz w:val="24"/>
          <w:lang w:eastAsia="zh-CN"/>
        </w:rPr>
        <w:t xml:space="preserve"> </w:t>
      </w:r>
    </w:p>
    <w:p w:rsidR="00684C71" w:rsidRPr="005E1BC5" w:rsidRDefault="00087EB6" w:rsidP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E1BC5">
        <w:rPr>
          <w:sz w:val="24"/>
          <w:lang w:eastAsia="zh-CN"/>
        </w:rPr>
        <w:t xml:space="preserve">Insert </w:t>
      </w:r>
      <w:r w:rsidR="0081336E" w:rsidRPr="005E1BC5">
        <w:rPr>
          <w:sz w:val="24"/>
          <w:lang w:eastAsia="zh-CN"/>
        </w:rPr>
        <w:t>rollers</w:t>
      </w:r>
      <w:r w:rsidRPr="005E1BC5">
        <w:rPr>
          <w:sz w:val="24"/>
          <w:lang w:eastAsia="zh-CN"/>
        </w:rPr>
        <w:t>/pallet truck</w:t>
      </w:r>
      <w:r w:rsidR="0081336E" w:rsidRPr="005E1BC5">
        <w:rPr>
          <w:sz w:val="24"/>
          <w:lang w:eastAsia="zh-CN"/>
        </w:rPr>
        <w:t xml:space="preserve"> t</w:t>
      </w:r>
      <w:r w:rsidRPr="005E1BC5">
        <w:rPr>
          <w:sz w:val="24"/>
          <w:lang w:eastAsia="zh-CN"/>
        </w:rPr>
        <w:t xml:space="preserve">o machine base </w:t>
      </w:r>
    </w:p>
    <w:p w:rsidR="005E1BC5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5E1BC5">
        <w:rPr>
          <w:sz w:val="24"/>
          <w:lang w:eastAsia="zh-CN"/>
        </w:rPr>
        <w:t>machine into production area</w:t>
      </w:r>
    </w:p>
    <w:p w:rsidR="00684C71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1336E">
        <w:rPr>
          <w:sz w:val="24"/>
          <w:lang w:eastAsia="zh-CN"/>
        </w:rPr>
        <w:t xml:space="preserve">osition machine to </w:t>
      </w:r>
      <w:r w:rsidR="00205704">
        <w:rPr>
          <w:sz w:val="24"/>
          <w:lang w:eastAsia="zh-CN"/>
        </w:rPr>
        <w:t xml:space="preserve">the </w:t>
      </w:r>
      <w:r w:rsidR="00EE7375">
        <w:rPr>
          <w:sz w:val="24"/>
          <w:lang w:eastAsia="zh-CN"/>
        </w:rPr>
        <w:t>designated location</w:t>
      </w:r>
      <w:r w:rsidR="00087EB6">
        <w:rPr>
          <w:sz w:val="24"/>
          <w:lang w:eastAsia="zh-CN"/>
        </w:rPr>
        <w:t xml:space="preserve"> at ground floor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rollers/pallet truck and insert levelling pad under machine bed</w:t>
      </w:r>
    </w:p>
    <w:p w:rsidR="00346CCC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346CC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CF1999" w:rsidRPr="00A820F7" w:rsidRDefault="0081336E" w:rsidP="00A820F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F1999" w:rsidRP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6704" w:rsidRDefault="00F06704">
      <w:r>
        <w:separator/>
      </w:r>
    </w:p>
  </w:endnote>
  <w:endnote w:type="continuationSeparator" w:id="0">
    <w:p w:rsidR="00F06704" w:rsidRDefault="00F06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4073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4073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6704" w:rsidRDefault="00F06704">
      <w:r>
        <w:separator/>
      </w:r>
    </w:p>
  </w:footnote>
  <w:footnote w:type="continuationSeparator" w:id="0">
    <w:p w:rsidR="00F06704" w:rsidRDefault="00F067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0670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574908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F06704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13A5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7EB6"/>
    <w:rsid w:val="000C457E"/>
    <w:rsid w:val="000D1431"/>
    <w:rsid w:val="00140734"/>
    <w:rsid w:val="00186976"/>
    <w:rsid w:val="0019663F"/>
    <w:rsid w:val="001E6F13"/>
    <w:rsid w:val="00205704"/>
    <w:rsid w:val="00273D8A"/>
    <w:rsid w:val="00346CCC"/>
    <w:rsid w:val="00401D73"/>
    <w:rsid w:val="004135BC"/>
    <w:rsid w:val="00574908"/>
    <w:rsid w:val="005A2537"/>
    <w:rsid w:val="005E1BC5"/>
    <w:rsid w:val="005F551E"/>
    <w:rsid w:val="005F6FB3"/>
    <w:rsid w:val="006304BE"/>
    <w:rsid w:val="00684C71"/>
    <w:rsid w:val="006B6525"/>
    <w:rsid w:val="00707B09"/>
    <w:rsid w:val="00752A9A"/>
    <w:rsid w:val="00781341"/>
    <w:rsid w:val="007C0AE9"/>
    <w:rsid w:val="007E7225"/>
    <w:rsid w:val="0081336E"/>
    <w:rsid w:val="008E2849"/>
    <w:rsid w:val="008F1C49"/>
    <w:rsid w:val="00926DC9"/>
    <w:rsid w:val="0093630F"/>
    <w:rsid w:val="00971FEF"/>
    <w:rsid w:val="009B5798"/>
    <w:rsid w:val="00A240E9"/>
    <w:rsid w:val="00A2607D"/>
    <w:rsid w:val="00A32709"/>
    <w:rsid w:val="00A64537"/>
    <w:rsid w:val="00A820F7"/>
    <w:rsid w:val="00B402A2"/>
    <w:rsid w:val="00B45C00"/>
    <w:rsid w:val="00B64100"/>
    <w:rsid w:val="00B67319"/>
    <w:rsid w:val="00BB6C2A"/>
    <w:rsid w:val="00C37171"/>
    <w:rsid w:val="00C50BB1"/>
    <w:rsid w:val="00C9531B"/>
    <w:rsid w:val="00CD1256"/>
    <w:rsid w:val="00CF1999"/>
    <w:rsid w:val="00E403B8"/>
    <w:rsid w:val="00E64041"/>
    <w:rsid w:val="00E80CF6"/>
    <w:rsid w:val="00E9120A"/>
    <w:rsid w:val="00EE7375"/>
    <w:rsid w:val="00F06704"/>
    <w:rsid w:val="00F13A50"/>
    <w:rsid w:val="00F2058D"/>
    <w:rsid w:val="00F81349"/>
    <w:rsid w:val="00FB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2434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2019-12-10T05:28:00Z</cp:lastPrinted>
  <dcterms:created xsi:type="dcterms:W3CDTF">2022-02-09T06:18:00Z</dcterms:created>
  <dcterms:modified xsi:type="dcterms:W3CDTF">2022-02-09T06:18:00Z</dcterms:modified>
</cp:coreProperties>
</file>