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C618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3E2D81F" w14:textId="5E11BB13" w:rsidR="00684C71" w:rsidRDefault="0059208D">
      <w:pPr>
        <w:rPr>
          <w:sz w:val="24"/>
          <w:lang w:eastAsia="zh-CN"/>
        </w:rPr>
      </w:pPr>
      <w:r>
        <w:rPr>
          <w:sz w:val="24"/>
        </w:rPr>
        <w:t>Date: 1</w:t>
      </w:r>
      <w:r w:rsidR="00D0254E">
        <w:rPr>
          <w:sz w:val="24"/>
        </w:rPr>
        <w:t>5</w:t>
      </w:r>
      <w:r w:rsidR="00D0254E" w:rsidRPr="00D0254E">
        <w:rPr>
          <w:sz w:val="24"/>
          <w:vertAlign w:val="superscript"/>
        </w:rPr>
        <w:t>th</w:t>
      </w:r>
      <w:r w:rsidR="00D0254E">
        <w:rPr>
          <w:sz w:val="24"/>
        </w:rPr>
        <w:t xml:space="preserve"> Aug 2025</w:t>
      </w:r>
    </w:p>
    <w:p w14:paraId="2089EDD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675022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E077D9" w14:textId="751C3DB9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D0254E">
        <w:rPr>
          <w:sz w:val="24"/>
          <w:lang w:eastAsia="zh-CN"/>
        </w:rPr>
        <w:t xml:space="preserve">equipment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9174A3">
        <w:rPr>
          <w:sz w:val="24"/>
          <w:lang w:eastAsia="zh-CN"/>
        </w:rPr>
        <w:t>pallet truck</w:t>
      </w:r>
      <w:r w:rsidR="00D0254E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</w:t>
      </w:r>
      <w:r w:rsidR="00D0254E">
        <w:rPr>
          <w:sz w:val="24"/>
          <w:lang w:eastAsia="zh-CN"/>
        </w:rPr>
        <w:t xml:space="preserve"> production</w:t>
      </w:r>
    </w:p>
    <w:p w14:paraId="0B6285F8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BA2F2B" w14:textId="153FA9C2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4ACA63C9" w14:textId="77777777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Robot / </w:t>
      </w:r>
      <w:proofErr w:type="spellStart"/>
      <w:r w:rsidR="00EA6C19">
        <w:rPr>
          <w:sz w:val="24"/>
          <w:lang w:eastAsia="zh-CN"/>
        </w:rPr>
        <w:t>Wt</w:t>
      </w:r>
      <w:proofErr w:type="spellEnd"/>
      <w:r w:rsidR="00EA6C19">
        <w:rPr>
          <w:sz w:val="24"/>
          <w:lang w:eastAsia="zh-CN"/>
        </w:rPr>
        <w:t xml:space="preserve">: </w:t>
      </w:r>
      <w:r w:rsidR="009174A3">
        <w:rPr>
          <w:sz w:val="24"/>
          <w:lang w:eastAsia="zh-CN"/>
        </w:rPr>
        <w:t>5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</w:p>
    <w:p w14:paraId="04BAA4D5" w14:textId="77777777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Table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200 kg</w:t>
      </w:r>
    </w:p>
    <w:p w14:paraId="11DFB7FE" w14:textId="43514554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Control panel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150 kg</w:t>
      </w:r>
    </w:p>
    <w:p w14:paraId="3F810970" w14:textId="77777777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Base 1: 150 kg</w:t>
      </w:r>
    </w:p>
    <w:p w14:paraId="2EC4A91B" w14:textId="67247D49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Base 2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100 kg</w:t>
      </w:r>
    </w:p>
    <w:p w14:paraId="73EAB612" w14:textId="1C0DBAAE" w:rsidR="0047763D" w:rsidRPr="00D0254E" w:rsidRDefault="00D0254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sz w:val="24"/>
          <w:lang w:eastAsia="zh-CN"/>
        </w:rPr>
        <w:t xml:space="preserve">2 x Trolley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150 kg each </w:t>
      </w:r>
      <w:r w:rsidR="00A9248D">
        <w:rPr>
          <w:sz w:val="24"/>
          <w:lang w:eastAsia="zh-CN"/>
        </w:rPr>
        <w:t xml:space="preserve">  </w:t>
      </w:r>
    </w:p>
    <w:p w14:paraId="0E57CCD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595A617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B5B15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058DEA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62BCE8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2F5DD16" w14:textId="2F122518" w:rsidR="00684C71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20/08</w:t>
      </w:r>
      <w:r w:rsidR="009174A3">
        <w:rPr>
          <w:sz w:val="24"/>
          <w:lang w:eastAsia="zh-CN"/>
        </w:rPr>
        <w:t>/25</w:t>
      </w:r>
    </w:p>
    <w:p w14:paraId="7D2F4F6F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07493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AF3EAA5" w14:textId="098910C3" w:rsidR="009174A3" w:rsidRPr="003B63D2" w:rsidRDefault="00D025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12:00 pm </w:t>
      </w:r>
    </w:p>
    <w:p w14:paraId="465B68AC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BCB67E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55CD611" w14:textId="6C16DBE7" w:rsidR="00707B09" w:rsidRDefault="00D0254E" w:rsidP="00707B09">
      <w:pPr>
        <w:pStyle w:val="Heading4"/>
      </w:pPr>
      <w:r>
        <w:t>3 Tuas Loop</w:t>
      </w:r>
    </w:p>
    <w:p w14:paraId="2C98B0DC" w14:textId="15134CD2" w:rsidR="00D0254E" w:rsidRPr="00D0254E" w:rsidRDefault="00D0254E" w:rsidP="00D0254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Owen Corning </w:t>
      </w:r>
    </w:p>
    <w:p w14:paraId="558D0DE9" w14:textId="4F1369B4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1514C246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6DA3DC" w14:textId="307012E8" w:rsidR="004E5848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0134241D" w14:textId="0D458BAE" w:rsidR="00684C71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0B3BB4F4" w14:textId="615E069C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manual lifter</w:t>
      </w:r>
    </w:p>
    <w:p w14:paraId="71D3050B" w14:textId="77777777" w:rsidR="00D0254E" w:rsidRDefault="00D0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85A234F" w14:textId="37E5469F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45095F13" w14:textId="0EAF426F" w:rsidR="00A9248D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39124E3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4240C8CB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63F3A7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7873A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32BFAC1F" w14:textId="77777777" w:rsidR="009C58D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011169C7" w14:textId="77777777" w:rsidR="00D0254E" w:rsidRDefault="00D025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72A84CA" w14:textId="47757B8B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535101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FB688D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8AB5A38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B0FB33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0A199BC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0293A2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D5B252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526F950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33756D8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D0B5BB4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7CA144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E7903B8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3908375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3A1002A2" w14:textId="77777777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341E69B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62389568" w14:textId="5C744C60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</w:t>
      </w:r>
      <w:r w:rsidR="009174A3">
        <w:rPr>
          <w:sz w:val="24"/>
          <w:lang w:eastAsia="zh-CN"/>
        </w:rPr>
        <w:t xml:space="preserve">of </w:t>
      </w:r>
      <w:r w:rsidR="00D0254E">
        <w:rPr>
          <w:sz w:val="24"/>
          <w:lang w:eastAsia="zh-CN"/>
        </w:rPr>
        <w:t>equipment</w:t>
      </w:r>
    </w:p>
    <w:p w14:paraId="2FC8B377" w14:textId="14523118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0254E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 xml:space="preserve">from lorry chassis </w:t>
      </w:r>
    </w:p>
    <w:p w14:paraId="4199994C" w14:textId="67B5E4C9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1A1E38" w:rsidRPr="00FE09CB">
        <w:rPr>
          <w:sz w:val="24"/>
          <w:lang w:eastAsia="zh-CN"/>
        </w:rPr>
        <w:t>to near ground level</w:t>
      </w:r>
    </w:p>
    <w:p w14:paraId="0D39C220" w14:textId="77777777" w:rsidR="00D0254E" w:rsidRDefault="00D0254E" w:rsidP="00D0254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C9AD3DF" w14:textId="065FAB2C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C58D5">
        <w:rPr>
          <w:sz w:val="24"/>
          <w:lang w:eastAsia="zh-CN"/>
        </w:rPr>
        <w:t xml:space="preserve">pallet truck under </w:t>
      </w:r>
      <w:r w:rsidR="00D0254E">
        <w:rPr>
          <w:sz w:val="24"/>
          <w:lang w:eastAsia="zh-CN"/>
        </w:rPr>
        <w:t>equipment</w:t>
      </w:r>
    </w:p>
    <w:p w14:paraId="1ABEF4FF" w14:textId="29F3570D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 xml:space="preserve">into </w:t>
      </w:r>
      <w:r w:rsidR="004472C0">
        <w:rPr>
          <w:sz w:val="24"/>
          <w:lang w:eastAsia="zh-CN"/>
        </w:rPr>
        <w:t xml:space="preserve">production at ground floor </w:t>
      </w:r>
    </w:p>
    <w:p w14:paraId="2AC98C17" w14:textId="2680306B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1023B4" w14:textId="2BE708C1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4472C0">
        <w:rPr>
          <w:sz w:val="24"/>
          <w:lang w:eastAsia="zh-CN"/>
        </w:rPr>
        <w:t xml:space="preserve">sing of manual lifter to lift up table onto machine </w:t>
      </w:r>
    </w:p>
    <w:p w14:paraId="33365F9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47FE34B1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E384868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EC361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12DA34FC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82F6BB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2E44CA0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006B03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9B54B" w14:textId="77777777" w:rsidR="009B0AD0" w:rsidRDefault="009B0AD0">
      <w:r>
        <w:separator/>
      </w:r>
    </w:p>
  </w:endnote>
  <w:endnote w:type="continuationSeparator" w:id="0">
    <w:p w14:paraId="362C0066" w14:textId="77777777" w:rsidR="009B0AD0" w:rsidRDefault="009B0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32C07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68266" w14:textId="77777777" w:rsidR="009B0AD0" w:rsidRDefault="009B0AD0">
      <w:r>
        <w:separator/>
      </w:r>
    </w:p>
  </w:footnote>
  <w:footnote w:type="continuationSeparator" w:id="0">
    <w:p w14:paraId="59E087D3" w14:textId="77777777" w:rsidR="009B0AD0" w:rsidRDefault="009B0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DDC58" w14:textId="055C102D" w:rsidR="00684C71" w:rsidRPr="00D0254E" w:rsidRDefault="009C58D5" w:rsidP="00D0254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3BCA4A7" wp14:editId="16916DC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254E">
      <w:rPr>
        <w:b/>
        <w:sz w:val="28"/>
      </w:rPr>
      <w:t xml:space="preserve">                  </w:t>
    </w:r>
    <w:r w:rsidR="0081336E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40FB0671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932FB28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3DA3321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4E84DB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EFAE97B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3734916">
    <w:abstractNumId w:val="2"/>
  </w:num>
  <w:num w:numId="2" w16cid:durableId="609161408">
    <w:abstractNumId w:val="4"/>
  </w:num>
  <w:num w:numId="3" w16cid:durableId="928660682">
    <w:abstractNumId w:val="0"/>
  </w:num>
  <w:num w:numId="4" w16cid:durableId="80027910">
    <w:abstractNumId w:val="9"/>
  </w:num>
  <w:num w:numId="5" w16cid:durableId="2033146856">
    <w:abstractNumId w:val="5"/>
  </w:num>
  <w:num w:numId="6" w16cid:durableId="772168121">
    <w:abstractNumId w:val="6"/>
  </w:num>
  <w:num w:numId="7" w16cid:durableId="1843004549">
    <w:abstractNumId w:val="3"/>
  </w:num>
  <w:num w:numId="8" w16cid:durableId="1417357671">
    <w:abstractNumId w:val="7"/>
  </w:num>
  <w:num w:numId="9" w16cid:durableId="2059818938">
    <w:abstractNumId w:val="1"/>
  </w:num>
  <w:num w:numId="10" w16cid:durableId="229123459">
    <w:abstractNumId w:val="8"/>
  </w:num>
  <w:num w:numId="11" w16cid:durableId="2463816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472C0"/>
    <w:rsid w:val="0045754D"/>
    <w:rsid w:val="0047763D"/>
    <w:rsid w:val="004C6F5B"/>
    <w:rsid w:val="004E5848"/>
    <w:rsid w:val="0059208D"/>
    <w:rsid w:val="005A2371"/>
    <w:rsid w:val="005C3290"/>
    <w:rsid w:val="00684C71"/>
    <w:rsid w:val="00685287"/>
    <w:rsid w:val="006B6525"/>
    <w:rsid w:val="00707B09"/>
    <w:rsid w:val="00716965"/>
    <w:rsid w:val="007223C5"/>
    <w:rsid w:val="00754BCD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8F369E"/>
    <w:rsid w:val="009174A3"/>
    <w:rsid w:val="00927B06"/>
    <w:rsid w:val="00952F7F"/>
    <w:rsid w:val="00984129"/>
    <w:rsid w:val="009B0AD0"/>
    <w:rsid w:val="009C1EC8"/>
    <w:rsid w:val="009C58D5"/>
    <w:rsid w:val="00A24BD5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0254E"/>
    <w:rsid w:val="00D43FF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6F4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2024-12-16T05:26:00Z</cp:lastPrinted>
  <dcterms:created xsi:type="dcterms:W3CDTF">2025-08-15T05:50:00Z</dcterms:created>
  <dcterms:modified xsi:type="dcterms:W3CDTF">2025-08-15T05:50:00Z</dcterms:modified>
</cp:coreProperties>
</file>