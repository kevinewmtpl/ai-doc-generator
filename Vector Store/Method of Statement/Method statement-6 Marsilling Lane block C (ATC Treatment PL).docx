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B3B82">
      <w:pPr>
        <w:rPr>
          <w:sz w:val="24"/>
          <w:lang w:eastAsia="zh-CN"/>
        </w:rPr>
      </w:pPr>
      <w:r>
        <w:rPr>
          <w:sz w:val="24"/>
        </w:rPr>
        <w:t>Date: 01</w:t>
      </w:r>
      <w:r w:rsidRPr="00CB3B82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A95F4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0070" w:rsidRPr="0026593E" w:rsidRDefault="002659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EC2016">
        <w:rPr>
          <w:sz w:val="24"/>
          <w:lang w:eastAsia="zh-CN"/>
        </w:rPr>
        <w:t xml:space="preserve">4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26593E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level</w:t>
      </w:r>
      <w:r w:rsidR="00EB50F2">
        <w:rPr>
          <w:sz w:val="24"/>
          <w:lang w:eastAsia="zh-CN"/>
        </w:rPr>
        <w:t xml:space="preserve">, </w:t>
      </w:r>
      <w:r w:rsidR="00EC2016">
        <w:rPr>
          <w:sz w:val="24"/>
          <w:lang w:eastAsia="zh-CN"/>
        </w:rPr>
        <w:t xml:space="preserve">lower down onto platform, </w:t>
      </w:r>
      <w:r w:rsidR="00EB50F2">
        <w:rPr>
          <w:sz w:val="24"/>
          <w:lang w:eastAsia="zh-CN"/>
        </w:rPr>
        <w:t>s</w:t>
      </w:r>
      <w:r w:rsidR="00EC2016">
        <w:rPr>
          <w:sz w:val="24"/>
          <w:lang w:eastAsia="zh-CN"/>
        </w:rPr>
        <w:t xml:space="preserve">hift and position into </w:t>
      </w:r>
      <w:r w:rsidR="00EB50F2">
        <w:rPr>
          <w:sz w:val="24"/>
          <w:lang w:eastAsia="zh-CN"/>
        </w:rPr>
        <w:t>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EC2016" w:rsidRDefault="00CB3B8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07-10/09/</w:t>
      </w:r>
      <w:r w:rsidR="00D21DCB">
        <w:rPr>
          <w:sz w:val="24"/>
          <w:lang w:eastAsia="zh-CN"/>
        </w:rPr>
        <w:t>20</w:t>
      </w:r>
      <w:r>
        <w:rPr>
          <w:sz w:val="24"/>
          <w:lang w:eastAsia="zh-CN"/>
        </w:rPr>
        <w:t xml:space="preserve">16  </w:t>
      </w:r>
      <w:r w:rsidR="00D21DC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</w:t>
      </w:r>
      <w:r w:rsidR="00D21DC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10:30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6593E">
      <w:pPr>
        <w:pStyle w:val="Heading4"/>
      </w:pPr>
      <w:r>
        <w:t>6 Marsilling Lane</w:t>
      </w:r>
      <w:r w:rsidR="00A6394B">
        <w:t xml:space="preserve"> Blk C</w:t>
      </w:r>
      <w:r w:rsidR="00D21DCB">
        <w:t xml:space="preserve"> #02-02</w:t>
      </w:r>
      <w:r w:rsidR="00D00F22">
        <w:t xml:space="preserve">  </w:t>
      </w:r>
    </w:p>
    <w:p w:rsidR="00894879" w:rsidRPr="00894879" w:rsidRDefault="002659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Applied Total Control Treatment Pte Ltd</w:t>
      </w:r>
    </w:p>
    <w:p w:rsidR="00894879" w:rsidRPr="00894879" w:rsidRDefault="00894879" w:rsidP="00894879">
      <w:pPr>
        <w:rPr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26593E">
        <w:rPr>
          <w:sz w:val="24"/>
          <w:lang w:eastAsia="zh-CN"/>
        </w:rPr>
        <w:t>mobile/</w:t>
      </w:r>
      <w:r w:rsidR="00A95F40">
        <w:rPr>
          <w:sz w:val="24"/>
          <w:lang w:eastAsia="zh-CN"/>
        </w:rPr>
        <w:t>lorry</w:t>
      </w:r>
      <w:r w:rsidR="0079106E">
        <w:rPr>
          <w:sz w:val="24"/>
          <w:lang w:eastAsia="zh-CN"/>
        </w:rPr>
        <w:t xml:space="preserve"> crane</w:t>
      </w:r>
    </w:p>
    <w:p w:rsidR="00B0609B" w:rsidRDefault="00A95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B0609B">
        <w:rPr>
          <w:sz w:val="24"/>
          <w:lang w:eastAsia="zh-CN"/>
        </w:rPr>
        <w:t xml:space="preserve"> ton lorry crane</w:t>
      </w:r>
    </w:p>
    <w:p w:rsidR="00D21DCB" w:rsidRDefault="00D21D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20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0E0C97">
        <w:rPr>
          <w:sz w:val="24"/>
          <w:lang w:eastAsia="zh-CN"/>
        </w:rPr>
        <w:t>crane to park at designated hoisting area for the lift</w:t>
      </w:r>
    </w:p>
    <w:p w:rsidR="00CB3B82" w:rsidRDefault="00CB3B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CB3B82" w:rsidRDefault="00CB3B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C14F12" w:rsidRDefault="0026593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</w:t>
      </w:r>
      <w:r w:rsidR="00CB3B82">
        <w:rPr>
          <w:sz w:val="24"/>
          <w:lang w:eastAsia="zh-CN"/>
        </w:rPr>
        <w:t xml:space="preserve">together with machine </w:t>
      </w:r>
      <w:r>
        <w:rPr>
          <w:sz w:val="24"/>
          <w:lang w:eastAsia="zh-CN"/>
        </w:rPr>
        <w:t>to 2</w:t>
      </w:r>
      <w:r w:rsidRPr="0026593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CB3B82" w:rsidRDefault="00C14F12" w:rsidP="00CB3B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Pr="00CB3B82" w:rsidRDefault="000E0C97" w:rsidP="00CB3B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563" w:rsidRDefault="00602563">
      <w:r>
        <w:separator/>
      </w:r>
    </w:p>
  </w:endnote>
  <w:endnote w:type="continuationSeparator" w:id="0">
    <w:p w:rsidR="00602563" w:rsidRDefault="00602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1D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1D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563" w:rsidRDefault="00602563">
      <w:r>
        <w:separator/>
      </w:r>
    </w:p>
  </w:footnote>
  <w:footnote w:type="continuationSeparator" w:id="0">
    <w:p w:rsidR="00602563" w:rsidRDefault="006025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025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0256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6593E"/>
    <w:rsid w:val="002F74BB"/>
    <w:rsid w:val="00325A14"/>
    <w:rsid w:val="00380264"/>
    <w:rsid w:val="00491CDF"/>
    <w:rsid w:val="004B58C0"/>
    <w:rsid w:val="00501586"/>
    <w:rsid w:val="00524821"/>
    <w:rsid w:val="0058407C"/>
    <w:rsid w:val="005A0566"/>
    <w:rsid w:val="00602563"/>
    <w:rsid w:val="00617105"/>
    <w:rsid w:val="00664E02"/>
    <w:rsid w:val="006C35D4"/>
    <w:rsid w:val="00701B5C"/>
    <w:rsid w:val="00780070"/>
    <w:rsid w:val="007855A1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6394B"/>
    <w:rsid w:val="00A95F40"/>
    <w:rsid w:val="00AA331E"/>
    <w:rsid w:val="00AD3198"/>
    <w:rsid w:val="00AE5FEA"/>
    <w:rsid w:val="00B0609B"/>
    <w:rsid w:val="00B11FB4"/>
    <w:rsid w:val="00B7163D"/>
    <w:rsid w:val="00C14F12"/>
    <w:rsid w:val="00C32763"/>
    <w:rsid w:val="00C44C52"/>
    <w:rsid w:val="00C6754C"/>
    <w:rsid w:val="00CB3B82"/>
    <w:rsid w:val="00D00F22"/>
    <w:rsid w:val="00D21DCB"/>
    <w:rsid w:val="00EB50F2"/>
    <w:rsid w:val="00EC2016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2016-03-28T06:27:00Z</cp:lastPrinted>
  <dcterms:created xsi:type="dcterms:W3CDTF">2016-08-29T02:20:00Z</dcterms:created>
  <dcterms:modified xsi:type="dcterms:W3CDTF">2016-09-01T01:43:00Z</dcterms:modified>
</cp:coreProperties>
</file>