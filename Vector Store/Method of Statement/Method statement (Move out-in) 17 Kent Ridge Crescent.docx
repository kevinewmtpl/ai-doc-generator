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C7877">
      <w:pPr>
        <w:rPr>
          <w:sz w:val="24"/>
          <w:lang w:eastAsia="zh-CN"/>
        </w:rPr>
      </w:pPr>
      <w:r>
        <w:rPr>
          <w:sz w:val="24"/>
        </w:rPr>
        <w:t>Date: 19</w:t>
      </w:r>
      <w:r w:rsidRPr="001C7877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 xml:space="preserve">out </w:t>
      </w:r>
      <w:r w:rsidR="006E6AA5">
        <w:rPr>
          <w:sz w:val="24"/>
          <w:lang w:eastAsia="zh-CN"/>
        </w:rPr>
        <w:t xml:space="preserve">5 unit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1C7877">
        <w:rPr>
          <w:sz w:val="24"/>
          <w:lang w:eastAsia="zh-CN"/>
        </w:rPr>
        <w:t xml:space="preserve">from workshop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8A6FFB">
        <w:rPr>
          <w:sz w:val="24"/>
          <w:lang w:eastAsia="zh-CN"/>
        </w:rPr>
        <w:t>ion into premise at ground floor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Epilog Laser </w:t>
      </w:r>
    </w:p>
    <w:p w:rsidR="008A6FFB" w:rsidRDefault="008A6FFB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150 x 100 x 120 cm / Wt: 1, 000 kg </w:t>
      </w:r>
      <w:bookmarkStart w:id="0" w:name="_GoBack"/>
      <w:bookmarkEnd w:id="0"/>
    </w:p>
    <w:p w:rsidR="001C7877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Belt Sender</w:t>
      </w:r>
    </w:p>
    <w:p w:rsidR="001C7877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130 x 70 x 115 cm / Wt: 68 kg</w:t>
      </w:r>
    </w:p>
    <w:p w:rsidR="001C7877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Dust Collector</w:t>
      </w:r>
    </w:p>
    <w:p w:rsidR="001C7877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70 x 52 x 52 cm / Wt: 30 kg</w:t>
      </w:r>
    </w:p>
    <w:p w:rsidR="001C7877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Drill machine</w:t>
      </w:r>
    </w:p>
    <w:p w:rsidR="001C7877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60 x 80 x 160 cm / Wt: 90 kg</w:t>
      </w:r>
    </w:p>
    <w:p w:rsidR="001C7877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Scroll Saw</w:t>
      </w:r>
    </w:p>
    <w:p w:rsidR="001C7877" w:rsidRPr="001C7877" w:rsidRDefault="001C787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56 x 30 x 35 cm / Wt: 15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1C7877">
      <w:pPr>
        <w:rPr>
          <w:sz w:val="24"/>
          <w:lang w:eastAsia="zh-CN"/>
        </w:rPr>
      </w:pPr>
      <w:r>
        <w:rPr>
          <w:sz w:val="24"/>
          <w:lang w:eastAsia="zh-CN"/>
        </w:rPr>
        <w:t>21/02/2020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1C787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C7877" w:rsidRDefault="001C7877" w:rsidP="001D45A5">
      <w:pPr>
        <w:pStyle w:val="Heading4"/>
      </w:pPr>
      <w:r>
        <w:t>NUS</w:t>
      </w:r>
    </w:p>
    <w:p w:rsidR="00140D68" w:rsidRDefault="001C7877" w:rsidP="001D45A5">
      <w:pPr>
        <w:pStyle w:val="Heading4"/>
      </w:pPr>
      <w:r>
        <w:t>Collection: 17 Kent Ridge Crescent</w:t>
      </w:r>
    </w:p>
    <w:p w:rsidR="003A6EE4" w:rsidRPr="003A6EE4" w:rsidRDefault="001C7877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Delivery: 30 Lower Kent Ridge Rd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</w:t>
      </w:r>
    </w:p>
    <w:p w:rsidR="003A6EE4" w:rsidRPr="008A6FFB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7036E3" w:rsidRPr="008A6FFB">
        <w:rPr>
          <w:sz w:val="24"/>
          <w:lang w:eastAsia="zh-CN"/>
        </w:rPr>
        <w:t xml:space="preserve"> machine </w:t>
      </w:r>
      <w:r w:rsidR="008A6FFB">
        <w:rPr>
          <w:sz w:val="24"/>
          <w:lang w:eastAsia="zh-CN"/>
        </w:rPr>
        <w:t>from lorry chassis to the ground</w:t>
      </w:r>
    </w:p>
    <w:p w:rsidR="007036E3" w:rsidRDefault="008A6FFB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7036E3">
        <w:rPr>
          <w:sz w:val="24"/>
          <w:lang w:eastAsia="zh-CN"/>
        </w:rPr>
        <w:t xml:space="preserve">onto machine base </w:t>
      </w:r>
    </w:p>
    <w:p w:rsidR="003A6EE4" w:rsidRDefault="008A6FFB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premise at ground floor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8A6FFB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885" w:rsidRDefault="00565885">
      <w:r>
        <w:separator/>
      </w:r>
    </w:p>
  </w:endnote>
  <w:endnote w:type="continuationSeparator" w:id="0">
    <w:p w:rsidR="00565885" w:rsidRDefault="00565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6A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6A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885" w:rsidRDefault="00565885">
      <w:r>
        <w:separator/>
      </w:r>
    </w:p>
  </w:footnote>
  <w:footnote w:type="continuationSeparator" w:id="0">
    <w:p w:rsidR="00565885" w:rsidRDefault="005658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6588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6588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65885"/>
    <w:rsid w:val="00576062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E6AA5"/>
    <w:rsid w:val="006F12DE"/>
    <w:rsid w:val="007036E3"/>
    <w:rsid w:val="007248E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15BB7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2020-02-18T15:17:00Z</cp:lastPrinted>
  <dcterms:created xsi:type="dcterms:W3CDTF">2020-02-18T14:42:00Z</dcterms:created>
  <dcterms:modified xsi:type="dcterms:W3CDTF">2020-02-18T15:17:00Z</dcterms:modified>
</cp:coreProperties>
</file>