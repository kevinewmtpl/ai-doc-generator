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379" w:rsidRDefault="00956379">
      <w:pPr>
        <w:pStyle w:val="Title"/>
        <w:jc w:val="left"/>
        <w:rPr>
          <w:lang w:eastAsia="zh-CN"/>
        </w:rPr>
      </w:pPr>
    </w:p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871D3F">
      <w:pPr>
        <w:rPr>
          <w:sz w:val="24"/>
          <w:lang w:eastAsia="zh-CN"/>
        </w:rPr>
      </w:pPr>
      <w:r>
        <w:rPr>
          <w:sz w:val="24"/>
        </w:rPr>
        <w:t>Date: 05</w:t>
      </w:r>
      <w:r w:rsidRPr="00871D3F">
        <w:rPr>
          <w:sz w:val="24"/>
          <w:vertAlign w:val="superscript"/>
        </w:rPr>
        <w:t>th</w:t>
      </w:r>
      <w:r>
        <w:rPr>
          <w:sz w:val="24"/>
        </w:rPr>
        <w:t xml:space="preserve"> May 2017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2E007D">
        <w:rPr>
          <w:sz w:val="24"/>
          <w:lang w:eastAsia="zh-CN"/>
        </w:rPr>
        <w:t xml:space="preserve">shift out </w:t>
      </w:r>
      <w:r w:rsidR="00871D3F">
        <w:rPr>
          <w:sz w:val="24"/>
          <w:lang w:eastAsia="zh-CN"/>
        </w:rPr>
        <w:t>and hoist down 1</w:t>
      </w:r>
      <w:r w:rsidR="00055A3A">
        <w:rPr>
          <w:sz w:val="24"/>
          <w:lang w:eastAsia="zh-CN"/>
        </w:rPr>
        <w:t xml:space="preserve"> unit </w:t>
      </w:r>
      <w:r w:rsidR="00871D3F">
        <w:rPr>
          <w:sz w:val="24"/>
          <w:lang w:eastAsia="zh-CN"/>
        </w:rPr>
        <w:t>Kawashima Horizontal Form machine from 5</w:t>
      </w:r>
      <w:r w:rsidR="00871D3F" w:rsidRPr="00871D3F">
        <w:rPr>
          <w:sz w:val="24"/>
          <w:vertAlign w:val="superscript"/>
          <w:lang w:eastAsia="zh-CN"/>
        </w:rPr>
        <w:t>th</w:t>
      </w:r>
      <w:r w:rsidR="00871D3F">
        <w:rPr>
          <w:sz w:val="24"/>
          <w:lang w:eastAsia="zh-CN"/>
        </w:rPr>
        <w:t xml:space="preserve"> floor to 2</w:t>
      </w:r>
      <w:r w:rsidR="00871D3F" w:rsidRPr="00871D3F">
        <w:rPr>
          <w:sz w:val="24"/>
          <w:vertAlign w:val="superscript"/>
          <w:lang w:eastAsia="zh-CN"/>
        </w:rPr>
        <w:t>nd</w:t>
      </w:r>
      <w:r w:rsidR="00871D3F">
        <w:rPr>
          <w:sz w:val="24"/>
          <w:lang w:eastAsia="zh-CN"/>
        </w:rPr>
        <w:t xml:space="preserve"> floor</w:t>
      </w:r>
      <w:r w:rsidR="00055A3A">
        <w:rPr>
          <w:sz w:val="24"/>
          <w:lang w:eastAsia="zh-CN"/>
        </w:rPr>
        <w:t xml:space="preserve"> by</w:t>
      </w:r>
      <w:r w:rsidR="00871D3F">
        <w:rPr>
          <w:sz w:val="24"/>
          <w:lang w:eastAsia="zh-CN"/>
        </w:rPr>
        <w:t xml:space="preserve"> using platform and mobile</w:t>
      </w:r>
      <w:r w:rsidR="00055A3A">
        <w:rPr>
          <w:sz w:val="24"/>
          <w:lang w:eastAsia="zh-CN"/>
        </w:rPr>
        <w:t xml:space="preserve"> crane</w:t>
      </w:r>
    </w:p>
    <w:p w:rsidR="006F56CA" w:rsidRDefault="006F56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6F56CA" w:rsidRDefault="006F56C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871D3F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12/05/2017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C54AD1">
        <w:rPr>
          <w:sz w:val="24"/>
          <w:lang w:eastAsia="zh-CN"/>
        </w:rPr>
        <w:t>10</w:t>
      </w:r>
      <w:r w:rsidR="003629B3">
        <w:rPr>
          <w:sz w:val="24"/>
          <w:lang w:eastAsia="zh-CN"/>
        </w:rPr>
        <w:t>:0</w:t>
      </w:r>
      <w:r w:rsidR="008C0E41">
        <w:rPr>
          <w:sz w:val="24"/>
          <w:lang w:eastAsia="zh-CN"/>
        </w:rPr>
        <w:t>0</w:t>
      </w:r>
      <w:r w:rsidR="002E007D">
        <w:rPr>
          <w:sz w:val="24"/>
          <w:lang w:eastAsia="zh-CN"/>
        </w:rPr>
        <w:t xml:space="preserve"> am</w:t>
      </w:r>
    </w:p>
    <w:p w:rsidR="006F56CA" w:rsidRDefault="006F56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C54AD1" w:rsidP="00871D3F">
      <w:pPr>
        <w:pStyle w:val="Heading4"/>
      </w:pPr>
      <w:r>
        <w:t>No 2 Chia Ping Rd</w:t>
      </w:r>
    </w:p>
    <w:p w:rsidR="00956379" w:rsidRPr="00956379" w:rsidRDefault="00956379" w:rsidP="009563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Haw Par Healthcare Ltd</w:t>
      </w:r>
    </w:p>
    <w:p w:rsidR="00871D3F" w:rsidRDefault="00871D3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C329E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871D3F">
        <w:rPr>
          <w:sz w:val="24"/>
          <w:lang w:eastAsia="zh-CN"/>
        </w:rPr>
        <w:t xml:space="preserve"> crane</w:t>
      </w:r>
    </w:p>
    <w:p w:rsidR="003629B3" w:rsidRDefault="00871D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2CA0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54AD1" w:rsidRDefault="00C54A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lifter</w:t>
      </w:r>
    </w:p>
    <w:p w:rsidR="0038611E" w:rsidRDefault="008C0E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</w:t>
      </w:r>
      <w:r w:rsidR="0038611E">
        <w:rPr>
          <w:sz w:val="24"/>
          <w:lang w:eastAsia="zh-CN"/>
        </w:rPr>
        <w:t>ruck/rollers</w:t>
      </w:r>
    </w:p>
    <w:p w:rsidR="000E0C97" w:rsidRDefault="006F5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956379" w:rsidRDefault="00956379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871D3F" w:rsidRDefault="00B7163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912E9A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 xml:space="preserve">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956379" w:rsidRDefault="00956379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07F44" w:rsidRDefault="00020C2A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>, helmet, safety harness etc</w:t>
      </w:r>
      <w:r w:rsidR="00EC0AF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C0AFE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EC0AF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E0C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871D3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 to park at designated hoisting area for the lift</w:t>
      </w:r>
    </w:p>
    <w:p w:rsidR="000E0C97" w:rsidRPr="00020C2A" w:rsidRDefault="003310E1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871D3F">
        <w:rPr>
          <w:sz w:val="24"/>
          <w:lang w:eastAsia="zh-CN"/>
        </w:rPr>
        <w:t>up platform to 5</w:t>
      </w:r>
      <w:r w:rsidR="00871D3F" w:rsidRPr="00871D3F">
        <w:rPr>
          <w:sz w:val="24"/>
          <w:vertAlign w:val="superscript"/>
          <w:lang w:eastAsia="zh-CN"/>
        </w:rPr>
        <w:t>th</w:t>
      </w:r>
      <w:r w:rsidR="00871D3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  <w:r w:rsidR="000E0C97">
        <w:rPr>
          <w:sz w:val="24"/>
          <w:lang w:eastAsia="zh-CN"/>
        </w:rPr>
        <w:t xml:space="preserve"> </w:t>
      </w:r>
    </w:p>
    <w:p w:rsidR="000E0C97" w:rsidRPr="00871D3F" w:rsidRDefault="00EC0AFE" w:rsidP="00871D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it is </w:t>
      </w:r>
      <w:r w:rsidR="003310E1">
        <w:rPr>
          <w:sz w:val="24"/>
          <w:lang w:eastAsia="zh-CN"/>
        </w:rPr>
        <w:t>fully rested on the parapet wall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3310E1" w:rsidRDefault="003310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 and load onto scissor lifter</w:t>
      </w:r>
    </w:p>
    <w:p w:rsidR="003310E1" w:rsidRDefault="003310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scissor lifter to level with parapet wall</w:t>
      </w:r>
    </w:p>
    <w:p w:rsidR="003310E1" w:rsidRDefault="003310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platform</w:t>
      </w:r>
    </w:p>
    <w:p w:rsidR="00871D3F" w:rsidRDefault="00871D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onto platform with strapping belt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38611E">
        <w:rPr>
          <w:sz w:val="24"/>
          <w:lang w:eastAsia="zh-CN"/>
        </w:rPr>
        <w:t>n mobil</w:t>
      </w:r>
      <w:r w:rsidR="00871D3F">
        <w:rPr>
          <w:sz w:val="24"/>
          <w:lang w:eastAsia="zh-CN"/>
        </w:rPr>
        <w:t>e crane to hoist down platform to 2</w:t>
      </w:r>
      <w:r w:rsidR="00871D3F" w:rsidRPr="00871D3F">
        <w:rPr>
          <w:sz w:val="24"/>
          <w:vertAlign w:val="superscript"/>
          <w:lang w:eastAsia="zh-CN"/>
        </w:rPr>
        <w:t>nd</w:t>
      </w:r>
      <w:r w:rsidR="00871D3F">
        <w:rPr>
          <w:sz w:val="24"/>
          <w:lang w:eastAsia="zh-CN"/>
        </w:rPr>
        <w:t xml:space="preserve"> floor</w:t>
      </w:r>
      <w:r w:rsidR="00C54AD1">
        <w:rPr>
          <w:sz w:val="24"/>
          <w:lang w:eastAsia="zh-CN"/>
        </w:rPr>
        <w:t xml:space="preserve"> </w:t>
      </w:r>
    </w:p>
    <w:p w:rsidR="000E0C97" w:rsidRPr="00C54AD1" w:rsidRDefault="00871D3F" w:rsidP="00C54A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platform and position into customer premise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</w:t>
      </w:r>
      <w:r w:rsidR="00871D3F">
        <w:rPr>
          <w:sz w:val="24"/>
          <w:lang w:eastAsia="zh-CN"/>
        </w:rPr>
        <w:t>, if any</w:t>
      </w:r>
      <w:r w:rsidR="00EC0AFE">
        <w:rPr>
          <w:sz w:val="24"/>
          <w:lang w:eastAsia="zh-CN"/>
        </w:rPr>
        <w:t xml:space="preserve"> will be clear and dispose</w:t>
      </w:r>
    </w:p>
    <w:p w:rsidR="005C329E" w:rsidRDefault="000E0C97" w:rsidP="008C0E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C0E41" w:rsidRPr="008C0E41" w:rsidRDefault="008C0E41" w:rsidP="008C0E4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5C329E" w:rsidRPr="005C329E" w:rsidRDefault="005C329E" w:rsidP="0052116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Pr="0038611E" w:rsidRDefault="0038611E" w:rsidP="00386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EC0AFE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579A" w:rsidRDefault="0031579A">
      <w:r>
        <w:separator/>
      </w:r>
    </w:p>
  </w:endnote>
  <w:endnote w:type="continuationSeparator" w:id="0">
    <w:p w:rsidR="0031579A" w:rsidRDefault="003157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5637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5637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579A" w:rsidRDefault="0031579A">
      <w:r>
        <w:separator/>
      </w:r>
    </w:p>
  </w:footnote>
  <w:footnote w:type="continuationSeparator" w:id="0">
    <w:p w:rsidR="0031579A" w:rsidRDefault="003157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95637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95637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55A3A"/>
    <w:rsid w:val="000E0C97"/>
    <w:rsid w:val="001A3D96"/>
    <w:rsid w:val="00281171"/>
    <w:rsid w:val="002D0161"/>
    <w:rsid w:val="002E007D"/>
    <w:rsid w:val="002F4DDD"/>
    <w:rsid w:val="0031579A"/>
    <w:rsid w:val="003310E1"/>
    <w:rsid w:val="003629B3"/>
    <w:rsid w:val="00380264"/>
    <w:rsid w:val="0038611E"/>
    <w:rsid w:val="004913AB"/>
    <w:rsid w:val="00491CDF"/>
    <w:rsid w:val="00500442"/>
    <w:rsid w:val="0052116C"/>
    <w:rsid w:val="005B4B5E"/>
    <w:rsid w:val="005C329E"/>
    <w:rsid w:val="00607F44"/>
    <w:rsid w:val="00664E02"/>
    <w:rsid w:val="00672CA0"/>
    <w:rsid w:val="006F56CA"/>
    <w:rsid w:val="006F5A8E"/>
    <w:rsid w:val="00701B5C"/>
    <w:rsid w:val="00722A7B"/>
    <w:rsid w:val="007276CD"/>
    <w:rsid w:val="007D3772"/>
    <w:rsid w:val="008555AC"/>
    <w:rsid w:val="00871D3F"/>
    <w:rsid w:val="00894879"/>
    <w:rsid w:val="008C0E41"/>
    <w:rsid w:val="00902F17"/>
    <w:rsid w:val="00912E9A"/>
    <w:rsid w:val="00956379"/>
    <w:rsid w:val="00966F5B"/>
    <w:rsid w:val="00980AC3"/>
    <w:rsid w:val="009E20E6"/>
    <w:rsid w:val="00A10F11"/>
    <w:rsid w:val="00B21972"/>
    <w:rsid w:val="00B56650"/>
    <w:rsid w:val="00B57912"/>
    <w:rsid w:val="00B7163D"/>
    <w:rsid w:val="00B7239B"/>
    <w:rsid w:val="00C3785C"/>
    <w:rsid w:val="00C44C52"/>
    <w:rsid w:val="00C54AD1"/>
    <w:rsid w:val="00CD4486"/>
    <w:rsid w:val="00D00F22"/>
    <w:rsid w:val="00D83EFC"/>
    <w:rsid w:val="00D856F6"/>
    <w:rsid w:val="00DF225D"/>
    <w:rsid w:val="00E70F6C"/>
    <w:rsid w:val="00E97C62"/>
    <w:rsid w:val="00EB390A"/>
    <w:rsid w:val="00EC0AFE"/>
    <w:rsid w:val="00EC6B7D"/>
    <w:rsid w:val="00F338D8"/>
    <w:rsid w:val="00FA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344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2016-12-09T03:06:00Z</cp:lastPrinted>
  <dcterms:created xsi:type="dcterms:W3CDTF">2017-05-05T02:18:00Z</dcterms:created>
  <dcterms:modified xsi:type="dcterms:W3CDTF">2017-05-05T02:18:00Z</dcterms:modified>
</cp:coreProperties>
</file>