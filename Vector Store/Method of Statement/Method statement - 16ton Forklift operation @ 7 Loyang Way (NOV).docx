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34627">
      <w:pPr>
        <w:rPr>
          <w:sz w:val="24"/>
          <w:lang w:eastAsia="zh-CN"/>
        </w:rPr>
      </w:pPr>
      <w:r>
        <w:rPr>
          <w:sz w:val="24"/>
        </w:rPr>
        <w:t>Date: 21</w:t>
      </w:r>
      <w:r w:rsidRPr="00334627">
        <w:rPr>
          <w:sz w:val="24"/>
          <w:vertAlign w:val="superscript"/>
        </w:rPr>
        <w:t>st</w:t>
      </w:r>
      <w:r w:rsidR="00800D79">
        <w:rPr>
          <w:sz w:val="24"/>
        </w:rPr>
        <w:t xml:space="preserve"> Dec</w:t>
      </w:r>
      <w:r w:rsidR="008C625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B1B30" w:rsidRPr="0063312A" w:rsidRDefault="002640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5</w:t>
      </w:r>
      <w:r w:rsidR="00EB1B30">
        <w:rPr>
          <w:sz w:val="24"/>
          <w:lang w:eastAsia="zh-CN"/>
        </w:rPr>
        <w:t xml:space="preserve"> unit machine </w:t>
      </w:r>
      <w:r>
        <w:rPr>
          <w:sz w:val="24"/>
          <w:lang w:eastAsia="zh-CN"/>
        </w:rPr>
        <w:t xml:space="preserve">and accessories </w:t>
      </w:r>
      <w:r w:rsidR="00EB1B30">
        <w:rPr>
          <w:sz w:val="24"/>
          <w:lang w:eastAsia="zh-CN"/>
        </w:rPr>
        <w:t>fro</w:t>
      </w:r>
      <w:r>
        <w:rPr>
          <w:sz w:val="24"/>
          <w:lang w:eastAsia="zh-CN"/>
        </w:rPr>
        <w:t>m production</w:t>
      </w:r>
      <w:r w:rsidR="008C6250">
        <w:rPr>
          <w:sz w:val="24"/>
          <w:lang w:eastAsia="zh-CN"/>
        </w:rPr>
        <w:t xml:space="preserve"> to loading area, using forklift to fork up onto </w:t>
      </w:r>
      <w:r>
        <w:rPr>
          <w:sz w:val="24"/>
          <w:lang w:eastAsia="zh-CN"/>
        </w:rPr>
        <w:t>wooden base for packing</w:t>
      </w:r>
      <w:r w:rsidR="00A202CA">
        <w:rPr>
          <w:sz w:val="24"/>
          <w:lang w:eastAsia="zh-CN"/>
        </w:rPr>
        <w:t xml:space="preserve">, after packing load up onto low-bed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C6250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Doosan Puma 2500 LSY CNC Lathe</w:t>
      </w:r>
    </w:p>
    <w:p w:rsidR="00264012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340 x 185 x 208 cm / Wt: 5, 400 kg </w:t>
      </w:r>
    </w:p>
    <w:p w:rsidR="00334627" w:rsidRDefault="0033462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64012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1unit Doosan Puma 300LM CNC Lathe </w:t>
      </w:r>
    </w:p>
    <w:p w:rsidR="00264012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400 x 205 x 200 cm / 6, 700 kg</w:t>
      </w:r>
    </w:p>
    <w:p w:rsidR="00334627" w:rsidRDefault="0033462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64012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Doosan Puma 400L CNC Lathe</w:t>
      </w:r>
    </w:p>
    <w:p w:rsidR="00264012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510 x 215 x 230 cm / Wt: 9, 800 kg </w:t>
      </w:r>
    </w:p>
    <w:p w:rsidR="00A202CA" w:rsidRDefault="00A202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64012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Doosan Puma 480xlm CNC Lathe </w:t>
      </w:r>
    </w:p>
    <w:p w:rsidR="00264012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670 x 240 x 245 cm / Wt: 12, 500 kg</w:t>
      </w:r>
    </w:p>
    <w:p w:rsidR="00A202CA" w:rsidRDefault="00A202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64012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Doosan Puma MYNX 540/50 CNC Milling</w:t>
      </w:r>
    </w:p>
    <w:p w:rsidR="00264012" w:rsidRDefault="002640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320 x 310 x 310 cm / Wt: 7, 000 kg </w:t>
      </w:r>
    </w:p>
    <w:p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22E78" w:rsidRDefault="00F22E78">
      <w:pPr>
        <w:rPr>
          <w:sz w:val="24"/>
          <w:lang w:eastAsia="zh-CN"/>
        </w:rPr>
      </w:pPr>
      <w:r>
        <w:rPr>
          <w:sz w:val="24"/>
          <w:lang w:eastAsia="zh-CN"/>
        </w:rPr>
        <w:t>03/01/23 – 06/01/23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557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00D79" w:rsidRDefault="00800D79" w:rsidP="00800D79">
      <w:pPr>
        <w:pStyle w:val="Heading4"/>
      </w:pPr>
      <w:r>
        <w:t>7 Loyang Way</w:t>
      </w:r>
    </w:p>
    <w:p w:rsidR="0063312A" w:rsidRPr="00800D79" w:rsidRDefault="00800D79" w:rsidP="00800D79">
      <w:pPr>
        <w:pStyle w:val="Heading4"/>
      </w:pPr>
      <w:r>
        <w:t>NOV Oilwell Varco</w:t>
      </w:r>
      <w:r w:rsidR="00823172">
        <w:rPr>
          <w:szCs w:val="24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3346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C6250">
        <w:rPr>
          <w:sz w:val="24"/>
          <w:lang w:eastAsia="zh-CN"/>
        </w:rPr>
        <w:t>orry loader</w:t>
      </w:r>
    </w:p>
    <w:p w:rsidR="008C625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low bed</w:t>
      </w:r>
    </w:p>
    <w:p w:rsidR="00F4052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6467DA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22E78">
        <w:rPr>
          <w:sz w:val="24"/>
          <w:lang w:eastAsia="zh-CN"/>
        </w:rPr>
        <w:t>16</w:t>
      </w:r>
      <w:r w:rsidR="00345048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40520" w:rsidRPr="00823172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6C31A9" w:rsidRDefault="006C7D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</w:t>
      </w:r>
      <w:r w:rsidR="006C31A9">
        <w:rPr>
          <w:sz w:val="24"/>
          <w:lang w:eastAsia="zh-CN"/>
        </w:rPr>
        <w:t>” high</w:t>
      </w:r>
      <w:r>
        <w:rPr>
          <w:sz w:val="24"/>
          <w:lang w:eastAsia="zh-CN"/>
        </w:rPr>
        <w:t xml:space="preserve"> using hydraulic/hand jack</w:t>
      </w:r>
    </w:p>
    <w:p w:rsidR="006C7D03" w:rsidRDefault="006C7D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bed</w:t>
      </w:r>
    </w:p>
    <w:p w:rsidR="00FA1238" w:rsidRPr="00345048" w:rsidRDefault="003811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To</w:t>
      </w:r>
      <w:r w:rsidR="00264012">
        <w:rPr>
          <w:sz w:val="24"/>
          <w:lang w:eastAsia="zh-CN"/>
        </w:rPr>
        <w:t xml:space="preserve"> shift out machine from production</w:t>
      </w:r>
      <w:r>
        <w:rPr>
          <w:sz w:val="24"/>
          <w:lang w:eastAsia="zh-CN"/>
        </w:rPr>
        <w:t xml:space="preserve"> to loading area</w:t>
      </w:r>
    </w:p>
    <w:p w:rsidR="00264012" w:rsidRDefault="0026401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334627">
        <w:rPr>
          <w:sz w:val="24"/>
          <w:lang w:eastAsia="zh-CN"/>
        </w:rPr>
        <w:t>16</w:t>
      </w:r>
      <w:r w:rsidR="00381103">
        <w:rPr>
          <w:sz w:val="24"/>
          <w:lang w:eastAsia="zh-CN"/>
        </w:rPr>
        <w:t>ton forklift to fork up machine</w:t>
      </w:r>
    </w:p>
    <w:p w:rsidR="00264012" w:rsidRDefault="0026401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</w:t>
      </w:r>
    </w:p>
    <w:p w:rsidR="00FA1238" w:rsidRDefault="0026401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</w:t>
      </w:r>
      <w:r w:rsidR="00334627">
        <w:rPr>
          <w:sz w:val="24"/>
          <w:lang w:eastAsia="zh-CN"/>
        </w:rPr>
        <w:t xml:space="preserve">a </w:t>
      </w:r>
      <w:r>
        <w:rPr>
          <w:sz w:val="24"/>
          <w:lang w:eastAsia="zh-CN"/>
        </w:rPr>
        <w:t>case</w:t>
      </w:r>
      <w:r w:rsidR="00381103">
        <w:rPr>
          <w:sz w:val="24"/>
          <w:lang w:eastAsia="zh-CN"/>
        </w:rPr>
        <w:t xml:space="preserve"> </w:t>
      </w:r>
    </w:p>
    <w:p w:rsidR="00381103" w:rsidRDefault="00334627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</w:t>
      </w:r>
      <w:r w:rsidR="00381103">
        <w:rPr>
          <w:sz w:val="24"/>
          <w:lang w:eastAsia="zh-CN"/>
        </w:rPr>
        <w:t xml:space="preserve">oad </w:t>
      </w:r>
      <w:r w:rsidR="0082317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 onto customer arranged low-bed</w:t>
      </w:r>
      <w:r w:rsidR="00381103">
        <w:rPr>
          <w:sz w:val="24"/>
          <w:lang w:eastAsia="zh-CN"/>
        </w:rPr>
        <w:t xml:space="preserve">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885A6B" w:rsidRPr="00334627" w:rsidRDefault="0099046A" w:rsidP="003346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34627">
        <w:rPr>
          <w:sz w:val="24"/>
          <w:lang w:eastAsia="zh-CN"/>
        </w:rPr>
        <w:t xml:space="preserve">Once job complete, team leader will instruct the team </w:t>
      </w:r>
      <w:r w:rsidR="00885A6B" w:rsidRPr="00334627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3462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264012">
        <w:rPr>
          <w:sz w:val="24"/>
          <w:szCs w:val="24"/>
        </w:rPr>
        <w:t xml:space="preserve">          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73E9" w:rsidRDefault="003473E9">
      <w:r>
        <w:separator/>
      </w:r>
    </w:p>
  </w:endnote>
  <w:endnote w:type="continuationSeparator" w:id="0">
    <w:p w:rsidR="003473E9" w:rsidRDefault="00347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7D0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7D0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73E9" w:rsidRDefault="003473E9">
      <w:r>
        <w:separator/>
      </w:r>
    </w:p>
  </w:footnote>
  <w:footnote w:type="continuationSeparator" w:id="0">
    <w:p w:rsidR="003473E9" w:rsidRDefault="003473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473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473E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C7F7C"/>
    <w:rsid w:val="001F5380"/>
    <w:rsid w:val="002135F7"/>
    <w:rsid w:val="00217127"/>
    <w:rsid w:val="002370A3"/>
    <w:rsid w:val="00237E43"/>
    <w:rsid w:val="00241657"/>
    <w:rsid w:val="00257C21"/>
    <w:rsid w:val="00264012"/>
    <w:rsid w:val="00266D8F"/>
    <w:rsid w:val="0031305E"/>
    <w:rsid w:val="00334627"/>
    <w:rsid w:val="00345048"/>
    <w:rsid w:val="003473E9"/>
    <w:rsid w:val="003571AC"/>
    <w:rsid w:val="00381103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C31A9"/>
    <w:rsid w:val="006C7D03"/>
    <w:rsid w:val="006D440D"/>
    <w:rsid w:val="006E7AD0"/>
    <w:rsid w:val="007066F2"/>
    <w:rsid w:val="00731B68"/>
    <w:rsid w:val="00735210"/>
    <w:rsid w:val="00742D33"/>
    <w:rsid w:val="007805EF"/>
    <w:rsid w:val="00797E3F"/>
    <w:rsid w:val="00800D79"/>
    <w:rsid w:val="008225C1"/>
    <w:rsid w:val="00823172"/>
    <w:rsid w:val="00842CF3"/>
    <w:rsid w:val="0084724A"/>
    <w:rsid w:val="00877E79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202CA"/>
    <w:rsid w:val="00A71E1D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D56A91"/>
    <w:rsid w:val="00DA3F5C"/>
    <w:rsid w:val="00E14B73"/>
    <w:rsid w:val="00E14D44"/>
    <w:rsid w:val="00E76DB5"/>
    <w:rsid w:val="00E833E9"/>
    <w:rsid w:val="00EB160A"/>
    <w:rsid w:val="00EB1B30"/>
    <w:rsid w:val="00EC1220"/>
    <w:rsid w:val="00EC37A1"/>
    <w:rsid w:val="00EF789A"/>
    <w:rsid w:val="00F22E78"/>
    <w:rsid w:val="00F33D67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2022-08-10T05:08:00Z</cp:lastPrinted>
  <dcterms:created xsi:type="dcterms:W3CDTF">2022-12-20T05:53:00Z</dcterms:created>
  <dcterms:modified xsi:type="dcterms:W3CDTF">2022-12-21T07:53:00Z</dcterms:modified>
</cp:coreProperties>
</file>