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4312B6">
      <w:pPr>
        <w:rPr>
          <w:sz w:val="24"/>
          <w:lang w:eastAsia="zh-CN"/>
        </w:rPr>
      </w:pPr>
      <w:r>
        <w:rPr>
          <w:sz w:val="24"/>
        </w:rPr>
        <w:t>Date: 26</w:t>
      </w:r>
      <w:bookmarkStart w:id="0" w:name="_GoBack"/>
      <w:bookmarkEnd w:id="0"/>
      <w:r w:rsidR="00F51CA3">
        <w:rPr>
          <w:sz w:val="24"/>
          <w:vertAlign w:val="superscript"/>
        </w:rPr>
        <w:t xml:space="preserve">th </w:t>
      </w:r>
      <w:r w:rsidR="00F51CA3">
        <w:rPr>
          <w:sz w:val="24"/>
          <w:lang w:eastAsia="zh-CN"/>
        </w:rPr>
        <w:t>July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F25CDC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</w:t>
      </w:r>
      <w:r w:rsidR="00CE1C3F">
        <w:rPr>
          <w:sz w:val="24"/>
          <w:lang w:eastAsia="zh-CN"/>
        </w:rPr>
        <w:t xml:space="preserve">oist </w:t>
      </w:r>
      <w:r w:rsidR="00F51CA3">
        <w:rPr>
          <w:sz w:val="24"/>
          <w:lang w:eastAsia="zh-CN"/>
        </w:rPr>
        <w:t>up 5</w:t>
      </w:r>
      <w:r w:rsidR="00C12508">
        <w:rPr>
          <w:sz w:val="24"/>
          <w:lang w:eastAsia="zh-CN"/>
        </w:rPr>
        <w:t xml:space="preserve"> unit </w:t>
      </w:r>
      <w:r w:rsidR="00034D7A">
        <w:rPr>
          <w:sz w:val="24"/>
          <w:lang w:eastAsia="zh-CN"/>
        </w:rPr>
        <w:t>machine to 3</w:t>
      </w:r>
      <w:r w:rsidR="00034D7A">
        <w:rPr>
          <w:sz w:val="24"/>
          <w:vertAlign w:val="superscript"/>
          <w:lang w:eastAsia="zh-CN"/>
        </w:rPr>
        <w:t>rd</w:t>
      </w:r>
      <w:r w:rsidR="001A35E8">
        <w:rPr>
          <w:sz w:val="24"/>
          <w:lang w:eastAsia="zh-CN"/>
        </w:rPr>
        <w:t xml:space="preserve"> floor through </w:t>
      </w:r>
      <w:r w:rsidR="00034D7A">
        <w:rPr>
          <w:sz w:val="24"/>
          <w:lang w:eastAsia="zh-CN"/>
        </w:rPr>
        <w:t xml:space="preserve">shutter door </w:t>
      </w:r>
      <w:r w:rsidR="000A5B75">
        <w:rPr>
          <w:sz w:val="24"/>
          <w:lang w:eastAsia="zh-CN"/>
        </w:rPr>
        <w:t>openi</w:t>
      </w:r>
      <w:r w:rsidR="001A35E8">
        <w:rPr>
          <w:sz w:val="24"/>
          <w:lang w:eastAsia="zh-CN"/>
        </w:rPr>
        <w:t xml:space="preserve">ng by using platform and </w:t>
      </w:r>
      <w:r w:rsidR="00373417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C12508" w:rsidRDefault="00034D7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Vertical CNC / </w:t>
      </w:r>
      <w:r w:rsidR="00F51CA3">
        <w:rPr>
          <w:b/>
          <w:bCs/>
          <w:sz w:val="24"/>
          <w:szCs w:val="24"/>
          <w:lang w:eastAsia="zh-CN"/>
        </w:rPr>
        <w:t>CMX-800V</w:t>
      </w:r>
    </w:p>
    <w:p w:rsidR="001A35E8" w:rsidRDefault="00034D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F51CA3">
        <w:rPr>
          <w:bCs/>
          <w:sz w:val="24"/>
          <w:szCs w:val="24"/>
          <w:lang w:eastAsia="zh-CN"/>
        </w:rPr>
        <w:t>3500 x 2300 x 2550</w:t>
      </w:r>
      <w:r w:rsidR="00F03D7D">
        <w:rPr>
          <w:bCs/>
          <w:sz w:val="24"/>
          <w:szCs w:val="24"/>
          <w:lang w:eastAsia="zh-CN"/>
        </w:rPr>
        <w:t xml:space="preserve"> mm</w:t>
      </w:r>
    </w:p>
    <w:p w:rsidR="005F1066" w:rsidRPr="00034D7A" w:rsidRDefault="00F51CA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250</w:t>
      </w:r>
      <w:r w:rsidR="001A35E8">
        <w:rPr>
          <w:bCs/>
          <w:sz w:val="24"/>
          <w:szCs w:val="24"/>
          <w:lang w:eastAsia="zh-CN"/>
        </w:rPr>
        <w:t xml:space="preserve"> kg</w:t>
      </w:r>
      <w:r w:rsidR="00F25CDC">
        <w:rPr>
          <w:bCs/>
          <w:sz w:val="24"/>
          <w:szCs w:val="24"/>
          <w:lang w:eastAsia="zh-CN"/>
        </w:rPr>
        <w:t xml:space="preserve"> each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3F7A24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01/08</w:t>
      </w:r>
      <w:r w:rsidR="00F51CA3">
        <w:rPr>
          <w:sz w:val="24"/>
          <w:lang w:eastAsia="zh-CN"/>
        </w:rPr>
        <w:t>/23</w:t>
      </w:r>
      <w:r w:rsidR="00F25CDC">
        <w:rPr>
          <w:sz w:val="24"/>
          <w:lang w:eastAsia="zh-CN"/>
        </w:rPr>
        <w:t xml:space="preserve"> (Tuesday)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FC16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F51CA3">
      <w:pPr>
        <w:pStyle w:val="Heading4"/>
      </w:pPr>
      <w:r>
        <w:t>3 Toh Guan Rd East 3</w:t>
      </w:r>
      <w:r>
        <w:rPr>
          <w:vertAlign w:val="superscript"/>
        </w:rPr>
        <w:t xml:space="preserve">rd </w:t>
      </w:r>
      <w:r w:rsidR="00F25CDC">
        <w:t>Level</w:t>
      </w:r>
      <w:r>
        <w:t xml:space="preserve"> </w:t>
      </w:r>
    </w:p>
    <w:p w:rsidR="00894879" w:rsidRPr="00894879" w:rsidRDefault="00034D7A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Knight Auto Precision</w:t>
      </w:r>
      <w:r w:rsidR="00F51CA3">
        <w:rPr>
          <w:sz w:val="24"/>
          <w:szCs w:val="24"/>
          <w:lang w:eastAsia="zh-CN"/>
        </w:rPr>
        <w:t xml:space="preserve"> Engineering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D7D94" w:rsidRDefault="00ED7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C1D59" w:rsidRDefault="00F25C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F25CDC" w:rsidRDefault="00F25C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85320E">
        <w:rPr>
          <w:sz w:val="24"/>
          <w:lang w:eastAsia="zh-CN"/>
        </w:rPr>
        <w:t>-4</w:t>
      </w:r>
      <w:r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3648B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F25CD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 xml:space="preserve">oist up </w:t>
      </w:r>
      <w:r w:rsidR="00034D7A">
        <w:rPr>
          <w:sz w:val="24"/>
          <w:lang w:eastAsia="zh-CN"/>
        </w:rPr>
        <w:t>platform to 3</w:t>
      </w:r>
      <w:r w:rsidR="00034D7A" w:rsidRPr="00034D7A">
        <w:rPr>
          <w:sz w:val="24"/>
          <w:vertAlign w:val="superscript"/>
          <w:lang w:eastAsia="zh-CN"/>
        </w:rPr>
        <w:t>rd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03D7D">
        <w:rPr>
          <w:sz w:val="24"/>
          <w:lang w:eastAsia="zh-CN"/>
        </w:rPr>
        <w:t>shutter door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F25CDC">
        <w:rPr>
          <w:sz w:val="24"/>
          <w:lang w:eastAsia="zh-CN"/>
        </w:rPr>
        <w:t xml:space="preserve"> lean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F25CDC" w:rsidRDefault="00F25CD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machine rigging point</w:t>
      </w:r>
    </w:p>
    <w:p w:rsidR="000E0C97" w:rsidRDefault="001B35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34D7A">
        <w:rPr>
          <w:sz w:val="24"/>
          <w:lang w:eastAsia="zh-CN"/>
        </w:rPr>
        <w:t>hoist up machine to 3</w:t>
      </w:r>
      <w:r w:rsidR="00034D7A" w:rsidRPr="00034D7A">
        <w:rPr>
          <w:sz w:val="24"/>
          <w:vertAlign w:val="superscript"/>
          <w:lang w:eastAsia="zh-CN"/>
        </w:rPr>
        <w:t>rd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F25CDC">
        <w:rPr>
          <w:sz w:val="24"/>
          <w:lang w:eastAsia="zh-CN"/>
        </w:rPr>
        <w:t>/pallet truck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base</w:t>
      </w:r>
    </w:p>
    <w:p w:rsidR="00F25CDC" w:rsidRDefault="00F25CD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moving speed of machine 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Pr="00F25CDC" w:rsidRDefault="00A36133" w:rsidP="00F25CD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F25CDC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2723" w:rsidRDefault="007A2723">
      <w:r>
        <w:separator/>
      </w:r>
    </w:p>
  </w:endnote>
  <w:endnote w:type="continuationSeparator" w:id="0">
    <w:p w:rsidR="007A2723" w:rsidRDefault="007A2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12B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12B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2723" w:rsidRDefault="007A2723">
      <w:r>
        <w:separator/>
      </w:r>
    </w:p>
  </w:footnote>
  <w:footnote w:type="continuationSeparator" w:id="0">
    <w:p w:rsidR="007A2723" w:rsidRDefault="007A27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A272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7A272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34D7A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2504BF"/>
    <w:rsid w:val="00260ECA"/>
    <w:rsid w:val="002E4A72"/>
    <w:rsid w:val="002F74BB"/>
    <w:rsid w:val="00307CA4"/>
    <w:rsid w:val="00325A14"/>
    <w:rsid w:val="00344872"/>
    <w:rsid w:val="003648B7"/>
    <w:rsid w:val="00365AE7"/>
    <w:rsid w:val="00373417"/>
    <w:rsid w:val="00380264"/>
    <w:rsid w:val="003D39E1"/>
    <w:rsid w:val="003E7594"/>
    <w:rsid w:val="003F28D5"/>
    <w:rsid w:val="003F7A24"/>
    <w:rsid w:val="00421688"/>
    <w:rsid w:val="004312B6"/>
    <w:rsid w:val="00485818"/>
    <w:rsid w:val="00485C2A"/>
    <w:rsid w:val="00491CDF"/>
    <w:rsid w:val="004B58C0"/>
    <w:rsid w:val="004E28FD"/>
    <w:rsid w:val="00501586"/>
    <w:rsid w:val="00504DF8"/>
    <w:rsid w:val="0058407C"/>
    <w:rsid w:val="005A0566"/>
    <w:rsid w:val="005A478D"/>
    <w:rsid w:val="005F1066"/>
    <w:rsid w:val="00600638"/>
    <w:rsid w:val="00617105"/>
    <w:rsid w:val="00626B34"/>
    <w:rsid w:val="006349D1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9106E"/>
    <w:rsid w:val="007A2723"/>
    <w:rsid w:val="007A3A92"/>
    <w:rsid w:val="007B3C9D"/>
    <w:rsid w:val="007B7385"/>
    <w:rsid w:val="007B799F"/>
    <w:rsid w:val="007C38B4"/>
    <w:rsid w:val="007D0FC6"/>
    <w:rsid w:val="007D7E31"/>
    <w:rsid w:val="00805E97"/>
    <w:rsid w:val="0085320E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A1954"/>
    <w:rsid w:val="009A451B"/>
    <w:rsid w:val="009A7D53"/>
    <w:rsid w:val="009B1F82"/>
    <w:rsid w:val="00A21A62"/>
    <w:rsid w:val="00A33F6A"/>
    <w:rsid w:val="00A36133"/>
    <w:rsid w:val="00A74A91"/>
    <w:rsid w:val="00A91BDA"/>
    <w:rsid w:val="00A95F40"/>
    <w:rsid w:val="00AA331E"/>
    <w:rsid w:val="00AA4893"/>
    <w:rsid w:val="00AB0CFA"/>
    <w:rsid w:val="00AC08F8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27C55"/>
    <w:rsid w:val="00E520C0"/>
    <w:rsid w:val="00E57432"/>
    <w:rsid w:val="00EB50F2"/>
    <w:rsid w:val="00ED7D94"/>
    <w:rsid w:val="00EE773D"/>
    <w:rsid w:val="00EF16FC"/>
    <w:rsid w:val="00F03CFD"/>
    <w:rsid w:val="00F03D7D"/>
    <w:rsid w:val="00F03F56"/>
    <w:rsid w:val="00F145EA"/>
    <w:rsid w:val="00F25CDC"/>
    <w:rsid w:val="00F33583"/>
    <w:rsid w:val="00F338D8"/>
    <w:rsid w:val="00F51CA3"/>
    <w:rsid w:val="00F74690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24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2023-07-26T01:09:00Z</cp:lastPrinted>
  <dcterms:created xsi:type="dcterms:W3CDTF">2023-07-12T01:43:00Z</dcterms:created>
  <dcterms:modified xsi:type="dcterms:W3CDTF">2023-07-26T01:09:00Z</dcterms:modified>
</cp:coreProperties>
</file>