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971F6">
      <w:pPr>
        <w:rPr>
          <w:sz w:val="24"/>
          <w:lang w:eastAsia="zh-CN"/>
        </w:rPr>
      </w:pPr>
      <w:r>
        <w:rPr>
          <w:sz w:val="24"/>
        </w:rPr>
        <w:t>Date: 23</w:t>
      </w:r>
      <w:r w:rsidRPr="000971F6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D855F8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855F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 xml:space="preserve">hoist down </w:t>
      </w:r>
      <w:r w:rsidR="00D855F8">
        <w:rPr>
          <w:sz w:val="24"/>
          <w:lang w:eastAsia="zh-CN"/>
        </w:rPr>
        <w:t>1 case</w:t>
      </w:r>
      <w:r w:rsidR="001E406B">
        <w:rPr>
          <w:sz w:val="24"/>
          <w:lang w:eastAsia="zh-CN"/>
        </w:rPr>
        <w:t xml:space="preserve"> of </w:t>
      </w:r>
      <w:r w:rsidR="00D855F8"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 xml:space="preserve">d </w:t>
      </w:r>
      <w:r w:rsidR="005423B3">
        <w:rPr>
          <w:sz w:val="24"/>
          <w:lang w:eastAsia="zh-CN"/>
        </w:rPr>
        <w:t>p</w:t>
      </w:r>
      <w:r w:rsidR="00AD0179">
        <w:rPr>
          <w:sz w:val="24"/>
          <w:lang w:eastAsia="zh-CN"/>
        </w:rPr>
        <w:t xml:space="preserve">osition into QA room at ground </w:t>
      </w:r>
      <w:r w:rsidR="005423B3">
        <w:rPr>
          <w:sz w:val="24"/>
          <w:lang w:eastAsia="zh-CN"/>
        </w:rPr>
        <w:t xml:space="preserve">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D85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New </w:t>
      </w:r>
      <w:r w:rsidR="002827E4"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0971F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>1 unit Explorer Performance 08.10.06</w:t>
      </w:r>
      <w:r w:rsidR="001E406B">
        <w:rPr>
          <w:b/>
          <w:sz w:val="24"/>
          <w:szCs w:val="24"/>
          <w:lang w:eastAsia="zh-CN"/>
        </w:rPr>
        <w:t xml:space="preserve"> CMM machine </w:t>
      </w:r>
    </w:p>
    <w:p w:rsidR="00C341F2" w:rsidRDefault="000971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3325 x 1718 x 2400 </w:t>
      </w:r>
      <w:r w:rsidR="00C341F2">
        <w:rPr>
          <w:sz w:val="24"/>
          <w:szCs w:val="24"/>
          <w:lang w:eastAsia="zh-CN"/>
        </w:rPr>
        <w:t>m</w:t>
      </w:r>
      <w:r w:rsidR="0027302B">
        <w:rPr>
          <w:sz w:val="24"/>
          <w:szCs w:val="24"/>
          <w:lang w:eastAsia="zh-CN"/>
        </w:rPr>
        <w:t>m</w:t>
      </w:r>
      <w:r w:rsidR="00C341F2">
        <w:rPr>
          <w:sz w:val="24"/>
          <w:szCs w:val="24"/>
          <w:lang w:eastAsia="zh-CN"/>
        </w:rPr>
        <w:t xml:space="preserve"> </w:t>
      </w:r>
    </w:p>
    <w:p w:rsidR="008F7C86" w:rsidRPr="00A30C5A" w:rsidRDefault="000971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725</w:t>
      </w:r>
      <w:r w:rsidR="001E406B">
        <w:rPr>
          <w:sz w:val="24"/>
          <w:szCs w:val="24"/>
          <w:lang w:eastAsia="zh-CN"/>
        </w:rPr>
        <w:t xml:space="preserve"> 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971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12/08</w:t>
      </w:r>
      <w:r w:rsidR="00D855F8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0971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971F6" w:rsidP="00707B09">
      <w:pPr>
        <w:pStyle w:val="Heading4"/>
      </w:pPr>
      <w:r>
        <w:t>10 Loyang Lane</w:t>
      </w:r>
    </w:p>
    <w:p w:rsidR="00707B09" w:rsidRPr="00707B09" w:rsidRDefault="000971F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Cyrus Technology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7302B" w:rsidRDefault="00897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</w:t>
      </w:r>
      <w:r w:rsidR="00D855F8">
        <w:rPr>
          <w:sz w:val="24"/>
          <w:lang w:eastAsia="zh-CN"/>
        </w:rPr>
        <w:t>oodblock</w:t>
      </w:r>
    </w:p>
    <w:p w:rsidR="0089759C" w:rsidRDefault="00897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Battery </w:t>
      </w:r>
      <w:r w:rsidR="00142E80">
        <w:rPr>
          <w:sz w:val="24"/>
          <w:lang w:eastAsia="zh-CN"/>
        </w:rPr>
        <w:t xml:space="preserve">drill </w:t>
      </w:r>
    </w:p>
    <w:p w:rsidR="000971F6" w:rsidRDefault="00FB30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0971F6">
        <w:rPr>
          <w:sz w:val="24"/>
          <w:lang w:eastAsia="zh-CN"/>
        </w:rPr>
        <w:t>o lay out ont</w:t>
      </w:r>
      <w:r>
        <w:rPr>
          <w:sz w:val="24"/>
          <w:lang w:eastAsia="zh-CN"/>
        </w:rPr>
        <w:t>o flooring for floor protection – 1 layer of canvas, 1 layer of plywood, 1 layer of PVC</w:t>
      </w:r>
    </w:p>
    <w:p w:rsidR="00FB3022" w:rsidRDefault="00FB30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971F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300E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00EC5" w:rsidRDefault="00300E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1E406B" w:rsidRDefault="001E406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0B28F2" w:rsidRDefault="00203257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uncrate crate </w:t>
      </w:r>
      <w:r w:rsidR="00C92852">
        <w:rPr>
          <w:sz w:val="24"/>
          <w:lang w:eastAsia="zh-CN"/>
        </w:rPr>
        <w:t xml:space="preserve">parts by parts </w:t>
      </w:r>
      <w:r w:rsidR="00904094">
        <w:rPr>
          <w:sz w:val="24"/>
          <w:lang w:eastAsia="zh-CN"/>
        </w:rPr>
        <w:t xml:space="preserve"> </w:t>
      </w:r>
    </w:p>
    <w:p w:rsidR="0027302B" w:rsidRDefault="000B28F2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battery operated drill to loosen an</w:t>
      </w:r>
      <w:r w:rsidR="00904094">
        <w:rPr>
          <w:sz w:val="24"/>
          <w:lang w:eastAsia="zh-CN"/>
        </w:rPr>
        <w:t xml:space="preserve">d remove all the screws </w:t>
      </w:r>
      <w:r>
        <w:rPr>
          <w:sz w:val="24"/>
          <w:lang w:eastAsia="zh-CN"/>
        </w:rPr>
        <w:t>on the crate</w:t>
      </w:r>
    </w:p>
    <w:p w:rsidR="000B28F2" w:rsidRDefault="00904094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all screw</w:t>
      </w:r>
      <w:r w:rsidR="000B28F2">
        <w:rPr>
          <w:sz w:val="24"/>
          <w:lang w:eastAsia="zh-CN"/>
        </w:rPr>
        <w:t xml:space="preserve"> are removed, workers to care</w:t>
      </w:r>
      <w:r w:rsidR="00203257">
        <w:rPr>
          <w:sz w:val="24"/>
          <w:lang w:eastAsia="zh-CN"/>
        </w:rPr>
        <w:t xml:space="preserve">fully take off the crate by parts </w:t>
      </w:r>
      <w:bookmarkStart w:id="0" w:name="_GoBack"/>
      <w:bookmarkEnd w:id="0"/>
    </w:p>
    <w:p w:rsidR="000B28F2" w:rsidRPr="00300EC5" w:rsidRDefault="000B28F2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Place all </w:t>
      </w:r>
      <w:r w:rsidR="00203257">
        <w:rPr>
          <w:sz w:val="24"/>
          <w:lang w:eastAsia="zh-CN"/>
        </w:rPr>
        <w:t>parts of crate</w:t>
      </w:r>
      <w:r>
        <w:rPr>
          <w:sz w:val="24"/>
          <w:lang w:eastAsia="zh-CN"/>
        </w:rPr>
        <w:t xml:space="preserve"> to one side </w:t>
      </w:r>
    </w:p>
    <w:p w:rsidR="00300EC5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:rsidR="0027302B" w:rsidRPr="0027302B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0971F6">
        <w:rPr>
          <w:sz w:val="24"/>
          <w:lang w:eastAsia="zh-CN"/>
        </w:rPr>
        <w:t xml:space="preserve">wn machine onto machine stand </w:t>
      </w:r>
    </w:p>
    <w:p w:rsidR="00F3464B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0971F6">
        <w:rPr>
          <w:sz w:val="24"/>
          <w:lang w:eastAsia="zh-CN"/>
        </w:rPr>
        <w:t>under machine stand</w:t>
      </w:r>
    </w:p>
    <w:p w:rsidR="000971F6" w:rsidRPr="002827E4" w:rsidRDefault="000971F6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FB3022">
        <w:rPr>
          <w:sz w:val="24"/>
          <w:lang w:eastAsia="zh-CN"/>
        </w:rPr>
        <w:t xml:space="preserve">1 layer of canvas, 1 layer of plywood, 1 layer of </w:t>
      </w:r>
      <w:r>
        <w:rPr>
          <w:sz w:val="24"/>
          <w:lang w:eastAsia="zh-CN"/>
        </w:rPr>
        <w:t xml:space="preserve">onto </w:t>
      </w:r>
      <w:r w:rsidR="005423B3">
        <w:rPr>
          <w:sz w:val="24"/>
          <w:lang w:eastAsia="zh-CN"/>
        </w:rPr>
        <w:t xml:space="preserve">flooring for floor protection 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5423B3">
        <w:rPr>
          <w:sz w:val="24"/>
          <w:lang w:eastAsia="zh-CN"/>
        </w:rPr>
        <w:t>ort machine into QA room</w:t>
      </w:r>
      <w:r w:rsidR="0027302B">
        <w:rPr>
          <w:sz w:val="24"/>
          <w:lang w:eastAsia="zh-CN"/>
        </w:rPr>
        <w:t xml:space="preserve">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lastRenderedPageBreak/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43E" w:rsidRDefault="00E9443E">
      <w:r>
        <w:separator/>
      </w:r>
    </w:p>
  </w:endnote>
  <w:endnote w:type="continuationSeparator" w:id="0">
    <w:p w:rsidR="00E9443E" w:rsidRDefault="00E9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37B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37B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43E" w:rsidRDefault="00E9443E">
      <w:r>
        <w:separator/>
      </w:r>
    </w:p>
  </w:footnote>
  <w:footnote w:type="continuationSeparator" w:id="0">
    <w:p w:rsidR="00E9443E" w:rsidRDefault="00E944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944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0971F6">
    <w:pPr>
      <w:pStyle w:val="Header"/>
      <w:jc w:val="center"/>
    </w:pPr>
    <w:r>
      <w:t>No. 28 Kranji Loop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71F6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9443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971F6"/>
    <w:rsid w:val="000A04FC"/>
    <w:rsid w:val="000B28F2"/>
    <w:rsid w:val="000B5367"/>
    <w:rsid w:val="000C46C5"/>
    <w:rsid w:val="000F456E"/>
    <w:rsid w:val="00100317"/>
    <w:rsid w:val="0013400B"/>
    <w:rsid w:val="00142E80"/>
    <w:rsid w:val="00144862"/>
    <w:rsid w:val="0019646E"/>
    <w:rsid w:val="001A07FF"/>
    <w:rsid w:val="001E406B"/>
    <w:rsid w:val="001F0EA4"/>
    <w:rsid w:val="00203257"/>
    <w:rsid w:val="00205704"/>
    <w:rsid w:val="00251B1E"/>
    <w:rsid w:val="0025248E"/>
    <w:rsid w:val="0027302B"/>
    <w:rsid w:val="002827E4"/>
    <w:rsid w:val="00294E87"/>
    <w:rsid w:val="002D0828"/>
    <w:rsid w:val="002E2C87"/>
    <w:rsid w:val="002E5332"/>
    <w:rsid w:val="0030061F"/>
    <w:rsid w:val="00300972"/>
    <w:rsid w:val="00300EC5"/>
    <w:rsid w:val="003346E1"/>
    <w:rsid w:val="00363759"/>
    <w:rsid w:val="00370D03"/>
    <w:rsid w:val="003B5F47"/>
    <w:rsid w:val="003C1840"/>
    <w:rsid w:val="003C1ABD"/>
    <w:rsid w:val="003E3971"/>
    <w:rsid w:val="004229E2"/>
    <w:rsid w:val="00425424"/>
    <w:rsid w:val="00431476"/>
    <w:rsid w:val="00444C41"/>
    <w:rsid w:val="00512C02"/>
    <w:rsid w:val="00534D3E"/>
    <w:rsid w:val="005423B3"/>
    <w:rsid w:val="005552C2"/>
    <w:rsid w:val="00590C22"/>
    <w:rsid w:val="006175E6"/>
    <w:rsid w:val="0063389C"/>
    <w:rsid w:val="00681504"/>
    <w:rsid w:val="00684C71"/>
    <w:rsid w:val="00685287"/>
    <w:rsid w:val="006B6525"/>
    <w:rsid w:val="00707B09"/>
    <w:rsid w:val="007167EE"/>
    <w:rsid w:val="007205AC"/>
    <w:rsid w:val="00767049"/>
    <w:rsid w:val="00767478"/>
    <w:rsid w:val="007852B8"/>
    <w:rsid w:val="007944B6"/>
    <w:rsid w:val="007C515A"/>
    <w:rsid w:val="007E7225"/>
    <w:rsid w:val="00805829"/>
    <w:rsid w:val="0081336E"/>
    <w:rsid w:val="008540C4"/>
    <w:rsid w:val="00872D61"/>
    <w:rsid w:val="0087327A"/>
    <w:rsid w:val="0089759C"/>
    <w:rsid w:val="008B11D4"/>
    <w:rsid w:val="008D1F25"/>
    <w:rsid w:val="008D3552"/>
    <w:rsid w:val="008F7C86"/>
    <w:rsid w:val="00904094"/>
    <w:rsid w:val="00952F7F"/>
    <w:rsid w:val="009B255D"/>
    <w:rsid w:val="009C1EC8"/>
    <w:rsid w:val="009D11C3"/>
    <w:rsid w:val="009E56D8"/>
    <w:rsid w:val="009E6EFA"/>
    <w:rsid w:val="00A1411E"/>
    <w:rsid w:val="00A26F7E"/>
    <w:rsid w:val="00A30C5A"/>
    <w:rsid w:val="00A525B4"/>
    <w:rsid w:val="00A64537"/>
    <w:rsid w:val="00AB2C25"/>
    <w:rsid w:val="00AB37BA"/>
    <w:rsid w:val="00AD0179"/>
    <w:rsid w:val="00AE39C9"/>
    <w:rsid w:val="00B03E9B"/>
    <w:rsid w:val="00B1138B"/>
    <w:rsid w:val="00B70004"/>
    <w:rsid w:val="00BE1B01"/>
    <w:rsid w:val="00C03437"/>
    <w:rsid w:val="00C30584"/>
    <w:rsid w:val="00C32361"/>
    <w:rsid w:val="00C33FF4"/>
    <w:rsid w:val="00C341F2"/>
    <w:rsid w:val="00C665CB"/>
    <w:rsid w:val="00C8729C"/>
    <w:rsid w:val="00C92852"/>
    <w:rsid w:val="00CA23BB"/>
    <w:rsid w:val="00CA75DA"/>
    <w:rsid w:val="00CA79ED"/>
    <w:rsid w:val="00CF5149"/>
    <w:rsid w:val="00CF6063"/>
    <w:rsid w:val="00D855F8"/>
    <w:rsid w:val="00DB001C"/>
    <w:rsid w:val="00DB79B3"/>
    <w:rsid w:val="00E03917"/>
    <w:rsid w:val="00E5212C"/>
    <w:rsid w:val="00E9120A"/>
    <w:rsid w:val="00E9443E"/>
    <w:rsid w:val="00EA7ED5"/>
    <w:rsid w:val="00EC1A7D"/>
    <w:rsid w:val="00ED5922"/>
    <w:rsid w:val="00F176B3"/>
    <w:rsid w:val="00F3464B"/>
    <w:rsid w:val="00F410E7"/>
    <w:rsid w:val="00F85339"/>
    <w:rsid w:val="00FB3022"/>
    <w:rsid w:val="00FE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78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26</cp:revision>
  <cp:lastPrinted>2024-08-07T01:21:00Z</cp:lastPrinted>
  <dcterms:created xsi:type="dcterms:W3CDTF">2024-08-05T02:59:00Z</dcterms:created>
  <dcterms:modified xsi:type="dcterms:W3CDTF">2024-08-07T01:26:00Z</dcterms:modified>
</cp:coreProperties>
</file>