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36E4D78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5275BD16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6492C">
        <w:rPr>
          <w:sz w:val="24"/>
        </w:rPr>
        <w:t>15</w:t>
      </w:r>
      <w:r w:rsidR="0046492C" w:rsidRPr="0046492C">
        <w:rPr>
          <w:sz w:val="24"/>
          <w:vertAlign w:val="superscript"/>
        </w:rPr>
        <w:t>th</w:t>
      </w:r>
      <w:r w:rsidR="00266F90">
        <w:rPr>
          <w:sz w:val="24"/>
          <w:vertAlign w:val="superscript"/>
        </w:rPr>
        <w:t xml:space="preserve"> </w:t>
      </w:r>
      <w:r w:rsidR="00BD55FB">
        <w:rPr>
          <w:sz w:val="24"/>
        </w:rPr>
        <w:t>Sep</w:t>
      </w:r>
      <w:r w:rsidR="00FA0D82">
        <w:rPr>
          <w:sz w:val="24"/>
        </w:rPr>
        <w:t xml:space="preserve">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5D0284B5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C72B02">
        <w:rPr>
          <w:sz w:val="24"/>
          <w:lang w:eastAsia="zh-CN"/>
        </w:rPr>
        <w:t xml:space="preserve">44 cases of </w:t>
      </w:r>
      <w:r w:rsidR="00266F90">
        <w:rPr>
          <w:sz w:val="24"/>
          <w:lang w:eastAsia="zh-CN"/>
        </w:rPr>
        <w:t xml:space="preserve">1 unit machine with accessories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C72B02">
        <w:rPr>
          <w:sz w:val="24"/>
          <w:lang w:eastAsia="zh-CN"/>
        </w:rPr>
        <w:t>4</w:t>
      </w:r>
      <w:r w:rsidR="00DF6DD1">
        <w:rPr>
          <w:sz w:val="24"/>
          <w:lang w:eastAsia="zh-CN"/>
        </w:rPr>
        <w:t xml:space="preserve"> x 40ft </w:t>
      </w:r>
      <w:r w:rsidR="00266F90">
        <w:rPr>
          <w:sz w:val="24"/>
          <w:lang w:eastAsia="zh-CN"/>
        </w:rPr>
        <w:t>HQ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</w:t>
      </w:r>
      <w:r w:rsidR="00BD55FB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63E9D34" w14:textId="16448CC6" w:rsidR="007C30A0" w:rsidRDefault="001F520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VTC1600</w:t>
      </w:r>
      <w:r w:rsidR="00C72B02">
        <w:rPr>
          <w:b/>
          <w:sz w:val="24"/>
          <w:lang w:eastAsia="zh-CN"/>
        </w:rPr>
        <w:t xml:space="preserve"> Vertical CNC Turning 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BC20B6C" w14:textId="21FD72DC" w:rsidR="00684C71" w:rsidRDefault="00BD5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2344291" w14:textId="2220928C" w:rsidR="00BD55FB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BD55FB">
        <w:rPr>
          <w:sz w:val="24"/>
          <w:lang w:eastAsia="zh-CN"/>
        </w:rPr>
        <w:t xml:space="preserve">/09/25 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77777777"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A2D65F" w14:textId="69759B50" w:rsidR="00BD55FB" w:rsidRPr="00BD55FB" w:rsidRDefault="00BD55FB" w:rsidP="00BD55FB">
      <w:pPr>
        <w:pStyle w:val="Heading4"/>
      </w:pPr>
      <w:r>
        <w:t>80 Tuas West Dr</w:t>
      </w:r>
    </w:p>
    <w:p w14:paraId="7F72AF41" w14:textId="7DEC1024" w:rsidR="00707B09" w:rsidRPr="00707B09" w:rsidRDefault="00BD55FB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Innovex</w:t>
      </w:r>
      <w:proofErr w:type="spellEnd"/>
      <w:r>
        <w:rPr>
          <w:sz w:val="24"/>
          <w:szCs w:val="24"/>
          <w:lang w:eastAsia="zh-CN"/>
        </w:rPr>
        <w:t xml:space="preserve"> Asia Pacific Pte</w:t>
      </w:r>
      <w:r w:rsidR="00196D20">
        <w:rPr>
          <w:sz w:val="24"/>
          <w:szCs w:val="24"/>
          <w:lang w:eastAsia="zh-CN"/>
        </w:rPr>
        <w:t xml:space="preserve"> Ltd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73CEB0D" w14:textId="77777777" w:rsidR="00D110C5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0ECD22F3" w14:textId="4C676FE8" w:rsidR="00F0568A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BD55FB"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022CAE67" w14:textId="1E439BC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6EC26EAF" w14:textId="22BC74E4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667EAEF" w14:textId="1EAEA1DE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32A0D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341D286F" w14:textId="37122E69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460E9339" w14:textId="77777777" w:rsidR="00C607A1" w:rsidRDefault="00C60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A503B6" w14:textId="1BA28D2C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647ACCC2" w14:textId="2421E507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F77EEF" w14:textId="225A1F5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1646D51" w14:textId="027D306C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</w:t>
      </w:r>
      <w:r w:rsidR="00232A0D">
        <w:rPr>
          <w:sz w:val="24"/>
          <w:lang w:eastAsia="zh-CN"/>
        </w:rPr>
        <w:t>ied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33AD9805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C72B02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 xml:space="preserve">lorry </w:t>
      </w:r>
      <w:r w:rsidR="00C72B02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2C0A210C" w:rsidR="003B7673" w:rsidRDefault="00232A0D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C607A1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into site</w:t>
      </w:r>
    </w:p>
    <w:p w14:paraId="3874FF47" w14:textId="718124C9" w:rsidR="00232A0D" w:rsidRPr="00266F90" w:rsidRDefault="00280BBC" w:rsidP="00266F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proofErr w:type="gramStart"/>
      <w:r w:rsidRPr="00F0568A">
        <w:rPr>
          <w:sz w:val="24"/>
          <w:lang w:eastAsia="zh-CN"/>
        </w:rPr>
        <w:t>back to back</w:t>
      </w:r>
      <w:proofErr w:type="gramEnd"/>
      <w:r w:rsidRPr="00F0568A">
        <w:rPr>
          <w:sz w:val="24"/>
          <w:lang w:eastAsia="zh-CN"/>
        </w:rPr>
        <w:t xml:space="preserve"> with container</w:t>
      </w:r>
    </w:p>
    <w:p w14:paraId="441FDA29" w14:textId="72FB944B" w:rsidR="00232A0D" w:rsidRPr="00232A0D" w:rsidRDefault="00232A0D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4F0B7098" w14:textId="29F240C0" w:rsidR="00D110C5" w:rsidRPr="00C607A1" w:rsidRDefault="00C72B02" w:rsidP="00C607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280BBC">
        <w:rPr>
          <w:sz w:val="24"/>
          <w:lang w:eastAsia="zh-CN"/>
        </w:rPr>
        <w:t>rane to pull out machine</w:t>
      </w:r>
      <w:r w:rsidR="007C30A0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from container onto lorry chassis</w:t>
      </w:r>
      <w:r>
        <w:rPr>
          <w:sz w:val="24"/>
          <w:lang w:eastAsia="zh-CN"/>
        </w:rPr>
        <w:t xml:space="preserve"> </w:t>
      </w:r>
    </w:p>
    <w:p w14:paraId="3044DB0C" w14:textId="2AD48E0F" w:rsidR="00266F90" w:rsidRPr="00D110C5" w:rsidRDefault="00DF6DD1" w:rsidP="00D110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attached sling to </w:t>
      </w:r>
      <w:r w:rsidR="00C72B02">
        <w:rPr>
          <w:sz w:val="24"/>
          <w:lang w:eastAsia="zh-CN"/>
        </w:rPr>
        <w:t xml:space="preserve">mobile </w:t>
      </w:r>
      <w:r>
        <w:rPr>
          <w:sz w:val="24"/>
          <w:lang w:eastAsia="zh-CN"/>
        </w:rPr>
        <w:t>crane hook</w:t>
      </w:r>
    </w:p>
    <w:p w14:paraId="7268C5E5" w14:textId="026D2584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663C0BA5" w14:textId="77777777" w:rsidR="0046492C" w:rsidRDefault="0046492C" w:rsidP="0046492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87CE47E" w14:textId="778C8E4D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</w:t>
      </w:r>
      <w:r w:rsidR="00232A0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</w:t>
      </w:r>
    </w:p>
    <w:p w14:paraId="2A568AD2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40778C55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D110C5">
        <w:rPr>
          <w:sz w:val="24"/>
          <w:lang w:eastAsia="zh-CN"/>
        </w:rPr>
        <w:t xml:space="preserve">    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DE6197" w14:textId="77777777" w:rsidR="000B19B4" w:rsidRDefault="000B19B4">
      <w:r>
        <w:separator/>
      </w:r>
    </w:p>
  </w:endnote>
  <w:endnote w:type="continuationSeparator" w:id="0">
    <w:p w14:paraId="21A96404" w14:textId="77777777" w:rsidR="000B19B4" w:rsidRDefault="000B1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6C3AF" w14:textId="77777777" w:rsidR="000B19B4" w:rsidRDefault="000B19B4">
      <w:r>
        <w:separator/>
      </w:r>
    </w:p>
  </w:footnote>
  <w:footnote w:type="continuationSeparator" w:id="0">
    <w:p w14:paraId="16468AAC" w14:textId="77777777" w:rsidR="000B19B4" w:rsidRDefault="000B1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8D06D" w14:textId="637E5DC6" w:rsidR="00684C71" w:rsidRPr="00C607A1" w:rsidRDefault="00BD6DFB" w:rsidP="00C607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07A1">
      <w:rPr>
        <w:b/>
        <w:color w:val="0000FF"/>
        <w:sz w:val="28"/>
      </w:rPr>
      <w:t xml:space="preserve">                   </w:t>
    </w:r>
    <w:r w:rsidR="0081336E"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2671"/>
    <w:rsid w:val="000801A2"/>
    <w:rsid w:val="00080409"/>
    <w:rsid w:val="000B19B4"/>
    <w:rsid w:val="000C46C5"/>
    <w:rsid w:val="0010207A"/>
    <w:rsid w:val="001064C0"/>
    <w:rsid w:val="001318B4"/>
    <w:rsid w:val="00154172"/>
    <w:rsid w:val="00156817"/>
    <w:rsid w:val="00167908"/>
    <w:rsid w:val="00196D20"/>
    <w:rsid w:val="001A07FF"/>
    <w:rsid w:val="001A1E38"/>
    <w:rsid w:val="001E3E88"/>
    <w:rsid w:val="001F520E"/>
    <w:rsid w:val="00205704"/>
    <w:rsid w:val="00224CB6"/>
    <w:rsid w:val="00232A0D"/>
    <w:rsid w:val="00241E3C"/>
    <w:rsid w:val="00266F90"/>
    <w:rsid w:val="002743B6"/>
    <w:rsid w:val="00280BBC"/>
    <w:rsid w:val="002859AC"/>
    <w:rsid w:val="00294E87"/>
    <w:rsid w:val="002B79BE"/>
    <w:rsid w:val="0030061F"/>
    <w:rsid w:val="00303472"/>
    <w:rsid w:val="0031448D"/>
    <w:rsid w:val="0033600F"/>
    <w:rsid w:val="00355428"/>
    <w:rsid w:val="00370601"/>
    <w:rsid w:val="00370B7A"/>
    <w:rsid w:val="00370D03"/>
    <w:rsid w:val="00396B85"/>
    <w:rsid w:val="003B63D2"/>
    <w:rsid w:val="003B7673"/>
    <w:rsid w:val="003C6BCD"/>
    <w:rsid w:val="00425424"/>
    <w:rsid w:val="0044429D"/>
    <w:rsid w:val="00452C96"/>
    <w:rsid w:val="0046492C"/>
    <w:rsid w:val="0047763D"/>
    <w:rsid w:val="00480924"/>
    <w:rsid w:val="00486D5E"/>
    <w:rsid w:val="004B19D1"/>
    <w:rsid w:val="004B4124"/>
    <w:rsid w:val="004C6F5B"/>
    <w:rsid w:val="004E5848"/>
    <w:rsid w:val="005A2371"/>
    <w:rsid w:val="005C3290"/>
    <w:rsid w:val="0061216F"/>
    <w:rsid w:val="00621A80"/>
    <w:rsid w:val="00630F98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B337A"/>
    <w:rsid w:val="007C1E4D"/>
    <w:rsid w:val="007C30A0"/>
    <w:rsid w:val="007E7225"/>
    <w:rsid w:val="00805829"/>
    <w:rsid w:val="0081336E"/>
    <w:rsid w:val="0082570C"/>
    <w:rsid w:val="00833A70"/>
    <w:rsid w:val="00872D61"/>
    <w:rsid w:val="008B11D4"/>
    <w:rsid w:val="008C079C"/>
    <w:rsid w:val="008D1F25"/>
    <w:rsid w:val="008D3552"/>
    <w:rsid w:val="00927B06"/>
    <w:rsid w:val="00947744"/>
    <w:rsid w:val="00952F7F"/>
    <w:rsid w:val="009C1EC8"/>
    <w:rsid w:val="00A00BD8"/>
    <w:rsid w:val="00A46187"/>
    <w:rsid w:val="00A525B4"/>
    <w:rsid w:val="00A64537"/>
    <w:rsid w:val="00A654D8"/>
    <w:rsid w:val="00AD4078"/>
    <w:rsid w:val="00B10D29"/>
    <w:rsid w:val="00B35068"/>
    <w:rsid w:val="00B43C44"/>
    <w:rsid w:val="00B62108"/>
    <w:rsid w:val="00B70004"/>
    <w:rsid w:val="00B776C2"/>
    <w:rsid w:val="00B81DEE"/>
    <w:rsid w:val="00BB24B1"/>
    <w:rsid w:val="00BD55FB"/>
    <w:rsid w:val="00BD6DFB"/>
    <w:rsid w:val="00C008B3"/>
    <w:rsid w:val="00C00BDD"/>
    <w:rsid w:val="00C03437"/>
    <w:rsid w:val="00C259E8"/>
    <w:rsid w:val="00C32361"/>
    <w:rsid w:val="00C33FF4"/>
    <w:rsid w:val="00C57582"/>
    <w:rsid w:val="00C607A1"/>
    <w:rsid w:val="00C72B02"/>
    <w:rsid w:val="00C750AC"/>
    <w:rsid w:val="00C778E8"/>
    <w:rsid w:val="00C8729C"/>
    <w:rsid w:val="00CA23BB"/>
    <w:rsid w:val="00CF5149"/>
    <w:rsid w:val="00CF6063"/>
    <w:rsid w:val="00CF7EA9"/>
    <w:rsid w:val="00D01E67"/>
    <w:rsid w:val="00D110C5"/>
    <w:rsid w:val="00D43FF8"/>
    <w:rsid w:val="00D453AF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259DE"/>
    <w:rsid w:val="00F3464B"/>
    <w:rsid w:val="00F36902"/>
    <w:rsid w:val="00F52627"/>
    <w:rsid w:val="00F5721F"/>
    <w:rsid w:val="00F73592"/>
    <w:rsid w:val="00FA0D8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2025-09-16T00:30:00Z</cp:lastPrinted>
  <dcterms:created xsi:type="dcterms:W3CDTF">2025-09-11T06:24:00Z</dcterms:created>
  <dcterms:modified xsi:type="dcterms:W3CDTF">2025-09-16T00:30:00Z</dcterms:modified>
</cp:coreProperties>
</file>