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66EAF" w:rsidRDefault="00C66EAF">
      <w:pPr>
        <w:rPr>
          <w:sz w:val="24"/>
        </w:rPr>
      </w:pPr>
    </w:p>
    <w:p w:rsidR="00FC7A38" w:rsidRDefault="00C66EAF">
      <w:pPr>
        <w:rPr>
          <w:sz w:val="24"/>
          <w:lang w:eastAsia="zh-CN"/>
        </w:rPr>
      </w:pPr>
      <w:r>
        <w:rPr>
          <w:sz w:val="24"/>
        </w:rPr>
        <w:t>Date: 17</w:t>
      </w:r>
      <w:r w:rsidRPr="00C66EAF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0933E3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04AD" w:rsidRPr="00C66EAF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C66EAF">
        <w:rPr>
          <w:sz w:val="24"/>
          <w:lang w:eastAsia="zh-CN"/>
        </w:rPr>
        <w:t>relocate 3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C66EAF">
        <w:rPr>
          <w:sz w:val="24"/>
          <w:lang w:eastAsia="zh-CN"/>
        </w:rPr>
        <w:t>4</w:t>
      </w:r>
      <w:r w:rsidR="00142A0E">
        <w:rPr>
          <w:sz w:val="24"/>
          <w:lang w:eastAsia="zh-CN"/>
        </w:rPr>
        <w:t xml:space="preserve">m away within production floor </w:t>
      </w:r>
    </w:p>
    <w:p w:rsidR="00142A0E" w:rsidRPr="00FC04AD" w:rsidRDefault="00142A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C66EAF">
      <w:pPr>
        <w:rPr>
          <w:sz w:val="24"/>
          <w:lang w:eastAsia="zh-CN"/>
        </w:rPr>
      </w:pPr>
      <w:r>
        <w:rPr>
          <w:sz w:val="24"/>
          <w:lang w:eastAsia="zh-CN"/>
        </w:rPr>
        <w:t>19/11/</w:t>
      </w:r>
      <w:r w:rsidR="000933E3">
        <w:rPr>
          <w:sz w:val="24"/>
          <w:lang w:eastAsia="zh-CN"/>
        </w:rPr>
        <w:t>21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0F5EB6">
        <w:rPr>
          <w:sz w:val="24"/>
          <w:szCs w:val="24"/>
          <w:lang w:eastAsia="zh-CN"/>
        </w:rPr>
        <w:t xml:space="preserve">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933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42A0E" w:rsidRDefault="005E3EC3" w:rsidP="00142A0E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C66EAF" w:rsidRDefault="00C66EAF" w:rsidP="00142A0E">
      <w:pPr>
        <w:rPr>
          <w:b/>
          <w:sz w:val="32"/>
          <w:szCs w:val="32"/>
          <w:u w:val="single"/>
          <w:lang w:eastAsia="zh-CN"/>
        </w:rPr>
      </w:pPr>
    </w:p>
    <w:p w:rsidR="00FC7A38" w:rsidRPr="00142A0E" w:rsidRDefault="00142A0E" w:rsidP="00142A0E">
      <w:pPr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  <w:r w:rsidR="00C66EAF">
        <w:rPr>
          <w:b w:val="0"/>
          <w:sz w:val="24"/>
          <w:u w:val="none"/>
          <w:lang w:eastAsia="zh-CN"/>
        </w:rPr>
        <w:t xml:space="preserve"> within 4</w:t>
      </w:r>
      <w:r w:rsidR="00142A0E">
        <w:rPr>
          <w:b w:val="0"/>
          <w:sz w:val="24"/>
          <w:u w:val="none"/>
          <w:lang w:eastAsia="zh-CN"/>
        </w:rPr>
        <w:t>m away</w:t>
      </w:r>
    </w:p>
    <w:p w:rsidR="00782BC8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  <w:r w:rsidR="00782BC8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3EC" w:rsidRDefault="001433EC">
      <w:r>
        <w:separator/>
      </w:r>
    </w:p>
  </w:endnote>
  <w:endnote w:type="continuationSeparator" w:id="0">
    <w:p w:rsidR="001433EC" w:rsidRDefault="00143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6EA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6E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3EC" w:rsidRDefault="001433EC">
      <w:r>
        <w:separator/>
      </w:r>
    </w:p>
  </w:footnote>
  <w:footnote w:type="continuationSeparator" w:id="0">
    <w:p w:rsidR="001433EC" w:rsidRDefault="001433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433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433E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933E3"/>
    <w:rsid w:val="000B754B"/>
    <w:rsid w:val="000F5EB6"/>
    <w:rsid w:val="00142A0E"/>
    <w:rsid w:val="001433EC"/>
    <w:rsid w:val="001F45D6"/>
    <w:rsid w:val="00292953"/>
    <w:rsid w:val="004A649F"/>
    <w:rsid w:val="005E3EC3"/>
    <w:rsid w:val="006B0D6D"/>
    <w:rsid w:val="007071FD"/>
    <w:rsid w:val="00782BC8"/>
    <w:rsid w:val="007E6F9D"/>
    <w:rsid w:val="008248D1"/>
    <w:rsid w:val="0084013E"/>
    <w:rsid w:val="00940648"/>
    <w:rsid w:val="00A72C6E"/>
    <w:rsid w:val="00B014B7"/>
    <w:rsid w:val="00B62F9F"/>
    <w:rsid w:val="00C66EAF"/>
    <w:rsid w:val="00DE52F9"/>
    <w:rsid w:val="00EA7019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CBF78-CB27-4FE8-B15C-ED5435AAF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2019-05-02T01:58:00Z</cp:lastPrinted>
  <dcterms:created xsi:type="dcterms:W3CDTF">2021-07-21T08:39:00Z</dcterms:created>
  <dcterms:modified xsi:type="dcterms:W3CDTF">2021-11-17T01:13:00Z</dcterms:modified>
</cp:coreProperties>
</file>