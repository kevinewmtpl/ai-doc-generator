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DFDB23" w14:textId="6ABC3713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DE69007" w14:textId="522E9EDC" w:rsidR="006467DA" w:rsidRDefault="00676E0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2013B">
        <w:rPr>
          <w:sz w:val="24"/>
        </w:rPr>
        <w:t>20</w:t>
      </w:r>
      <w:r w:rsidR="0022013B" w:rsidRPr="0022013B">
        <w:rPr>
          <w:sz w:val="24"/>
          <w:vertAlign w:val="superscript"/>
        </w:rPr>
        <w:t>th</w:t>
      </w:r>
      <w:r w:rsidR="0022013B">
        <w:rPr>
          <w:sz w:val="24"/>
        </w:rPr>
        <w:t xml:space="preserve"> Jan 2025</w:t>
      </w:r>
    </w:p>
    <w:p w14:paraId="51302CD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0360FB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50511B4" w14:textId="282FA8CF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2013B">
        <w:rPr>
          <w:sz w:val="24"/>
          <w:lang w:eastAsia="zh-CN"/>
        </w:rPr>
        <w:t>machine and accessories</w:t>
      </w:r>
      <w:r w:rsidR="0067058F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 xml:space="preserve">from production area to </w:t>
      </w:r>
      <w:r w:rsidR="00CC620D">
        <w:rPr>
          <w:sz w:val="24"/>
          <w:lang w:eastAsia="zh-CN"/>
        </w:rPr>
        <w:t>outside,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up onto wooden base for packing</w:t>
      </w:r>
    </w:p>
    <w:p w14:paraId="5E8511C3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2074AEB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0D32686B" w14:textId="2EF7BB3F" w:rsidR="002409DA" w:rsidRDefault="0022013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quotation </w:t>
      </w:r>
    </w:p>
    <w:p w14:paraId="61DC7F40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30AA4CC" w14:textId="77777777"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14:paraId="2A610B30" w14:textId="77777777"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7F70B8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B82F545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A0811C3" w14:textId="43345D20" w:rsidR="00E72EB6" w:rsidRPr="002409DA" w:rsidRDefault="0022013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 per required schedule </w:t>
      </w:r>
    </w:p>
    <w:p w14:paraId="629E3A6F" w14:textId="77777777" w:rsidR="005226B3" w:rsidRDefault="005226B3">
      <w:pPr>
        <w:rPr>
          <w:sz w:val="24"/>
          <w:szCs w:val="24"/>
          <w:lang w:eastAsia="zh-CN"/>
        </w:rPr>
      </w:pPr>
    </w:p>
    <w:p w14:paraId="6B3490EF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5AA90E25" w14:textId="77777777" w:rsidR="00E72EB6" w:rsidRDefault="00365E1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E72EB6">
        <w:rPr>
          <w:sz w:val="24"/>
          <w:szCs w:val="24"/>
          <w:lang w:eastAsia="zh-CN"/>
        </w:rPr>
        <w:t xml:space="preserve"> am </w:t>
      </w:r>
    </w:p>
    <w:p w14:paraId="22907BE2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1BED49C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7A0A65A0" w14:textId="1180F415" w:rsidR="003A6EE4" w:rsidRPr="003A6EE4" w:rsidRDefault="00F52E68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John Crane</w:t>
      </w:r>
    </w:p>
    <w:p w14:paraId="7BE9A76D" w14:textId="7429F99A" w:rsidR="006467DA" w:rsidRPr="00CC620D" w:rsidRDefault="00CC620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15 Tuas view place</w:t>
      </w:r>
    </w:p>
    <w:p w14:paraId="6E53ABA3" w14:textId="77777777" w:rsidR="000633E8" w:rsidRDefault="000633E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DC90DFD" w14:textId="7DBD0EAB" w:rsidR="004C7E81" w:rsidRPr="00676E0C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52A7376" w14:textId="77777777" w:rsidR="005963F0" w:rsidRPr="00A4691E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 xml:space="preserve">rry </w:t>
      </w:r>
      <w:proofErr w:type="gramStart"/>
      <w:r w:rsidR="00647E7B">
        <w:rPr>
          <w:bCs/>
          <w:sz w:val="24"/>
          <w:lang w:eastAsia="zh-CN"/>
        </w:rPr>
        <w:t>loader</w:t>
      </w:r>
      <w:proofErr w:type="gramEnd"/>
    </w:p>
    <w:p w14:paraId="389C3376" w14:textId="77777777" w:rsidR="008D2441" w:rsidRDefault="00676E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06BD9">
        <w:rPr>
          <w:sz w:val="24"/>
          <w:lang w:eastAsia="zh-CN"/>
        </w:rPr>
        <w:t>allet truck</w:t>
      </w:r>
    </w:p>
    <w:p w14:paraId="5B6EF52E" w14:textId="126371DD" w:rsidR="00111E78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4AC0D235" w14:textId="77777777"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24D15B1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42460A5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40823D9" w14:textId="77777777" w:rsidR="00FD04D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1753E6B2" w14:textId="77777777" w:rsidR="00E06672" w:rsidRDefault="00E0667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C5EA3F" w14:textId="77777777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BB8337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549B98D3" w14:textId="77777777" w:rsidR="00676E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7640760A" w14:textId="77777777" w:rsidR="00192E69" w:rsidRDefault="00192E6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042B7C2" w14:textId="1101344F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A9076E6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32E4546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124619A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BC11C40" w14:textId="77777777"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A658BC8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14B04AE8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4A365230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20FBE636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ABB793C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0526E7EA" w14:textId="77777777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76E0C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409BABE3" w14:textId="64EB017A" w:rsidR="00895D5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676E0C">
        <w:rPr>
          <w:sz w:val="24"/>
          <w:lang w:eastAsia="zh-CN"/>
        </w:rPr>
        <w:t xml:space="preserve"> out </w:t>
      </w:r>
      <w:proofErr w:type="spellStart"/>
      <w:r w:rsidR="00CC620D">
        <w:rPr>
          <w:sz w:val="24"/>
          <w:lang w:eastAsia="zh-CN"/>
        </w:rPr>
        <w:t>hachuic</w:t>
      </w:r>
      <w:proofErr w:type="spellEnd"/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14:paraId="2F1DFFED" w14:textId="77777777" w:rsidR="00365E18" w:rsidRDefault="003D026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365E18">
        <w:rPr>
          <w:sz w:val="24"/>
          <w:lang w:eastAsia="zh-CN"/>
        </w:rPr>
        <w:t>o a</w:t>
      </w:r>
      <w:r w:rsidR="00F118AD">
        <w:rPr>
          <w:sz w:val="24"/>
          <w:lang w:eastAsia="zh-CN"/>
        </w:rPr>
        <w:t xml:space="preserve">ttached </w:t>
      </w:r>
      <w:r w:rsidR="00365E18">
        <w:rPr>
          <w:sz w:val="24"/>
          <w:lang w:eastAsia="zh-CN"/>
        </w:rPr>
        <w:t>sling to crane hook</w:t>
      </w:r>
    </w:p>
    <w:p w14:paraId="2CF0067C" w14:textId="77777777"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3D0261">
        <w:rPr>
          <w:sz w:val="24"/>
          <w:lang w:eastAsia="zh-CN"/>
        </w:rPr>
        <w:t xml:space="preserve">to rigging point of </w:t>
      </w:r>
      <w:r w:rsidR="00E06672">
        <w:rPr>
          <w:sz w:val="24"/>
          <w:lang w:eastAsia="zh-CN"/>
        </w:rPr>
        <w:t xml:space="preserve">manipulator </w:t>
      </w:r>
    </w:p>
    <w:p w14:paraId="0F357F4B" w14:textId="711937CC" w:rsidR="00DD24D4" w:rsidRPr="00DD24D4" w:rsidRDefault="005963F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676E0C">
        <w:rPr>
          <w:sz w:val="24"/>
          <w:lang w:eastAsia="zh-CN"/>
        </w:rPr>
        <w:t>ma</w:t>
      </w:r>
      <w:r w:rsidR="00CC620D">
        <w:rPr>
          <w:sz w:val="24"/>
          <w:lang w:eastAsia="zh-CN"/>
        </w:rPr>
        <w:t>chine</w:t>
      </w:r>
    </w:p>
    <w:p w14:paraId="12611539" w14:textId="77777777" w:rsidR="00E72EB6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676E0C">
        <w:rPr>
          <w:sz w:val="24"/>
          <w:lang w:eastAsia="zh-CN"/>
        </w:rPr>
        <w:t>ad</w:t>
      </w:r>
      <w:r>
        <w:rPr>
          <w:sz w:val="24"/>
          <w:lang w:eastAsia="zh-CN"/>
        </w:rPr>
        <w:t xml:space="preserve"> </w:t>
      </w:r>
      <w:r w:rsidR="005963F0">
        <w:rPr>
          <w:sz w:val="24"/>
          <w:lang w:eastAsia="zh-CN"/>
        </w:rPr>
        <w:t>onto wooden</w:t>
      </w:r>
      <w:r>
        <w:rPr>
          <w:sz w:val="24"/>
          <w:lang w:eastAsia="zh-CN"/>
        </w:rPr>
        <w:t xml:space="preserve"> for packing</w:t>
      </w:r>
    </w:p>
    <w:p w14:paraId="3177EF4B" w14:textId="77777777"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14:paraId="6123E3F0" w14:textId="77777777"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container </w:t>
      </w:r>
      <w:r w:rsidR="00E06672">
        <w:rPr>
          <w:sz w:val="24"/>
          <w:lang w:eastAsia="zh-CN"/>
        </w:rPr>
        <w:t>and secured</w:t>
      </w:r>
    </w:p>
    <w:p w14:paraId="38EC6A45" w14:textId="77777777" w:rsidR="00111E78" w:rsidRPr="00E06672" w:rsidRDefault="0099046A" w:rsidP="00E06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06672">
        <w:rPr>
          <w:sz w:val="24"/>
          <w:lang w:eastAsia="zh-CN"/>
        </w:rPr>
        <w:t xml:space="preserve">Once job complete, team leader will instruct the team </w:t>
      </w:r>
      <w:r w:rsidR="005226B3" w:rsidRPr="00E06672">
        <w:rPr>
          <w:sz w:val="24"/>
          <w:lang w:eastAsia="zh-CN"/>
        </w:rPr>
        <w:t>to perform proper housekeeping</w:t>
      </w:r>
    </w:p>
    <w:p w14:paraId="60B5AB1C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34724D67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20104867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2BB6650C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0F4F37BB" w14:textId="77777777"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D19C783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Eric Wong Machinery Transportation Pte Ltd</w:t>
      </w:r>
    </w:p>
    <w:p w14:paraId="1107F0D7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A6F14D" w14:textId="77777777" w:rsidR="00F4790A" w:rsidRDefault="00F4790A">
      <w:r>
        <w:separator/>
      </w:r>
    </w:p>
  </w:endnote>
  <w:endnote w:type="continuationSeparator" w:id="0">
    <w:p w14:paraId="417DFB76" w14:textId="77777777" w:rsidR="00F4790A" w:rsidRDefault="00F4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742A56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582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58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B7D5DE" w14:textId="77777777" w:rsidR="00F4790A" w:rsidRDefault="00F4790A">
      <w:r>
        <w:separator/>
      </w:r>
    </w:p>
  </w:footnote>
  <w:footnote w:type="continuationSeparator" w:id="0">
    <w:p w14:paraId="5897D14D" w14:textId="77777777" w:rsidR="00F4790A" w:rsidRDefault="00F47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284A5" w14:textId="5D679B43" w:rsidR="00183C4E" w:rsidRPr="00192E69" w:rsidRDefault="0022013B">
    <w:pPr>
      <w:pStyle w:val="Header"/>
      <w:rPr>
        <w:b/>
        <w:sz w:val="28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92A6551" wp14:editId="05F892E7">
          <wp:simplePos x="0" y="0"/>
          <wp:positionH relativeFrom="column">
            <wp:posOffset>-323850</wp:posOffset>
          </wp:positionH>
          <wp:positionV relativeFrom="paragraph">
            <wp:posOffset>168275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92E69">
      <w:rPr>
        <w:b/>
        <w:sz w:val="28"/>
      </w:rPr>
      <w:t xml:space="preserve">              </w:t>
    </w:r>
    <w:r>
      <w:rPr>
        <w:b/>
        <w:sz w:val="28"/>
      </w:rPr>
      <w:t xml:space="preserve">   </w:t>
    </w:r>
    <w:r w:rsidR="00183C4E">
      <w:rPr>
        <w:b/>
        <w:color w:val="0000FF"/>
        <w:sz w:val="28"/>
      </w:rPr>
      <w:t>ERIC WONG MACHINERY TRANSPORTATION PTE LTD</w:t>
    </w:r>
  </w:p>
  <w:p w14:paraId="2637780C" w14:textId="3547A8BE" w:rsidR="00183C4E" w:rsidRDefault="0022013B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3905307D" w14:textId="5420F17D"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</w:t>
    </w:r>
  </w:p>
  <w:p w14:paraId="1721F3DE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C9557EE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85AF57D" w14:textId="3BD8E81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 xml:space="preserve">: </w:t>
    </w:r>
    <w:hyperlink r:id="rId3" w:history="1">
      <w:r w:rsidR="0022013B" w:rsidRPr="00246715">
        <w:rPr>
          <w:rStyle w:val="Hyperlink"/>
          <w:sz w:val="22"/>
        </w:rPr>
        <w:t>ewmtpl@gmail.com</w:t>
      </w:r>
    </w:hyperlink>
    <w:r w:rsidR="0022013B"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29914620">
    <w:abstractNumId w:val="3"/>
  </w:num>
  <w:num w:numId="2" w16cid:durableId="2021346279">
    <w:abstractNumId w:val="6"/>
  </w:num>
  <w:num w:numId="3" w16cid:durableId="1177843084">
    <w:abstractNumId w:val="1"/>
  </w:num>
  <w:num w:numId="4" w16cid:durableId="878129372">
    <w:abstractNumId w:val="13"/>
  </w:num>
  <w:num w:numId="5" w16cid:durableId="59838678">
    <w:abstractNumId w:val="7"/>
  </w:num>
  <w:num w:numId="6" w16cid:durableId="1945649649">
    <w:abstractNumId w:val="9"/>
  </w:num>
  <w:num w:numId="7" w16cid:durableId="1073351732">
    <w:abstractNumId w:val="5"/>
  </w:num>
  <w:num w:numId="8" w16cid:durableId="38475179">
    <w:abstractNumId w:val="10"/>
  </w:num>
  <w:num w:numId="9" w16cid:durableId="721563408">
    <w:abstractNumId w:val="2"/>
  </w:num>
  <w:num w:numId="10" w16cid:durableId="1890650926">
    <w:abstractNumId w:val="11"/>
  </w:num>
  <w:num w:numId="11" w16cid:durableId="72367537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738899">
    <w:abstractNumId w:val="0"/>
  </w:num>
  <w:num w:numId="13" w16cid:durableId="373046584">
    <w:abstractNumId w:val="8"/>
  </w:num>
  <w:num w:numId="14" w16cid:durableId="2101484748">
    <w:abstractNumId w:val="12"/>
  </w:num>
  <w:num w:numId="15" w16cid:durableId="700672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5684E"/>
    <w:rsid w:val="000633E8"/>
    <w:rsid w:val="0007152C"/>
    <w:rsid w:val="00090D64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92E69"/>
    <w:rsid w:val="001C50B5"/>
    <w:rsid w:val="001C572E"/>
    <w:rsid w:val="001D45A5"/>
    <w:rsid w:val="001D45AE"/>
    <w:rsid w:val="00201D8B"/>
    <w:rsid w:val="00206BD9"/>
    <w:rsid w:val="00211F1E"/>
    <w:rsid w:val="0022013B"/>
    <w:rsid w:val="002409DA"/>
    <w:rsid w:val="00244663"/>
    <w:rsid w:val="00251AD9"/>
    <w:rsid w:val="00257C21"/>
    <w:rsid w:val="002A548B"/>
    <w:rsid w:val="0030317F"/>
    <w:rsid w:val="00321127"/>
    <w:rsid w:val="00333DB7"/>
    <w:rsid w:val="003512C5"/>
    <w:rsid w:val="00365E18"/>
    <w:rsid w:val="00373439"/>
    <w:rsid w:val="00375E51"/>
    <w:rsid w:val="003A6EE4"/>
    <w:rsid w:val="003D0261"/>
    <w:rsid w:val="003D5FEC"/>
    <w:rsid w:val="003D79A3"/>
    <w:rsid w:val="00456295"/>
    <w:rsid w:val="00466C7A"/>
    <w:rsid w:val="004C1FD3"/>
    <w:rsid w:val="004C7E81"/>
    <w:rsid w:val="00501090"/>
    <w:rsid w:val="00510397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76E0C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6156C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E4B30"/>
    <w:rsid w:val="009F4FEB"/>
    <w:rsid w:val="00A2540E"/>
    <w:rsid w:val="00A4691E"/>
    <w:rsid w:val="00A6099B"/>
    <w:rsid w:val="00A72227"/>
    <w:rsid w:val="00A73EA0"/>
    <w:rsid w:val="00A81D33"/>
    <w:rsid w:val="00A9491E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BA6211"/>
    <w:rsid w:val="00BE2458"/>
    <w:rsid w:val="00C15DC7"/>
    <w:rsid w:val="00C327C2"/>
    <w:rsid w:val="00C4669E"/>
    <w:rsid w:val="00C72DAD"/>
    <w:rsid w:val="00C76164"/>
    <w:rsid w:val="00C95881"/>
    <w:rsid w:val="00CB17B5"/>
    <w:rsid w:val="00CC620D"/>
    <w:rsid w:val="00D07325"/>
    <w:rsid w:val="00D221DF"/>
    <w:rsid w:val="00D35F55"/>
    <w:rsid w:val="00D41A4A"/>
    <w:rsid w:val="00DA01F0"/>
    <w:rsid w:val="00DB1E3B"/>
    <w:rsid w:val="00DD24D4"/>
    <w:rsid w:val="00E0116C"/>
    <w:rsid w:val="00E06672"/>
    <w:rsid w:val="00E3288E"/>
    <w:rsid w:val="00E56EB4"/>
    <w:rsid w:val="00E72EB6"/>
    <w:rsid w:val="00E76DB5"/>
    <w:rsid w:val="00EC1220"/>
    <w:rsid w:val="00EF55B5"/>
    <w:rsid w:val="00F03666"/>
    <w:rsid w:val="00F118AD"/>
    <w:rsid w:val="00F15823"/>
    <w:rsid w:val="00F15A11"/>
    <w:rsid w:val="00F25404"/>
    <w:rsid w:val="00F4790A"/>
    <w:rsid w:val="00F52E68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6A0EE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20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32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2025-01-21T01:11:00Z</cp:lastPrinted>
  <dcterms:created xsi:type="dcterms:W3CDTF">2025-01-21T01:51:00Z</dcterms:created>
  <dcterms:modified xsi:type="dcterms:W3CDTF">2025-01-21T01:51:00Z</dcterms:modified>
</cp:coreProperties>
</file>