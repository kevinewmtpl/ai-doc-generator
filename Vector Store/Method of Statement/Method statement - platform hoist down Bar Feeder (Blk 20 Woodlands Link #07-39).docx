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F879B6">
      <w:pPr>
        <w:rPr>
          <w:sz w:val="24"/>
          <w:lang w:eastAsia="zh-CN"/>
        </w:rPr>
      </w:pPr>
      <w:r>
        <w:rPr>
          <w:sz w:val="24"/>
        </w:rPr>
        <w:t>Date: 18</w:t>
      </w:r>
      <w:r w:rsidR="004A78C8" w:rsidRPr="004A78C8">
        <w:rPr>
          <w:sz w:val="24"/>
          <w:vertAlign w:val="superscript"/>
        </w:rPr>
        <w:t>th</w:t>
      </w:r>
      <w:r w:rsidR="004A78C8">
        <w:rPr>
          <w:sz w:val="24"/>
        </w:rPr>
        <w:t xml:space="preserve"> Jan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81C61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4A78C8">
        <w:rPr>
          <w:sz w:val="24"/>
          <w:lang w:eastAsia="zh-CN"/>
        </w:rPr>
        <w:t>wn 3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A78C8">
        <w:rPr>
          <w:sz w:val="24"/>
          <w:lang w:eastAsia="zh-CN"/>
        </w:rPr>
        <w:t>Bar Feeder from 7</w:t>
      </w:r>
      <w:r w:rsidR="004A78C8" w:rsidRPr="004A78C8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 w:rsidR="0065011C">
        <w:rPr>
          <w:sz w:val="24"/>
          <w:lang w:eastAsia="zh-CN"/>
        </w:rPr>
        <w:t xml:space="preserve"> and deliver </w:t>
      </w:r>
      <w:r w:rsidR="00EC5CA2">
        <w:rPr>
          <w:sz w:val="24"/>
          <w:lang w:eastAsia="zh-CN"/>
        </w:rPr>
        <w:t>to new location</w:t>
      </w:r>
      <w:r w:rsidR="00494273">
        <w:rPr>
          <w:sz w:val="24"/>
          <w:lang w:eastAsia="zh-CN"/>
        </w:rPr>
        <w:t xml:space="preserve"> 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051F7" w:rsidRDefault="002051F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051F7" w:rsidRDefault="004A78C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Bar Feeder</w:t>
      </w:r>
      <w:r w:rsidR="006742D7">
        <w:rPr>
          <w:sz w:val="24"/>
          <w:szCs w:val="24"/>
          <w:lang w:eastAsia="zh-CN"/>
        </w:rPr>
        <w:t xml:space="preserve"> </w:t>
      </w:r>
    </w:p>
    <w:p w:rsidR="00201130" w:rsidRDefault="002011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6742D7">
        <w:rPr>
          <w:sz w:val="24"/>
          <w:szCs w:val="24"/>
          <w:lang w:eastAsia="zh-CN"/>
        </w:rPr>
        <w:t xml:space="preserve"> 320 x 220 x 210 cm</w:t>
      </w:r>
    </w:p>
    <w:p w:rsidR="00201130" w:rsidRPr="00201130" w:rsidRDefault="004A78C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300 </w:t>
      </w:r>
      <w:r w:rsidR="0065011C">
        <w:rPr>
          <w:sz w:val="24"/>
          <w:szCs w:val="24"/>
          <w:lang w:eastAsia="zh-CN"/>
        </w:rPr>
        <w:t>kgs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F3F18" w:rsidRPr="006F3F18" w:rsidRDefault="004A78C8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23/01/2019</w:t>
      </w:r>
      <w:r w:rsidR="006F3F18">
        <w:rPr>
          <w:bCs/>
          <w:sz w:val="24"/>
          <w:szCs w:val="24"/>
          <w:lang w:eastAsia="zh-CN"/>
        </w:rPr>
        <w:t xml:space="preserve">   -    09:30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4A78C8" w:rsidP="00893F2E">
      <w:pPr>
        <w:pStyle w:val="Heading4"/>
      </w:pPr>
      <w:r>
        <w:t>Blk 20 Woodlands Link #07-39</w:t>
      </w:r>
    </w:p>
    <w:p w:rsidR="004718CF" w:rsidRPr="004718CF" w:rsidRDefault="00F879B6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 Precision Engineering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  <w:bookmarkStart w:id="0" w:name="_GoBack"/>
      <w:bookmarkEnd w:id="0"/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3F18">
        <w:rPr>
          <w:sz w:val="24"/>
          <w:lang w:eastAsia="zh-CN"/>
        </w:rPr>
        <w:t>5</w:t>
      </w:r>
      <w:r w:rsidR="001900A4">
        <w:rPr>
          <w:sz w:val="24"/>
          <w:lang w:eastAsia="zh-CN"/>
        </w:rPr>
        <w:t xml:space="preserve">0 </w:t>
      </w:r>
      <w:r w:rsidR="008254AB">
        <w:rPr>
          <w:sz w:val="24"/>
          <w:lang w:eastAsia="zh-CN"/>
        </w:rPr>
        <w:t>ton mobile crane</w:t>
      </w:r>
    </w:p>
    <w:p w:rsidR="002051F7" w:rsidRDefault="004A78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01130" w:rsidRDefault="0020113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011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201130" w:rsidRDefault="001D7BC0" w:rsidP="0020113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201130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201130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201130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201130">
        <w:t>.</w:t>
      </w:r>
      <w:r w:rsidR="0042603E">
        <w:rPr>
          <w:rFonts w:hint="eastAsia"/>
        </w:rPr>
        <w:t>O</w:t>
      </w:r>
      <w:r w:rsidR="002011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201130" w:rsidRDefault="00EE527F" w:rsidP="002011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 w:rsidR="004A78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4A78C8">
        <w:rPr>
          <w:sz w:val="24"/>
          <w:lang w:eastAsia="zh-CN"/>
        </w:rPr>
        <w:t xml:space="preserve"> to 7</w:t>
      </w:r>
      <w:r w:rsidR="004A78C8" w:rsidRPr="004A78C8">
        <w:rPr>
          <w:sz w:val="24"/>
          <w:vertAlign w:val="superscript"/>
          <w:lang w:eastAsia="zh-CN"/>
        </w:rPr>
        <w:t>th</w:t>
      </w:r>
      <w:r w:rsidR="004A78C8">
        <w:rPr>
          <w:sz w:val="24"/>
          <w:lang w:eastAsia="zh-CN"/>
        </w:rPr>
        <w:t xml:space="preserve"> </w:t>
      </w:r>
      <w:r w:rsidR="00EC5CA2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B6221E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0D56B6" w:rsidRPr="004A78C8" w:rsidRDefault="00CA3063" w:rsidP="004A78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</w:t>
      </w:r>
      <w:r w:rsidR="009D52B1">
        <w:rPr>
          <w:sz w:val="24"/>
          <w:lang w:eastAsia="zh-CN"/>
        </w:rPr>
        <w:t xml:space="preserve"> onto building railing/pillar</w:t>
      </w:r>
      <w:r>
        <w:rPr>
          <w:sz w:val="24"/>
          <w:lang w:eastAsia="zh-CN"/>
        </w:rPr>
        <w:t xml:space="preserve"> to prevent platform swing outward</w:t>
      </w:r>
    </w:p>
    <w:p w:rsidR="00EC5CA2" w:rsidRPr="000D56B6" w:rsidRDefault="004718CF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4A78C8">
        <w:rPr>
          <w:sz w:val="24"/>
          <w:lang w:eastAsia="zh-CN"/>
        </w:rPr>
        <w:t>out bar feeder</w:t>
      </w:r>
      <w:r w:rsidR="001900A4">
        <w:rPr>
          <w:sz w:val="24"/>
          <w:lang w:eastAsia="zh-CN"/>
        </w:rPr>
        <w:t xml:space="preserve"> from production and load </w:t>
      </w:r>
      <w:r w:rsidR="00E82249">
        <w:rPr>
          <w:sz w:val="24"/>
          <w:lang w:eastAsia="zh-CN"/>
        </w:rPr>
        <w:t>onto platform</w:t>
      </w:r>
    </w:p>
    <w:p w:rsidR="004A78C8" w:rsidRDefault="004A78C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 onto platform with strapping belt</w:t>
      </w:r>
    </w:p>
    <w:p w:rsidR="003441D7" w:rsidRPr="001A171A" w:rsidRDefault="004A78C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platform together with bar feeder to ground floor </w:t>
      </w:r>
      <w:r w:rsidR="006F3F18">
        <w:rPr>
          <w:sz w:val="24"/>
          <w:lang w:eastAsia="zh-CN"/>
        </w:rPr>
        <w:t xml:space="preserve"> </w:t>
      </w:r>
    </w:p>
    <w:p w:rsidR="0065011C" w:rsidRPr="000D56B6" w:rsidRDefault="00EC5CA2" w:rsidP="000D56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4A78C8">
        <w:rPr>
          <w:sz w:val="24"/>
          <w:lang w:eastAsia="zh-CN"/>
        </w:rPr>
        <w:t>platform</w:t>
      </w:r>
      <w:r w:rsidR="000D56B6">
        <w:rPr>
          <w:sz w:val="24"/>
          <w:lang w:eastAsia="zh-CN"/>
        </w:rPr>
        <w:t xml:space="preserve"> </w:t>
      </w:r>
      <w:r w:rsidR="006F3F18">
        <w:rPr>
          <w:sz w:val="24"/>
          <w:lang w:eastAsia="zh-CN"/>
        </w:rPr>
        <w:t>onto lorry</w:t>
      </w:r>
      <w:r w:rsidR="00CF1559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and deliver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D56B6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F3F18" w:rsidRPr="004A78C8" w:rsidRDefault="001A17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</w:t>
      </w:r>
    </w:p>
    <w:p w:rsidR="001B2065" w:rsidRDefault="004A78C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4A78C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4A78C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4A78C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2587" w:rsidRDefault="00C02587">
      <w:r>
        <w:separator/>
      </w:r>
    </w:p>
  </w:endnote>
  <w:endnote w:type="continuationSeparator" w:id="0">
    <w:p w:rsidR="00C02587" w:rsidRDefault="00C02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879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879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2587" w:rsidRDefault="00C02587">
      <w:r>
        <w:separator/>
      </w:r>
    </w:p>
  </w:footnote>
  <w:footnote w:type="continuationSeparator" w:id="0">
    <w:p w:rsidR="00C02587" w:rsidRDefault="00C025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201130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 xml:space="preserve"> 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201130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0D56B6"/>
    <w:rsid w:val="00111ACF"/>
    <w:rsid w:val="001900A4"/>
    <w:rsid w:val="001A171A"/>
    <w:rsid w:val="001B2065"/>
    <w:rsid w:val="001C7AD5"/>
    <w:rsid w:val="001D7BC0"/>
    <w:rsid w:val="00201130"/>
    <w:rsid w:val="002051F7"/>
    <w:rsid w:val="00251834"/>
    <w:rsid w:val="00255EC6"/>
    <w:rsid w:val="002D0D60"/>
    <w:rsid w:val="003441D7"/>
    <w:rsid w:val="00397E30"/>
    <w:rsid w:val="003C4111"/>
    <w:rsid w:val="003C6ACB"/>
    <w:rsid w:val="003F4923"/>
    <w:rsid w:val="0040331B"/>
    <w:rsid w:val="0042603E"/>
    <w:rsid w:val="004718CF"/>
    <w:rsid w:val="004725E1"/>
    <w:rsid w:val="00494273"/>
    <w:rsid w:val="004A78C8"/>
    <w:rsid w:val="0055787A"/>
    <w:rsid w:val="005D78E1"/>
    <w:rsid w:val="0065011C"/>
    <w:rsid w:val="006742D7"/>
    <w:rsid w:val="006A00AA"/>
    <w:rsid w:val="006A0465"/>
    <w:rsid w:val="006D5595"/>
    <w:rsid w:val="006F3F18"/>
    <w:rsid w:val="00724B2C"/>
    <w:rsid w:val="00745167"/>
    <w:rsid w:val="008254AB"/>
    <w:rsid w:val="00840DC8"/>
    <w:rsid w:val="00893F2E"/>
    <w:rsid w:val="00894561"/>
    <w:rsid w:val="008B158D"/>
    <w:rsid w:val="00916D36"/>
    <w:rsid w:val="00946BB9"/>
    <w:rsid w:val="009D52B1"/>
    <w:rsid w:val="00AF4126"/>
    <w:rsid w:val="00B353B3"/>
    <w:rsid w:val="00B6221E"/>
    <w:rsid w:val="00B85262"/>
    <w:rsid w:val="00B87BE0"/>
    <w:rsid w:val="00BF4281"/>
    <w:rsid w:val="00C02587"/>
    <w:rsid w:val="00CA3063"/>
    <w:rsid w:val="00CF1559"/>
    <w:rsid w:val="00D64CFE"/>
    <w:rsid w:val="00DB0619"/>
    <w:rsid w:val="00DB549E"/>
    <w:rsid w:val="00DC6C74"/>
    <w:rsid w:val="00E81C61"/>
    <w:rsid w:val="00E82249"/>
    <w:rsid w:val="00EC5CA2"/>
    <w:rsid w:val="00EE527F"/>
    <w:rsid w:val="00EF0577"/>
    <w:rsid w:val="00F113B7"/>
    <w:rsid w:val="00F23F97"/>
    <w:rsid w:val="00F63313"/>
    <w:rsid w:val="00F879B6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D112E-6414-477F-AD97-A1A8CD527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2018-11-01T01:03:00Z</cp:lastPrinted>
  <dcterms:created xsi:type="dcterms:W3CDTF">2019-01-16T05:14:00Z</dcterms:created>
  <dcterms:modified xsi:type="dcterms:W3CDTF">2019-01-18T08:07:00Z</dcterms:modified>
</cp:coreProperties>
</file>