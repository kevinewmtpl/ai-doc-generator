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C23D0">
      <w:pPr>
        <w:rPr>
          <w:sz w:val="24"/>
          <w:lang w:eastAsia="zh-CN"/>
        </w:rPr>
      </w:pPr>
      <w:r>
        <w:rPr>
          <w:sz w:val="24"/>
        </w:rPr>
        <w:t>Date: 14</w:t>
      </w:r>
      <w:r w:rsidRPr="00DC23D0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C23D0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  <w:r>
        <w:rPr>
          <w:sz w:val="24"/>
          <w:lang w:eastAsia="zh-CN"/>
        </w:rPr>
        <w:t>1 x 40ft HQ</w:t>
      </w:r>
      <w:r w:rsidR="0050336A">
        <w:rPr>
          <w:sz w:val="24"/>
          <w:lang w:eastAsia="zh-CN"/>
        </w:rPr>
        <w:t xml:space="preserve"> &amp;</w:t>
      </w:r>
      <w:r w:rsidR="008F7E78">
        <w:rPr>
          <w:sz w:val="24"/>
          <w:lang w:eastAsia="zh-CN"/>
        </w:rPr>
        <w:t xml:space="preserve"> 1 x 20ft GP</w:t>
      </w:r>
      <w:r w:rsidR="0050336A">
        <w:rPr>
          <w:sz w:val="24"/>
          <w:lang w:eastAsia="zh-CN"/>
        </w:rPr>
        <w:t xml:space="preserve"> </w:t>
      </w:r>
      <w:r w:rsidR="00A622F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336A" w:rsidRDefault="00DA3BB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DC23D0">
        <w:rPr>
          <w:b/>
          <w:sz w:val="24"/>
          <w:szCs w:val="24"/>
          <w:lang w:eastAsia="zh-CN"/>
        </w:rPr>
        <w:t>Dezhou Deep Hole Drilling</w:t>
      </w:r>
    </w:p>
    <w:p w:rsidR="00DC23D0" w:rsidRDefault="00C576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800 x 125 x 140 cm / Wt: 8, 000 kg</w:t>
      </w:r>
    </w:p>
    <w:p w:rsidR="00212FF4" w:rsidRPr="00DC23D0" w:rsidRDefault="00C576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570</w:t>
      </w:r>
      <w:r w:rsidR="00212FF4">
        <w:rPr>
          <w:sz w:val="24"/>
          <w:szCs w:val="24"/>
          <w:lang w:eastAsia="zh-CN"/>
        </w:rPr>
        <w:t xml:space="preserve"> x 140 x 160 cm / Wt: 7, 000 kg</w:t>
      </w:r>
      <w:bookmarkStart w:id="0" w:name="_GoBack"/>
      <w:bookmarkEnd w:id="0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C23D0">
      <w:pPr>
        <w:rPr>
          <w:sz w:val="24"/>
          <w:lang w:eastAsia="zh-CN"/>
        </w:rPr>
      </w:pPr>
      <w:r>
        <w:rPr>
          <w:sz w:val="24"/>
          <w:lang w:eastAsia="zh-CN"/>
        </w:rPr>
        <w:t>28/02/22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A3BBC" w:rsidP="00140D68">
      <w:pPr>
        <w:pStyle w:val="Heading4"/>
      </w:pPr>
      <w:r>
        <w:t xml:space="preserve">No 34 Benoi Rd </w:t>
      </w:r>
    </w:p>
    <w:p w:rsidR="00515133" w:rsidRPr="003C5B60" w:rsidRDefault="00673B40" w:rsidP="003C5B60">
      <w:pPr>
        <w:pStyle w:val="Heading4"/>
      </w:pPr>
      <w:r>
        <w:t>Hunting Energy Services</w:t>
      </w:r>
      <w:r w:rsidR="0050336A">
        <w:t xml:space="preserve"> (INTL)</w:t>
      </w:r>
      <w:r>
        <w:t xml:space="preserve"> Pte Ltd</w:t>
      </w:r>
      <w:r w:rsidR="008F7E78"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C576AB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A006EF">
        <w:rPr>
          <w:bCs/>
          <w:sz w:val="24"/>
          <w:lang w:eastAsia="zh-CN"/>
        </w:rPr>
        <w:t>633 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 to hoisting point of machine to be lifted </w:t>
      </w:r>
    </w:p>
    <w:p w:rsidR="006F12DE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8F7E78">
        <w:rPr>
          <w:sz w:val="24"/>
          <w:lang w:eastAsia="zh-CN"/>
        </w:rPr>
        <w:t>oad onto wooden base</w:t>
      </w:r>
    </w:p>
    <w:p w:rsidR="008F7E78" w:rsidRPr="00B01373" w:rsidRDefault="008F7E78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</w:t>
      </w:r>
      <w:r w:rsidR="008F7E78">
        <w:rPr>
          <w:sz w:val="24"/>
          <w:lang w:eastAsia="zh-CN"/>
        </w:rPr>
        <w:t xml:space="preserve">case </w:t>
      </w:r>
      <w:r w:rsidR="00E17A37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load cas</w:t>
      </w:r>
      <w:r w:rsidR="00C576AB">
        <w:rPr>
          <w:sz w:val="24"/>
          <w:lang w:eastAsia="zh-CN"/>
        </w:rPr>
        <w:t>e onto</w:t>
      </w:r>
      <w:r w:rsidR="00A622F3">
        <w:rPr>
          <w:sz w:val="24"/>
          <w:lang w:eastAsia="zh-CN"/>
        </w:rPr>
        <w:t xml:space="preserve">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case with lashing belt and choking wood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B1BDF" w:rsidRPr="00A006EF" w:rsidRDefault="00EB1BD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9F" w:rsidRDefault="00943B9F">
      <w:r>
        <w:separator/>
      </w:r>
    </w:p>
  </w:endnote>
  <w:endnote w:type="continuationSeparator" w:id="0">
    <w:p w:rsidR="00943B9F" w:rsidRDefault="00943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2FF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2F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9F" w:rsidRDefault="00943B9F">
      <w:r>
        <w:separator/>
      </w:r>
    </w:p>
  </w:footnote>
  <w:footnote w:type="continuationSeparator" w:id="0">
    <w:p w:rsidR="00943B9F" w:rsidRDefault="00943B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43B9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43B9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12FF4"/>
    <w:rsid w:val="00257C21"/>
    <w:rsid w:val="002C77FC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E17A37"/>
    <w:rsid w:val="00E3288E"/>
    <w:rsid w:val="00E76DB5"/>
    <w:rsid w:val="00E95D8A"/>
    <w:rsid w:val="00EB07C2"/>
    <w:rsid w:val="00EB1BDF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2022-02-14T02:15:00Z</cp:lastPrinted>
  <dcterms:created xsi:type="dcterms:W3CDTF">2022-02-14T01:34:00Z</dcterms:created>
  <dcterms:modified xsi:type="dcterms:W3CDTF">2022-02-14T02:15:00Z</dcterms:modified>
</cp:coreProperties>
</file>