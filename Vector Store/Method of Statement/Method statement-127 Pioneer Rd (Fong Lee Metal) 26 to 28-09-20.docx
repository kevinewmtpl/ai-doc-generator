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D443AD">
      <w:pPr>
        <w:rPr>
          <w:sz w:val="24"/>
          <w:lang w:eastAsia="zh-CN"/>
        </w:rPr>
      </w:pPr>
      <w:r>
        <w:rPr>
          <w:sz w:val="24"/>
        </w:rPr>
        <w:t>Date: 24</w:t>
      </w:r>
      <w:r w:rsidRPr="00D443AD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443AD">
        <w:rPr>
          <w:sz w:val="24"/>
          <w:lang w:eastAsia="zh-CN"/>
        </w:rPr>
        <w:t>3</w:t>
      </w:r>
      <w:r w:rsidR="000C6E3E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0C6E3E">
        <w:rPr>
          <w:sz w:val="24"/>
          <w:lang w:eastAsia="zh-CN"/>
        </w:rPr>
        <w:t xml:space="preserve">and accessories </w:t>
      </w:r>
      <w:r>
        <w:rPr>
          <w:sz w:val="24"/>
          <w:lang w:eastAsia="zh-CN"/>
        </w:rPr>
        <w:t xml:space="preserve">from </w:t>
      </w:r>
      <w:r w:rsidR="00D443AD">
        <w:rPr>
          <w:sz w:val="24"/>
          <w:lang w:eastAsia="zh-CN"/>
        </w:rPr>
        <w:t>customer arranged container, 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443AD" w:rsidRDefault="00D443A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used Mori Seiki CNC Lathe</w:t>
      </w:r>
    </w:p>
    <w:p w:rsidR="00D443AD" w:rsidRDefault="00D443A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620 x 350 x 320 cm</w:t>
      </w:r>
    </w:p>
    <w:p w:rsidR="00D443AD" w:rsidRDefault="00D443A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18, 500 kg</w:t>
      </w:r>
    </w:p>
    <w:p w:rsidR="00D443AD" w:rsidRDefault="00D443A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837F27" w:rsidRDefault="00D443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used CMM machine</w:t>
      </w:r>
      <w:r w:rsidR="000F2D87">
        <w:rPr>
          <w:b/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 xml:space="preserve"> </w:t>
      </w:r>
    </w:p>
    <w:p w:rsidR="00410512" w:rsidRDefault="00D443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364 x 254 x 278</w:t>
      </w:r>
      <w:r w:rsidR="007D6AC7">
        <w:rPr>
          <w:bCs/>
          <w:sz w:val="24"/>
          <w:szCs w:val="24"/>
          <w:lang w:eastAsia="zh-CN"/>
        </w:rPr>
        <w:t xml:space="preserve"> cm</w:t>
      </w:r>
      <w:r w:rsidR="009B5AD9">
        <w:rPr>
          <w:bCs/>
          <w:sz w:val="24"/>
          <w:szCs w:val="24"/>
          <w:lang w:eastAsia="zh-CN"/>
        </w:rPr>
        <w:t xml:space="preserve">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D443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6, 500</w:t>
      </w:r>
      <w:r w:rsidR="00410512">
        <w:rPr>
          <w:bCs/>
          <w:sz w:val="24"/>
          <w:szCs w:val="24"/>
          <w:lang w:eastAsia="zh-CN"/>
        </w:rPr>
        <w:t xml:space="preserve"> kg</w:t>
      </w:r>
      <w:r w:rsidR="007D6AC7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443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26/09/20 – 03/10/20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7D6AC7" w:rsidP="007D6AC7">
      <w:pPr>
        <w:pStyle w:val="Heading4"/>
      </w:pPr>
      <w:r>
        <w:t>127 Pioneer Rd</w:t>
      </w:r>
    </w:p>
    <w:p w:rsidR="007D6AC7" w:rsidRPr="007D6AC7" w:rsidRDefault="00D443AD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Industries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D6AC7" w:rsidRDefault="007D6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crane </w:t>
      </w:r>
    </w:p>
    <w:p w:rsidR="002639DB" w:rsidRDefault="007D6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03994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D443AD" w:rsidRDefault="00D443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Pr="00D443AD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443AD" w:rsidRDefault="00D443A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7D6AC7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7D6AC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D443AD">
        <w:rPr>
          <w:sz w:val="24"/>
          <w:lang w:eastAsia="zh-CN"/>
        </w:rPr>
        <w:t xml:space="preserve"> </w:t>
      </w:r>
      <w:r w:rsidR="00880467">
        <w:rPr>
          <w:sz w:val="24"/>
          <w:lang w:eastAsia="zh-CN"/>
        </w:rPr>
        <w:t>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D443AD" w:rsidRDefault="00D443AD" w:rsidP="00D443AD">
      <w:pPr>
        <w:ind w:left="720"/>
        <w:rPr>
          <w:sz w:val="24"/>
        </w:rPr>
      </w:pPr>
    </w:p>
    <w:p w:rsidR="00684C71" w:rsidRDefault="00D443AD" w:rsidP="007D6AC7">
      <w:pPr>
        <w:rPr>
          <w:sz w:val="24"/>
        </w:rPr>
      </w:pPr>
      <w:r>
        <w:rPr>
          <w:sz w:val="24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FA1" w:rsidRDefault="00F46FA1">
      <w:r>
        <w:separator/>
      </w:r>
    </w:p>
  </w:endnote>
  <w:endnote w:type="continuationSeparator" w:id="0">
    <w:p w:rsidR="00F46FA1" w:rsidRDefault="00F46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43AD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43A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FA1" w:rsidRDefault="00F46FA1">
      <w:r>
        <w:separator/>
      </w:r>
    </w:p>
  </w:footnote>
  <w:footnote w:type="continuationSeparator" w:id="0">
    <w:p w:rsidR="00F46FA1" w:rsidRDefault="00F46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443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443A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D6AC7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D1424C"/>
    <w:rsid w:val="00D35E8E"/>
    <w:rsid w:val="00D443AD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385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2020-06-01T01:39:00Z</cp:lastPrinted>
  <dcterms:created xsi:type="dcterms:W3CDTF">2020-09-24T06:42:00Z</dcterms:created>
  <dcterms:modified xsi:type="dcterms:W3CDTF">2020-09-24T06:42:00Z</dcterms:modified>
</cp:coreProperties>
</file>