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89244D">
      <w:pPr>
        <w:rPr>
          <w:sz w:val="24"/>
          <w:lang w:eastAsia="zh-CN"/>
        </w:rPr>
      </w:pPr>
      <w:r>
        <w:rPr>
          <w:sz w:val="24"/>
        </w:rPr>
        <w:t>Date: 12</w:t>
      </w:r>
      <w:r w:rsidRPr="0089244D">
        <w:rPr>
          <w:sz w:val="24"/>
          <w:vertAlign w:val="superscript"/>
        </w:rPr>
        <w:t>th</w:t>
      </w:r>
      <w:r>
        <w:rPr>
          <w:sz w:val="24"/>
        </w:rPr>
        <w:t xml:space="preserve"> Aug </w:t>
      </w:r>
      <w:r w:rsidR="00E06D66">
        <w:rPr>
          <w:sz w:val="24"/>
        </w:rPr>
        <w:t>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8924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2</w:t>
      </w:r>
      <w:r w:rsidR="00DF6692">
        <w:rPr>
          <w:sz w:val="24"/>
          <w:lang w:eastAsia="zh-CN"/>
        </w:rPr>
        <w:t xml:space="preserve"> </w:t>
      </w:r>
      <w:r w:rsidR="00E06D66">
        <w:rPr>
          <w:sz w:val="24"/>
          <w:lang w:eastAsia="zh-CN"/>
        </w:rPr>
        <w:t>unit machine via</w:t>
      </w:r>
      <w:r w:rsidR="00DF6692">
        <w:rPr>
          <w:sz w:val="24"/>
          <w:lang w:eastAsia="zh-CN"/>
        </w:rPr>
        <w:t xml:space="preserve"> load</w:t>
      </w:r>
      <w:r>
        <w:rPr>
          <w:sz w:val="24"/>
          <w:lang w:eastAsia="zh-CN"/>
        </w:rPr>
        <w:t xml:space="preserve">ing bay, shift and position to tenant premise at ground floor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89244D" w:rsidRDefault="008924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LPM-36 Lapping machine</w:t>
      </w:r>
    </w:p>
    <w:p w:rsidR="00775FB6" w:rsidRPr="00E06D66" w:rsidRDefault="0089244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Dim: 185 x 185 x 175 cm</w:t>
      </w:r>
      <w:r w:rsidR="00E06D66">
        <w:rPr>
          <w:bCs/>
          <w:sz w:val="24"/>
          <w:szCs w:val="24"/>
          <w:lang w:eastAsia="zh-CN"/>
        </w:rPr>
        <w:t xml:space="preserve"> </w:t>
      </w:r>
    </w:p>
    <w:p w:rsidR="00697081" w:rsidRDefault="00E06D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89244D">
        <w:rPr>
          <w:bCs/>
          <w:sz w:val="24"/>
          <w:szCs w:val="24"/>
          <w:lang w:eastAsia="zh-CN"/>
        </w:rPr>
        <w:t>1, 240</w:t>
      </w:r>
      <w:r w:rsidR="00107715">
        <w:rPr>
          <w:bCs/>
          <w:sz w:val="24"/>
          <w:szCs w:val="24"/>
          <w:lang w:eastAsia="zh-CN"/>
        </w:rPr>
        <w:t xml:space="preserve"> kg</w:t>
      </w:r>
      <w:r w:rsidR="0089244D">
        <w:rPr>
          <w:bCs/>
          <w:sz w:val="24"/>
          <w:szCs w:val="24"/>
          <w:lang w:eastAsia="zh-CN"/>
        </w:rPr>
        <w:t xml:space="preserve"> each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9244D">
      <w:pPr>
        <w:rPr>
          <w:sz w:val="24"/>
          <w:lang w:eastAsia="zh-CN"/>
        </w:rPr>
      </w:pPr>
      <w:r>
        <w:rPr>
          <w:sz w:val="24"/>
          <w:lang w:eastAsia="zh-CN"/>
        </w:rPr>
        <w:t>13/08</w:t>
      </w:r>
      <w:r w:rsidR="00F1373E">
        <w:rPr>
          <w:sz w:val="24"/>
          <w:lang w:eastAsia="zh-CN"/>
        </w:rPr>
        <w:t>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924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11:0</w:t>
      </w:r>
      <w:bookmarkStart w:id="0" w:name="_GoBack"/>
      <w:bookmarkEnd w:id="0"/>
      <w:r>
        <w:rPr>
          <w:bCs/>
          <w:sz w:val="24"/>
          <w:szCs w:val="24"/>
          <w:lang w:eastAsia="zh-CN"/>
        </w:rPr>
        <w:t>0</w:t>
      </w:r>
      <w:r w:rsidR="00697081">
        <w:rPr>
          <w:bCs/>
          <w:sz w:val="24"/>
          <w:szCs w:val="24"/>
          <w:lang w:eastAsia="zh-CN"/>
        </w:rPr>
        <w:t xml:space="preserve">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89244D" w:rsidP="00697081">
      <w:pPr>
        <w:pStyle w:val="Heading4"/>
        <w:rPr>
          <w:szCs w:val="24"/>
        </w:rPr>
      </w:pPr>
      <w:r>
        <w:rPr>
          <w:szCs w:val="24"/>
        </w:rPr>
        <w:t>Blk 5000 A.M.K Ave 5 #01-06/08</w:t>
      </w:r>
    </w:p>
    <w:p w:rsidR="00697081" w:rsidRPr="00697081" w:rsidRDefault="0089244D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Eratech</w:t>
      </w:r>
      <w:r w:rsidR="00DF6692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89244D" w:rsidRDefault="0089244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97081" w:rsidRDefault="0089244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:rsidR="00E06D66" w:rsidRDefault="00E06D66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9244D" w:rsidRDefault="006467DA" w:rsidP="0089244D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</w:t>
      </w:r>
      <w:r w:rsidR="0089244D">
        <w:rPr>
          <w:sz w:val="24"/>
          <w:lang w:eastAsia="zh-CN"/>
        </w:rPr>
        <w:t xml:space="preserve"> has to ensure that risk control</w:t>
      </w:r>
      <w:r>
        <w:rPr>
          <w:sz w:val="24"/>
          <w:lang w:eastAsia="zh-CN"/>
        </w:rPr>
        <w:t xml:space="preserve">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86C8A" w:rsidRPr="0089244D" w:rsidRDefault="0089244D" w:rsidP="0089244D">
      <w:pPr>
        <w:rPr>
          <w:b/>
          <w:sz w:val="24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D86C8A" w:rsidRPr="00775FB6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:rsidR="0089244D" w:rsidRDefault="0089244D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tenant premise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623774" w:rsidRDefault="00E06D6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775FB6">
        <w:rPr>
          <w:sz w:val="24"/>
          <w:lang w:eastAsia="zh-CN"/>
        </w:rPr>
        <w:t>hift out machine from</w:t>
      </w:r>
      <w:r w:rsidR="00623774">
        <w:rPr>
          <w:sz w:val="24"/>
          <w:lang w:eastAsia="zh-CN"/>
        </w:rPr>
        <w:t xml:space="preserve"> lorry chassis 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06D66">
        <w:rPr>
          <w:sz w:val="24"/>
          <w:lang w:eastAsia="zh-CN"/>
        </w:rPr>
        <w:t xml:space="preserve">machine </w:t>
      </w:r>
      <w:r w:rsidR="0089244D">
        <w:rPr>
          <w:sz w:val="24"/>
          <w:lang w:eastAsia="zh-CN"/>
        </w:rPr>
        <w:t xml:space="preserve">to tenant premise at ground floor </w:t>
      </w:r>
    </w:p>
    <w:p w:rsidR="00EF0110" w:rsidRPr="00E06D66" w:rsidRDefault="00623774" w:rsidP="00E06D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06D6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5F69" w:rsidRDefault="00425F69">
      <w:r>
        <w:separator/>
      </w:r>
    </w:p>
  </w:endnote>
  <w:endnote w:type="continuationSeparator" w:id="0">
    <w:p w:rsidR="00425F69" w:rsidRDefault="00425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9244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9244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5F69" w:rsidRDefault="00425F69">
      <w:r>
        <w:separator/>
      </w:r>
    </w:p>
  </w:footnote>
  <w:footnote w:type="continuationSeparator" w:id="0">
    <w:p w:rsidR="00425F69" w:rsidRDefault="00425F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25F6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89244D">
    <w:pPr>
      <w:pStyle w:val="Header"/>
      <w:jc w:val="center"/>
    </w:pPr>
    <w:r>
      <w:t>28 Kranji Loop #05-03, Kranji Green, Singapore 739571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 w:rsidR="0089244D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25F6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0AB8"/>
    <w:rsid w:val="00064B51"/>
    <w:rsid w:val="00070CB5"/>
    <w:rsid w:val="0007152C"/>
    <w:rsid w:val="000B5071"/>
    <w:rsid w:val="000C68D5"/>
    <w:rsid w:val="000D3C89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F57AE"/>
    <w:rsid w:val="00420DA0"/>
    <w:rsid w:val="00425F69"/>
    <w:rsid w:val="0046470C"/>
    <w:rsid w:val="00466C7A"/>
    <w:rsid w:val="00562CE3"/>
    <w:rsid w:val="005C0BC7"/>
    <w:rsid w:val="005D283A"/>
    <w:rsid w:val="005D6724"/>
    <w:rsid w:val="00623774"/>
    <w:rsid w:val="006467DA"/>
    <w:rsid w:val="0065228C"/>
    <w:rsid w:val="00677443"/>
    <w:rsid w:val="00697081"/>
    <w:rsid w:val="00716161"/>
    <w:rsid w:val="00775FB6"/>
    <w:rsid w:val="00795791"/>
    <w:rsid w:val="007F321A"/>
    <w:rsid w:val="007F5A32"/>
    <w:rsid w:val="0084186B"/>
    <w:rsid w:val="0089244D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AB6ED6"/>
    <w:rsid w:val="00B4366E"/>
    <w:rsid w:val="00B71575"/>
    <w:rsid w:val="00B86842"/>
    <w:rsid w:val="00BA671E"/>
    <w:rsid w:val="00BB1353"/>
    <w:rsid w:val="00BF32AB"/>
    <w:rsid w:val="00C21D12"/>
    <w:rsid w:val="00C96E35"/>
    <w:rsid w:val="00CA4C9C"/>
    <w:rsid w:val="00CB2E4C"/>
    <w:rsid w:val="00CE7AB0"/>
    <w:rsid w:val="00D86C8A"/>
    <w:rsid w:val="00DC68C8"/>
    <w:rsid w:val="00DF38C9"/>
    <w:rsid w:val="00DF6692"/>
    <w:rsid w:val="00E02AFB"/>
    <w:rsid w:val="00E06D66"/>
    <w:rsid w:val="00E441E4"/>
    <w:rsid w:val="00E76DB5"/>
    <w:rsid w:val="00E86A29"/>
    <w:rsid w:val="00EC1220"/>
    <w:rsid w:val="00EF0110"/>
    <w:rsid w:val="00F079B7"/>
    <w:rsid w:val="00F1373E"/>
    <w:rsid w:val="00F159DB"/>
    <w:rsid w:val="00F73904"/>
    <w:rsid w:val="00F7720E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1545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2024-05-17T02:29:00Z</cp:lastPrinted>
  <dcterms:created xsi:type="dcterms:W3CDTF">2024-08-12T05:26:00Z</dcterms:created>
  <dcterms:modified xsi:type="dcterms:W3CDTF">2024-08-12T05:26:00Z</dcterms:modified>
</cp:coreProperties>
</file>