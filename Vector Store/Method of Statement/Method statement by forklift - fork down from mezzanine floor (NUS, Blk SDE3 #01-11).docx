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34136F">
      <w:pPr>
        <w:rPr>
          <w:sz w:val="24"/>
          <w:lang w:eastAsia="zh-CN"/>
        </w:rPr>
      </w:pPr>
      <w:r>
        <w:rPr>
          <w:sz w:val="24"/>
        </w:rPr>
        <w:t>Date: 20</w:t>
      </w:r>
      <w:bookmarkStart w:id="0" w:name="_GoBack"/>
      <w:bookmarkEnd w:id="0"/>
      <w:r w:rsidR="00D72C4E" w:rsidRPr="00D72C4E">
        <w:rPr>
          <w:sz w:val="24"/>
          <w:vertAlign w:val="superscript"/>
        </w:rPr>
        <w:t>th</w:t>
      </w:r>
      <w:r w:rsidR="00D72C4E">
        <w:rPr>
          <w:sz w:val="24"/>
        </w:rPr>
        <w:t xml:space="preserve"> Aug 2019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D72C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shift out following machine</w:t>
      </w:r>
      <w:r w:rsidR="00D674B7">
        <w:rPr>
          <w:rFonts w:hint="eastAsia"/>
          <w:sz w:val="24"/>
          <w:lang w:eastAsia="zh-CN"/>
        </w:rPr>
        <w:t xml:space="preserve"> from </w:t>
      </w:r>
      <w:r w:rsidR="00BC1E8B">
        <w:rPr>
          <w:sz w:val="24"/>
          <w:lang w:eastAsia="zh-CN"/>
        </w:rPr>
        <w:t>mezzanine</w:t>
      </w:r>
      <w:r w:rsidR="0015504B">
        <w:rPr>
          <w:sz w:val="24"/>
          <w:lang w:eastAsia="zh-CN"/>
        </w:rPr>
        <w:t xml:space="preserve"> floor, </w:t>
      </w:r>
      <w:r w:rsidR="00D674B7">
        <w:rPr>
          <w:sz w:val="24"/>
          <w:lang w:eastAsia="zh-CN"/>
        </w:rPr>
        <w:t>fork down using forklift, transport to outside factory and load onto lorry chassis</w:t>
      </w:r>
    </w:p>
    <w:p w:rsidR="001155B0" w:rsidRDefault="001155B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C2333" w:rsidRDefault="00CC233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D674B7" w:rsidRDefault="00D72C4E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To relocate within SDE building at ground floor</w:t>
      </w:r>
    </w:p>
    <w:p w:rsidR="00D72C4E" w:rsidRPr="00D72C4E" w:rsidRDefault="00D72C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 units Isel CNC Cutter machine </w:t>
      </w:r>
    </w:p>
    <w:p w:rsidR="00D72C4E" w:rsidRDefault="00D72C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72C4E" w:rsidRDefault="00530B72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From mezzanine</w:t>
      </w:r>
      <w:r w:rsidR="00D72C4E">
        <w:rPr>
          <w:b/>
          <w:bCs/>
          <w:sz w:val="24"/>
          <w:szCs w:val="24"/>
          <w:lang w:eastAsia="zh-CN"/>
        </w:rPr>
        <w:t xml:space="preserve"> floor to temporary storage area at ground floor</w:t>
      </w:r>
    </w:p>
    <w:p w:rsidR="00D72C4E" w:rsidRDefault="00D72C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Oven</w:t>
      </w:r>
    </w:p>
    <w:p w:rsidR="00D72C4E" w:rsidRDefault="00D72C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unit Laser machine</w:t>
      </w:r>
    </w:p>
    <w:p w:rsidR="00D72C4E" w:rsidRDefault="00D72C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Formech 1372 Vacuum Forming machine</w:t>
      </w:r>
    </w:p>
    <w:p w:rsidR="00D72C4E" w:rsidRPr="00D72C4E" w:rsidRDefault="00D72C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Versatile Cutter machine</w:t>
      </w:r>
    </w:p>
    <w:p w:rsidR="00CC2333" w:rsidRP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F421F" w:rsidRPr="007A5D4B" w:rsidRDefault="008C100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8C100A" w:rsidRDefault="008C100A">
      <w:pPr>
        <w:rPr>
          <w:sz w:val="24"/>
          <w:lang w:eastAsia="zh-CN"/>
        </w:rPr>
      </w:pPr>
      <w:r>
        <w:rPr>
          <w:sz w:val="24"/>
          <w:lang w:eastAsia="zh-CN"/>
        </w:rPr>
        <w:t>21/08/2019</w:t>
      </w:r>
    </w:p>
    <w:p w:rsidR="008C100A" w:rsidRDefault="008C100A">
      <w:pPr>
        <w:rPr>
          <w:sz w:val="24"/>
          <w:lang w:eastAsia="zh-CN"/>
        </w:rPr>
      </w:pPr>
    </w:p>
    <w:p w:rsidR="008C100A" w:rsidRPr="008C100A" w:rsidRDefault="008C100A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FC7A38" w:rsidRDefault="00D674B7">
      <w:pPr>
        <w:rPr>
          <w:sz w:val="24"/>
          <w:lang w:eastAsia="zh-CN"/>
        </w:rPr>
      </w:pPr>
      <w:r>
        <w:rPr>
          <w:sz w:val="24"/>
          <w:lang w:eastAsia="zh-CN"/>
        </w:rPr>
        <w:t>09:45</w:t>
      </w:r>
      <w:r w:rsidR="00A62208">
        <w:rPr>
          <w:sz w:val="24"/>
          <w:lang w:eastAsia="zh-CN"/>
        </w:rPr>
        <w:t xml:space="preserve"> am</w:t>
      </w:r>
    </w:p>
    <w:p w:rsidR="00625B41" w:rsidRDefault="00625B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D186A" w:rsidRDefault="003A6A6C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NUS - </w:t>
      </w:r>
      <w:r w:rsidR="00A0574E">
        <w:rPr>
          <w:bCs/>
          <w:sz w:val="24"/>
          <w:szCs w:val="24"/>
          <w:lang w:eastAsia="zh-CN"/>
        </w:rPr>
        <w:t>Blk SDE3 #01-11</w:t>
      </w:r>
    </w:p>
    <w:p w:rsidR="00A0574E" w:rsidRDefault="00A0574E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Design Fabrication Workshop, Department of Architecture </w:t>
      </w:r>
    </w:p>
    <w:p w:rsidR="00A62208" w:rsidRPr="000B14C2" w:rsidRDefault="00A6220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8C10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</w:p>
    <w:p w:rsidR="00A62208" w:rsidRDefault="008C10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4.5 ton </w:t>
      </w:r>
      <w:r w:rsidR="00A62208">
        <w:rPr>
          <w:sz w:val="24"/>
          <w:lang w:eastAsia="zh-CN"/>
        </w:rPr>
        <w:t>forklift</w:t>
      </w:r>
    </w:p>
    <w:p w:rsidR="006D186A" w:rsidRDefault="008C10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8C100A" w:rsidRDefault="008C10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Wire/webbing sling</w:t>
      </w:r>
    </w:p>
    <w:p w:rsidR="008C100A" w:rsidRDefault="008C10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 (to cover up machine at temporary storage area)</w:t>
      </w:r>
    </w:p>
    <w:p w:rsidR="00A0574E" w:rsidRDefault="00A0574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A0574E" w:rsidRDefault="008C100A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</w:t>
      </w:r>
      <w:r w:rsidR="00A72C6E">
        <w:rPr>
          <w:sz w:val="24"/>
          <w:lang w:eastAsia="zh-CN"/>
        </w:rPr>
        <w:t xml:space="preserve">o obstacles </w:t>
      </w:r>
      <w:r>
        <w:rPr>
          <w:sz w:val="24"/>
          <w:lang w:eastAsia="zh-CN"/>
        </w:rPr>
        <w:t xml:space="preserve">on crane </w:t>
      </w:r>
      <w:r w:rsidR="00A0574E">
        <w:rPr>
          <w:sz w:val="24"/>
          <w:lang w:eastAsia="zh-CN"/>
        </w:rPr>
        <w:t>loading/unloading area.</w:t>
      </w:r>
    </w:p>
    <w:p w:rsidR="008A2403" w:rsidRDefault="008C100A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  <w:r w:rsidR="00D674B7">
        <w:rPr>
          <w:sz w:val="24"/>
          <w:lang w:eastAsia="zh-CN"/>
        </w:rPr>
        <w:t xml:space="preserve"> </w:t>
      </w:r>
    </w:p>
    <w:p w:rsidR="008C100A" w:rsidRPr="008A2403" w:rsidRDefault="008C100A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 xml:space="preserve">Environment </w:t>
      </w:r>
    </w:p>
    <w:p w:rsidR="008C100A" w:rsidRDefault="008C100A" w:rsidP="00A72C6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No operation will be carry out on heavy rain, thunder</w:t>
      </w:r>
      <w:r w:rsidR="00D94A88">
        <w:rPr>
          <w:bCs/>
          <w:sz w:val="24"/>
          <w:szCs w:val="24"/>
          <w:lang w:eastAsia="zh-CN"/>
        </w:rPr>
        <w:t xml:space="preserve">storms and lightning weather </w:t>
      </w:r>
    </w:p>
    <w:p w:rsidR="00D94A88" w:rsidRDefault="00D94A88" w:rsidP="00A72C6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All debris will be clear and dispose</w:t>
      </w:r>
    </w:p>
    <w:p w:rsidR="00D94A88" w:rsidRDefault="00D94A88" w:rsidP="00A72C6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4A88" w:rsidRDefault="00D94A8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D94A88" w:rsidRPr="00D94A88" w:rsidRDefault="00D94A88" w:rsidP="00A72C6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M.O.M certified lifting supervisor, rigger, signalman and lorry loader operator will be involved in this operation </w:t>
      </w:r>
    </w:p>
    <w:p w:rsidR="00D94A88" w:rsidRDefault="00D94A8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94A88" w:rsidRDefault="00D94A88">
      <w:pPr>
        <w:rPr>
          <w:sz w:val="24"/>
          <w:szCs w:val="24"/>
        </w:rPr>
      </w:pPr>
      <w:r>
        <w:rPr>
          <w:sz w:val="24"/>
          <w:szCs w:val="24"/>
        </w:rPr>
        <w:t xml:space="preserve">Barricade off work area with safety cones, red/white tape and lifting in operation signage 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D94A88" w:rsidRDefault="00D94A8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D94A8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</w:t>
      </w:r>
      <w:r w:rsidR="00AD14A5">
        <w:rPr>
          <w:sz w:val="24"/>
          <w:szCs w:val="24"/>
        </w:rPr>
        <w:t>M</w:t>
      </w:r>
      <w:r w:rsidR="000B14C2">
        <w:rPr>
          <w:sz w:val="24"/>
          <w:szCs w:val="24"/>
        </w:rPr>
        <w:t>.</w:t>
      </w:r>
      <w:r w:rsidR="00AD14A5">
        <w:rPr>
          <w:sz w:val="24"/>
          <w:szCs w:val="24"/>
        </w:rPr>
        <w:t>O</w:t>
      </w:r>
      <w:r w:rsidR="000B14C2">
        <w:rPr>
          <w:sz w:val="24"/>
          <w:szCs w:val="24"/>
        </w:rPr>
        <w:t>.</w:t>
      </w:r>
      <w:r w:rsidR="006D186A">
        <w:rPr>
          <w:sz w:val="24"/>
          <w:szCs w:val="24"/>
        </w:rPr>
        <w:t xml:space="preserve">M certified </w:t>
      </w:r>
      <w:r>
        <w:rPr>
          <w:sz w:val="24"/>
          <w:szCs w:val="24"/>
        </w:rPr>
        <w:t>lifting su</w:t>
      </w:r>
      <w:r w:rsidR="008A2403">
        <w:rPr>
          <w:sz w:val="24"/>
          <w:szCs w:val="24"/>
        </w:rPr>
        <w:t xml:space="preserve">pervisor, rigger and signalman </w:t>
      </w:r>
      <w:r w:rsidR="00DE52F9">
        <w:t xml:space="preserve">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3417DD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</w:p>
    <w:p w:rsidR="00FC7A38" w:rsidRPr="006D186A" w:rsidRDefault="003417DD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  <w:r w:rsidR="00CC2333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39411F" w:rsidRPr="0039411F" w:rsidRDefault="00530B72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To shift out machine</w:t>
      </w:r>
      <w:r w:rsidR="00D674B7">
        <w:rPr>
          <w:b w:val="0"/>
          <w:sz w:val="24"/>
          <w:szCs w:val="24"/>
          <w:u w:val="none"/>
          <w:lang w:eastAsia="zh-CN"/>
        </w:rPr>
        <w:t xml:space="preserve"> to near mezzanine floor opening</w:t>
      </w:r>
    </w:p>
    <w:p w:rsidR="00530B72" w:rsidRDefault="00530B7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f</w:t>
      </w:r>
      <w:r w:rsidR="00AA2D7A">
        <w:rPr>
          <w:b w:val="0"/>
          <w:sz w:val="24"/>
          <w:u w:val="none"/>
          <w:lang w:eastAsia="zh-CN"/>
        </w:rPr>
        <w:t>orklift to fork up</w:t>
      </w:r>
      <w:r w:rsidR="007C576A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machine at the center of gravity</w:t>
      </w:r>
    </w:p>
    <w:p w:rsidR="007C576A" w:rsidRDefault="00530B7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</w:t>
      </w:r>
      <w:r w:rsidR="007C576A">
        <w:rPr>
          <w:b w:val="0"/>
          <w:sz w:val="24"/>
          <w:u w:val="none"/>
          <w:lang w:eastAsia="zh-CN"/>
        </w:rPr>
        <w:t xml:space="preserve">lowly </w:t>
      </w:r>
      <w:r>
        <w:rPr>
          <w:b w:val="0"/>
          <w:sz w:val="24"/>
          <w:u w:val="none"/>
          <w:lang w:eastAsia="zh-CN"/>
        </w:rPr>
        <w:t xml:space="preserve">lift up machine </w:t>
      </w:r>
      <w:r w:rsidR="007C576A">
        <w:rPr>
          <w:b w:val="0"/>
          <w:sz w:val="24"/>
          <w:u w:val="none"/>
          <w:lang w:eastAsia="zh-CN"/>
        </w:rPr>
        <w:t>to check on balancing</w:t>
      </w:r>
    </w:p>
    <w:p w:rsidR="005E3EC3" w:rsidRDefault="00530B7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If machine</w:t>
      </w:r>
      <w:r w:rsidR="00AA2D7A">
        <w:rPr>
          <w:b w:val="0"/>
          <w:sz w:val="24"/>
          <w:u w:val="none"/>
          <w:lang w:eastAsia="zh-CN"/>
        </w:rPr>
        <w:t xml:space="preserve"> is well balanced</w:t>
      </w:r>
      <w:r>
        <w:rPr>
          <w:b w:val="0"/>
          <w:sz w:val="24"/>
          <w:u w:val="none"/>
          <w:lang w:eastAsia="zh-CN"/>
        </w:rPr>
        <w:t xml:space="preserve"> on the fork, slowly lower </w:t>
      </w:r>
      <w:r w:rsidR="00AA2D7A">
        <w:rPr>
          <w:b w:val="0"/>
          <w:sz w:val="24"/>
          <w:u w:val="none"/>
          <w:lang w:eastAsia="zh-CN"/>
        </w:rPr>
        <w:t xml:space="preserve">down from </w:t>
      </w:r>
      <w:r w:rsidR="007C576A">
        <w:rPr>
          <w:b w:val="0"/>
          <w:sz w:val="24"/>
          <w:u w:val="none"/>
          <w:lang w:eastAsia="zh-CN"/>
        </w:rPr>
        <w:t>mezzanine floor</w:t>
      </w:r>
    </w:p>
    <w:p w:rsidR="00AA2D7A" w:rsidRDefault="002B16F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 out to loading bay</w:t>
      </w:r>
    </w:p>
    <w:p w:rsidR="002B16FE" w:rsidRDefault="00530B7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Load machine</w:t>
      </w:r>
      <w:r w:rsidR="002B16FE">
        <w:rPr>
          <w:b w:val="0"/>
          <w:sz w:val="24"/>
          <w:u w:val="none"/>
          <w:lang w:eastAsia="zh-CN"/>
        </w:rPr>
        <w:t xml:space="preserve"> onto lorry chassis</w:t>
      </w:r>
    </w:p>
    <w:p w:rsidR="00446E52" w:rsidRDefault="00530B7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Secured machine</w:t>
      </w:r>
      <w:r w:rsidR="002B16FE">
        <w:rPr>
          <w:b w:val="0"/>
          <w:sz w:val="24"/>
          <w:u w:val="none"/>
          <w:lang w:eastAsia="zh-CN"/>
        </w:rPr>
        <w:t xml:space="preserve"> w</w:t>
      </w:r>
      <w:r w:rsidR="00897284">
        <w:rPr>
          <w:b w:val="0"/>
          <w:sz w:val="24"/>
          <w:u w:val="none"/>
          <w:lang w:eastAsia="zh-CN"/>
        </w:rPr>
        <w:t>ith strapping bel</w:t>
      </w:r>
      <w:r>
        <w:rPr>
          <w:b w:val="0"/>
          <w:sz w:val="24"/>
          <w:u w:val="none"/>
          <w:lang w:eastAsia="zh-CN"/>
        </w:rPr>
        <w:t>t</w:t>
      </w:r>
    </w:p>
    <w:p w:rsidR="00530B72" w:rsidRDefault="00530B7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Transport machine to </w:t>
      </w:r>
      <w:r w:rsidR="00CE3013">
        <w:rPr>
          <w:b w:val="0"/>
          <w:sz w:val="24"/>
          <w:u w:val="none"/>
          <w:lang w:eastAsia="zh-CN"/>
        </w:rPr>
        <w:t>next building</w:t>
      </w:r>
    </w:p>
    <w:p w:rsidR="00CE3013" w:rsidRDefault="00CE301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 from lorry chassis</w:t>
      </w:r>
    </w:p>
    <w:p w:rsidR="00CE3013" w:rsidRDefault="00CE301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 machine into premise</w:t>
      </w:r>
    </w:p>
    <w:p w:rsidR="00CE3013" w:rsidRDefault="00CE301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at temporary location</w:t>
      </w:r>
    </w:p>
    <w:p w:rsidR="00CE3013" w:rsidRDefault="00CE301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Cover up machine with canvas </w:t>
      </w:r>
    </w:p>
    <w:p w:rsidR="007C576A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AD14A5" w:rsidRPr="003417DD" w:rsidRDefault="007C576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>ll debris</w:t>
      </w:r>
      <w:r>
        <w:rPr>
          <w:b w:val="0"/>
          <w:sz w:val="24"/>
          <w:u w:val="none"/>
          <w:lang w:eastAsia="zh-CN"/>
        </w:rPr>
        <w:t>, if any</w:t>
      </w:r>
      <w:r w:rsidR="00CC2333">
        <w:rPr>
          <w:b w:val="0"/>
          <w:sz w:val="24"/>
          <w:u w:val="none"/>
          <w:lang w:eastAsia="zh-CN"/>
        </w:rPr>
        <w:t xml:space="preserve">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AD14A5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1BF1" w:rsidRDefault="00491BF1">
      <w:r>
        <w:separator/>
      </w:r>
    </w:p>
  </w:endnote>
  <w:endnote w:type="continuationSeparator" w:id="0">
    <w:p w:rsidR="00491BF1" w:rsidRDefault="00491B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17D42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17D4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1BF1" w:rsidRDefault="00491BF1">
      <w:r>
        <w:separator/>
      </w:r>
    </w:p>
  </w:footnote>
  <w:footnote w:type="continuationSeparator" w:id="0">
    <w:p w:rsidR="00491BF1" w:rsidRDefault="00491BF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34136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3417DD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3417DD">
    <w:pPr>
      <w:pStyle w:val="Header"/>
      <w:jc w:val="center"/>
    </w:pPr>
    <w:r>
      <w:t>GST Reg No</w:t>
    </w:r>
    <w:r w:rsidR="00DE52F9">
      <w:t>: M2-8923804 – 2</w:t>
    </w:r>
  </w:p>
  <w:p w:rsidR="00FC7A38" w:rsidRDefault="0034136F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3417DD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0D43D3"/>
    <w:multiLevelType w:val="hybridMultilevel"/>
    <w:tmpl w:val="FF18DE8C"/>
    <w:lvl w:ilvl="0" w:tplc="343E75C8">
      <w:numFmt w:val="bullet"/>
      <w:lvlText w:val=""/>
      <w:lvlJc w:val="left"/>
      <w:pPr>
        <w:ind w:left="720" w:hanging="360"/>
      </w:pPr>
      <w:rPr>
        <w:rFonts w:ascii="Symbol" w:eastAsia="SimSun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6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2C6E"/>
    <w:rsid w:val="0001590F"/>
    <w:rsid w:val="00024726"/>
    <w:rsid w:val="00030034"/>
    <w:rsid w:val="00083B53"/>
    <w:rsid w:val="000B14C2"/>
    <w:rsid w:val="000E48B7"/>
    <w:rsid w:val="001155B0"/>
    <w:rsid w:val="00147418"/>
    <w:rsid w:val="0015504B"/>
    <w:rsid w:val="001603BC"/>
    <w:rsid w:val="0018220D"/>
    <w:rsid w:val="001A79AD"/>
    <w:rsid w:val="001F45D6"/>
    <w:rsid w:val="00205D54"/>
    <w:rsid w:val="002B16FE"/>
    <w:rsid w:val="002B2551"/>
    <w:rsid w:val="0034136F"/>
    <w:rsid w:val="003417DD"/>
    <w:rsid w:val="00391A33"/>
    <w:rsid w:val="0039411F"/>
    <w:rsid w:val="003A6A6C"/>
    <w:rsid w:val="003C74FA"/>
    <w:rsid w:val="004021A7"/>
    <w:rsid w:val="00434F01"/>
    <w:rsid w:val="00446E52"/>
    <w:rsid w:val="00491BF1"/>
    <w:rsid w:val="00530B72"/>
    <w:rsid w:val="00542CC5"/>
    <w:rsid w:val="00575B76"/>
    <w:rsid w:val="005E3EC3"/>
    <w:rsid w:val="00625B41"/>
    <w:rsid w:val="006B0D6D"/>
    <w:rsid w:val="006D186A"/>
    <w:rsid w:val="006F120D"/>
    <w:rsid w:val="006F658B"/>
    <w:rsid w:val="007071FD"/>
    <w:rsid w:val="007A5D4B"/>
    <w:rsid w:val="007C576A"/>
    <w:rsid w:val="007E6F9D"/>
    <w:rsid w:val="008248D1"/>
    <w:rsid w:val="008500B4"/>
    <w:rsid w:val="00853AD2"/>
    <w:rsid w:val="00897284"/>
    <w:rsid w:val="008A2403"/>
    <w:rsid w:val="008C100A"/>
    <w:rsid w:val="008F7E9B"/>
    <w:rsid w:val="00940648"/>
    <w:rsid w:val="00976D96"/>
    <w:rsid w:val="009B0018"/>
    <w:rsid w:val="009B421A"/>
    <w:rsid w:val="009B64F4"/>
    <w:rsid w:val="00A0574E"/>
    <w:rsid w:val="00A62208"/>
    <w:rsid w:val="00A72C6E"/>
    <w:rsid w:val="00A94D77"/>
    <w:rsid w:val="00AA2D7A"/>
    <w:rsid w:val="00AC385A"/>
    <w:rsid w:val="00AD14A5"/>
    <w:rsid w:val="00B014B7"/>
    <w:rsid w:val="00B36E1D"/>
    <w:rsid w:val="00B4392B"/>
    <w:rsid w:val="00B62E7E"/>
    <w:rsid w:val="00B776A5"/>
    <w:rsid w:val="00BC1E8B"/>
    <w:rsid w:val="00BE0949"/>
    <w:rsid w:val="00C84C45"/>
    <w:rsid w:val="00CC2333"/>
    <w:rsid w:val="00CC302A"/>
    <w:rsid w:val="00CD01C9"/>
    <w:rsid w:val="00CD4E44"/>
    <w:rsid w:val="00CE3013"/>
    <w:rsid w:val="00D63E8A"/>
    <w:rsid w:val="00D674B7"/>
    <w:rsid w:val="00D72C4E"/>
    <w:rsid w:val="00D94A88"/>
    <w:rsid w:val="00DA0070"/>
    <w:rsid w:val="00DA0349"/>
    <w:rsid w:val="00DD6A1A"/>
    <w:rsid w:val="00DE52F9"/>
    <w:rsid w:val="00DE700F"/>
    <w:rsid w:val="00DF421F"/>
    <w:rsid w:val="00E17D42"/>
    <w:rsid w:val="00E30442"/>
    <w:rsid w:val="00E35857"/>
    <w:rsid w:val="00EC18FD"/>
    <w:rsid w:val="00EC657A"/>
    <w:rsid w:val="00ED0A49"/>
    <w:rsid w:val="00ED4EE5"/>
    <w:rsid w:val="00EE334C"/>
    <w:rsid w:val="00FA12A2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  <w15:chartTrackingRefBased/>
  <w15:docId w15:val="{720E5DC1-945C-4F99-A2F5-CBE28026A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C6AC8B-0E34-4B79-BA4F-15AE741802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26</TotalTime>
  <Pages>2</Pages>
  <Words>367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2668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dc:description/>
  <cp:lastModifiedBy>ZailaniB</cp:lastModifiedBy>
  <cp:revision>1</cp:revision>
  <cp:lastPrinted>2019-08-20T01:26:00Z</cp:lastPrinted>
  <dcterms:created xsi:type="dcterms:W3CDTF">2019-08-19T06:08:00Z</dcterms:created>
  <dcterms:modified xsi:type="dcterms:W3CDTF">2019-08-20T02:05:00Z</dcterms:modified>
</cp:coreProperties>
</file>