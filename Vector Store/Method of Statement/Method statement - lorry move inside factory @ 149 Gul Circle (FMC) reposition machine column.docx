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05946D" w14:textId="4CF27CD9"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14:paraId="391C0FE9" w14:textId="35F5916F" w:rsidR="00EE527F" w:rsidRDefault="00CB42BF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4021C2">
        <w:rPr>
          <w:sz w:val="24"/>
        </w:rPr>
        <w:t>1</w:t>
      </w:r>
      <w:r w:rsidR="00B204BA">
        <w:rPr>
          <w:sz w:val="24"/>
        </w:rPr>
        <w:t>4</w:t>
      </w:r>
      <w:r w:rsidR="00B204BA" w:rsidRPr="00B204BA">
        <w:rPr>
          <w:sz w:val="24"/>
          <w:vertAlign w:val="superscript"/>
        </w:rPr>
        <w:t>th</w:t>
      </w:r>
      <w:r w:rsidR="00B204BA">
        <w:rPr>
          <w:sz w:val="24"/>
        </w:rPr>
        <w:t xml:space="preserve"> Apr </w:t>
      </w:r>
      <w:r w:rsidR="004021C2">
        <w:rPr>
          <w:sz w:val="24"/>
        </w:rPr>
        <w:t>2025</w:t>
      </w:r>
    </w:p>
    <w:p w14:paraId="049B3038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50958E43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147F89D8" w14:textId="638DDFC8" w:rsidR="00543B4A" w:rsidRPr="005C3925" w:rsidRDefault="00CB42B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lorry crane </w:t>
      </w:r>
      <w:r w:rsidR="003723CC">
        <w:rPr>
          <w:sz w:val="24"/>
          <w:lang w:eastAsia="zh-CN"/>
        </w:rPr>
        <w:t>into</w:t>
      </w:r>
      <w:r w:rsidR="00F110BD">
        <w:rPr>
          <w:sz w:val="24"/>
          <w:lang w:eastAsia="zh-CN"/>
        </w:rPr>
        <w:t xml:space="preserve"> in</w:t>
      </w:r>
      <w:r w:rsidR="00330DA1">
        <w:rPr>
          <w:sz w:val="24"/>
          <w:lang w:eastAsia="zh-CN"/>
        </w:rPr>
        <w:t xml:space="preserve">side </w:t>
      </w:r>
      <w:r w:rsidR="00EC5A84">
        <w:rPr>
          <w:sz w:val="24"/>
          <w:lang w:eastAsia="zh-CN"/>
        </w:rPr>
        <w:t>production area,</w:t>
      </w:r>
      <w:r w:rsidR="00F110BD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hoist up </w:t>
      </w:r>
      <w:r w:rsidR="0096138A">
        <w:rPr>
          <w:sz w:val="24"/>
          <w:lang w:eastAsia="zh-CN"/>
        </w:rPr>
        <w:t>machine column</w:t>
      </w:r>
      <w:r w:rsidR="00EC5A84">
        <w:rPr>
          <w:sz w:val="24"/>
          <w:lang w:eastAsia="zh-CN"/>
        </w:rPr>
        <w:t xml:space="preserve"> </w:t>
      </w:r>
      <w:r w:rsidR="00211FAF">
        <w:rPr>
          <w:sz w:val="24"/>
          <w:lang w:eastAsia="zh-CN"/>
        </w:rPr>
        <w:t xml:space="preserve">and reposition </w:t>
      </w:r>
    </w:p>
    <w:p w14:paraId="7BD7CD5A" w14:textId="77777777" w:rsidR="00545425" w:rsidRDefault="005454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20EDE424" w14:textId="77777777" w:rsidR="00AB5646" w:rsidRDefault="00AB564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Spec </w:t>
      </w:r>
    </w:p>
    <w:p w14:paraId="3CA5241D" w14:textId="66DAE7EB" w:rsidR="00AB5646" w:rsidRDefault="0096138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Machine column</w:t>
      </w:r>
    </w:p>
    <w:p w14:paraId="4D34730E" w14:textId="79E65760" w:rsidR="004021C2" w:rsidRDefault="004021C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5, 000 kg </w:t>
      </w:r>
    </w:p>
    <w:p w14:paraId="26674CD2" w14:textId="77777777" w:rsidR="00AB5646" w:rsidRPr="00AB5646" w:rsidRDefault="00AB564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63FAD76C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292740D9" w14:textId="4B11C455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5E1B8F">
        <w:rPr>
          <w:sz w:val="24"/>
          <w:lang w:eastAsia="zh-CN"/>
        </w:rPr>
        <w:t>ed</w:t>
      </w:r>
    </w:p>
    <w:p w14:paraId="61EF8CE9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DFDBCCF" w14:textId="77777777" w:rsidR="00EE527F" w:rsidRDefault="00CB42B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30DA1"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4A4115D5" w14:textId="0221C9DA" w:rsidR="00075DD7" w:rsidRDefault="00F30DE4">
      <w:pPr>
        <w:rPr>
          <w:sz w:val="24"/>
          <w:lang w:eastAsia="zh-CN"/>
        </w:rPr>
      </w:pPr>
      <w:r>
        <w:rPr>
          <w:sz w:val="24"/>
          <w:lang w:eastAsia="zh-CN"/>
        </w:rPr>
        <w:t>21/04</w:t>
      </w:r>
      <w:r w:rsidR="005E1B8F">
        <w:rPr>
          <w:sz w:val="24"/>
          <w:lang w:eastAsia="zh-CN"/>
        </w:rPr>
        <w:t>/25</w:t>
      </w:r>
    </w:p>
    <w:p w14:paraId="2C738CEF" w14:textId="77777777" w:rsidR="00211FAF" w:rsidRDefault="00211FA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664AAAB" w14:textId="3014E3CA" w:rsidR="00330DA1" w:rsidRDefault="00330D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7EF43969" w14:textId="3B547367" w:rsidR="00330DA1" w:rsidRPr="00330DA1" w:rsidRDefault="005E1B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CB42BF">
        <w:rPr>
          <w:bCs/>
          <w:sz w:val="24"/>
          <w:szCs w:val="24"/>
          <w:lang w:eastAsia="zh-CN"/>
        </w:rPr>
        <w:t xml:space="preserve"> am </w:t>
      </w:r>
    </w:p>
    <w:p w14:paraId="7A4B626F" w14:textId="77777777" w:rsidR="00330DA1" w:rsidRDefault="00330D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90C2EBE" w14:textId="77777777" w:rsidR="007B2926" w:rsidRDefault="00EE527F" w:rsidP="00330D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2369F096" w14:textId="05CA0085" w:rsidR="001510FC" w:rsidRDefault="007E5B96" w:rsidP="001510F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</w:t>
      </w:r>
      <w:r w:rsidR="005E1B8F">
        <w:rPr>
          <w:bCs/>
          <w:sz w:val="24"/>
          <w:szCs w:val="24"/>
          <w:lang w:eastAsia="zh-CN"/>
        </w:rPr>
        <w:t xml:space="preserve">49 Gul Circle </w:t>
      </w:r>
    </w:p>
    <w:p w14:paraId="323F81DC" w14:textId="3E877B85" w:rsidR="00CB42BF" w:rsidRPr="001510FC" w:rsidRDefault="005E1B8F" w:rsidP="001510F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FMC Technologies</w:t>
      </w:r>
      <w:r w:rsidR="007E5B96">
        <w:rPr>
          <w:bCs/>
          <w:sz w:val="24"/>
          <w:szCs w:val="24"/>
          <w:lang w:eastAsia="zh-CN"/>
        </w:rPr>
        <w:t xml:space="preserve"> Singapore</w:t>
      </w:r>
      <w:r w:rsidR="00CB42BF">
        <w:rPr>
          <w:bCs/>
          <w:sz w:val="24"/>
          <w:szCs w:val="24"/>
          <w:lang w:eastAsia="zh-CN"/>
        </w:rPr>
        <w:t xml:space="preserve"> Pte Ltd</w:t>
      </w:r>
    </w:p>
    <w:p w14:paraId="4965A6D1" w14:textId="77777777" w:rsidR="00A40342" w:rsidRDefault="00A40342">
      <w:pPr>
        <w:rPr>
          <w:lang w:eastAsia="zh-CN"/>
        </w:rPr>
      </w:pPr>
    </w:p>
    <w:p w14:paraId="5BBD8E38" w14:textId="77777777"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1205E292" w14:textId="77777777" w:rsidR="00EE527F" w:rsidRDefault="006D60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633 </w:t>
      </w:r>
      <w:r w:rsidR="00CB42BF">
        <w:rPr>
          <w:sz w:val="24"/>
          <w:lang w:eastAsia="zh-CN"/>
        </w:rPr>
        <w:t>lorry crane</w:t>
      </w:r>
    </w:p>
    <w:p w14:paraId="06D1C7EB" w14:textId="77777777" w:rsidR="00AB5646" w:rsidRDefault="00AB564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D60A6">
        <w:rPr>
          <w:sz w:val="24"/>
          <w:lang w:eastAsia="zh-CN"/>
        </w:rPr>
        <w:t xml:space="preserve"> </w:t>
      </w:r>
      <w:r w:rsidR="003033AF">
        <w:rPr>
          <w:sz w:val="24"/>
          <w:lang w:eastAsia="zh-CN"/>
        </w:rPr>
        <w:t>sling</w:t>
      </w:r>
    </w:p>
    <w:p w14:paraId="23A7A67C" w14:textId="639A4CB7" w:rsidR="00610D3A" w:rsidRDefault="00610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Webbing sling </w:t>
      </w:r>
    </w:p>
    <w:p w14:paraId="4E083F73" w14:textId="0032735F" w:rsidR="00EE527F" w:rsidRDefault="00AB564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14:paraId="2D76F8EB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838168E" w14:textId="426CD8A5" w:rsidR="00EE527F" w:rsidRPr="008018EB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2AC60E7E" w14:textId="454960B1"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Clear obstruction </w:t>
      </w:r>
      <w:r w:rsidR="008221E2">
        <w:rPr>
          <w:sz w:val="24"/>
          <w:lang w:eastAsia="zh-CN"/>
        </w:rPr>
        <w:t>in way of working</w:t>
      </w:r>
      <w:r>
        <w:rPr>
          <w:sz w:val="24"/>
          <w:lang w:eastAsia="zh-CN"/>
        </w:rPr>
        <w:t xml:space="preserve"> area</w:t>
      </w:r>
      <w:r w:rsidR="00EE527F">
        <w:rPr>
          <w:sz w:val="24"/>
          <w:lang w:eastAsia="zh-CN"/>
        </w:rPr>
        <w:t xml:space="preserve"> </w:t>
      </w:r>
      <w:r w:rsidR="008221E2">
        <w:rPr>
          <w:sz w:val="24"/>
          <w:lang w:eastAsia="zh-CN"/>
        </w:rPr>
        <w:t xml:space="preserve">and route to </w:t>
      </w:r>
      <w:r w:rsidR="00610D3A">
        <w:rPr>
          <w:sz w:val="24"/>
          <w:lang w:eastAsia="zh-CN"/>
        </w:rPr>
        <w:t>structure</w:t>
      </w:r>
      <w:r w:rsidR="008221E2">
        <w:rPr>
          <w:sz w:val="24"/>
          <w:lang w:eastAsia="zh-CN"/>
        </w:rPr>
        <w:t xml:space="preserve"> position</w:t>
      </w:r>
    </w:p>
    <w:p w14:paraId="0B26C780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14:paraId="5368901C" w14:textId="77777777" w:rsidR="00B204BA" w:rsidRDefault="00B204B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44DAB04B" w14:textId="4E2097B3" w:rsidR="00EE527F" w:rsidRPr="004021C2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14AA0810" w14:textId="77777777" w:rsidR="003B53A6" w:rsidRDefault="00EE527F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26025468" w14:textId="77777777" w:rsidR="00610D3A" w:rsidRDefault="00610D3A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A0406FB" w14:textId="2A0F3F76" w:rsidR="00EE527F" w:rsidRPr="00AB5646" w:rsidRDefault="00E7115E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678CBBB9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B5646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B5646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7B2926">
        <w:rPr>
          <w:sz w:val="24"/>
          <w:lang w:eastAsia="zh-CN"/>
        </w:rPr>
        <w:t>signalman and</w:t>
      </w:r>
      <w:r w:rsidR="007F335E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14:paraId="1D0AA1AB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BE8E175" w14:textId="77777777"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701E1227" w14:textId="77777777" w:rsidR="00CB42BF" w:rsidRDefault="00CB42B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4CAB5B67" w14:textId="77777777"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64DE545C" w14:textId="77777777"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14:paraId="40573460" w14:textId="77777777" w:rsidR="00AB5646" w:rsidRPr="007B2719" w:rsidRDefault="00AB5646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Lifting operation are supervise by M.O.M certified lifting supervisor, rigger and signalman </w:t>
      </w:r>
    </w:p>
    <w:p w14:paraId="6C811061" w14:textId="77777777"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2E5E3A59" w14:textId="77777777" w:rsidR="00EE527F" w:rsidRPr="00AB5646" w:rsidRDefault="00AB5646" w:rsidP="00AB564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</w:t>
      </w:r>
      <w:r w:rsidR="008018EB">
        <w:rPr>
          <w:b w:val="0"/>
          <w:sz w:val="20"/>
          <w:u w:val="none"/>
          <w:lang w:eastAsia="zh-CN"/>
        </w:rPr>
        <w:t xml:space="preserve">                                                         </w:t>
      </w:r>
      <w:r>
        <w:rPr>
          <w:sz w:val="32"/>
          <w:szCs w:val="32"/>
          <w:lang w:eastAsia="zh-CN"/>
        </w:rPr>
        <w:t xml:space="preserve">Job Scope </w:t>
      </w:r>
    </w:p>
    <w:p w14:paraId="6FF12B64" w14:textId="7EBAA93D" w:rsidR="00D75EF4" w:rsidRDefault="00CB42BF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lorry crane</w:t>
      </w:r>
      <w:r w:rsidR="00AB5646">
        <w:rPr>
          <w:sz w:val="24"/>
          <w:lang w:eastAsia="zh-CN"/>
        </w:rPr>
        <w:t xml:space="preserve"> into inside </w:t>
      </w:r>
      <w:r w:rsidR="004021C2">
        <w:rPr>
          <w:sz w:val="24"/>
          <w:lang w:eastAsia="zh-CN"/>
        </w:rPr>
        <w:t xml:space="preserve">production area </w:t>
      </w:r>
    </w:p>
    <w:p w14:paraId="121A8AF9" w14:textId="77777777" w:rsidR="003B53A6" w:rsidRDefault="003B53A6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</w:t>
      </w:r>
      <w:r w:rsidR="00CB42BF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 xml:space="preserve">location </w:t>
      </w:r>
    </w:p>
    <w:p w14:paraId="223EC19F" w14:textId="60A1C833" w:rsidR="004021C2" w:rsidRDefault="004021C2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 extended and resting on timber mats as base plate </w:t>
      </w:r>
    </w:p>
    <w:p w14:paraId="1F523ED0" w14:textId="77777777" w:rsidR="00CB42BF" w:rsidRDefault="00CB42BF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</w:t>
      </w:r>
      <w:r w:rsidR="003B53A6">
        <w:rPr>
          <w:sz w:val="24"/>
          <w:lang w:eastAsia="zh-CN"/>
        </w:rPr>
        <w:t xml:space="preserve">nsert sling to </w:t>
      </w:r>
      <w:r>
        <w:rPr>
          <w:sz w:val="24"/>
          <w:lang w:eastAsia="zh-CN"/>
        </w:rPr>
        <w:t>crane hook</w:t>
      </w:r>
    </w:p>
    <w:p w14:paraId="0EF81C3B" w14:textId="54BF8AF9" w:rsidR="00AB5646" w:rsidRPr="004021C2" w:rsidRDefault="00CB42BF" w:rsidP="004021C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021C2">
        <w:rPr>
          <w:sz w:val="24"/>
          <w:lang w:eastAsia="zh-CN"/>
        </w:rPr>
        <w:t>S</w:t>
      </w:r>
      <w:r w:rsidR="003723CC" w:rsidRPr="004021C2">
        <w:rPr>
          <w:sz w:val="24"/>
          <w:lang w:eastAsia="zh-CN"/>
        </w:rPr>
        <w:t xml:space="preserve">ecured </w:t>
      </w:r>
      <w:r w:rsidRPr="004021C2">
        <w:rPr>
          <w:sz w:val="24"/>
          <w:lang w:eastAsia="zh-CN"/>
        </w:rPr>
        <w:t xml:space="preserve">sling </w:t>
      </w:r>
      <w:r w:rsidR="003723CC" w:rsidRPr="004021C2">
        <w:rPr>
          <w:sz w:val="24"/>
          <w:lang w:eastAsia="zh-CN"/>
        </w:rPr>
        <w:t>to riggin</w:t>
      </w:r>
      <w:r w:rsidR="00CD742E" w:rsidRPr="004021C2">
        <w:rPr>
          <w:sz w:val="24"/>
          <w:lang w:eastAsia="zh-CN"/>
        </w:rPr>
        <w:t xml:space="preserve">g point of </w:t>
      </w:r>
      <w:r w:rsidR="0096138A">
        <w:rPr>
          <w:sz w:val="24"/>
          <w:lang w:eastAsia="zh-CN"/>
        </w:rPr>
        <w:t>machine column</w:t>
      </w:r>
      <w:r w:rsidR="004021C2">
        <w:rPr>
          <w:sz w:val="24"/>
          <w:lang w:eastAsia="zh-CN"/>
        </w:rPr>
        <w:t xml:space="preserve"> </w:t>
      </w:r>
    </w:p>
    <w:p w14:paraId="5F5FB496" w14:textId="6577F5D8" w:rsidR="00EE527F" w:rsidRDefault="00A40342" w:rsidP="00D75EF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CD742E">
        <w:rPr>
          <w:sz w:val="24"/>
          <w:lang w:eastAsia="zh-CN"/>
        </w:rPr>
        <w:t>u</w:t>
      </w:r>
      <w:r w:rsidR="00610D3A">
        <w:rPr>
          <w:sz w:val="24"/>
          <w:lang w:eastAsia="zh-CN"/>
        </w:rPr>
        <w:t xml:space="preserve">p </w:t>
      </w:r>
      <w:r w:rsidR="0096138A">
        <w:rPr>
          <w:sz w:val="24"/>
          <w:lang w:eastAsia="zh-CN"/>
        </w:rPr>
        <w:t>machine column</w:t>
      </w:r>
      <w:r w:rsidR="00610D3A">
        <w:rPr>
          <w:sz w:val="24"/>
          <w:lang w:eastAsia="zh-CN"/>
        </w:rPr>
        <w:t xml:space="preserve"> </w:t>
      </w:r>
      <w:r w:rsidR="00211FAF">
        <w:rPr>
          <w:sz w:val="24"/>
          <w:lang w:eastAsia="zh-CN"/>
        </w:rPr>
        <w:t xml:space="preserve">and reposition </w:t>
      </w:r>
      <w:r w:rsidR="00F30DE4">
        <w:rPr>
          <w:sz w:val="24"/>
          <w:lang w:eastAsia="zh-CN"/>
        </w:rPr>
        <w:t xml:space="preserve">to required location </w:t>
      </w:r>
    </w:p>
    <w:p w14:paraId="41BF2004" w14:textId="64F4DF9D" w:rsidR="00B47BD9" w:rsidRPr="00211FAF" w:rsidRDefault="00EE527F" w:rsidP="00211FA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11FAF">
        <w:rPr>
          <w:sz w:val="24"/>
          <w:lang w:eastAsia="zh-CN"/>
        </w:rPr>
        <w:t>Once job complete, team leader will instruct the team to perform proper housekeeping</w:t>
      </w:r>
    </w:p>
    <w:p w14:paraId="5C3C0D39" w14:textId="6996A796" w:rsidR="00EE527F" w:rsidRDefault="003B53A6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</w:t>
      </w:r>
      <w:r w:rsidR="006A5466">
        <w:rPr>
          <w:sz w:val="24"/>
          <w:lang w:eastAsia="zh-CN"/>
        </w:rPr>
        <w:t xml:space="preserve"> debris </w:t>
      </w:r>
      <w:r w:rsidR="00610D3A">
        <w:rPr>
          <w:sz w:val="24"/>
          <w:lang w:eastAsia="zh-CN"/>
        </w:rPr>
        <w:t xml:space="preserve">or wood waste </w:t>
      </w:r>
      <w:r w:rsidR="006A5466">
        <w:rPr>
          <w:sz w:val="24"/>
          <w:lang w:eastAsia="zh-CN"/>
        </w:rPr>
        <w:t>will be clear and dispose</w:t>
      </w:r>
      <w:r w:rsidR="00610D3A">
        <w:rPr>
          <w:sz w:val="24"/>
          <w:lang w:eastAsia="zh-CN"/>
        </w:rPr>
        <w:t xml:space="preserve"> if necessary </w:t>
      </w:r>
    </w:p>
    <w:p w14:paraId="06D42066" w14:textId="77777777" w:rsidR="00B47BD9" w:rsidRPr="00827A8F" w:rsidRDefault="00B47BD9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14:paraId="12EB909F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217D3A3" w14:textId="09662E8F" w:rsidR="00EE527F" w:rsidRDefault="00211FAF" w:rsidP="00211FAF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6F7BC9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171F170B" w14:textId="77777777"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D15AB">
        <w:rPr>
          <w:sz w:val="24"/>
          <w:szCs w:val="24"/>
        </w:rPr>
        <w:t xml:space="preserve">Kevin Wong / </w:t>
      </w:r>
      <w:proofErr w:type="spellStart"/>
      <w:r>
        <w:rPr>
          <w:sz w:val="24"/>
          <w:szCs w:val="24"/>
        </w:rPr>
        <w:t>Zailani</w:t>
      </w:r>
      <w:proofErr w:type="spellEnd"/>
    </w:p>
    <w:p w14:paraId="1EC3BA2B" w14:textId="77777777"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55C9CDCD" w14:textId="77777777"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  <w:r w:rsidR="00ED15AB">
        <w:t xml:space="preserve">    </w:t>
      </w:r>
    </w:p>
    <w:p w14:paraId="39E90492" w14:textId="77777777" w:rsidR="00ED15AB" w:rsidRDefault="00ED15AB"/>
    <w:p w14:paraId="3B611960" w14:textId="77777777" w:rsidR="00ED15AB" w:rsidRDefault="00ED15AB"/>
    <w:p w14:paraId="17174488" w14:textId="77777777" w:rsidR="00ED15AB" w:rsidRDefault="00ED15AB"/>
    <w:p w14:paraId="72ACC1E9" w14:textId="77777777" w:rsidR="00ED15AB" w:rsidRDefault="00ED15AB"/>
    <w:p w14:paraId="689803CC" w14:textId="77777777" w:rsidR="00ED15AB" w:rsidRDefault="00ED15AB"/>
    <w:p w14:paraId="2AD6A890" w14:textId="77777777" w:rsidR="00ED15AB" w:rsidRDefault="00ED15AB"/>
    <w:p w14:paraId="080D7508" w14:textId="77777777" w:rsidR="00ED15AB" w:rsidRDefault="00ED15AB"/>
    <w:p w14:paraId="074F69C9" w14:textId="77777777" w:rsidR="00ED15AB" w:rsidRDefault="00ED15AB"/>
    <w:sectPr w:rsidR="00ED15AB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20E468" w14:textId="77777777" w:rsidR="00577B24" w:rsidRDefault="00577B24">
      <w:r>
        <w:separator/>
      </w:r>
    </w:p>
  </w:endnote>
  <w:endnote w:type="continuationSeparator" w:id="0">
    <w:p w14:paraId="3798CDC4" w14:textId="77777777" w:rsidR="00577B24" w:rsidRDefault="00577B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301708" w14:textId="35ADF236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03FC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 w:rsidR="00B204BA">
      <w:rPr>
        <w:rStyle w:val="PageNumber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3FC13B" w14:textId="77777777" w:rsidR="00577B24" w:rsidRDefault="00577B24">
      <w:r>
        <w:separator/>
      </w:r>
    </w:p>
  </w:footnote>
  <w:footnote w:type="continuationSeparator" w:id="0">
    <w:p w14:paraId="28C159FB" w14:textId="77777777" w:rsidR="00577B24" w:rsidRDefault="00577B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0114AC" w14:textId="4063BA65" w:rsidR="00EE527F" w:rsidRPr="00610D3A" w:rsidRDefault="004021C2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72D72771" wp14:editId="7949DF4F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10D3A">
      <w:rPr>
        <w:b/>
        <w:sz w:val="28"/>
      </w:rPr>
      <w:t xml:space="preserve">                </w:t>
    </w:r>
    <w:r w:rsidR="00EE527F">
      <w:rPr>
        <w:b/>
        <w:sz w:val="28"/>
      </w:rPr>
      <w:t xml:space="preserve"> </w:t>
    </w:r>
    <w:r w:rsidR="00EE527F">
      <w:rPr>
        <w:b/>
        <w:color w:val="0000FF"/>
        <w:sz w:val="28"/>
      </w:rPr>
      <w:t>ERIC WONG MACHINERY TRANSPORTATION PTE LTD</w:t>
    </w:r>
  </w:p>
  <w:p w14:paraId="7282B7AA" w14:textId="76959175" w:rsidR="00EE527F" w:rsidRDefault="00610D3A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EE527F">
      <w:t xml:space="preserve">, </w:t>
    </w:r>
    <w:proofErr w:type="spellStart"/>
    <w:r>
      <w:t>Kranji</w:t>
    </w:r>
    <w:proofErr w:type="spellEnd"/>
    <w:r>
      <w:t xml:space="preserve"> Green, </w:t>
    </w:r>
    <w:r w:rsidR="00EE527F">
      <w:t xml:space="preserve">Singapore </w:t>
    </w:r>
    <w:r>
      <w:t>739571</w:t>
    </w:r>
  </w:p>
  <w:p w14:paraId="1BCCE2E8" w14:textId="0088A618" w:rsidR="00EE527F" w:rsidRDefault="00AB5646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</w:t>
    </w:r>
  </w:p>
  <w:p w14:paraId="1E29925C" w14:textId="77777777" w:rsidR="00EE527F" w:rsidRDefault="00EE527F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3BE0901D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31058752" w14:textId="77777777" w:rsidR="00EE527F" w:rsidRDefault="00AB5646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92544987">
    <w:abstractNumId w:val="2"/>
  </w:num>
  <w:num w:numId="2" w16cid:durableId="1929998110">
    <w:abstractNumId w:val="4"/>
  </w:num>
  <w:num w:numId="3" w16cid:durableId="1381662236">
    <w:abstractNumId w:val="0"/>
  </w:num>
  <w:num w:numId="4" w16cid:durableId="1999141166">
    <w:abstractNumId w:val="9"/>
  </w:num>
  <w:num w:numId="5" w16cid:durableId="1257060828">
    <w:abstractNumId w:val="5"/>
  </w:num>
  <w:num w:numId="6" w16cid:durableId="411702297">
    <w:abstractNumId w:val="6"/>
  </w:num>
  <w:num w:numId="7" w16cid:durableId="376046627">
    <w:abstractNumId w:val="3"/>
  </w:num>
  <w:num w:numId="8" w16cid:durableId="1557281895">
    <w:abstractNumId w:val="7"/>
  </w:num>
  <w:num w:numId="9" w16cid:durableId="101343075">
    <w:abstractNumId w:val="1"/>
  </w:num>
  <w:num w:numId="10" w16cid:durableId="516045084">
    <w:abstractNumId w:val="8"/>
  </w:num>
  <w:num w:numId="11" w16cid:durableId="160302552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168A1"/>
    <w:rsid w:val="00037A80"/>
    <w:rsid w:val="00075DD7"/>
    <w:rsid w:val="00121EC4"/>
    <w:rsid w:val="00133B61"/>
    <w:rsid w:val="00137B4D"/>
    <w:rsid w:val="001510FC"/>
    <w:rsid w:val="001B7FBA"/>
    <w:rsid w:val="00211FAF"/>
    <w:rsid w:val="002441A6"/>
    <w:rsid w:val="00251834"/>
    <w:rsid w:val="00280F47"/>
    <w:rsid w:val="002E2FB3"/>
    <w:rsid w:val="003033AF"/>
    <w:rsid w:val="00330DA1"/>
    <w:rsid w:val="003723CC"/>
    <w:rsid w:val="003836FB"/>
    <w:rsid w:val="003B53A6"/>
    <w:rsid w:val="003C4111"/>
    <w:rsid w:val="004021C2"/>
    <w:rsid w:val="0042603E"/>
    <w:rsid w:val="0042665B"/>
    <w:rsid w:val="004725E1"/>
    <w:rsid w:val="00482701"/>
    <w:rsid w:val="004C14F0"/>
    <w:rsid w:val="00514CE2"/>
    <w:rsid w:val="00530911"/>
    <w:rsid w:val="00540D7F"/>
    <w:rsid w:val="00543B4A"/>
    <w:rsid w:val="00545425"/>
    <w:rsid w:val="005627D5"/>
    <w:rsid w:val="0057327B"/>
    <w:rsid w:val="005778E5"/>
    <w:rsid w:val="00577B24"/>
    <w:rsid w:val="00590373"/>
    <w:rsid w:val="005B1491"/>
    <w:rsid w:val="005B4464"/>
    <w:rsid w:val="005C3925"/>
    <w:rsid w:val="005C47FA"/>
    <w:rsid w:val="005E1B8F"/>
    <w:rsid w:val="005E6269"/>
    <w:rsid w:val="00610792"/>
    <w:rsid w:val="00610D3A"/>
    <w:rsid w:val="006A0465"/>
    <w:rsid w:val="006A5466"/>
    <w:rsid w:val="006B42B0"/>
    <w:rsid w:val="006D1B10"/>
    <w:rsid w:val="006D60A6"/>
    <w:rsid w:val="006F7BC9"/>
    <w:rsid w:val="00744CDE"/>
    <w:rsid w:val="0074581A"/>
    <w:rsid w:val="00772107"/>
    <w:rsid w:val="007813D9"/>
    <w:rsid w:val="00792F41"/>
    <w:rsid w:val="007B2719"/>
    <w:rsid w:val="007B2926"/>
    <w:rsid w:val="007E5B96"/>
    <w:rsid w:val="007E5D42"/>
    <w:rsid w:val="007F335E"/>
    <w:rsid w:val="007F4802"/>
    <w:rsid w:val="008018EB"/>
    <w:rsid w:val="00805A0D"/>
    <w:rsid w:val="008221E2"/>
    <w:rsid w:val="008254AB"/>
    <w:rsid w:val="00827A8F"/>
    <w:rsid w:val="00840DC8"/>
    <w:rsid w:val="00864E24"/>
    <w:rsid w:val="00883BAC"/>
    <w:rsid w:val="008F5B5C"/>
    <w:rsid w:val="0096138A"/>
    <w:rsid w:val="00995D1B"/>
    <w:rsid w:val="00A40342"/>
    <w:rsid w:val="00A8313A"/>
    <w:rsid w:val="00AB5646"/>
    <w:rsid w:val="00B03FCF"/>
    <w:rsid w:val="00B204BA"/>
    <w:rsid w:val="00B338C3"/>
    <w:rsid w:val="00B45FBB"/>
    <w:rsid w:val="00B47BD9"/>
    <w:rsid w:val="00BD0D0D"/>
    <w:rsid w:val="00C14381"/>
    <w:rsid w:val="00C475F0"/>
    <w:rsid w:val="00CA3063"/>
    <w:rsid w:val="00CB1A7A"/>
    <w:rsid w:val="00CB2C67"/>
    <w:rsid w:val="00CB42BF"/>
    <w:rsid w:val="00CD742E"/>
    <w:rsid w:val="00D02D29"/>
    <w:rsid w:val="00D22F04"/>
    <w:rsid w:val="00D75EF4"/>
    <w:rsid w:val="00DD0638"/>
    <w:rsid w:val="00DD3A7D"/>
    <w:rsid w:val="00DE7F5B"/>
    <w:rsid w:val="00DF2260"/>
    <w:rsid w:val="00DF2DB8"/>
    <w:rsid w:val="00E7115E"/>
    <w:rsid w:val="00E86DC9"/>
    <w:rsid w:val="00EC5A84"/>
    <w:rsid w:val="00ED15AB"/>
    <w:rsid w:val="00EE527F"/>
    <w:rsid w:val="00F04050"/>
    <w:rsid w:val="00F110BD"/>
    <w:rsid w:val="00F24168"/>
    <w:rsid w:val="00F30DE4"/>
    <w:rsid w:val="00F33B87"/>
    <w:rsid w:val="00FA7946"/>
    <w:rsid w:val="00FC7D1F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42B4B1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2101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2025-04-14T01:59:00Z</cp:lastPrinted>
  <dcterms:created xsi:type="dcterms:W3CDTF">2025-04-11T03:02:00Z</dcterms:created>
  <dcterms:modified xsi:type="dcterms:W3CDTF">2025-04-14T01:59:00Z</dcterms:modified>
</cp:coreProperties>
</file>