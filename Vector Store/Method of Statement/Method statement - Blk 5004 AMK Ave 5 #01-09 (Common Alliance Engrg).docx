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746" w:rsidRDefault="009D374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46140">
      <w:pPr>
        <w:rPr>
          <w:sz w:val="24"/>
          <w:lang w:eastAsia="zh-CN"/>
        </w:rPr>
      </w:pPr>
      <w:r>
        <w:rPr>
          <w:sz w:val="24"/>
        </w:rPr>
        <w:t>Date: 24</w:t>
      </w:r>
      <w:r w:rsidRPr="00B46140">
        <w:rPr>
          <w:sz w:val="24"/>
          <w:vertAlign w:val="superscript"/>
        </w:rPr>
        <w:t>th</w:t>
      </w:r>
      <w:r w:rsidR="00B57B30">
        <w:rPr>
          <w:sz w:val="24"/>
        </w:rPr>
        <w:t xml:space="preserve"> May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57B30">
        <w:rPr>
          <w:sz w:val="24"/>
          <w:lang w:eastAsia="zh-CN"/>
        </w:rPr>
        <w:t>shift out 1 unit Twinhorn CNC Milling, 1 unit Good Way CNC Lathe and 2 unit Milling machine from ground floor, load onto lorry chassis and deliver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4614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01/06/2017  </w:t>
      </w:r>
      <w:r w:rsidR="00481B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-  </w:t>
      </w:r>
      <w:r w:rsidR="00481B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09:30am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B57B30">
      <w:pPr>
        <w:pStyle w:val="Heading4"/>
      </w:pPr>
      <w:r>
        <w:t>Blk 5004 A.M.K Ave 5 #01-09</w:t>
      </w:r>
      <w:bookmarkStart w:id="0" w:name="_GoBack"/>
      <w:bookmarkEnd w:id="0"/>
    </w:p>
    <w:p w:rsidR="005C0BC7" w:rsidRPr="00257C21" w:rsidRDefault="00B57B3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Common Alliance Engineering </w:t>
      </w:r>
      <w:r w:rsidR="005C0BC7">
        <w:rPr>
          <w:sz w:val="24"/>
          <w:szCs w:val="24"/>
          <w:lang w:eastAsia="zh-CN"/>
        </w:rPr>
        <w:t>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9D37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B57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7B3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B30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2F791A" w:rsidRDefault="002F791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9D374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</w:t>
      </w:r>
      <w:r w:rsidR="009D3746">
        <w:rPr>
          <w:rFonts w:hint="eastAsia"/>
          <w:sz w:val="24"/>
          <w:lang w:eastAsia="zh-CN"/>
        </w:rPr>
        <w:t>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9D3746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6470C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5B323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to</w:t>
      </w:r>
      <w:r w:rsidR="009828EA">
        <w:rPr>
          <w:sz w:val="24"/>
          <w:lang w:eastAsia="zh-CN"/>
        </w:rPr>
        <w:t xml:space="preserve"> loading bay</w:t>
      </w:r>
    </w:p>
    <w:p w:rsidR="006467DA" w:rsidRPr="005B3231" w:rsidRDefault="009828EA" w:rsidP="005B323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5B323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crane to level with loading bay</w:t>
      </w:r>
    </w:p>
    <w:p w:rsid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5B3231">
        <w:rPr>
          <w:sz w:val="24"/>
          <w:lang w:eastAsia="zh-CN"/>
        </w:rPr>
        <w:t>from production to loading bay</w:t>
      </w:r>
    </w:p>
    <w:p w:rsidR="00E76DB5" w:rsidRPr="005B3231" w:rsidRDefault="005B3231" w:rsidP="005B32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  <w:r w:rsidR="005B3231">
        <w:rPr>
          <w:sz w:val="24"/>
          <w:lang w:eastAsia="zh-CN"/>
        </w:rPr>
        <w:t xml:space="preserve">and transport to customer new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5B3231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9D374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3231" w:rsidRDefault="005B3231" w:rsidP="005B323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3231" w:rsidRDefault="005B3231" w:rsidP="005B3231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5B3231" w:rsidRDefault="005B3231" w:rsidP="005B3231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hack 1 layer intern</w:t>
      </w:r>
      <w:r w:rsidR="0057105A">
        <w:rPr>
          <w:sz w:val="24"/>
          <w:szCs w:val="24"/>
          <w:lang w:eastAsia="zh-CN"/>
        </w:rPr>
        <w:t xml:space="preserve">al wall, dismantle window frame, cut corridor railing and will make good after machine move out </w:t>
      </w:r>
    </w:p>
    <w:p w:rsidR="0057105A" w:rsidRPr="005B3231" w:rsidRDefault="0057105A" w:rsidP="005B3231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1E1" w:rsidRDefault="008801E1">
      <w:r>
        <w:separator/>
      </w:r>
    </w:p>
  </w:endnote>
  <w:endnote w:type="continuationSeparator" w:id="0">
    <w:p w:rsidR="008801E1" w:rsidRDefault="0088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1B1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1B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1E1" w:rsidRDefault="008801E1">
      <w:r>
        <w:separator/>
      </w:r>
    </w:p>
  </w:footnote>
  <w:footnote w:type="continuationSeparator" w:id="0">
    <w:p w:rsidR="008801E1" w:rsidRDefault="008801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01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801E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11C09"/>
    <w:rsid w:val="00257C21"/>
    <w:rsid w:val="002F791A"/>
    <w:rsid w:val="00420DA0"/>
    <w:rsid w:val="0046470C"/>
    <w:rsid w:val="00466C7A"/>
    <w:rsid w:val="00481B1E"/>
    <w:rsid w:val="0057105A"/>
    <w:rsid w:val="005B3231"/>
    <w:rsid w:val="005C0BC7"/>
    <w:rsid w:val="005D6724"/>
    <w:rsid w:val="006467DA"/>
    <w:rsid w:val="006A65B2"/>
    <w:rsid w:val="008801E1"/>
    <w:rsid w:val="00895D5D"/>
    <w:rsid w:val="008F0C05"/>
    <w:rsid w:val="00971AE8"/>
    <w:rsid w:val="009828EA"/>
    <w:rsid w:val="0099046A"/>
    <w:rsid w:val="009D3746"/>
    <w:rsid w:val="00B46140"/>
    <w:rsid w:val="00B57B30"/>
    <w:rsid w:val="00C12D83"/>
    <w:rsid w:val="00C21D12"/>
    <w:rsid w:val="00CB2E4C"/>
    <w:rsid w:val="00DA2794"/>
    <w:rsid w:val="00DF0B2F"/>
    <w:rsid w:val="00E441E4"/>
    <w:rsid w:val="00E76DB5"/>
    <w:rsid w:val="00E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2017-05-23T06:01:00Z</cp:lastPrinted>
  <dcterms:created xsi:type="dcterms:W3CDTF">2017-05-08T06:17:00Z</dcterms:created>
  <dcterms:modified xsi:type="dcterms:W3CDTF">2017-05-23T06:01:00Z</dcterms:modified>
</cp:coreProperties>
</file>