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084CF" w14:textId="77777777" w:rsidR="00C821A1" w:rsidRDefault="00C821A1">
      <w:pPr>
        <w:pStyle w:val="Title"/>
        <w:jc w:val="left"/>
        <w:rPr>
          <w:lang w:eastAsia="zh-CN"/>
        </w:rPr>
      </w:pPr>
    </w:p>
    <w:p w14:paraId="4FCAEB01" w14:textId="2704196A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8378FB7" w14:textId="3017942C" w:rsidR="000E0C97" w:rsidRDefault="00FB6DB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821A1">
        <w:rPr>
          <w:sz w:val="24"/>
        </w:rPr>
        <w:t>2</w:t>
      </w:r>
      <w:r w:rsidR="001902AB">
        <w:rPr>
          <w:sz w:val="24"/>
        </w:rPr>
        <w:t>8</w:t>
      </w:r>
      <w:r w:rsidR="00C821A1" w:rsidRPr="00C821A1">
        <w:rPr>
          <w:sz w:val="24"/>
          <w:vertAlign w:val="superscript"/>
        </w:rPr>
        <w:t>th</w:t>
      </w:r>
      <w:r w:rsidR="00C821A1">
        <w:rPr>
          <w:sz w:val="24"/>
        </w:rPr>
        <w:t xml:space="preserve"> Mar</w:t>
      </w:r>
      <w:r w:rsidR="00FE72B5">
        <w:rPr>
          <w:sz w:val="24"/>
        </w:rPr>
        <w:t xml:space="preserve"> 2025</w:t>
      </w:r>
    </w:p>
    <w:p w14:paraId="76911533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6E74EC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CB26877" w14:textId="14315F73" w:rsidR="000D2C3E" w:rsidRPr="00C6293E" w:rsidRDefault="008C69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machine</w:t>
      </w:r>
      <w:r w:rsidR="001902AB">
        <w:rPr>
          <w:sz w:val="24"/>
          <w:lang w:eastAsia="zh-CN"/>
        </w:rPr>
        <w:t>s and accessories</w:t>
      </w:r>
      <w:r>
        <w:rPr>
          <w:sz w:val="24"/>
          <w:lang w:eastAsia="zh-CN"/>
        </w:rPr>
        <w:t xml:space="preserve"> from 2</w:t>
      </w:r>
      <w:r w:rsidRPr="008C697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ground floor through</w:t>
      </w:r>
      <w:r w:rsidR="001902AB">
        <w:rPr>
          <w:sz w:val="24"/>
          <w:lang w:eastAsia="zh-CN"/>
        </w:rPr>
        <w:t xml:space="preserve"> shutter door </w:t>
      </w:r>
      <w:r w:rsidR="00C926BD">
        <w:rPr>
          <w:sz w:val="24"/>
          <w:lang w:eastAsia="zh-CN"/>
        </w:rPr>
        <w:t xml:space="preserve"> </w:t>
      </w:r>
      <w:r w:rsidR="001902AB">
        <w:rPr>
          <w:sz w:val="24"/>
          <w:lang w:eastAsia="zh-CN"/>
        </w:rPr>
        <w:t xml:space="preserve"> </w:t>
      </w:r>
      <w:r w:rsidR="00C926BD">
        <w:rPr>
          <w:sz w:val="24"/>
          <w:lang w:eastAsia="zh-CN"/>
        </w:rPr>
        <w:t xml:space="preserve">opening by using platform and mobile/lorry crane </w:t>
      </w:r>
    </w:p>
    <w:p w14:paraId="635E98C9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F184517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57F45C24" w14:textId="4814E183" w:rsidR="008C6975" w:rsidRPr="00D55FF4" w:rsidRDefault="00D55FF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14:paraId="547FC238" w14:textId="77777777"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0E891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523C734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389DE398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30FF8F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1EC8D36A" w14:textId="46F47390" w:rsidR="000C1D59" w:rsidRDefault="001902A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 3 day job:</w:t>
      </w:r>
    </w:p>
    <w:p w14:paraId="0F8CE188" w14:textId="6F23AA43" w:rsidR="001902AB" w:rsidRDefault="001902A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02/04/25</w:t>
      </w:r>
    </w:p>
    <w:p w14:paraId="47825014" w14:textId="547272AF" w:rsidR="001902AB" w:rsidRDefault="001902A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03/04/25</w:t>
      </w:r>
    </w:p>
    <w:p w14:paraId="1DB62DBC" w14:textId="33F56C27" w:rsidR="001902AB" w:rsidRPr="001A35E8" w:rsidRDefault="001902A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04/04/25</w:t>
      </w:r>
    </w:p>
    <w:p w14:paraId="1963416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FD0F997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5F03E248" w14:textId="0544933F"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1902AB">
        <w:rPr>
          <w:bCs/>
          <w:sz w:val="24"/>
          <w:szCs w:val="24"/>
          <w:lang w:eastAsia="zh-CN"/>
        </w:rPr>
        <w:t>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14:paraId="330CC87D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741F35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DDDE5C8" w14:textId="075A091C" w:rsidR="000E0C97" w:rsidRDefault="00D55FF4">
      <w:pPr>
        <w:pStyle w:val="Heading4"/>
      </w:pPr>
      <w:r>
        <w:t>21 Buroh St #02-00</w:t>
      </w:r>
    </w:p>
    <w:p w14:paraId="24C505F8" w14:textId="1A25F334" w:rsidR="005E104A" w:rsidRDefault="00D55FF4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Q n Q Engineering </w:t>
      </w:r>
    </w:p>
    <w:p w14:paraId="6D754EAD" w14:textId="77777777" w:rsidR="00D55FF4" w:rsidRDefault="00D55FF4" w:rsidP="005E104A">
      <w:pPr>
        <w:rPr>
          <w:b/>
          <w:bCs/>
          <w:sz w:val="32"/>
          <w:szCs w:val="32"/>
          <w:u w:val="single"/>
          <w:lang w:eastAsia="zh-CN"/>
        </w:rPr>
      </w:pPr>
    </w:p>
    <w:p w14:paraId="3582CC8B" w14:textId="22568D3E"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5EDB4FA" w14:textId="3530608D"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</w:t>
      </w:r>
      <w:r w:rsidR="00D55FF4">
        <w:rPr>
          <w:sz w:val="24"/>
          <w:lang w:eastAsia="zh-CN"/>
        </w:rPr>
        <w:t xml:space="preserve">ne </w:t>
      </w:r>
      <w:r>
        <w:rPr>
          <w:sz w:val="24"/>
          <w:lang w:eastAsia="zh-CN"/>
        </w:rPr>
        <w:t xml:space="preserve"> </w:t>
      </w:r>
    </w:p>
    <w:p w14:paraId="3B44DBC6" w14:textId="54CF3B1D" w:rsidR="000C1D59" w:rsidRDefault="00D55F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279E6">
        <w:rPr>
          <w:sz w:val="24"/>
          <w:lang w:eastAsia="zh-CN"/>
        </w:rPr>
        <w:t>-4</w:t>
      </w:r>
      <w:r>
        <w:rPr>
          <w:sz w:val="24"/>
          <w:lang w:eastAsia="zh-CN"/>
        </w:rPr>
        <w:t xml:space="preserve"> x </w:t>
      </w:r>
      <w:r w:rsidR="005A478D">
        <w:rPr>
          <w:sz w:val="24"/>
          <w:lang w:eastAsia="zh-CN"/>
        </w:rPr>
        <w:t>633</w:t>
      </w:r>
      <w:r w:rsidR="00A279E6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14:paraId="5BB005A2" w14:textId="6942F2CD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platform</w:t>
      </w:r>
    </w:p>
    <w:p w14:paraId="0AD4F55E" w14:textId="77777777"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183B8F5A" w14:textId="2FA72722" w:rsidR="00A279E6" w:rsidRDefault="00A279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26D5BEA3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70FF427C" w14:textId="77777777"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A695FF" w14:textId="773B141D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0D5105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58E16027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5932A3FD" w14:textId="77777777"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6CA095D" w14:textId="7777777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FD5F03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4EE30FA9" w14:textId="3B8A9672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77DCA2D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608AF1" w14:textId="77777777"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20BF223C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5F9113B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5BAF1F7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857D27A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14:paraId="0C328AE2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A06BD8C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FA2553D" w14:textId="77777777"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1ACD389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3C0875" w14:textId="14160C65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16224D2B" w14:textId="20C49571" w:rsidR="00C87BF3" w:rsidRDefault="00C87B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shall be composed to the following but not limited by other trained personnel in respect to number of crew </w:t>
      </w:r>
      <w:r w:rsidR="00C821A1">
        <w:rPr>
          <w:sz w:val="24"/>
          <w:lang w:eastAsia="zh-CN"/>
        </w:rPr>
        <w:t>needed for the operation:</w:t>
      </w:r>
    </w:p>
    <w:p w14:paraId="67164C7E" w14:textId="2F77739B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a. Lifting Supervisor</w:t>
      </w:r>
    </w:p>
    <w:p w14:paraId="4BC33588" w14:textId="7F422CB8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b. Mobile Crane Operator</w:t>
      </w:r>
    </w:p>
    <w:p w14:paraId="15067407" w14:textId="5FDFB481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c. Lorry Loader Operator</w:t>
      </w:r>
    </w:p>
    <w:p w14:paraId="78AD641E" w14:textId="104F28F0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d. Signalman </w:t>
      </w:r>
    </w:p>
    <w:p w14:paraId="4C766D27" w14:textId="5805DD8F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e. Riggerman</w:t>
      </w:r>
    </w:p>
    <w:p w14:paraId="1D700B96" w14:textId="6E794E75" w:rsidR="001902AB" w:rsidRPr="001902AB" w:rsidRDefault="00C821A1" w:rsidP="001902A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f. Skill Mover </w:t>
      </w:r>
    </w:p>
    <w:p w14:paraId="1AF9990E" w14:textId="77777777" w:rsidR="00C821A1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</w:t>
      </w:r>
    </w:p>
    <w:p w14:paraId="460EA63E" w14:textId="3D2D4642" w:rsidR="000E0C97" w:rsidRPr="00421688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14:paraId="3B0C6B52" w14:textId="77777777"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7B5CB454" w14:textId="7A0E1866" w:rsidR="00C821A1" w:rsidRDefault="00C821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667DF79D" w14:textId="4ED0A1E6"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3658A6">
        <w:rPr>
          <w:sz w:val="24"/>
          <w:lang w:eastAsia="zh-CN"/>
        </w:rPr>
        <w:t>oist up platform to 2</w:t>
      </w:r>
      <w:r w:rsidR="003658A6" w:rsidRPr="003658A6">
        <w:rPr>
          <w:sz w:val="24"/>
          <w:vertAlign w:val="superscript"/>
          <w:lang w:eastAsia="zh-CN"/>
        </w:rPr>
        <w:t>nd</w:t>
      </w:r>
      <w:r w:rsidR="003658A6">
        <w:rPr>
          <w:sz w:val="24"/>
          <w:lang w:eastAsia="zh-CN"/>
        </w:rPr>
        <w:t xml:space="preserve"> </w:t>
      </w:r>
      <w:r w:rsidR="001902AB">
        <w:rPr>
          <w:sz w:val="24"/>
          <w:lang w:eastAsia="zh-CN"/>
        </w:rPr>
        <w:t>shutter door</w:t>
      </w:r>
      <w:r w:rsidR="00C20268">
        <w:rPr>
          <w:sz w:val="24"/>
          <w:lang w:eastAsia="zh-CN"/>
        </w:rPr>
        <w:t xml:space="preserve"> opening</w:t>
      </w:r>
      <w:r w:rsidR="00E12E7A">
        <w:rPr>
          <w:sz w:val="24"/>
          <w:lang w:eastAsia="zh-CN"/>
        </w:rPr>
        <w:t xml:space="preserve">        </w:t>
      </w:r>
    </w:p>
    <w:p w14:paraId="09911F2D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1F65AC5C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1A9202F1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6E878FE5" w14:textId="77777777"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14:paraId="61A834CF" w14:textId="7B011BBF" w:rsidR="00BA536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 xml:space="preserve">ttached sling to crane hook </w:t>
      </w:r>
    </w:p>
    <w:p w14:paraId="5D35A92A" w14:textId="5AF21AEA" w:rsidR="00C821A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338ED64" w14:textId="77777777" w:rsidR="00271929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C821A1">
        <w:rPr>
          <w:sz w:val="24"/>
          <w:lang w:eastAsia="zh-CN"/>
        </w:rPr>
        <w:t xml:space="preserve">up machine from platform </w:t>
      </w:r>
    </w:p>
    <w:p w14:paraId="0CFEC357" w14:textId="39E3414F" w:rsidR="000E0C97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</w:t>
      </w:r>
      <w:r w:rsidR="00C51278">
        <w:rPr>
          <w:sz w:val="24"/>
          <w:lang w:eastAsia="zh-CN"/>
        </w:rPr>
        <w:t xml:space="preserve"> down mac</w:t>
      </w:r>
      <w:r w:rsidR="003658A6">
        <w:rPr>
          <w:sz w:val="24"/>
          <w:lang w:eastAsia="zh-CN"/>
        </w:rPr>
        <w:t>hine to the ground</w:t>
      </w:r>
    </w:p>
    <w:p w14:paraId="56739B01" w14:textId="3099D2B6" w:rsidR="00271929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14:paraId="70C59296" w14:textId="2F347FBB" w:rsidR="00271929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 prior to being transport out of site premise</w:t>
      </w:r>
    </w:p>
    <w:p w14:paraId="27B134D7" w14:textId="3F643D68" w:rsidR="006A1EEF" w:rsidRPr="00271929" w:rsidRDefault="00271929" w:rsidP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Deliver to new factory </w:t>
      </w:r>
    </w:p>
    <w:p w14:paraId="5444F6EB" w14:textId="77777777" w:rsidR="00A36133" w:rsidRDefault="005E104A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done</w:t>
      </w:r>
      <w:r w:rsidR="000E0C97">
        <w:rPr>
          <w:sz w:val="24"/>
          <w:lang w:eastAsia="zh-CN"/>
        </w:rPr>
        <w:t>, team leader will instruct the team to perform proper housekeeping</w:t>
      </w:r>
    </w:p>
    <w:p w14:paraId="74C174E7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3CAEB276" w14:textId="77777777"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5012C1E" w14:textId="77777777" w:rsidR="00AD0D6A" w:rsidRDefault="00AD0D6A" w:rsidP="00701B5C">
      <w:pPr>
        <w:ind w:left="720"/>
        <w:rPr>
          <w:sz w:val="24"/>
          <w:szCs w:val="24"/>
        </w:rPr>
      </w:pPr>
    </w:p>
    <w:p w14:paraId="690626CE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2C0B979C" w14:textId="558E1C8C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 w:rsidR="00C821A1">
        <w:rPr>
          <w:sz w:val="24"/>
          <w:szCs w:val="24"/>
        </w:rPr>
        <w:t>/ Zailani</w:t>
      </w:r>
    </w:p>
    <w:p w14:paraId="53C40F4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14:paraId="238B7EFF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AB2589" w14:textId="77777777" w:rsidR="008F67D4" w:rsidRDefault="008F67D4">
      <w:r>
        <w:separator/>
      </w:r>
    </w:p>
  </w:endnote>
  <w:endnote w:type="continuationSeparator" w:id="0">
    <w:p w14:paraId="5B25B859" w14:textId="77777777" w:rsidR="008F67D4" w:rsidRDefault="008F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2B9F0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2E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2E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D8638" w14:textId="77777777" w:rsidR="008F67D4" w:rsidRDefault="008F67D4">
      <w:r>
        <w:separator/>
      </w:r>
    </w:p>
  </w:footnote>
  <w:footnote w:type="continuationSeparator" w:id="0">
    <w:p w14:paraId="5E2A3429" w14:textId="77777777" w:rsidR="008F67D4" w:rsidRDefault="008F6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B89DDC" w14:textId="4116117A" w:rsidR="000E0C97" w:rsidRDefault="00FE72B5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E5CE41" wp14:editId="6DE9E57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8CC7BA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ED71D5C" w14:textId="56CE224E" w:rsidR="000E0C97" w:rsidRDefault="00D55FF4">
    <w:pPr>
      <w:pStyle w:val="Header"/>
      <w:jc w:val="center"/>
    </w:pPr>
    <w:r>
      <w:t>28 Kranji Loop #05-03</w:t>
    </w:r>
    <w:r w:rsidR="000E0C97">
      <w:t xml:space="preserve">, </w:t>
    </w:r>
    <w:r>
      <w:t xml:space="preserve">Kranji Green, </w:t>
    </w:r>
    <w:r w:rsidR="000E0C97">
      <w:t xml:space="preserve">Singapore </w:t>
    </w:r>
    <w:r>
      <w:t>739571</w:t>
    </w:r>
  </w:p>
  <w:p w14:paraId="2D8E36C1" w14:textId="5FF345AB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43D745E8" w14:textId="77777777" w:rsidR="000E0C97" w:rsidRDefault="000E0C97">
    <w:pPr>
      <w:pStyle w:val="Header"/>
      <w:jc w:val="center"/>
    </w:pPr>
    <w:r>
      <w:t>GST Reg No. : M2-8923804 – 2</w:t>
    </w:r>
  </w:p>
  <w:p w14:paraId="34A1AD2C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7D4D4C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80AA9"/>
    <w:multiLevelType w:val="hybridMultilevel"/>
    <w:tmpl w:val="5E1824E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415182">
    <w:abstractNumId w:val="4"/>
  </w:num>
  <w:num w:numId="2" w16cid:durableId="1055931271">
    <w:abstractNumId w:val="7"/>
  </w:num>
  <w:num w:numId="3" w16cid:durableId="1585871127">
    <w:abstractNumId w:val="2"/>
  </w:num>
  <w:num w:numId="4" w16cid:durableId="1736513379">
    <w:abstractNumId w:val="15"/>
  </w:num>
  <w:num w:numId="5" w16cid:durableId="463236820">
    <w:abstractNumId w:val="8"/>
  </w:num>
  <w:num w:numId="6" w16cid:durableId="977608553">
    <w:abstractNumId w:val="9"/>
  </w:num>
  <w:num w:numId="7" w16cid:durableId="662124511">
    <w:abstractNumId w:val="5"/>
  </w:num>
  <w:num w:numId="8" w16cid:durableId="1941647074">
    <w:abstractNumId w:val="11"/>
  </w:num>
  <w:num w:numId="9" w16cid:durableId="230386645">
    <w:abstractNumId w:val="3"/>
  </w:num>
  <w:num w:numId="10" w16cid:durableId="286354947">
    <w:abstractNumId w:val="14"/>
  </w:num>
  <w:num w:numId="11" w16cid:durableId="87072960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6774499">
    <w:abstractNumId w:val="0"/>
  </w:num>
  <w:num w:numId="13" w16cid:durableId="2008556668">
    <w:abstractNumId w:val="6"/>
  </w:num>
  <w:num w:numId="14" w16cid:durableId="1941645820">
    <w:abstractNumId w:val="16"/>
  </w:num>
  <w:num w:numId="15" w16cid:durableId="2001958647">
    <w:abstractNumId w:val="12"/>
  </w:num>
  <w:num w:numId="16" w16cid:durableId="1166094336">
    <w:abstractNumId w:val="1"/>
  </w:num>
  <w:num w:numId="17" w16cid:durableId="1620332024">
    <w:abstractNumId w:val="10"/>
  </w:num>
  <w:num w:numId="18" w16cid:durableId="13396943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019D"/>
    <w:rsid w:val="000D2427"/>
    <w:rsid w:val="000D2C3E"/>
    <w:rsid w:val="000D387A"/>
    <w:rsid w:val="000D7332"/>
    <w:rsid w:val="000E0C97"/>
    <w:rsid w:val="00111E1E"/>
    <w:rsid w:val="00113F52"/>
    <w:rsid w:val="0013293B"/>
    <w:rsid w:val="00164C97"/>
    <w:rsid w:val="001902AB"/>
    <w:rsid w:val="001A35E8"/>
    <w:rsid w:val="001A6A39"/>
    <w:rsid w:val="002504BF"/>
    <w:rsid w:val="00260ECA"/>
    <w:rsid w:val="00271929"/>
    <w:rsid w:val="002E4A72"/>
    <w:rsid w:val="002F74BB"/>
    <w:rsid w:val="00307CA4"/>
    <w:rsid w:val="003148ED"/>
    <w:rsid w:val="00325A14"/>
    <w:rsid w:val="00351D9A"/>
    <w:rsid w:val="003658A6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8407C"/>
    <w:rsid w:val="005A0566"/>
    <w:rsid w:val="005A478D"/>
    <w:rsid w:val="005E104A"/>
    <w:rsid w:val="005F1066"/>
    <w:rsid w:val="006000B1"/>
    <w:rsid w:val="00600638"/>
    <w:rsid w:val="00617105"/>
    <w:rsid w:val="00626B34"/>
    <w:rsid w:val="0066065E"/>
    <w:rsid w:val="00661197"/>
    <w:rsid w:val="00664E02"/>
    <w:rsid w:val="006A1EEF"/>
    <w:rsid w:val="006C35D4"/>
    <w:rsid w:val="006C6E9C"/>
    <w:rsid w:val="006D4127"/>
    <w:rsid w:val="006D50A2"/>
    <w:rsid w:val="00700075"/>
    <w:rsid w:val="00701B5C"/>
    <w:rsid w:val="007025EF"/>
    <w:rsid w:val="00714366"/>
    <w:rsid w:val="007324F5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C6975"/>
    <w:rsid w:val="008F0E24"/>
    <w:rsid w:val="008F67D4"/>
    <w:rsid w:val="00917AC8"/>
    <w:rsid w:val="00933AB2"/>
    <w:rsid w:val="00941D6A"/>
    <w:rsid w:val="009441E1"/>
    <w:rsid w:val="00957737"/>
    <w:rsid w:val="00961C72"/>
    <w:rsid w:val="009731FA"/>
    <w:rsid w:val="009A1954"/>
    <w:rsid w:val="009A451B"/>
    <w:rsid w:val="009A7D53"/>
    <w:rsid w:val="00A279E6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1CDE"/>
    <w:rsid w:val="00C6293E"/>
    <w:rsid w:val="00C6754C"/>
    <w:rsid w:val="00C80410"/>
    <w:rsid w:val="00C821A1"/>
    <w:rsid w:val="00C87BF3"/>
    <w:rsid w:val="00C926BD"/>
    <w:rsid w:val="00CB6598"/>
    <w:rsid w:val="00CC263E"/>
    <w:rsid w:val="00CE1C3F"/>
    <w:rsid w:val="00CE6A14"/>
    <w:rsid w:val="00D00F22"/>
    <w:rsid w:val="00D27B24"/>
    <w:rsid w:val="00D55FF4"/>
    <w:rsid w:val="00DB4DA6"/>
    <w:rsid w:val="00DC6037"/>
    <w:rsid w:val="00E11B0D"/>
    <w:rsid w:val="00E12E7A"/>
    <w:rsid w:val="00EB50F2"/>
    <w:rsid w:val="00EE773D"/>
    <w:rsid w:val="00EF16FC"/>
    <w:rsid w:val="00F03CFD"/>
    <w:rsid w:val="00F33583"/>
    <w:rsid w:val="00F338D8"/>
    <w:rsid w:val="00F57519"/>
    <w:rsid w:val="00F74690"/>
    <w:rsid w:val="00FB6DBE"/>
    <w:rsid w:val="00FC4C88"/>
    <w:rsid w:val="00FD425A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3B82E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82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2020-03-18T02:33:00Z</cp:lastPrinted>
  <dcterms:created xsi:type="dcterms:W3CDTF">2025-03-27T03:03:00Z</dcterms:created>
  <dcterms:modified xsi:type="dcterms:W3CDTF">2025-03-28T01:10:00Z</dcterms:modified>
</cp:coreProperties>
</file>