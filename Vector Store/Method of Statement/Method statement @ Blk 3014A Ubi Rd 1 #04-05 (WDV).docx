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93BEC" w:rsidRDefault="00193BEC">
      <w:pPr>
        <w:rPr>
          <w:sz w:val="24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91969">
        <w:rPr>
          <w:sz w:val="24"/>
        </w:rPr>
        <w:t>12</w:t>
      </w:r>
      <w:r w:rsidR="00D75F4A" w:rsidRPr="00D75F4A">
        <w:rPr>
          <w:sz w:val="24"/>
          <w:vertAlign w:val="superscript"/>
        </w:rPr>
        <w:t>th</w:t>
      </w:r>
      <w:r w:rsidR="00D75F4A">
        <w:rPr>
          <w:sz w:val="24"/>
        </w:rPr>
        <w:t xml:space="preserve"> July </w:t>
      </w:r>
      <w:r w:rsidR="000B2B91">
        <w:rPr>
          <w:sz w:val="24"/>
        </w:rPr>
        <w:t>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A76ECC">
        <w:rPr>
          <w:sz w:val="24"/>
          <w:lang w:eastAsia="zh-CN"/>
        </w:rPr>
        <w:t xml:space="preserve"> up 2</w:t>
      </w:r>
      <w:r w:rsidR="00C679ED">
        <w:rPr>
          <w:sz w:val="24"/>
          <w:lang w:eastAsia="zh-CN"/>
        </w:rPr>
        <w:t xml:space="preserve"> unit</w:t>
      </w:r>
      <w:r w:rsidR="00516742">
        <w:rPr>
          <w:sz w:val="24"/>
          <w:lang w:eastAsia="zh-CN"/>
        </w:rPr>
        <w:t>s</w:t>
      </w:r>
      <w:r w:rsidR="00D75F4A">
        <w:rPr>
          <w:sz w:val="24"/>
          <w:lang w:eastAsia="zh-CN"/>
        </w:rPr>
        <w:t xml:space="preserve"> machine to 4</w:t>
      </w:r>
      <w:r w:rsidR="00D75F4A" w:rsidRPr="00D75F4A">
        <w:rPr>
          <w:sz w:val="24"/>
          <w:vertAlign w:val="superscript"/>
          <w:lang w:eastAsia="zh-CN"/>
        </w:rPr>
        <w:t>th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B2B91" w:rsidRPr="00516742" w:rsidRDefault="000B2B91" w:rsidP="000B2B91">
      <w:pPr>
        <w:pStyle w:val="Header"/>
        <w:tabs>
          <w:tab w:val="clear" w:pos="4320"/>
          <w:tab w:val="clear" w:pos="8640"/>
        </w:tabs>
        <w:rPr>
          <w:bCs/>
          <w:i/>
          <w:sz w:val="24"/>
          <w:szCs w:val="24"/>
          <w:lang w:eastAsia="zh-CN"/>
        </w:rPr>
      </w:pPr>
      <w:r w:rsidRPr="00516742">
        <w:rPr>
          <w:bCs/>
          <w:i/>
          <w:sz w:val="24"/>
          <w:szCs w:val="24"/>
          <w:lang w:eastAsia="zh-CN"/>
        </w:rPr>
        <w:t>**Subjected to vessel ETA Singapore**</w:t>
      </w:r>
    </w:p>
    <w:p w:rsidR="000B2B91" w:rsidRPr="000B2B91" w:rsidRDefault="00091969" w:rsidP="000B2B91">
      <w:pPr>
        <w:pStyle w:val="Heading4"/>
      </w:pPr>
      <w:r>
        <w:t>27/07</w:t>
      </w:r>
      <w:r w:rsidR="000B2B91">
        <w:t>/24</w:t>
      </w:r>
      <w:r>
        <w:t xml:space="preserve"> – 03/08/24</w:t>
      </w:r>
    </w:p>
    <w:p w:rsidR="00516742" w:rsidRPr="00516742" w:rsidRDefault="00516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B2B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0010C6">
        <w:rPr>
          <w:bCs/>
          <w:sz w:val="24"/>
          <w:szCs w:val="24"/>
          <w:lang w:eastAsia="zh-CN"/>
        </w:rPr>
        <w:t xml:space="preserve">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0E0C97" w:rsidRDefault="00C679ED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D75F4A">
        <w:t>04-05</w:t>
      </w:r>
    </w:p>
    <w:p w:rsidR="00894879" w:rsidRPr="00894879" w:rsidRDefault="00D75F4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WDV Enterprise</w:t>
      </w:r>
      <w:r w:rsidR="00C679ED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C67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516742" w:rsidRDefault="0051674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010C6" w:rsidRPr="00A76ECC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D75F4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D75F4A">
        <w:rPr>
          <w:sz w:val="24"/>
          <w:vertAlign w:val="superscript"/>
          <w:lang w:eastAsia="zh-CN"/>
        </w:rPr>
        <w:t>th</w:t>
      </w:r>
      <w:r w:rsidR="000010C6">
        <w:rPr>
          <w:sz w:val="24"/>
          <w:lang w:eastAsia="zh-CN"/>
        </w:rPr>
        <w:t xml:space="preserve"> floor swing </w:t>
      </w:r>
      <w:r w:rsidR="00C679ED">
        <w:rPr>
          <w:sz w:val="24"/>
          <w:lang w:eastAsia="zh-CN"/>
        </w:rPr>
        <w:t xml:space="preserve">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D75F4A">
        <w:rPr>
          <w:sz w:val="24"/>
          <w:lang w:eastAsia="zh-CN"/>
        </w:rPr>
        <w:t>e to hoist up machine to 4</w:t>
      </w:r>
      <w:r w:rsidR="00D75F4A" w:rsidRPr="00D75F4A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569" w:rsidRDefault="007B2569">
      <w:r>
        <w:separator/>
      </w:r>
    </w:p>
  </w:endnote>
  <w:endnote w:type="continuationSeparator" w:id="0">
    <w:p w:rsidR="007B2569" w:rsidRDefault="007B2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368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368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569" w:rsidRDefault="007B2569">
      <w:r>
        <w:separator/>
      </w:r>
    </w:p>
  </w:footnote>
  <w:footnote w:type="continuationSeparator" w:id="0">
    <w:p w:rsidR="007B2569" w:rsidRDefault="007B25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B25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63B28">
    <w:pPr>
      <w:pStyle w:val="Header"/>
      <w:jc w:val="center"/>
    </w:pPr>
    <w:r>
      <w:t>No. 28 Kranji Loop #05-03, Kranji Green, Singapore 739571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363B28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B256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0463"/>
    <w:rsid w:val="000010C6"/>
    <w:rsid w:val="00007C30"/>
    <w:rsid w:val="00020C2A"/>
    <w:rsid w:val="00053E89"/>
    <w:rsid w:val="00064497"/>
    <w:rsid w:val="00091969"/>
    <w:rsid w:val="000A6EB0"/>
    <w:rsid w:val="000B2B91"/>
    <w:rsid w:val="000C704A"/>
    <w:rsid w:val="000E037C"/>
    <w:rsid w:val="000E0C97"/>
    <w:rsid w:val="0010368E"/>
    <w:rsid w:val="00133800"/>
    <w:rsid w:val="001433C5"/>
    <w:rsid w:val="00173D1D"/>
    <w:rsid w:val="00193BEC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05245"/>
    <w:rsid w:val="00312672"/>
    <w:rsid w:val="00331B25"/>
    <w:rsid w:val="003378B4"/>
    <w:rsid w:val="003378D9"/>
    <w:rsid w:val="00363B28"/>
    <w:rsid w:val="00380264"/>
    <w:rsid w:val="003B0CA1"/>
    <w:rsid w:val="0041438D"/>
    <w:rsid w:val="00461C5D"/>
    <w:rsid w:val="004913AB"/>
    <w:rsid w:val="00491CDF"/>
    <w:rsid w:val="004A6FE4"/>
    <w:rsid w:val="00516742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416C"/>
    <w:rsid w:val="00776933"/>
    <w:rsid w:val="0078020B"/>
    <w:rsid w:val="007A015C"/>
    <w:rsid w:val="007B2569"/>
    <w:rsid w:val="007D3772"/>
    <w:rsid w:val="007E1A8A"/>
    <w:rsid w:val="00812602"/>
    <w:rsid w:val="008333D2"/>
    <w:rsid w:val="00856B70"/>
    <w:rsid w:val="00894879"/>
    <w:rsid w:val="00902F17"/>
    <w:rsid w:val="00966F5B"/>
    <w:rsid w:val="009D7696"/>
    <w:rsid w:val="00A10F11"/>
    <w:rsid w:val="00A53F02"/>
    <w:rsid w:val="00A76ECC"/>
    <w:rsid w:val="00A856B4"/>
    <w:rsid w:val="00A94DE8"/>
    <w:rsid w:val="00B00EAB"/>
    <w:rsid w:val="00B21972"/>
    <w:rsid w:val="00B47C31"/>
    <w:rsid w:val="00B56650"/>
    <w:rsid w:val="00B57912"/>
    <w:rsid w:val="00B7163D"/>
    <w:rsid w:val="00B87549"/>
    <w:rsid w:val="00BE5F23"/>
    <w:rsid w:val="00C06C3C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75F4A"/>
    <w:rsid w:val="00D83EFC"/>
    <w:rsid w:val="00D856F6"/>
    <w:rsid w:val="00DE785C"/>
    <w:rsid w:val="00DF225D"/>
    <w:rsid w:val="00E43138"/>
    <w:rsid w:val="00E70F6C"/>
    <w:rsid w:val="00EB390A"/>
    <w:rsid w:val="00EC0AFE"/>
    <w:rsid w:val="00EC7B30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2022-12-23T09:01:00Z</cp:lastPrinted>
  <dcterms:created xsi:type="dcterms:W3CDTF">2024-07-04T05:01:00Z</dcterms:created>
  <dcterms:modified xsi:type="dcterms:W3CDTF">2024-07-12T03:15:00Z</dcterms:modified>
</cp:coreProperties>
</file>