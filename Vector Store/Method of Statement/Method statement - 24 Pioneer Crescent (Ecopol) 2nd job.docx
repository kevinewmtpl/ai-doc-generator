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3A50" w:rsidRDefault="00910141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8B3A50" w:rsidRDefault="008B3A50">
      <w:pPr>
        <w:jc w:val="center"/>
        <w:rPr>
          <w:sz w:val="22"/>
        </w:rPr>
      </w:pPr>
    </w:p>
    <w:p w:rsidR="008B3A50" w:rsidRPr="00690D95" w:rsidRDefault="000D06F0">
      <w:pPr>
        <w:rPr>
          <w:sz w:val="32"/>
          <w:szCs w:val="32"/>
          <w:lang w:eastAsia="zh-CN"/>
        </w:rPr>
      </w:pPr>
      <w:r>
        <w:rPr>
          <w:sz w:val="32"/>
          <w:szCs w:val="32"/>
        </w:rPr>
        <w:t>Date: 11</w:t>
      </w:r>
      <w:r w:rsidRPr="000D06F0">
        <w:rPr>
          <w:sz w:val="32"/>
          <w:szCs w:val="32"/>
          <w:vertAlign w:val="superscript"/>
        </w:rPr>
        <w:t>th</w:t>
      </w:r>
      <w:r>
        <w:rPr>
          <w:sz w:val="32"/>
          <w:szCs w:val="32"/>
        </w:rPr>
        <w:t xml:space="preserve"> Apr</w:t>
      </w:r>
      <w:r w:rsidR="00690D95">
        <w:rPr>
          <w:sz w:val="32"/>
          <w:szCs w:val="32"/>
        </w:rPr>
        <w:t xml:space="preserve"> 2017</w:t>
      </w:r>
    </w:p>
    <w:p w:rsidR="008B3A50" w:rsidRDefault="008B3A50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8B3A50" w:rsidRDefault="009101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8B3A50" w:rsidRDefault="000D06F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 shift out 4 unit</w:t>
      </w:r>
      <w:r w:rsidR="00973625">
        <w:rPr>
          <w:sz w:val="24"/>
          <w:lang w:eastAsia="zh-CN"/>
        </w:rPr>
        <w:t xml:space="preserve"> machine </w:t>
      </w:r>
      <w:r>
        <w:rPr>
          <w:sz w:val="24"/>
          <w:lang w:eastAsia="zh-CN"/>
        </w:rPr>
        <w:t xml:space="preserve">and 2 pcs Temper Glass </w:t>
      </w:r>
      <w:r w:rsidR="00973625">
        <w:rPr>
          <w:rFonts w:hint="eastAsia"/>
          <w:sz w:val="24"/>
          <w:lang w:eastAsia="zh-CN"/>
        </w:rPr>
        <w:t xml:space="preserve">from customer premise, load </w:t>
      </w:r>
      <w:r>
        <w:rPr>
          <w:rFonts w:hint="eastAsia"/>
          <w:sz w:val="24"/>
          <w:lang w:eastAsia="zh-CN"/>
        </w:rPr>
        <w:t>onto 1 x 40ft</w:t>
      </w:r>
      <w:r w:rsidR="00973625">
        <w:rPr>
          <w:rFonts w:hint="eastAsia"/>
          <w:sz w:val="24"/>
          <w:lang w:eastAsia="zh-CN"/>
        </w:rPr>
        <w:t xml:space="preserve"> container</w:t>
      </w:r>
      <w:r w:rsidR="00973625">
        <w:rPr>
          <w:sz w:val="24"/>
          <w:lang w:eastAsia="zh-CN"/>
        </w:rPr>
        <w:t xml:space="preserve">, </w:t>
      </w:r>
      <w:r w:rsidR="00245701">
        <w:rPr>
          <w:sz w:val="24"/>
          <w:lang w:eastAsia="zh-CN"/>
        </w:rPr>
        <w:t xml:space="preserve">to </w:t>
      </w:r>
      <w:r w:rsidR="008A0267">
        <w:rPr>
          <w:sz w:val="24"/>
          <w:lang w:eastAsia="zh-CN"/>
        </w:rPr>
        <w:t>secured machine with lashing belt and chocking wood</w:t>
      </w:r>
    </w:p>
    <w:p w:rsidR="008B3A50" w:rsidRDefault="008B3A5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B3A50" w:rsidRDefault="009101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8B3A50" w:rsidRDefault="00910141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8B3A50" w:rsidRDefault="008B3A5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B3A50" w:rsidRPr="00380464" w:rsidRDefault="00690D9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Date of Operation</w:t>
      </w:r>
    </w:p>
    <w:p w:rsidR="00D35820" w:rsidRDefault="000D06F0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12/04/2017   -   Afternoon </w:t>
      </w:r>
    </w:p>
    <w:p w:rsidR="008B3A50" w:rsidRDefault="008B3A5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B3A50" w:rsidRDefault="009101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8B3A50" w:rsidRDefault="00690D95">
      <w:pPr>
        <w:pStyle w:val="Heading4"/>
      </w:pPr>
      <w:r>
        <w:t xml:space="preserve">24 </w:t>
      </w:r>
      <w:r w:rsidR="000D06F0">
        <w:t>Pioneer Crescent #04-09</w:t>
      </w:r>
    </w:p>
    <w:p w:rsidR="00D35820" w:rsidRPr="00D35820" w:rsidRDefault="00B97900" w:rsidP="00D35820">
      <w:pPr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Ecopol</w:t>
      </w:r>
      <w:proofErr w:type="spellEnd"/>
      <w:r w:rsidR="00D35820">
        <w:rPr>
          <w:sz w:val="24"/>
          <w:szCs w:val="24"/>
          <w:lang w:eastAsia="zh-CN"/>
        </w:rPr>
        <w:t xml:space="preserve"> </w:t>
      </w:r>
      <w:proofErr w:type="spellStart"/>
      <w:r w:rsidR="00D35820">
        <w:rPr>
          <w:sz w:val="24"/>
          <w:szCs w:val="24"/>
          <w:lang w:eastAsia="zh-CN"/>
        </w:rPr>
        <w:t>Pte</w:t>
      </w:r>
      <w:proofErr w:type="spellEnd"/>
      <w:r w:rsidR="00D35820">
        <w:rPr>
          <w:sz w:val="24"/>
          <w:szCs w:val="24"/>
          <w:lang w:eastAsia="zh-CN"/>
        </w:rPr>
        <w:t xml:space="preserve"> Ltd</w:t>
      </w:r>
    </w:p>
    <w:p w:rsidR="008B3A50" w:rsidRDefault="008B3A50">
      <w:pPr>
        <w:rPr>
          <w:lang w:eastAsia="zh-CN"/>
        </w:rPr>
      </w:pPr>
    </w:p>
    <w:p w:rsidR="008B3A50" w:rsidRPr="00690D95" w:rsidRDefault="00690D95" w:rsidP="00690D95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8B3A50" w:rsidRDefault="00D358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crane </w:t>
      </w:r>
      <w:r w:rsidR="00910141">
        <w:rPr>
          <w:sz w:val="24"/>
          <w:lang w:eastAsia="zh-CN"/>
        </w:rPr>
        <w:t xml:space="preserve"> </w:t>
      </w:r>
    </w:p>
    <w:p w:rsidR="008B3A50" w:rsidRDefault="00690D9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4.5 ton f</w:t>
      </w:r>
      <w:r w:rsidR="00D35820">
        <w:rPr>
          <w:sz w:val="24"/>
          <w:lang w:eastAsia="zh-CN"/>
        </w:rPr>
        <w:t>orklift</w:t>
      </w:r>
    </w:p>
    <w:p w:rsidR="008C05DD" w:rsidRDefault="008C05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 / rollers</w:t>
      </w:r>
    </w:p>
    <w:p w:rsidR="00D35820" w:rsidRDefault="009101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Wire/webbing sling</w:t>
      </w:r>
    </w:p>
    <w:p w:rsidR="00910141" w:rsidRDefault="009101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8B3A50" w:rsidRPr="00690D95" w:rsidRDefault="00690D9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8B3A50" w:rsidRDefault="009101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</w:t>
      </w:r>
      <w:r w:rsidR="000D4C7F">
        <w:rPr>
          <w:sz w:val="24"/>
          <w:lang w:eastAsia="zh-CN"/>
        </w:rPr>
        <w:t>stacle within the working area</w:t>
      </w:r>
    </w:p>
    <w:p w:rsidR="008B3A50" w:rsidRDefault="009101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are not involved enter </w:t>
      </w:r>
      <w:r w:rsidR="000D4C7F">
        <w:rPr>
          <w:sz w:val="24"/>
          <w:lang w:eastAsia="zh-CN"/>
        </w:rPr>
        <w:t>unintentionally</w:t>
      </w:r>
    </w:p>
    <w:p w:rsidR="008B3A50" w:rsidRDefault="008B3A50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8B3A50" w:rsidRPr="00690D95" w:rsidRDefault="00690D95" w:rsidP="00690D9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8B3A50" w:rsidRDefault="009101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0D4C7F">
        <w:rPr>
          <w:sz w:val="24"/>
          <w:lang w:eastAsia="zh-CN"/>
        </w:rPr>
        <w:t>derstorms and lightning weather</w:t>
      </w:r>
    </w:p>
    <w:p w:rsidR="008B3A50" w:rsidRDefault="009101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0D4C7F">
        <w:rPr>
          <w:sz w:val="24"/>
          <w:lang w:eastAsia="zh-CN"/>
        </w:rPr>
        <w:t>, if any</w:t>
      </w:r>
      <w:r>
        <w:rPr>
          <w:sz w:val="24"/>
          <w:lang w:eastAsia="zh-CN"/>
        </w:rPr>
        <w:t xml:space="preserve"> will </w:t>
      </w:r>
      <w:r w:rsidR="00380464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8B3A50" w:rsidRDefault="008B3A50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8B3A50" w:rsidRPr="00690D95" w:rsidRDefault="00690D95" w:rsidP="00690D9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8B3A50" w:rsidRDefault="009101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supervisor, rigger, signalman, lorry loader operator and forklift driver will be inv</w:t>
      </w:r>
      <w:r w:rsidR="000D4C7F">
        <w:rPr>
          <w:sz w:val="24"/>
          <w:lang w:eastAsia="zh-CN"/>
        </w:rPr>
        <w:t xml:space="preserve">olved in this operation </w:t>
      </w:r>
    </w:p>
    <w:p w:rsidR="000D06F0" w:rsidRDefault="000D06F0" w:rsidP="00690D9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8B3A50" w:rsidRPr="00690D95" w:rsidRDefault="00690D95" w:rsidP="00690D9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8C05DD" w:rsidRDefault="0091014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</w:t>
      </w:r>
      <w:r w:rsidR="008C05DD">
        <w:rPr>
          <w:rFonts w:hint="eastAsia"/>
          <w:sz w:val="24"/>
          <w:lang w:eastAsia="zh-CN"/>
        </w:rPr>
        <w:t xml:space="preserve"> with standard P.P.E (s</w:t>
      </w:r>
      <w:r>
        <w:rPr>
          <w:rFonts w:hint="eastAsia"/>
          <w:sz w:val="24"/>
          <w:lang w:eastAsia="zh-CN"/>
        </w:rPr>
        <w:t>afe</w:t>
      </w:r>
      <w:r w:rsidR="008C05DD">
        <w:rPr>
          <w:rFonts w:hint="eastAsia"/>
          <w:sz w:val="24"/>
          <w:lang w:eastAsia="zh-CN"/>
        </w:rPr>
        <w:t>ty shoes, helmet,</w:t>
      </w:r>
      <w:r>
        <w:rPr>
          <w:rFonts w:hint="eastAsia"/>
          <w:sz w:val="24"/>
          <w:lang w:eastAsia="zh-CN"/>
        </w:rPr>
        <w:t xml:space="preserve"> etc</w:t>
      </w:r>
      <w:r w:rsidR="000D4C7F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</w:p>
    <w:p w:rsidR="008B3A50" w:rsidRDefault="00910141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0D4C7F">
        <w:rPr>
          <w:rFonts w:hint="eastAsia"/>
          <w:sz w:val="24"/>
          <w:lang w:eastAsia="zh-CN"/>
        </w:rPr>
        <w:t>nd lifting gear with M.O.M certificate</w:t>
      </w:r>
    </w:p>
    <w:p w:rsidR="008B3A50" w:rsidRDefault="00910141">
      <w:pPr>
        <w:pStyle w:val="BodyText2"/>
      </w:pPr>
      <w:r>
        <w:rPr>
          <w:rFonts w:hint="eastAsia"/>
        </w:rPr>
        <w:t>Lifting operation are supervise by MOM ce</w:t>
      </w:r>
      <w:r w:rsidR="008C05DD">
        <w:rPr>
          <w:rFonts w:hint="eastAsia"/>
        </w:rPr>
        <w:t>rtified lifting supervisor, rigger and s</w:t>
      </w:r>
      <w:r>
        <w:rPr>
          <w:rFonts w:hint="eastAsia"/>
        </w:rPr>
        <w:t>ign</w:t>
      </w:r>
      <w:r>
        <w:t>al</w:t>
      </w:r>
      <w:r w:rsidR="008C05DD">
        <w:rPr>
          <w:rFonts w:hint="eastAsia"/>
        </w:rPr>
        <w:t>m</w:t>
      </w:r>
      <w:r w:rsidR="000D4C7F">
        <w:rPr>
          <w:rFonts w:hint="eastAsia"/>
        </w:rPr>
        <w:t>an</w:t>
      </w:r>
    </w:p>
    <w:p w:rsidR="008B3A50" w:rsidRDefault="008B3A50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90D95" w:rsidRDefault="00910141" w:rsidP="008C05DD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</w:p>
    <w:p w:rsidR="008B3A50" w:rsidRDefault="00690D95" w:rsidP="008C05DD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</w:t>
      </w:r>
      <w:r w:rsidR="00910141">
        <w:rPr>
          <w:b w:val="0"/>
          <w:sz w:val="20"/>
          <w:u w:val="none"/>
          <w:lang w:eastAsia="zh-CN"/>
        </w:rPr>
        <w:t xml:space="preserve"> </w:t>
      </w:r>
      <w:r w:rsidR="00910141">
        <w:rPr>
          <w:rFonts w:hint="eastAsia"/>
          <w:lang w:eastAsia="zh-CN"/>
        </w:rPr>
        <w:t>JOB SCOPE</w:t>
      </w:r>
    </w:p>
    <w:p w:rsidR="008C05DD" w:rsidRPr="008C05DD" w:rsidRDefault="008C05DD" w:rsidP="008C05DD">
      <w:pPr>
        <w:pStyle w:val="Title"/>
        <w:jc w:val="left"/>
        <w:rPr>
          <w:i/>
          <w:sz w:val="40"/>
          <w:lang w:eastAsia="zh-CN"/>
        </w:rPr>
      </w:pPr>
    </w:p>
    <w:p w:rsidR="00380464" w:rsidRPr="000D4C7F" w:rsidRDefault="008C05DD" w:rsidP="000D4C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 machineries from workshop to loading area</w:t>
      </w:r>
    </w:p>
    <w:p w:rsidR="008B3A50" w:rsidRDefault="008E71A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of </w:t>
      </w:r>
      <w:r w:rsidR="000D4C7F">
        <w:rPr>
          <w:sz w:val="24"/>
          <w:lang w:eastAsia="zh-CN"/>
        </w:rPr>
        <w:t>lorry crane and forklift  to stuff/load machine</w:t>
      </w:r>
      <w:r>
        <w:rPr>
          <w:sz w:val="24"/>
          <w:lang w:eastAsia="zh-CN"/>
        </w:rPr>
        <w:t xml:space="preserve"> into container </w:t>
      </w:r>
    </w:p>
    <w:p w:rsidR="008E71A5" w:rsidRDefault="00BB2A0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Inside container, s</w:t>
      </w:r>
      <w:r w:rsidR="000D4C7F">
        <w:rPr>
          <w:sz w:val="24"/>
          <w:lang w:eastAsia="zh-CN"/>
        </w:rPr>
        <w:t>ecured machine</w:t>
      </w:r>
      <w:r>
        <w:rPr>
          <w:sz w:val="24"/>
          <w:lang w:eastAsia="zh-CN"/>
        </w:rPr>
        <w:t xml:space="preserve"> with choking wood and lashing belt</w:t>
      </w:r>
    </w:p>
    <w:p w:rsidR="008B3A50" w:rsidRDefault="0091014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8E71A5">
        <w:rPr>
          <w:sz w:val="24"/>
          <w:lang w:eastAsia="zh-CN"/>
        </w:rPr>
        <w:t>, all debris</w:t>
      </w:r>
      <w:r w:rsidR="00BB2A09">
        <w:rPr>
          <w:sz w:val="24"/>
          <w:lang w:eastAsia="zh-CN"/>
        </w:rPr>
        <w:t xml:space="preserve">, if any will be </w:t>
      </w:r>
      <w:r w:rsidR="008E71A5">
        <w:rPr>
          <w:sz w:val="24"/>
          <w:lang w:eastAsia="zh-CN"/>
        </w:rPr>
        <w:t>clear</w:t>
      </w:r>
      <w:r w:rsidR="00BB2A09">
        <w:rPr>
          <w:sz w:val="24"/>
          <w:lang w:eastAsia="zh-CN"/>
        </w:rPr>
        <w:t xml:space="preserve"> and dispose</w:t>
      </w:r>
    </w:p>
    <w:p w:rsidR="008B3A50" w:rsidRDefault="00910141" w:rsidP="008E71A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8E71A5" w:rsidRPr="008E71A5" w:rsidRDefault="008E71A5" w:rsidP="008E71A5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8E71A5" w:rsidRDefault="00BB2A09" w:rsidP="008E71A5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8E71A5">
        <w:rPr>
          <w:sz w:val="24"/>
          <w:szCs w:val="24"/>
        </w:rPr>
        <w:t>Regards</w:t>
      </w:r>
    </w:p>
    <w:p w:rsidR="008E71A5" w:rsidRDefault="008E71A5" w:rsidP="008E71A5">
      <w:pPr>
        <w:ind w:left="720"/>
        <w:rPr>
          <w:sz w:val="24"/>
          <w:szCs w:val="24"/>
        </w:rPr>
      </w:pPr>
      <w:proofErr w:type="spellStart"/>
      <w:r>
        <w:rPr>
          <w:sz w:val="24"/>
          <w:szCs w:val="24"/>
        </w:rPr>
        <w:t>Zailani</w:t>
      </w:r>
      <w:proofErr w:type="spellEnd"/>
    </w:p>
    <w:p w:rsidR="008E71A5" w:rsidRDefault="008E71A5" w:rsidP="008E71A5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8B3A50" w:rsidRPr="008E71A5" w:rsidRDefault="008E71A5" w:rsidP="008E71A5">
      <w:pPr>
        <w:ind w:left="720"/>
        <w:rPr>
          <w:sz w:val="24"/>
          <w:szCs w:val="24"/>
        </w:rPr>
      </w:pPr>
      <w:r>
        <w:rPr>
          <w:sz w:val="24"/>
          <w:szCs w:val="24"/>
        </w:rPr>
        <w:t>Tel:</w:t>
      </w:r>
      <w:r w:rsidR="00BB2A09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910141">
        <w:tab/>
      </w:r>
      <w:r w:rsidR="00910141">
        <w:tab/>
        <w:t xml:space="preserve">   </w:t>
      </w:r>
      <w:r w:rsidR="00910141">
        <w:tab/>
      </w:r>
    </w:p>
    <w:sectPr w:rsidR="008B3A50" w:rsidRPr="008E71A5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76A7B" w:rsidRDefault="00076A7B">
      <w:r>
        <w:separator/>
      </w:r>
    </w:p>
  </w:endnote>
  <w:endnote w:type="continuationSeparator" w:id="0">
    <w:p w:rsidR="00076A7B" w:rsidRDefault="00076A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B3A50" w:rsidRDefault="00910141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D06F0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D06F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76A7B" w:rsidRDefault="00076A7B">
      <w:r>
        <w:separator/>
      </w:r>
    </w:p>
  </w:footnote>
  <w:footnote w:type="continuationSeparator" w:id="0">
    <w:p w:rsidR="00076A7B" w:rsidRDefault="00076A7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B3A50" w:rsidRDefault="000D06F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8B3A50" w:rsidRDefault="00910141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8B3A50" w:rsidRDefault="00910141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8B3A50" w:rsidRDefault="00910141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690D95">
      <w:t>6</w:t>
    </w:r>
    <w:r>
      <w:t xml:space="preserve">2824175, </w:t>
    </w:r>
    <w:r w:rsidR="00690D95">
      <w:t>6</w:t>
    </w:r>
    <w:r>
      <w:t xml:space="preserve">2828203, </w:t>
    </w:r>
    <w:r w:rsidR="00690D95">
      <w:t>6</w:t>
    </w:r>
    <w:r>
      <w:t xml:space="preserve">2826020, Fax : </w:t>
    </w:r>
    <w:r w:rsidR="00690D95">
      <w:t>6</w:t>
    </w:r>
    <w:r>
      <w:t>2865602</w:t>
    </w:r>
  </w:p>
  <w:p w:rsidR="008B3A50" w:rsidRDefault="00910141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8B3A50" w:rsidRDefault="000D06F0">
    <w:pPr>
      <w:pStyle w:val="Header"/>
      <w:jc w:val="center"/>
      <w:rPr>
        <w:sz w:val="22"/>
      </w:rPr>
    </w:pPr>
    <w:hyperlink r:id="rId2" w:history="1">
      <w:r w:rsidR="00910141">
        <w:rPr>
          <w:rStyle w:val="Hyperlink"/>
          <w:sz w:val="22"/>
        </w:rPr>
        <w:t>http://www.ericwong.com</w:t>
      </w:r>
    </w:hyperlink>
  </w:p>
  <w:p w:rsidR="008B3A50" w:rsidRDefault="00690D95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35820"/>
    <w:rsid w:val="00015788"/>
    <w:rsid w:val="00076A7B"/>
    <w:rsid w:val="000D06F0"/>
    <w:rsid w:val="000D4C7F"/>
    <w:rsid w:val="00245701"/>
    <w:rsid w:val="00380464"/>
    <w:rsid w:val="00690D95"/>
    <w:rsid w:val="008A0267"/>
    <w:rsid w:val="008B3A50"/>
    <w:rsid w:val="008C05DD"/>
    <w:rsid w:val="008E352A"/>
    <w:rsid w:val="008E71A5"/>
    <w:rsid w:val="00910141"/>
    <w:rsid w:val="00973625"/>
    <w:rsid w:val="009C16B0"/>
    <w:rsid w:val="00A220F1"/>
    <w:rsid w:val="00B97900"/>
    <w:rsid w:val="00BB2A09"/>
    <w:rsid w:val="00D35820"/>
    <w:rsid w:val="00D71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27BCBD55-2B22-439B-8910-2491483D7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266</Words>
  <Characters>1692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1955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2013-10-09T01:59:00Z</cp:lastPrinted>
  <dcterms:created xsi:type="dcterms:W3CDTF">2017-04-11T01:54:00Z</dcterms:created>
  <dcterms:modified xsi:type="dcterms:W3CDTF">2017-04-11T01:54:00Z</dcterms:modified>
</cp:coreProperties>
</file>