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A23" w:rsidRDefault="00076A23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73CCB">
      <w:pPr>
        <w:rPr>
          <w:sz w:val="24"/>
          <w:lang w:eastAsia="zh-CN"/>
        </w:rPr>
      </w:pPr>
      <w:r>
        <w:rPr>
          <w:sz w:val="24"/>
        </w:rPr>
        <w:t>Date: 02</w:t>
      </w:r>
      <w:r w:rsidRPr="00B73CCB">
        <w:rPr>
          <w:sz w:val="24"/>
          <w:vertAlign w:val="superscript"/>
        </w:rPr>
        <w:t>nd</w:t>
      </w:r>
      <w:r>
        <w:rPr>
          <w:sz w:val="24"/>
        </w:rPr>
        <w:t xml:space="preserve"> May</w:t>
      </w:r>
      <w:r w:rsidR="007F1722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Pr="00E47B9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F1722">
        <w:rPr>
          <w:sz w:val="24"/>
          <w:lang w:eastAsia="zh-CN"/>
        </w:rPr>
        <w:t>shift out 2 unit Milling machine from 2</w:t>
      </w:r>
      <w:r w:rsidR="007F1722" w:rsidRPr="007F1722">
        <w:rPr>
          <w:sz w:val="24"/>
          <w:vertAlign w:val="superscript"/>
          <w:lang w:eastAsia="zh-CN"/>
        </w:rPr>
        <w:t>nd</w:t>
      </w:r>
      <w:r w:rsidR="007F1722">
        <w:rPr>
          <w:sz w:val="24"/>
          <w:lang w:eastAsia="zh-CN"/>
        </w:rPr>
        <w:t xml:space="preserve"> floor to loading bay via cargo lift, hoist up </w:t>
      </w:r>
      <w:r w:rsidR="00076A23">
        <w:rPr>
          <w:sz w:val="24"/>
          <w:lang w:eastAsia="zh-CN"/>
        </w:rPr>
        <w:t xml:space="preserve">using lorry crane, </w:t>
      </w:r>
      <w:r w:rsidR="007F1722">
        <w:rPr>
          <w:sz w:val="24"/>
          <w:lang w:eastAsia="zh-CN"/>
        </w:rPr>
        <w:t>load onto lorry chassis</w:t>
      </w:r>
      <w:r w:rsidR="00076A23">
        <w:rPr>
          <w:sz w:val="24"/>
          <w:lang w:eastAsia="zh-CN"/>
        </w:rPr>
        <w:t xml:space="preserve"> and deliver to scrap yard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73CCB" w:rsidRDefault="00B73C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B73CCB" w:rsidRPr="00076A23" w:rsidRDefault="00076A2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Milling Machine</w:t>
      </w:r>
    </w:p>
    <w:p w:rsidR="00B73CCB" w:rsidRDefault="00B73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076A23">
        <w:rPr>
          <w:bCs/>
          <w:sz w:val="24"/>
          <w:szCs w:val="24"/>
          <w:lang w:eastAsia="zh-CN"/>
        </w:rPr>
        <w:t xml:space="preserve"> 1.7m x 1.6m x 2m</w:t>
      </w:r>
    </w:p>
    <w:p w:rsidR="00B73CCB" w:rsidRDefault="00B73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0564FE">
        <w:rPr>
          <w:bCs/>
          <w:sz w:val="24"/>
          <w:szCs w:val="24"/>
          <w:lang w:eastAsia="zh-CN"/>
        </w:rPr>
        <w:t xml:space="preserve"> 1, 700</w:t>
      </w:r>
      <w:bookmarkStart w:id="0" w:name="_GoBack"/>
      <w:bookmarkEnd w:id="0"/>
      <w:r w:rsidR="00076A23">
        <w:rPr>
          <w:bCs/>
          <w:sz w:val="24"/>
          <w:szCs w:val="24"/>
          <w:lang w:eastAsia="zh-CN"/>
        </w:rPr>
        <w:t xml:space="preserve"> kgs</w:t>
      </w:r>
    </w:p>
    <w:p w:rsidR="00076A23" w:rsidRDefault="00076A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73CCB" w:rsidRDefault="00B73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076A23">
        <w:rPr>
          <w:bCs/>
          <w:sz w:val="24"/>
          <w:szCs w:val="24"/>
          <w:lang w:eastAsia="zh-CN"/>
        </w:rPr>
        <w:t xml:space="preserve"> 1.7m x 1.5m x 1.7m </w:t>
      </w:r>
    </w:p>
    <w:p w:rsidR="00B73CCB" w:rsidRDefault="00B73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076A23">
        <w:rPr>
          <w:bCs/>
          <w:sz w:val="24"/>
          <w:szCs w:val="24"/>
          <w:lang w:eastAsia="zh-CN"/>
        </w:rPr>
        <w:t>1, 300 kgs</w:t>
      </w:r>
    </w:p>
    <w:p w:rsidR="00B73CCB" w:rsidRPr="00B73CCB" w:rsidRDefault="00B73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F1722">
      <w:pPr>
        <w:rPr>
          <w:sz w:val="24"/>
          <w:lang w:eastAsia="zh-CN"/>
        </w:rPr>
      </w:pPr>
      <w:r>
        <w:rPr>
          <w:sz w:val="24"/>
          <w:lang w:eastAsia="zh-CN"/>
        </w:rPr>
        <w:t>10/05/2018   -   09:45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9E5453">
        <w:t>l</w:t>
      </w:r>
      <w:r w:rsidR="00076A23">
        <w:t>k 115A Commonwealth Drive #02-01/09</w:t>
      </w:r>
    </w:p>
    <w:p w:rsidR="00840DC8" w:rsidRPr="00840DC8" w:rsidRDefault="009E545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MJ Precision Tools</w:t>
      </w:r>
      <w:r w:rsidR="00884C68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E47B96" w:rsidRDefault="009E5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EE527F" w:rsidRDefault="007F17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76A23" w:rsidRDefault="00076A2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6A2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F1722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F1722">
        <w:rPr>
          <w:rFonts w:hint="eastAsia"/>
          <w:sz w:val="24"/>
          <w:lang w:eastAsia="zh-CN"/>
        </w:rPr>
        <w:t>hoes,</w:t>
      </w:r>
      <w:r w:rsidR="007F1722">
        <w:rPr>
          <w:sz w:val="24"/>
          <w:lang w:eastAsia="zh-CN"/>
        </w:rPr>
        <w:t xml:space="preserve"> safety</w:t>
      </w:r>
      <w:r w:rsidR="007F172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7F1722">
        <w:t>.</w:t>
      </w:r>
      <w:r w:rsidR="0042603E">
        <w:rPr>
          <w:rFonts w:hint="eastAsia"/>
        </w:rPr>
        <w:t>O</w:t>
      </w:r>
      <w:r w:rsidR="007F1722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076A2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7F1722" w:rsidRDefault="00EE527F" w:rsidP="007F172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5453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Default="00B73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crane to </w:t>
      </w:r>
      <w:r w:rsidR="007F1722">
        <w:rPr>
          <w:sz w:val="24"/>
          <w:lang w:eastAsia="zh-CN"/>
        </w:rPr>
        <w:t>loading</w:t>
      </w:r>
      <w:r>
        <w:rPr>
          <w:sz w:val="24"/>
          <w:lang w:eastAsia="zh-CN"/>
        </w:rPr>
        <w:t>/unloading</w:t>
      </w:r>
      <w:r w:rsidR="007F1722">
        <w:rPr>
          <w:sz w:val="24"/>
          <w:lang w:eastAsia="zh-CN"/>
        </w:rPr>
        <w:t xml:space="preserve"> area</w:t>
      </w:r>
    </w:p>
    <w:p w:rsidR="00EF4ADA" w:rsidRDefault="009E5453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7F1722">
        <w:rPr>
          <w:sz w:val="24"/>
          <w:lang w:eastAsia="zh-CN"/>
        </w:rPr>
        <w:t>machine from 2</w:t>
      </w:r>
      <w:r w:rsidR="007F1722" w:rsidRPr="007F1722">
        <w:rPr>
          <w:sz w:val="24"/>
          <w:vertAlign w:val="superscript"/>
          <w:lang w:eastAsia="zh-CN"/>
        </w:rPr>
        <w:t>nd</w:t>
      </w:r>
      <w:r w:rsidR="00EF4ADA">
        <w:rPr>
          <w:sz w:val="24"/>
          <w:lang w:eastAsia="zh-CN"/>
        </w:rPr>
        <w:t xml:space="preserve"> floor </w:t>
      </w:r>
    </w:p>
    <w:p w:rsidR="00EE527F" w:rsidRDefault="00EF4ADA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machine from 2</w:t>
      </w:r>
      <w:r w:rsidRPr="00EF4AD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</w:t>
      </w:r>
      <w:r w:rsidR="007F1722">
        <w:rPr>
          <w:sz w:val="24"/>
          <w:lang w:eastAsia="zh-CN"/>
        </w:rPr>
        <w:t>via cargo lift</w:t>
      </w:r>
    </w:p>
    <w:p w:rsidR="003A2425" w:rsidRPr="007F1722" w:rsidRDefault="00EF4ADA" w:rsidP="007F17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</w:t>
      </w:r>
      <w:r w:rsidR="007F1722">
        <w:rPr>
          <w:sz w:val="24"/>
          <w:lang w:eastAsia="zh-CN"/>
        </w:rPr>
        <w:t xml:space="preserve"> crane to hoist up machine and load onto lorry chassis</w:t>
      </w:r>
    </w:p>
    <w:p w:rsidR="003A2425" w:rsidRPr="003A2425" w:rsidRDefault="003A2425" w:rsidP="003A242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from customer premise</w:t>
      </w:r>
      <w:r w:rsidR="00076A23">
        <w:rPr>
          <w:sz w:val="24"/>
          <w:lang w:eastAsia="zh-CN"/>
        </w:rPr>
        <w:t xml:space="preserve"> and deliver to scrap yard</w:t>
      </w:r>
    </w:p>
    <w:p w:rsidR="007F1722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7F1722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7D0" w:rsidRDefault="00A167D0">
      <w:r>
        <w:separator/>
      </w:r>
    </w:p>
  </w:endnote>
  <w:endnote w:type="continuationSeparator" w:id="0">
    <w:p w:rsidR="00A167D0" w:rsidRDefault="00A16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64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564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7D0" w:rsidRDefault="00A167D0">
      <w:r>
        <w:separator/>
      </w:r>
    </w:p>
  </w:footnote>
  <w:footnote w:type="continuationSeparator" w:id="0">
    <w:p w:rsidR="00A167D0" w:rsidRDefault="00A167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167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167D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7F1722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564FE"/>
    <w:rsid w:val="00076A23"/>
    <w:rsid w:val="00103580"/>
    <w:rsid w:val="00251834"/>
    <w:rsid w:val="002D1F09"/>
    <w:rsid w:val="00385586"/>
    <w:rsid w:val="003A2425"/>
    <w:rsid w:val="003B701A"/>
    <w:rsid w:val="0042603E"/>
    <w:rsid w:val="00471A02"/>
    <w:rsid w:val="004725E1"/>
    <w:rsid w:val="004D3589"/>
    <w:rsid w:val="00512C3F"/>
    <w:rsid w:val="00552A68"/>
    <w:rsid w:val="00691F2F"/>
    <w:rsid w:val="006A0465"/>
    <w:rsid w:val="006C66D8"/>
    <w:rsid w:val="007250C7"/>
    <w:rsid w:val="007F1722"/>
    <w:rsid w:val="008254AB"/>
    <w:rsid w:val="00840DC8"/>
    <w:rsid w:val="00880CD7"/>
    <w:rsid w:val="00884C68"/>
    <w:rsid w:val="009E5453"/>
    <w:rsid w:val="009E678E"/>
    <w:rsid w:val="00A167D0"/>
    <w:rsid w:val="00AA5E43"/>
    <w:rsid w:val="00AD13C8"/>
    <w:rsid w:val="00AD5DD6"/>
    <w:rsid w:val="00B73CCB"/>
    <w:rsid w:val="00BD0740"/>
    <w:rsid w:val="00C35759"/>
    <w:rsid w:val="00CA3063"/>
    <w:rsid w:val="00CC772F"/>
    <w:rsid w:val="00D0450D"/>
    <w:rsid w:val="00D10D34"/>
    <w:rsid w:val="00DD2574"/>
    <w:rsid w:val="00E12D5A"/>
    <w:rsid w:val="00E47B96"/>
    <w:rsid w:val="00EE527F"/>
    <w:rsid w:val="00EF4AD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B2352-67D7-4657-9CEF-0C765C0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2018-05-02T06:16:00Z</cp:lastPrinted>
  <dcterms:created xsi:type="dcterms:W3CDTF">2018-04-27T03:35:00Z</dcterms:created>
  <dcterms:modified xsi:type="dcterms:W3CDTF">2018-05-02T06:55:00Z</dcterms:modified>
</cp:coreProperties>
</file>