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0846B4" w14:textId="77777777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2E8D394A" w14:textId="77777777" w:rsidR="006467DA" w:rsidRDefault="006467DA">
      <w:pPr>
        <w:jc w:val="center"/>
        <w:rPr>
          <w:sz w:val="22"/>
        </w:rPr>
      </w:pPr>
    </w:p>
    <w:p w14:paraId="7ADB93D0" w14:textId="77777777" w:rsidR="006467DA" w:rsidRDefault="00DC47BB">
      <w:pPr>
        <w:rPr>
          <w:sz w:val="24"/>
          <w:lang w:eastAsia="zh-CN"/>
        </w:rPr>
      </w:pPr>
      <w:r>
        <w:rPr>
          <w:sz w:val="24"/>
        </w:rPr>
        <w:t>Date: 04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Mar 2020</w:t>
      </w:r>
    </w:p>
    <w:p w14:paraId="54C27AC9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43ED6456" w14:textId="77777777"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14:paraId="052EFFA0" w14:textId="64931890" w:rsidR="00566474" w:rsidRDefault="00BA65F8" w:rsidP="005664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C25A49">
        <w:rPr>
          <w:sz w:val="24"/>
          <w:lang w:eastAsia="zh-CN"/>
        </w:rPr>
        <w:t xml:space="preserve">unload 1 unit machine from </w:t>
      </w:r>
      <w:r w:rsidR="00DC47BB">
        <w:rPr>
          <w:sz w:val="24"/>
          <w:lang w:eastAsia="zh-CN"/>
        </w:rPr>
        <w:t>1 x 20ft OT container,</w:t>
      </w:r>
      <w:r w:rsidR="00A8575A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A8575A">
        <w:rPr>
          <w:sz w:val="24"/>
          <w:lang w:eastAsia="zh-CN"/>
        </w:rPr>
        <w:t xml:space="preserve">factory </w:t>
      </w:r>
      <w:r w:rsidR="00241657">
        <w:rPr>
          <w:sz w:val="24"/>
          <w:lang w:eastAsia="zh-CN"/>
        </w:rPr>
        <w:t>premise</w:t>
      </w:r>
      <w:r w:rsidR="006D440D">
        <w:rPr>
          <w:sz w:val="24"/>
          <w:lang w:eastAsia="zh-CN"/>
        </w:rPr>
        <w:t xml:space="preserve"> at ground floor</w:t>
      </w:r>
    </w:p>
    <w:p w14:paraId="7711626E" w14:textId="77777777"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70FA16D6" w14:textId="77777777" w:rsidR="00BF1F53" w:rsidRPr="00D51A21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454AF9C4" w14:textId="77777777" w:rsidR="00BF1F53" w:rsidRDefault="00DC47B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Ion </w:t>
      </w:r>
      <w:proofErr w:type="spellStart"/>
      <w:r>
        <w:rPr>
          <w:sz w:val="24"/>
          <w:szCs w:val="24"/>
          <w:lang w:eastAsia="zh-CN"/>
        </w:rPr>
        <w:t>Nitrding</w:t>
      </w:r>
      <w:proofErr w:type="spellEnd"/>
      <w:r>
        <w:rPr>
          <w:sz w:val="24"/>
          <w:szCs w:val="24"/>
          <w:lang w:eastAsia="zh-CN"/>
        </w:rPr>
        <w:t xml:space="preserve"> Instrument </w:t>
      </w:r>
    </w:p>
    <w:p w14:paraId="685CAEF0" w14:textId="77777777" w:rsidR="00C25A49" w:rsidRDefault="00DC47B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1: 244 x 153 x 301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2, 030 kg</w:t>
      </w:r>
    </w:p>
    <w:p w14:paraId="46B02C1E" w14:textId="77777777" w:rsidR="00DC47BB" w:rsidRDefault="00DC47B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2: 152 x 217 x 219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1, 380 kg</w:t>
      </w:r>
    </w:p>
    <w:p w14:paraId="6F994932" w14:textId="77777777" w:rsidR="00DC47BB" w:rsidRPr="00BF1F53" w:rsidRDefault="00DC47B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3: 230 x 112 x 87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450 kg</w:t>
      </w:r>
    </w:p>
    <w:p w14:paraId="6699FC3F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C6EEB1B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063E4C12" w14:textId="6C11CF80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  <w:r w:rsidR="00A8575A">
        <w:rPr>
          <w:sz w:val="24"/>
          <w:lang w:eastAsia="zh-CN"/>
        </w:rPr>
        <w:t>ed</w:t>
      </w:r>
    </w:p>
    <w:p w14:paraId="1EF8F92D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07BF462" w14:textId="77777777" w:rsidR="006467DA" w:rsidRDefault="009E0BA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3E5B46EB" w14:textId="77777777" w:rsidR="006467DA" w:rsidRDefault="00DC47BB">
      <w:pPr>
        <w:rPr>
          <w:sz w:val="24"/>
          <w:lang w:eastAsia="zh-CN"/>
        </w:rPr>
      </w:pPr>
      <w:r>
        <w:rPr>
          <w:sz w:val="24"/>
          <w:lang w:eastAsia="zh-CN"/>
        </w:rPr>
        <w:t>09/03/202</w:t>
      </w:r>
      <w:r w:rsidR="009E0BAB">
        <w:rPr>
          <w:sz w:val="24"/>
          <w:lang w:eastAsia="zh-CN"/>
        </w:rPr>
        <w:t xml:space="preserve">0  </w:t>
      </w:r>
    </w:p>
    <w:p w14:paraId="4EBC6DC0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DCB4A6C" w14:textId="77777777" w:rsidR="009E0BAB" w:rsidRDefault="009E0BA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6AF2EBBF" w14:textId="77777777" w:rsidR="009E0BAB" w:rsidRPr="009E0BAB" w:rsidRDefault="009E0BA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14:paraId="044AE86A" w14:textId="77777777" w:rsidR="009E0BAB" w:rsidRDefault="009E0BA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8C2DEE2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76ED5CAA" w14:textId="77777777" w:rsidR="00BA65F8" w:rsidRDefault="00DC47BB" w:rsidP="00BA65F8">
      <w:pPr>
        <w:pStyle w:val="Heading4"/>
      </w:pPr>
      <w:r>
        <w:t>285 Jalan Ahmad Ibrahim</w:t>
      </w:r>
    </w:p>
    <w:p w14:paraId="0B08DA6D" w14:textId="77777777" w:rsidR="00BA65F8" w:rsidRPr="00BA65F8" w:rsidRDefault="00DC47BB" w:rsidP="00BA65F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Panasonic Factory Solutions Asia Pacific </w:t>
      </w:r>
    </w:p>
    <w:p w14:paraId="6DB03407" w14:textId="77777777" w:rsidR="0089628B" w:rsidRPr="0089628B" w:rsidRDefault="0089628B" w:rsidP="0089628B">
      <w:pPr>
        <w:rPr>
          <w:lang w:eastAsia="zh-CN"/>
        </w:rPr>
      </w:pPr>
    </w:p>
    <w:p w14:paraId="1BC8E5BC" w14:textId="77777777"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05221413" w14:textId="77777777" w:rsidR="00746A35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274F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x</w:t>
      </w:r>
      <w:r w:rsidR="001268A8">
        <w:rPr>
          <w:sz w:val="24"/>
          <w:lang w:eastAsia="zh-CN"/>
        </w:rPr>
        <w:t xml:space="preserve"> </w:t>
      </w:r>
      <w:r w:rsidR="009B5A5C">
        <w:rPr>
          <w:sz w:val="24"/>
          <w:lang w:eastAsia="zh-CN"/>
        </w:rPr>
        <w:t xml:space="preserve">633 lorry loader - PALFINGER PK100002F </w:t>
      </w:r>
    </w:p>
    <w:p w14:paraId="0768C7EA" w14:textId="77777777"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14:paraId="59CA1986" w14:textId="77777777" w:rsidR="009B5A5C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566474">
        <w:rPr>
          <w:sz w:val="24"/>
          <w:lang w:eastAsia="zh-CN"/>
        </w:rPr>
        <w:t>sling</w:t>
      </w:r>
    </w:p>
    <w:p w14:paraId="39420864" w14:textId="77777777" w:rsidR="006467DA" w:rsidRDefault="009B5A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(for epoxy floor protection)</w:t>
      </w:r>
      <w:r w:rsidR="001268A8">
        <w:rPr>
          <w:sz w:val="24"/>
          <w:lang w:eastAsia="zh-CN"/>
        </w:rPr>
        <w:t xml:space="preserve"> </w:t>
      </w:r>
    </w:p>
    <w:p w14:paraId="3548AE95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405E6431" w14:textId="77777777"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00369262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14:paraId="489A6044" w14:textId="77777777" w:rsidR="009E0BAB" w:rsidRDefault="006467D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14:paraId="656BE00D" w14:textId="77777777" w:rsidR="006467DA" w:rsidRPr="009E0BAB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14:paraId="767F48A8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14:paraId="0C13517E" w14:textId="77777777" w:rsidR="00DC47BB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5C29F702" w14:textId="77777777" w:rsidR="009E0BAB" w:rsidRDefault="009E0BAB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0F5F652" w14:textId="77777777" w:rsidR="006467DA" w:rsidRPr="00DC47BB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06F78587" w14:textId="77777777"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557513">
        <w:rPr>
          <w:sz w:val="24"/>
          <w:lang w:eastAsia="zh-CN"/>
        </w:rPr>
        <w:t xml:space="preserve">ervisor, rigger, signalman and </w:t>
      </w:r>
      <w:r w:rsidR="00E95CFA">
        <w:rPr>
          <w:sz w:val="24"/>
          <w:lang w:eastAsia="zh-CN"/>
        </w:rPr>
        <w:t>lorry crane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14:paraId="60CA486F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4B49B399" w14:textId="77777777"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657BD649" w14:textId="77777777" w:rsidR="002964E9" w:rsidRDefault="002964E9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5AD8A953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E4630B">
        <w:rPr>
          <w:rFonts w:hint="eastAsia"/>
          <w:sz w:val="24"/>
          <w:lang w:eastAsia="zh-CN"/>
        </w:rPr>
        <w:t xml:space="preserve">ty shoes, </w:t>
      </w:r>
      <w:r w:rsidR="00E4630B">
        <w:rPr>
          <w:sz w:val="24"/>
          <w:lang w:eastAsia="zh-CN"/>
        </w:rPr>
        <w:t xml:space="preserve">safety </w:t>
      </w:r>
      <w:r w:rsidR="00E4630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44E4CA31" w14:textId="77777777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14:paraId="182D8901" w14:textId="77777777"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E4630B">
        <w:t>.</w:t>
      </w:r>
      <w:r w:rsidR="001268A8">
        <w:rPr>
          <w:rFonts w:hint="eastAsia"/>
        </w:rPr>
        <w:t>O</w:t>
      </w:r>
      <w:r w:rsidR="00E4630B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14:paraId="25ED9E9E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27EAD02B" w14:textId="77777777" w:rsidR="006467DA" w:rsidRPr="00E4630B" w:rsidRDefault="006467DA" w:rsidP="00C25A4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14:paraId="7640C102" w14:textId="77777777" w:rsidR="00D51A21" w:rsidRDefault="00F77A1A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6467DA">
        <w:rPr>
          <w:sz w:val="24"/>
          <w:lang w:eastAsia="zh-CN"/>
        </w:rPr>
        <w:t xml:space="preserve">orry crane to park at designated </w:t>
      </w:r>
      <w:r w:rsidR="008274F1">
        <w:rPr>
          <w:sz w:val="24"/>
          <w:lang w:eastAsia="zh-CN"/>
        </w:rPr>
        <w:t>location for the lift</w:t>
      </w:r>
    </w:p>
    <w:p w14:paraId="2D395D31" w14:textId="77777777" w:rsidR="00C90E43" w:rsidRDefault="00C90E43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Open up container canvas using ladder</w:t>
      </w:r>
    </w:p>
    <w:p w14:paraId="0CB8F732" w14:textId="77777777" w:rsidR="00C90E43" w:rsidRDefault="00C90E43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sling to machine hoisting point</w:t>
      </w:r>
    </w:p>
    <w:p w14:paraId="2EEFFD33" w14:textId="77777777" w:rsidR="00C90E43" w:rsidRDefault="00C90E43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from container and load onto lorry chassis</w:t>
      </w:r>
    </w:p>
    <w:p w14:paraId="47D164AB" w14:textId="77777777" w:rsidR="00DC47BB" w:rsidRPr="00DC47BB" w:rsidRDefault="00E4630B" w:rsidP="00DC47B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C90E43">
        <w:rPr>
          <w:sz w:val="24"/>
          <w:lang w:eastAsia="zh-CN"/>
        </w:rPr>
        <w:t xml:space="preserve"> lorry to </w:t>
      </w:r>
      <w:r w:rsidR="00DC47BB">
        <w:rPr>
          <w:sz w:val="24"/>
          <w:lang w:eastAsia="zh-CN"/>
        </w:rPr>
        <w:t xml:space="preserve">unloading area </w:t>
      </w:r>
    </w:p>
    <w:p w14:paraId="470FD77A" w14:textId="77777777" w:rsidR="00860CD2" w:rsidRDefault="00DC47BB" w:rsidP="000A319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case </w:t>
      </w:r>
      <w:r w:rsidR="00334C7D">
        <w:rPr>
          <w:sz w:val="24"/>
          <w:lang w:eastAsia="zh-CN"/>
        </w:rPr>
        <w:t>from lorry chassis to the ground</w:t>
      </w:r>
    </w:p>
    <w:p w14:paraId="45CA379D" w14:textId="77777777" w:rsidR="00184575" w:rsidRDefault="00184575" w:rsidP="000A319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14:paraId="79C46922" w14:textId="77777777" w:rsidR="00184575" w:rsidRDefault="00184575" w:rsidP="000A319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14:paraId="7F023B27" w14:textId="77777777" w:rsidR="00184575" w:rsidRDefault="00184575" w:rsidP="000A319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to unloading area</w:t>
      </w:r>
    </w:p>
    <w:p w14:paraId="13A44679" w14:textId="77777777" w:rsidR="00184575" w:rsidRDefault="00184575" w:rsidP="000A319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14:paraId="20305AD0" w14:textId="77777777" w:rsidR="00184575" w:rsidRDefault="00184575" w:rsidP="000A319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 under machine base</w:t>
      </w:r>
    </w:p>
    <w:p w14:paraId="7A18A2A5" w14:textId="77777777" w:rsidR="00184575" w:rsidRDefault="00184575" w:rsidP="000A319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transport machine into production</w:t>
      </w:r>
    </w:p>
    <w:p w14:paraId="1E247FEA" w14:textId="77777777" w:rsidR="00184575" w:rsidRDefault="00184575" w:rsidP="000A319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machine at the designated location </w:t>
      </w:r>
    </w:p>
    <w:p w14:paraId="794C041A" w14:textId="77777777" w:rsidR="00184575" w:rsidRDefault="0099046A" w:rsidP="0018457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84575">
        <w:rPr>
          <w:sz w:val="24"/>
          <w:lang w:eastAsia="zh-CN"/>
        </w:rPr>
        <w:t>Once job complete, team leader will instruct the team t</w:t>
      </w:r>
      <w:r w:rsidR="00184575">
        <w:rPr>
          <w:sz w:val="24"/>
          <w:lang w:eastAsia="zh-CN"/>
        </w:rPr>
        <w:t>o perform proper housekeeping</w:t>
      </w:r>
    </w:p>
    <w:p w14:paraId="74466050" w14:textId="77777777" w:rsidR="006467DA" w:rsidRPr="00184575" w:rsidRDefault="00184575" w:rsidP="0018457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184575">
        <w:rPr>
          <w:sz w:val="24"/>
          <w:lang w:eastAsia="zh-CN"/>
        </w:rPr>
        <w:t>ll debris will be clear and dispose</w:t>
      </w:r>
    </w:p>
    <w:p w14:paraId="4AE9DB77" w14:textId="77777777" w:rsidR="00E4630B" w:rsidRPr="009B5A5C" w:rsidRDefault="006467DA" w:rsidP="009B5A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08954E8F" w14:textId="77777777" w:rsidR="00E4630B" w:rsidRDefault="00E4630B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62F36DC2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14:paraId="2FC692F4" w14:textId="493E3493" w:rsidR="0099046A" w:rsidRDefault="00A8575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proofErr w:type="spellStart"/>
      <w:r w:rsidR="0099046A">
        <w:rPr>
          <w:sz w:val="24"/>
          <w:lang w:eastAsia="zh-CN"/>
        </w:rPr>
        <w:t>Zailani</w:t>
      </w:r>
      <w:proofErr w:type="spellEnd"/>
      <w:r w:rsidR="006467DA">
        <w:tab/>
      </w:r>
    </w:p>
    <w:p w14:paraId="70006E8F" w14:textId="77777777"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5B9E4E92" w14:textId="77777777"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761F14" w14:textId="77777777" w:rsidR="009F49CE" w:rsidRDefault="009F49CE">
      <w:r>
        <w:separator/>
      </w:r>
    </w:p>
  </w:endnote>
  <w:endnote w:type="continuationSeparator" w:id="0">
    <w:p w14:paraId="19AAE308" w14:textId="77777777" w:rsidR="009F49CE" w:rsidRDefault="009F49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A3AB77" w14:textId="77777777"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964E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964E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06E456" w14:textId="77777777" w:rsidR="009F49CE" w:rsidRDefault="009F49CE">
      <w:r>
        <w:separator/>
      </w:r>
    </w:p>
  </w:footnote>
  <w:footnote w:type="continuationSeparator" w:id="0">
    <w:p w14:paraId="3FA7CAA3" w14:textId="77777777" w:rsidR="009F49CE" w:rsidRDefault="009F49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BE5E9" w14:textId="77777777" w:rsidR="006467DA" w:rsidRDefault="00000000">
    <w:pPr>
      <w:pStyle w:val="Header"/>
      <w:jc w:val="center"/>
      <w:rPr>
        <w:b/>
        <w:sz w:val="26"/>
      </w:rPr>
    </w:pPr>
    <w:r>
      <w:rPr>
        <w:noProof/>
      </w:rPr>
      <w:pict w14:anchorId="6929D4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14:paraId="3BFFE287" w14:textId="77777777"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62A22870" w14:textId="77777777"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14:paraId="01F630E6" w14:textId="77777777" w:rsidR="006467DA" w:rsidRDefault="00DC47BB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14:paraId="5CBEA3B8" w14:textId="77777777" w:rsidR="006467DA" w:rsidRDefault="006467DA">
    <w:pPr>
      <w:pStyle w:val="Header"/>
      <w:jc w:val="center"/>
    </w:pPr>
    <w:r>
      <w:t>GST Reg No. : M2-8923804 – 2</w:t>
    </w:r>
  </w:p>
  <w:p w14:paraId="189BC495" w14:textId="77777777" w:rsidR="006467DA" w:rsidRDefault="006467DA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2AD1407A" w14:textId="77777777"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2D01DB"/>
    <w:multiLevelType w:val="hybridMultilevel"/>
    <w:tmpl w:val="2DB609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3016342">
    <w:abstractNumId w:val="2"/>
  </w:num>
  <w:num w:numId="2" w16cid:durableId="1403797576">
    <w:abstractNumId w:val="4"/>
  </w:num>
  <w:num w:numId="3" w16cid:durableId="735906541">
    <w:abstractNumId w:val="0"/>
  </w:num>
  <w:num w:numId="4" w16cid:durableId="2053575531">
    <w:abstractNumId w:val="9"/>
  </w:num>
  <w:num w:numId="5" w16cid:durableId="1054892412">
    <w:abstractNumId w:val="5"/>
  </w:num>
  <w:num w:numId="6" w16cid:durableId="744844604">
    <w:abstractNumId w:val="6"/>
  </w:num>
  <w:num w:numId="7" w16cid:durableId="1090738389">
    <w:abstractNumId w:val="3"/>
  </w:num>
  <w:num w:numId="8" w16cid:durableId="455149902">
    <w:abstractNumId w:val="7"/>
  </w:num>
  <w:num w:numId="9" w16cid:durableId="702511413">
    <w:abstractNumId w:val="1"/>
  </w:num>
  <w:num w:numId="10" w16cid:durableId="181555489">
    <w:abstractNumId w:val="8"/>
  </w:num>
  <w:num w:numId="11" w16cid:durableId="85004277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142289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68A8"/>
    <w:rsid w:val="0007152C"/>
    <w:rsid w:val="00083372"/>
    <w:rsid w:val="000A3198"/>
    <w:rsid w:val="000C68D5"/>
    <w:rsid w:val="000D3C89"/>
    <w:rsid w:val="000D3F7C"/>
    <w:rsid w:val="001268A8"/>
    <w:rsid w:val="00136332"/>
    <w:rsid w:val="00141D73"/>
    <w:rsid w:val="00147D28"/>
    <w:rsid w:val="00184575"/>
    <w:rsid w:val="001F5380"/>
    <w:rsid w:val="00210BA1"/>
    <w:rsid w:val="00241657"/>
    <w:rsid w:val="00257C21"/>
    <w:rsid w:val="002964E9"/>
    <w:rsid w:val="00301085"/>
    <w:rsid w:val="00315072"/>
    <w:rsid w:val="00334C7D"/>
    <w:rsid w:val="003C43A5"/>
    <w:rsid w:val="003D3BEA"/>
    <w:rsid w:val="00415A40"/>
    <w:rsid w:val="00466C7A"/>
    <w:rsid w:val="004C039D"/>
    <w:rsid w:val="00503E70"/>
    <w:rsid w:val="005333BC"/>
    <w:rsid w:val="00557513"/>
    <w:rsid w:val="00566474"/>
    <w:rsid w:val="00634800"/>
    <w:rsid w:val="006467DA"/>
    <w:rsid w:val="00663BC0"/>
    <w:rsid w:val="006D440D"/>
    <w:rsid w:val="007066F2"/>
    <w:rsid w:val="00735210"/>
    <w:rsid w:val="00742D33"/>
    <w:rsid w:val="00746A35"/>
    <w:rsid w:val="007F701F"/>
    <w:rsid w:val="008225C1"/>
    <w:rsid w:val="008274F1"/>
    <w:rsid w:val="00860CD2"/>
    <w:rsid w:val="00892332"/>
    <w:rsid w:val="00895D5D"/>
    <w:rsid w:val="0089628B"/>
    <w:rsid w:val="008D60EF"/>
    <w:rsid w:val="00933FF0"/>
    <w:rsid w:val="00971AE8"/>
    <w:rsid w:val="0099046A"/>
    <w:rsid w:val="009B5A5C"/>
    <w:rsid w:val="009D4C2A"/>
    <w:rsid w:val="009E0BAB"/>
    <w:rsid w:val="009F49CE"/>
    <w:rsid w:val="00A1115F"/>
    <w:rsid w:val="00A84205"/>
    <w:rsid w:val="00A8575A"/>
    <w:rsid w:val="00A93B6F"/>
    <w:rsid w:val="00AB583B"/>
    <w:rsid w:val="00B61A87"/>
    <w:rsid w:val="00BA65F8"/>
    <w:rsid w:val="00BF1F53"/>
    <w:rsid w:val="00C25A49"/>
    <w:rsid w:val="00C90E43"/>
    <w:rsid w:val="00C95881"/>
    <w:rsid w:val="00D51A21"/>
    <w:rsid w:val="00DB6F3A"/>
    <w:rsid w:val="00DC47BB"/>
    <w:rsid w:val="00E4630B"/>
    <w:rsid w:val="00E76DB5"/>
    <w:rsid w:val="00E95CFA"/>
    <w:rsid w:val="00EC1220"/>
    <w:rsid w:val="00EC1B89"/>
    <w:rsid w:val="00EC37A1"/>
    <w:rsid w:val="00EF789A"/>
    <w:rsid w:val="00F36CE9"/>
    <w:rsid w:val="00F77A1A"/>
    <w:rsid w:val="00F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461E54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2569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8</cp:revision>
  <cp:lastPrinted>2018-05-14T04:46:00Z</cp:lastPrinted>
  <dcterms:created xsi:type="dcterms:W3CDTF">2020-03-04T03:12:00Z</dcterms:created>
  <dcterms:modified xsi:type="dcterms:W3CDTF">2025-08-25T07:11:00Z</dcterms:modified>
</cp:coreProperties>
</file>