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C2368" w:rsidRDefault="00DC2368">
      <w:pPr>
        <w:rPr>
          <w:sz w:val="24"/>
        </w:rPr>
      </w:pPr>
    </w:p>
    <w:p w:rsidR="006467DA" w:rsidRDefault="00E21A19">
      <w:pPr>
        <w:rPr>
          <w:sz w:val="24"/>
          <w:lang w:eastAsia="zh-CN"/>
        </w:rPr>
      </w:pPr>
      <w:r>
        <w:rPr>
          <w:sz w:val="24"/>
        </w:rPr>
        <w:t>Date: 05</w:t>
      </w:r>
      <w:r w:rsidRPr="00E21A19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Pr="00140D68" w:rsidRDefault="006467DA" w:rsidP="00C76A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5A1C69">
        <w:rPr>
          <w:sz w:val="24"/>
          <w:lang w:eastAsia="zh-CN"/>
        </w:rPr>
        <w:t xml:space="preserve">unload </w:t>
      </w:r>
      <w:r w:rsidR="00E21A19">
        <w:rPr>
          <w:sz w:val="24"/>
          <w:lang w:eastAsia="zh-CN"/>
        </w:rPr>
        <w:t>2 unit</w:t>
      </w:r>
      <w:r w:rsidR="00A85E1F">
        <w:rPr>
          <w:sz w:val="24"/>
          <w:lang w:eastAsia="zh-CN"/>
        </w:rPr>
        <w:t xml:space="preserve"> </w:t>
      </w:r>
      <w:r w:rsidR="005A1C69">
        <w:rPr>
          <w:sz w:val="24"/>
          <w:lang w:eastAsia="zh-CN"/>
        </w:rPr>
        <w:t>machine from lo</w:t>
      </w:r>
      <w:r w:rsidR="007668B3">
        <w:rPr>
          <w:sz w:val="24"/>
          <w:lang w:eastAsia="zh-CN"/>
        </w:rPr>
        <w:t>rry chassis</w:t>
      </w:r>
      <w:r w:rsidR="00021EFC">
        <w:rPr>
          <w:sz w:val="24"/>
          <w:lang w:eastAsia="zh-CN"/>
        </w:rPr>
        <w:t xml:space="preserve"> by using loading bay</w:t>
      </w:r>
      <w:r w:rsidR="00DC2368">
        <w:rPr>
          <w:sz w:val="24"/>
          <w:lang w:eastAsia="zh-CN"/>
        </w:rPr>
        <w:t>,</w:t>
      </w:r>
      <w:r w:rsidR="00B36C91">
        <w:rPr>
          <w:sz w:val="24"/>
          <w:lang w:eastAsia="zh-CN"/>
        </w:rPr>
        <w:t xml:space="preserve"> </w:t>
      </w:r>
      <w:r w:rsidR="00E21A19">
        <w:rPr>
          <w:sz w:val="24"/>
          <w:lang w:eastAsia="zh-CN"/>
        </w:rPr>
        <w:t>shift and position to 3</w:t>
      </w:r>
      <w:r w:rsidR="00E21A19">
        <w:rPr>
          <w:sz w:val="24"/>
          <w:vertAlign w:val="superscript"/>
          <w:lang w:eastAsia="zh-CN"/>
        </w:rPr>
        <w:t xml:space="preserve">rd </w:t>
      </w:r>
      <w:r w:rsidR="00A85E1F">
        <w:rPr>
          <w:sz w:val="24"/>
          <w:lang w:eastAsia="zh-CN"/>
        </w:rPr>
        <w:t>floor via cargo lift</w:t>
      </w:r>
      <w:r w:rsidR="00257430">
        <w:rPr>
          <w:sz w:val="24"/>
          <w:lang w:eastAsia="zh-CN"/>
        </w:rPr>
        <w:t xml:space="preserve"> </w:t>
      </w:r>
    </w:p>
    <w:p w:rsidR="005D3C81" w:rsidRDefault="005D3C81" w:rsidP="00E21A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1A19" w:rsidRDefault="00E21A19" w:rsidP="00E21A1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21A19" w:rsidRDefault="00E21A19" w:rsidP="00E21A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TP750 machine </w:t>
      </w:r>
    </w:p>
    <w:p w:rsidR="00E21A19" w:rsidRDefault="00E21A19" w:rsidP="00E21A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170 x 250 x 250 cm</w:t>
      </w:r>
    </w:p>
    <w:p w:rsidR="00E21A19" w:rsidRDefault="00E21A19" w:rsidP="00E21A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3, 800 kg </w:t>
      </w:r>
    </w:p>
    <w:p w:rsidR="00E21A19" w:rsidRPr="00E21A19" w:rsidRDefault="00E21A19" w:rsidP="00E21A1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6467DA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6467DA" w:rsidRDefault="00E21A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11/05/22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76A8E" w:rsidRDefault="00E21A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</w:t>
      </w:r>
      <w:r w:rsidR="00A85E1F">
        <w:rPr>
          <w:bCs/>
          <w:sz w:val="24"/>
          <w:szCs w:val="24"/>
          <w:lang w:eastAsia="zh-CN"/>
        </w:rPr>
        <w:t>:00 pm</w:t>
      </w:r>
      <w:r w:rsidR="003E53FB">
        <w:rPr>
          <w:bCs/>
          <w:sz w:val="24"/>
          <w:szCs w:val="24"/>
          <w:lang w:eastAsia="zh-CN"/>
        </w:rPr>
        <w:t xml:space="preserve"> </w:t>
      </w:r>
    </w:p>
    <w:p w:rsidR="00C76A8E" w:rsidRPr="00C76A8E" w:rsidRDefault="00C76A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E21A19" w:rsidP="00140D68">
      <w:pPr>
        <w:pStyle w:val="Heading4"/>
      </w:pPr>
      <w:r>
        <w:t>Blk 1</w:t>
      </w:r>
      <w:r w:rsidR="00A85E1F">
        <w:t xml:space="preserve"> A.M.K Industrial Pk 2A</w:t>
      </w:r>
      <w:r>
        <w:t xml:space="preserve"> #03-08</w:t>
      </w:r>
    </w:p>
    <w:p w:rsidR="00140D68" w:rsidRPr="00140D68" w:rsidRDefault="00E21A19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Peak Top</w:t>
      </w:r>
      <w:r w:rsidR="00A85E1F">
        <w:rPr>
          <w:sz w:val="24"/>
          <w:szCs w:val="24"/>
          <w:lang w:eastAsia="zh-CN"/>
        </w:rPr>
        <w:t xml:space="preserve"> Engineering </w:t>
      </w:r>
      <w:r>
        <w:rPr>
          <w:sz w:val="24"/>
          <w:szCs w:val="24"/>
          <w:lang w:eastAsia="zh-CN"/>
        </w:rPr>
        <w:t>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2368" w:rsidRPr="00021EFC" w:rsidRDefault="00731334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501090">
        <w:rPr>
          <w:bCs/>
          <w:sz w:val="24"/>
          <w:lang w:eastAsia="zh-CN"/>
        </w:rPr>
        <w:t xml:space="preserve"> x </w:t>
      </w:r>
      <w:r w:rsidR="00DC2368">
        <w:rPr>
          <w:bCs/>
          <w:sz w:val="24"/>
          <w:lang w:eastAsia="zh-CN"/>
        </w:rPr>
        <w:t>lorry loader</w:t>
      </w:r>
    </w:p>
    <w:p w:rsidR="00C76A8E" w:rsidRDefault="00A85E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A1C6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Pr="005A1C6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C76A8E" w:rsidRDefault="00C76A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021EFC" w:rsidRDefault="00C76A8E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 and lorry loader operator </w:t>
      </w:r>
      <w:r w:rsidR="00651CB2">
        <w:rPr>
          <w:sz w:val="24"/>
          <w:szCs w:val="24"/>
          <w:lang w:eastAsia="zh-CN"/>
        </w:rPr>
        <w:t>will be in</w:t>
      </w:r>
      <w:r w:rsidR="00A85E1F">
        <w:rPr>
          <w:sz w:val="24"/>
          <w:szCs w:val="24"/>
          <w:lang w:eastAsia="zh-CN"/>
        </w:rPr>
        <w:t xml:space="preserve">volved in this operation </w:t>
      </w:r>
      <w:bookmarkStart w:id="0" w:name="_GoBack"/>
      <w:bookmarkEnd w:id="0"/>
    </w:p>
    <w:p w:rsidR="00A85E1F" w:rsidRDefault="00A85E1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B5CAD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51CB2" w:rsidRDefault="006467DA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7668B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51CB2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>Lifting machine and lifting gears with M.O.M certificate</w:t>
      </w:r>
    </w:p>
    <w:p w:rsidR="006467DA" w:rsidRPr="005A1C69" w:rsidRDefault="00651CB2" w:rsidP="005A1C6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supervised by M.O.M certified lifting supervisor, rigger and signalman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7668B3" w:rsidRDefault="006467DA" w:rsidP="007668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loader to loading bay</w:t>
      </w:r>
    </w:p>
    <w:p w:rsidR="00021EFC" w:rsidRDefault="00A85E1F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021EFC">
        <w:rPr>
          <w:sz w:val="24"/>
          <w:lang w:eastAsia="zh-CN"/>
        </w:rPr>
        <w:t xml:space="preserve"> under machine bed </w:t>
      </w:r>
    </w:p>
    <w:p w:rsidR="00B36C91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</w:t>
      </w:r>
      <w:r w:rsidR="00B36C91">
        <w:rPr>
          <w:sz w:val="24"/>
          <w:lang w:eastAsia="zh-CN"/>
        </w:rPr>
        <w:t>from lorry chassis</w:t>
      </w:r>
    </w:p>
    <w:p w:rsidR="00B36C91" w:rsidRDefault="00E21A19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3</w:t>
      </w:r>
      <w:r w:rsidRPr="00E21A19">
        <w:rPr>
          <w:sz w:val="24"/>
          <w:vertAlign w:val="superscript"/>
          <w:lang w:eastAsia="zh-CN"/>
        </w:rPr>
        <w:t>rd</w:t>
      </w:r>
      <w:r w:rsidR="00A85E1F">
        <w:rPr>
          <w:sz w:val="24"/>
          <w:lang w:eastAsia="zh-CN"/>
        </w:rPr>
        <w:t xml:space="preserve"> floor via cargo lift </w:t>
      </w:r>
    </w:p>
    <w:p w:rsidR="00021EFC" w:rsidRDefault="00021EFC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7668B3" w:rsidRPr="00021EFC" w:rsidRDefault="0099046A" w:rsidP="00021EF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21EFC"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7668B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4100" w:rsidRDefault="00E74100">
      <w:r>
        <w:separator/>
      </w:r>
    </w:p>
  </w:endnote>
  <w:endnote w:type="continuationSeparator" w:id="0">
    <w:p w:rsidR="00E74100" w:rsidRDefault="00E74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4794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4794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4100" w:rsidRDefault="00E74100">
      <w:r>
        <w:separator/>
      </w:r>
    </w:p>
  </w:footnote>
  <w:footnote w:type="continuationSeparator" w:id="0">
    <w:p w:rsidR="00E74100" w:rsidRDefault="00E741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E7410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7668B3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E7410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7668B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87D0274"/>
    <w:multiLevelType w:val="hybridMultilevel"/>
    <w:tmpl w:val="6A06D91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1EFC"/>
    <w:rsid w:val="00025F7E"/>
    <w:rsid w:val="0005684E"/>
    <w:rsid w:val="0007152C"/>
    <w:rsid w:val="00073B73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47944"/>
    <w:rsid w:val="0017369C"/>
    <w:rsid w:val="00183C4E"/>
    <w:rsid w:val="00192797"/>
    <w:rsid w:val="001B5CAD"/>
    <w:rsid w:val="001E5FCA"/>
    <w:rsid w:val="00257430"/>
    <w:rsid w:val="00257C21"/>
    <w:rsid w:val="002925EF"/>
    <w:rsid w:val="002D067A"/>
    <w:rsid w:val="0030317F"/>
    <w:rsid w:val="00333DB7"/>
    <w:rsid w:val="00375E51"/>
    <w:rsid w:val="003B65E1"/>
    <w:rsid w:val="003D5FEC"/>
    <w:rsid w:val="003E53FB"/>
    <w:rsid w:val="0046187B"/>
    <w:rsid w:val="00466C7A"/>
    <w:rsid w:val="00501090"/>
    <w:rsid w:val="00527072"/>
    <w:rsid w:val="005463C4"/>
    <w:rsid w:val="0057657F"/>
    <w:rsid w:val="005A1C69"/>
    <w:rsid w:val="005D3C81"/>
    <w:rsid w:val="006467DA"/>
    <w:rsid w:val="00651CB2"/>
    <w:rsid w:val="0066401C"/>
    <w:rsid w:val="00693582"/>
    <w:rsid w:val="006B3F8F"/>
    <w:rsid w:val="006C6207"/>
    <w:rsid w:val="006E06D7"/>
    <w:rsid w:val="006F12DE"/>
    <w:rsid w:val="00731334"/>
    <w:rsid w:val="00760813"/>
    <w:rsid w:val="007668B3"/>
    <w:rsid w:val="00777860"/>
    <w:rsid w:val="0079301C"/>
    <w:rsid w:val="007D338F"/>
    <w:rsid w:val="007D7D47"/>
    <w:rsid w:val="00871396"/>
    <w:rsid w:val="00885DDC"/>
    <w:rsid w:val="00892F62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73EA0"/>
    <w:rsid w:val="00A85E1F"/>
    <w:rsid w:val="00AA67DA"/>
    <w:rsid w:val="00B06871"/>
    <w:rsid w:val="00B16B6D"/>
    <w:rsid w:val="00B36C91"/>
    <w:rsid w:val="00B742F4"/>
    <w:rsid w:val="00C04CAE"/>
    <w:rsid w:val="00C15DC7"/>
    <w:rsid w:val="00C4669E"/>
    <w:rsid w:val="00C72DAD"/>
    <w:rsid w:val="00C76A8E"/>
    <w:rsid w:val="00C95881"/>
    <w:rsid w:val="00CE1B70"/>
    <w:rsid w:val="00D07325"/>
    <w:rsid w:val="00D56B97"/>
    <w:rsid w:val="00DA01F0"/>
    <w:rsid w:val="00DC2368"/>
    <w:rsid w:val="00E21A19"/>
    <w:rsid w:val="00E3288E"/>
    <w:rsid w:val="00E74100"/>
    <w:rsid w:val="00E76DB5"/>
    <w:rsid w:val="00EC1220"/>
    <w:rsid w:val="00EF0BB2"/>
    <w:rsid w:val="00F25404"/>
    <w:rsid w:val="00F63C6A"/>
    <w:rsid w:val="00F75133"/>
    <w:rsid w:val="00FA23C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1877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2022-05-05T00:57:00Z</cp:lastPrinted>
  <dcterms:created xsi:type="dcterms:W3CDTF">2022-05-05T00:49:00Z</dcterms:created>
  <dcterms:modified xsi:type="dcterms:W3CDTF">2022-05-05T00:57:00Z</dcterms:modified>
</cp:coreProperties>
</file>