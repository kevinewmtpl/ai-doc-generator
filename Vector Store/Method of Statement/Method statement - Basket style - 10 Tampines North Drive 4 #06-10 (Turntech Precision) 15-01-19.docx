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00EAA">
      <w:pPr>
        <w:rPr>
          <w:sz w:val="24"/>
          <w:lang w:eastAsia="zh-CN"/>
        </w:rPr>
      </w:pPr>
      <w:r>
        <w:rPr>
          <w:sz w:val="24"/>
        </w:rPr>
        <w:t>Date: 07</w:t>
      </w:r>
      <w:r w:rsidR="00AE7D9A" w:rsidRPr="00AE7D9A">
        <w:rPr>
          <w:sz w:val="24"/>
          <w:vertAlign w:val="superscript"/>
        </w:rPr>
        <w:t>th</w:t>
      </w:r>
      <w:r w:rsidR="00AE7D9A">
        <w:rPr>
          <w:sz w:val="24"/>
        </w:rPr>
        <w:t xml:space="preserve"> Jan 2019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892D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C1E88">
        <w:rPr>
          <w:sz w:val="24"/>
          <w:lang w:eastAsia="zh-CN"/>
        </w:rPr>
        <w:t>To</w:t>
      </w:r>
      <w:r w:rsidR="00AE7D9A">
        <w:rPr>
          <w:sz w:val="24"/>
          <w:lang w:eastAsia="zh-CN"/>
        </w:rPr>
        <w:t xml:space="preserve"> hoist up 1</w:t>
      </w:r>
      <w:r w:rsidR="00945F2F">
        <w:rPr>
          <w:sz w:val="24"/>
          <w:lang w:eastAsia="zh-CN"/>
        </w:rPr>
        <w:t xml:space="preserve">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892DE5" w:rsidRPr="0017768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1</w:t>
      </w:r>
      <w:r w:rsidR="00674FBF">
        <w:rPr>
          <w:sz w:val="24"/>
          <w:lang w:eastAsia="zh-CN"/>
        </w:rPr>
        <w:t xml:space="preserve"> unit machine at loading bay, shift and position to 6</w:t>
      </w:r>
      <w:r w:rsidR="00674FBF" w:rsidRPr="00674FBF">
        <w:rPr>
          <w:sz w:val="24"/>
          <w:vertAlign w:val="superscript"/>
          <w:lang w:eastAsia="zh-CN"/>
        </w:rPr>
        <w:t>th</w:t>
      </w:r>
      <w:r w:rsidR="00674FBF">
        <w:rPr>
          <w:sz w:val="24"/>
          <w:lang w:eastAsia="zh-CN"/>
        </w:rPr>
        <w:t xml:space="preserve"> floor via cargo lift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6076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483D8C">
        <w:rPr>
          <w:bCs/>
          <w:sz w:val="24"/>
          <w:szCs w:val="24"/>
          <w:lang w:eastAsia="zh-CN"/>
        </w:rPr>
        <w:t xml:space="preserve"> unit LNS</w:t>
      </w:r>
      <w:r w:rsidR="009E601F">
        <w:rPr>
          <w:bCs/>
          <w:sz w:val="24"/>
          <w:szCs w:val="24"/>
          <w:lang w:eastAsia="zh-CN"/>
        </w:rPr>
        <w:t xml:space="preserve"> Bar Feeder</w:t>
      </w:r>
    </w:p>
    <w:p w:rsid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BC4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300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6076CA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AE7D9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10/01/2019</w:t>
      </w:r>
      <w:r w:rsidR="0044051F">
        <w:rPr>
          <w:bCs/>
          <w:sz w:val="24"/>
          <w:szCs w:val="24"/>
          <w:lang w:eastAsia="zh-CN"/>
        </w:rPr>
        <w:t xml:space="preserve">   (Thursday)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93ACC" w:rsidRDefault="004405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193ACC">
        <w:rPr>
          <w:bCs/>
          <w:sz w:val="24"/>
          <w:szCs w:val="24"/>
          <w:lang w:eastAsia="zh-CN"/>
        </w:rPr>
        <w:t>0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945F2F" w:rsidP="004872DF">
      <w:pPr>
        <w:pStyle w:val="Heading4"/>
      </w:pPr>
      <w:r>
        <w:t>Turntech Precision Engineering Pte Ltd</w:t>
      </w:r>
      <w:r w:rsidR="00B03275">
        <w:t xml:space="preserve"> #06-10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D89" w:rsidRDefault="00B42D89">
      <w:r>
        <w:separator/>
      </w:r>
    </w:p>
  </w:endnote>
  <w:endnote w:type="continuationSeparator" w:id="0">
    <w:p w:rsidR="00B42D89" w:rsidRDefault="00B42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0EA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0E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D89" w:rsidRDefault="00B42D89">
      <w:r>
        <w:separator/>
      </w:r>
    </w:p>
  </w:footnote>
  <w:footnote w:type="continuationSeparator" w:id="0">
    <w:p w:rsidR="00B42D89" w:rsidRDefault="00B42D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42D8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42D8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93ACC"/>
    <w:rsid w:val="001D1C80"/>
    <w:rsid w:val="001D7BC0"/>
    <w:rsid w:val="00200EAA"/>
    <w:rsid w:val="00214CA3"/>
    <w:rsid w:val="00251834"/>
    <w:rsid w:val="00267D8A"/>
    <w:rsid w:val="00274BF0"/>
    <w:rsid w:val="002A1405"/>
    <w:rsid w:val="002C5813"/>
    <w:rsid w:val="002D0D60"/>
    <w:rsid w:val="003561DE"/>
    <w:rsid w:val="00373A8D"/>
    <w:rsid w:val="003876A7"/>
    <w:rsid w:val="003C4111"/>
    <w:rsid w:val="003E1B4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8115C"/>
    <w:rsid w:val="00595312"/>
    <w:rsid w:val="006076CA"/>
    <w:rsid w:val="0061759B"/>
    <w:rsid w:val="006362BB"/>
    <w:rsid w:val="00664D20"/>
    <w:rsid w:val="00674FBF"/>
    <w:rsid w:val="006A0465"/>
    <w:rsid w:val="006C2B68"/>
    <w:rsid w:val="00700106"/>
    <w:rsid w:val="00706AEC"/>
    <w:rsid w:val="00733502"/>
    <w:rsid w:val="007D1A3A"/>
    <w:rsid w:val="007E07EF"/>
    <w:rsid w:val="007E32EF"/>
    <w:rsid w:val="007E6356"/>
    <w:rsid w:val="008254AB"/>
    <w:rsid w:val="00840DC8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162B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43DA6"/>
    <w:rsid w:val="00CA3063"/>
    <w:rsid w:val="00CC24CB"/>
    <w:rsid w:val="00D015DC"/>
    <w:rsid w:val="00D0416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104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13</cp:revision>
  <cp:lastPrinted>2019-01-07T00:38:00Z</cp:lastPrinted>
  <dcterms:created xsi:type="dcterms:W3CDTF">2018-08-21T00:59:00Z</dcterms:created>
  <dcterms:modified xsi:type="dcterms:W3CDTF">2019-01-07T00:39:00Z</dcterms:modified>
</cp:coreProperties>
</file>