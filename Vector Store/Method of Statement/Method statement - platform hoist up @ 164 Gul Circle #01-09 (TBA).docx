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CB607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D7FF1A6" w14:textId="77777777" w:rsidR="004458D6" w:rsidRDefault="004458D6">
      <w:pPr>
        <w:rPr>
          <w:sz w:val="24"/>
        </w:rPr>
      </w:pPr>
    </w:p>
    <w:p w14:paraId="3066559B" w14:textId="49270057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34BC4">
        <w:rPr>
          <w:sz w:val="24"/>
        </w:rPr>
        <w:t>20</w:t>
      </w:r>
      <w:r w:rsidR="00234BC4" w:rsidRPr="00234BC4">
        <w:rPr>
          <w:sz w:val="24"/>
          <w:vertAlign w:val="superscript"/>
        </w:rPr>
        <w:t>th</w:t>
      </w:r>
      <w:r w:rsidR="00234BC4">
        <w:rPr>
          <w:sz w:val="24"/>
        </w:rPr>
        <w:t xml:space="preserve"> Aug 2025</w:t>
      </w:r>
    </w:p>
    <w:p w14:paraId="60EEEF27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598ED3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C8FE76" w14:textId="5B8A3A3C" w:rsidR="00212B30" w:rsidRDefault="00F530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>
        <w:rPr>
          <w:sz w:val="24"/>
          <w:lang w:eastAsia="zh-CN"/>
        </w:rPr>
        <w:t>3</w:t>
      </w:r>
      <w:r w:rsidR="009268C2">
        <w:rPr>
          <w:sz w:val="24"/>
          <w:lang w:eastAsia="zh-CN"/>
        </w:rPr>
        <w:t xml:space="preserve"> unit</w:t>
      </w:r>
      <w:r w:rsidR="00234BC4">
        <w:rPr>
          <w:sz w:val="24"/>
          <w:lang w:eastAsia="zh-CN"/>
        </w:rPr>
        <w:t>s</w:t>
      </w:r>
      <w:r w:rsidR="009268C2">
        <w:rPr>
          <w:sz w:val="24"/>
          <w:lang w:eastAsia="zh-CN"/>
        </w:rPr>
        <w:t xml:space="preserve"> machine </w:t>
      </w:r>
      <w:r w:rsidR="00104E74">
        <w:rPr>
          <w:sz w:val="24"/>
          <w:lang w:eastAsia="zh-CN"/>
        </w:rPr>
        <w:t xml:space="preserve">to </w:t>
      </w:r>
      <w:r w:rsidR="00234BC4">
        <w:rPr>
          <w:sz w:val="24"/>
          <w:lang w:eastAsia="zh-CN"/>
        </w:rPr>
        <w:t>3</w:t>
      </w:r>
      <w:r w:rsidR="00234BC4" w:rsidRPr="00234BC4">
        <w:rPr>
          <w:sz w:val="24"/>
          <w:vertAlign w:val="superscript"/>
          <w:lang w:eastAsia="zh-CN"/>
        </w:rPr>
        <w:t>rd</w:t>
      </w:r>
      <w:r w:rsidR="00234BC4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6F685BC6" w14:textId="23BE6DE2" w:rsidR="00F530DF" w:rsidRPr="00586CF3" w:rsidRDefault="00F530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machine from 3</w:t>
      </w:r>
      <w:r w:rsidRPr="00F530DF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shutter door opening by using platform and mobile/lorry crane </w:t>
      </w:r>
    </w:p>
    <w:p w14:paraId="38D6A51F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D896F34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6B19462B" w14:textId="77777777" w:rsidR="00F530DF" w:rsidRDefault="00F530D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14:paraId="3F4AF9AD" w14:textId="766A67B3" w:rsidR="009427E6" w:rsidRDefault="00234B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Kinwa CL-250 CNC Lathe / </w:t>
      </w:r>
      <w:r w:rsidR="00F068FE">
        <w:rPr>
          <w:bCs/>
          <w:sz w:val="24"/>
          <w:szCs w:val="24"/>
          <w:lang w:eastAsia="zh-CN"/>
        </w:rPr>
        <w:t xml:space="preserve">Wt: </w:t>
      </w:r>
      <w:r>
        <w:rPr>
          <w:bCs/>
          <w:sz w:val="24"/>
          <w:szCs w:val="24"/>
          <w:lang w:eastAsia="zh-CN"/>
        </w:rPr>
        <w:t>3, 450</w:t>
      </w:r>
      <w:r w:rsidR="00F73F9D">
        <w:rPr>
          <w:bCs/>
          <w:sz w:val="24"/>
          <w:szCs w:val="24"/>
          <w:lang w:eastAsia="zh-CN"/>
        </w:rPr>
        <w:t xml:space="preserve"> kg</w:t>
      </w:r>
    </w:p>
    <w:p w14:paraId="30C3853D" w14:textId="73DACCAA" w:rsidR="00234BC4" w:rsidRDefault="00234B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Kinwa CL-320A/600 CNC Lathe / Wt: 4, 500 kg</w:t>
      </w:r>
    </w:p>
    <w:p w14:paraId="4DC7B08E" w14:textId="77777777" w:rsidR="00F530DF" w:rsidRDefault="00F530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CG Grinder / Wt: 2, 600 kg</w:t>
      </w:r>
    </w:p>
    <w:p w14:paraId="5505C112" w14:textId="77777777" w:rsidR="00F530DF" w:rsidRDefault="00F530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5FC38CB" w14:textId="77777777" w:rsidR="00F530DF" w:rsidRDefault="00F530D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14:paraId="3A59317F" w14:textId="61DD5247" w:rsidR="004E1ED6" w:rsidRDefault="00F530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used CNC Lathe / Wt: </w:t>
      </w:r>
      <w:r w:rsidR="002316F0">
        <w:rPr>
          <w:bCs/>
          <w:sz w:val="24"/>
          <w:szCs w:val="24"/>
          <w:lang w:eastAsia="zh-CN"/>
        </w:rPr>
        <w:t>3, 400 kg</w:t>
      </w:r>
    </w:p>
    <w:p w14:paraId="5F8972A1" w14:textId="77777777" w:rsidR="00F530DF" w:rsidRDefault="00F530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ACCB23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9DD18EE" w14:textId="210CB8A8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CC1FE2">
        <w:rPr>
          <w:sz w:val="24"/>
          <w:lang w:eastAsia="zh-CN"/>
        </w:rPr>
        <w:t>ed</w:t>
      </w:r>
    </w:p>
    <w:p w14:paraId="62124A7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2BF6F33" w14:textId="77777777"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519EBAB" w14:textId="4E8ACA6D" w:rsidR="00C267A1" w:rsidRPr="006F3F18" w:rsidRDefault="00234BC4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14:paraId="3E72C794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5F450B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65E88D63" w14:textId="13DC47B6" w:rsidR="00F31DB4" w:rsidRPr="00F31DB4" w:rsidRDefault="00234B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14:paraId="2584F95D" w14:textId="77777777"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95F3BE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58AD674" w14:textId="77777777" w:rsidR="00B85262" w:rsidRDefault="00422E05" w:rsidP="00893F2E">
      <w:pPr>
        <w:pStyle w:val="Heading4"/>
      </w:pPr>
      <w:r>
        <w:t xml:space="preserve">JTC Space @ 164 Gul Circle </w:t>
      </w:r>
      <w:r w:rsidR="00F068FE">
        <w:t>#01-09</w:t>
      </w:r>
    </w:p>
    <w:p w14:paraId="4A51F496" w14:textId="528FA9DE" w:rsidR="004718CF" w:rsidRPr="004718CF" w:rsidRDefault="00F068F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Beril Engineering </w:t>
      </w:r>
      <w:r w:rsidR="00234BC4">
        <w:rPr>
          <w:sz w:val="24"/>
          <w:szCs w:val="24"/>
          <w:lang w:eastAsia="zh-CN"/>
        </w:rPr>
        <w:t>(S) Pte Ltd</w:t>
      </w:r>
      <w:r w:rsidR="00AF4126">
        <w:rPr>
          <w:sz w:val="24"/>
          <w:szCs w:val="24"/>
          <w:lang w:eastAsia="zh-CN"/>
        </w:rPr>
        <w:tab/>
      </w:r>
    </w:p>
    <w:p w14:paraId="4520ED2B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B3759D3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57DA6E7" w14:textId="77777777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14:paraId="3078CF0D" w14:textId="7F93325B" w:rsidR="00F73F9D" w:rsidRDefault="00F530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25ABE51D" w14:textId="77777777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4E8156A3" w14:textId="77777777"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14:paraId="52E58188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49A721D6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3A150A60" w14:textId="30D5E46C" w:rsidR="00FC6C60" w:rsidRDefault="00FC6C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Hand jack</w:t>
      </w:r>
    </w:p>
    <w:p w14:paraId="2577BBA3" w14:textId="2CF034F4" w:rsidR="00FC6C60" w:rsidRDefault="00FC6C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3919E0E8" w14:textId="77777777" w:rsidR="00FC6C60" w:rsidRDefault="00FC6C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230B57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677706C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5C4C225D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0B6FA0BB" w14:textId="77777777" w:rsidR="00F530DF" w:rsidRDefault="00F530D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7F2AA2A" w14:textId="4CFFC684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337711CF" w14:textId="00340FD0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234BC4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086DE1B8" w14:textId="4D3764A5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7A78F30F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D116E87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70C9F00E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E0B4013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0A5DD7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SelfRetracting lifeline </w:t>
      </w:r>
    </w:p>
    <w:p w14:paraId="562DD96C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7FAF11B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31006FBA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78CB010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1EF2FD7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6AF2F115" w14:textId="6E90C8D8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  <w:r w:rsidR="00234BC4">
        <w:t>:</w:t>
      </w:r>
    </w:p>
    <w:p w14:paraId="0517A293" w14:textId="77777777" w:rsidR="0097495D" w:rsidRDefault="0097495D">
      <w:pPr>
        <w:pStyle w:val="BodyText2"/>
      </w:pPr>
      <w:r>
        <w:t>a. Lifting Supervisor</w:t>
      </w:r>
    </w:p>
    <w:p w14:paraId="76C4A343" w14:textId="77777777" w:rsidR="0097495D" w:rsidRDefault="0097495D">
      <w:pPr>
        <w:pStyle w:val="BodyText2"/>
      </w:pPr>
      <w:r>
        <w:t>b. Mobile Crane Operator</w:t>
      </w:r>
    </w:p>
    <w:p w14:paraId="70B83494" w14:textId="77777777" w:rsidR="0097495D" w:rsidRDefault="0097495D">
      <w:pPr>
        <w:pStyle w:val="BodyText2"/>
      </w:pPr>
      <w:r>
        <w:t>c. Lorry Loader Operator</w:t>
      </w:r>
    </w:p>
    <w:p w14:paraId="65C5F9B0" w14:textId="77777777" w:rsidR="0097495D" w:rsidRDefault="0097495D">
      <w:pPr>
        <w:pStyle w:val="BodyText2"/>
      </w:pPr>
      <w:r>
        <w:t xml:space="preserve">d. Signalman </w:t>
      </w:r>
    </w:p>
    <w:p w14:paraId="7708D2BD" w14:textId="1C125B7D" w:rsidR="0094378C" w:rsidRDefault="0097495D">
      <w:pPr>
        <w:pStyle w:val="BodyText2"/>
      </w:pPr>
      <w:r>
        <w:t xml:space="preserve">e. </w:t>
      </w:r>
      <w:r w:rsidR="00CC1FE2">
        <w:t>Rigger</w:t>
      </w:r>
      <w:r>
        <w:t>man</w:t>
      </w:r>
    </w:p>
    <w:p w14:paraId="28899BE4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422E3DC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3053E8F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7B3DB50F" w14:textId="016A5718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 xml:space="preserve">esignated </w:t>
      </w:r>
      <w:r w:rsidR="00965F16">
        <w:rPr>
          <w:sz w:val="24"/>
          <w:lang w:eastAsia="zh-CN"/>
        </w:rPr>
        <w:t xml:space="preserve">hoisting location </w:t>
      </w:r>
    </w:p>
    <w:p w14:paraId="0957FABD" w14:textId="77777777" w:rsidR="0097495D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5950C0C7" w14:textId="77777777" w:rsidR="00965F16" w:rsidRDefault="00965F16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2D8FCA5" w14:textId="51B2DA29" w:rsidR="00965F16" w:rsidRDefault="00965F16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 </w:t>
      </w:r>
    </w:p>
    <w:p w14:paraId="2BE6E76C" w14:textId="60B1A51C" w:rsidR="00965F16" w:rsidRDefault="00965F16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sling to crane hook </w:t>
      </w:r>
    </w:p>
    <w:p w14:paraId="27F5AF5F" w14:textId="2ED0494E" w:rsidR="00965F16" w:rsidRDefault="00965F16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platform</w:t>
      </w:r>
    </w:p>
    <w:p w14:paraId="0F3AD9A3" w14:textId="6986F394" w:rsidR="00E82249" w:rsidRPr="00965F16" w:rsidRDefault="00965F16" w:rsidP="00965F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hoist up platform together with machine to 3</w:t>
      </w:r>
      <w:r w:rsidRPr="00965F1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 door opening </w:t>
      </w:r>
    </w:p>
    <w:p w14:paraId="5FBC05CC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7850E7C8" w14:textId="29C7F868" w:rsidR="00965F16" w:rsidRPr="00965F16" w:rsidRDefault="00965F16" w:rsidP="00965F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strong belt to secure front left and right of platform onto building railing/pillar to prevent platform swing outward</w:t>
      </w:r>
    </w:p>
    <w:p w14:paraId="4B375D2B" w14:textId="52D8D65F" w:rsidR="001A171A" w:rsidRPr="00965F16" w:rsidRDefault="001A171A" w:rsidP="00965F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65F16">
        <w:rPr>
          <w:sz w:val="24"/>
          <w:lang w:eastAsia="zh-CN"/>
        </w:rPr>
        <w:t>Tied back platform to a comp</w:t>
      </w:r>
      <w:r w:rsidR="006F3F18" w:rsidRPr="00965F16">
        <w:rPr>
          <w:sz w:val="24"/>
          <w:lang w:eastAsia="zh-CN"/>
        </w:rPr>
        <w:t>etent poin</w:t>
      </w:r>
      <w:r w:rsidR="00227DB9" w:rsidRPr="00965F16">
        <w:rPr>
          <w:sz w:val="24"/>
          <w:lang w:eastAsia="zh-CN"/>
        </w:rPr>
        <w:t>t and</w:t>
      </w:r>
      <w:r w:rsidR="00061D0F" w:rsidRPr="00965F16">
        <w:rPr>
          <w:sz w:val="24"/>
          <w:lang w:eastAsia="zh-CN"/>
        </w:rPr>
        <w:t xml:space="preserve"> secured using 1 x</w:t>
      </w:r>
      <w:r w:rsidR="006972B9" w:rsidRPr="00965F16">
        <w:rPr>
          <w:sz w:val="24"/>
          <w:lang w:eastAsia="zh-CN"/>
        </w:rPr>
        <w:t xml:space="preserve"> lorry</w:t>
      </w:r>
      <w:r w:rsidR="009268C2" w:rsidRPr="00965F16">
        <w:rPr>
          <w:sz w:val="24"/>
          <w:lang w:eastAsia="zh-CN"/>
        </w:rPr>
        <w:t xml:space="preserve"> </w:t>
      </w:r>
      <w:r w:rsidR="00F73F9D" w:rsidRPr="00965F16">
        <w:rPr>
          <w:sz w:val="24"/>
          <w:lang w:eastAsia="zh-CN"/>
        </w:rPr>
        <w:t>loader</w:t>
      </w:r>
    </w:p>
    <w:p w14:paraId="43FC96C1" w14:textId="6FD5EA75" w:rsidR="00E82249" w:rsidRPr="00FC6C60" w:rsidRDefault="00FC6C60" w:rsidP="00FC6C6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i</w:t>
      </w:r>
      <w:r w:rsidR="0097495D" w:rsidRPr="00FC6C60">
        <w:rPr>
          <w:sz w:val="24"/>
          <w:lang w:eastAsia="zh-CN"/>
        </w:rPr>
        <w:t>nsert rollers</w:t>
      </w:r>
      <w:r w:rsidR="0034627D" w:rsidRPr="00FC6C60">
        <w:rPr>
          <w:sz w:val="24"/>
          <w:lang w:eastAsia="zh-CN"/>
        </w:rPr>
        <w:t xml:space="preserve"> under</w:t>
      </w:r>
      <w:r w:rsidR="00F73F9D" w:rsidRPr="00FC6C60">
        <w:rPr>
          <w:sz w:val="24"/>
          <w:lang w:eastAsia="zh-CN"/>
        </w:rPr>
        <w:t xml:space="preserve"> machine bed</w:t>
      </w:r>
    </w:p>
    <w:p w14:paraId="4C3037BD" w14:textId="77777777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14:paraId="70D72E64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0A1B9F47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46C9402D" w14:textId="50E6AAE9" w:rsidR="00234BC4" w:rsidRDefault="00234BC4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Repeat process till all machine have been hoist</w:t>
      </w:r>
      <w:r w:rsidR="00FC6C60">
        <w:rPr>
          <w:sz w:val="24"/>
          <w:lang w:eastAsia="zh-CN"/>
        </w:rPr>
        <w:t>ed</w:t>
      </w:r>
      <w:r>
        <w:rPr>
          <w:sz w:val="24"/>
          <w:lang w:eastAsia="zh-CN"/>
        </w:rPr>
        <w:t xml:space="preserve"> </w:t>
      </w:r>
    </w:p>
    <w:p w14:paraId="60BA1E77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5F2F937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3F3A47ED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9E6324E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4F24A0B1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4B3595A5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14:paraId="61BAB1A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523D73C2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1A8EC680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676EE" w14:textId="77777777" w:rsidR="00964DEF" w:rsidRDefault="00964DEF">
      <w:r>
        <w:separator/>
      </w:r>
    </w:p>
  </w:endnote>
  <w:endnote w:type="continuationSeparator" w:id="0">
    <w:p w14:paraId="6E4255F9" w14:textId="77777777" w:rsidR="00964DEF" w:rsidRDefault="00964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BB09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0E507" w14:textId="77777777" w:rsidR="00964DEF" w:rsidRDefault="00964DEF">
      <w:r>
        <w:separator/>
      </w:r>
    </w:p>
  </w:footnote>
  <w:footnote w:type="continuationSeparator" w:id="0">
    <w:p w14:paraId="186709BE" w14:textId="77777777" w:rsidR="00964DEF" w:rsidRDefault="00964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53E0DB" w14:textId="77777777"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2AE5E496" w14:textId="77777777" w:rsidR="00EE527F" w:rsidRDefault="00C645BA">
    <w:pPr>
      <w:pStyle w:val="Header"/>
      <w:jc w:val="center"/>
    </w:pPr>
    <w:r>
      <w:t>28 Kranji Loop #05-03, Kranji Green, Singapore 739571</w:t>
    </w:r>
  </w:p>
  <w:p w14:paraId="507F1CB7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377D8A99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14:paraId="663ADB8F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7B05DDD4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B1C08E6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7641538">
    <w:abstractNumId w:val="2"/>
  </w:num>
  <w:num w:numId="2" w16cid:durableId="1196692513">
    <w:abstractNumId w:val="4"/>
  </w:num>
  <w:num w:numId="3" w16cid:durableId="145586357">
    <w:abstractNumId w:val="0"/>
  </w:num>
  <w:num w:numId="4" w16cid:durableId="151147051">
    <w:abstractNumId w:val="9"/>
  </w:num>
  <w:num w:numId="5" w16cid:durableId="977685585">
    <w:abstractNumId w:val="5"/>
  </w:num>
  <w:num w:numId="6" w16cid:durableId="1841383189">
    <w:abstractNumId w:val="6"/>
  </w:num>
  <w:num w:numId="7" w16cid:durableId="2147114907">
    <w:abstractNumId w:val="3"/>
  </w:num>
  <w:num w:numId="8" w16cid:durableId="1350764661">
    <w:abstractNumId w:val="7"/>
  </w:num>
  <w:num w:numId="9" w16cid:durableId="1466776792">
    <w:abstractNumId w:val="1"/>
  </w:num>
  <w:num w:numId="10" w16cid:durableId="1353267067">
    <w:abstractNumId w:val="8"/>
  </w:num>
  <w:num w:numId="11" w16cid:durableId="20336734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55155"/>
    <w:rsid w:val="00061D0F"/>
    <w:rsid w:val="00082B95"/>
    <w:rsid w:val="000B50E4"/>
    <w:rsid w:val="000B5563"/>
    <w:rsid w:val="000C5330"/>
    <w:rsid w:val="00101517"/>
    <w:rsid w:val="00104E74"/>
    <w:rsid w:val="00111AC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1F402B"/>
    <w:rsid w:val="002051F7"/>
    <w:rsid w:val="00207DC6"/>
    <w:rsid w:val="002107D4"/>
    <w:rsid w:val="00212B30"/>
    <w:rsid w:val="00214F4E"/>
    <w:rsid w:val="00227DB9"/>
    <w:rsid w:val="002316F0"/>
    <w:rsid w:val="00234BC4"/>
    <w:rsid w:val="0025177E"/>
    <w:rsid w:val="00251834"/>
    <w:rsid w:val="00255EC6"/>
    <w:rsid w:val="00273D81"/>
    <w:rsid w:val="00296C20"/>
    <w:rsid w:val="002D0D60"/>
    <w:rsid w:val="002D345C"/>
    <w:rsid w:val="002D6767"/>
    <w:rsid w:val="002E2C17"/>
    <w:rsid w:val="002E3A53"/>
    <w:rsid w:val="002E58A3"/>
    <w:rsid w:val="002F23D6"/>
    <w:rsid w:val="00300002"/>
    <w:rsid w:val="00312526"/>
    <w:rsid w:val="003346A6"/>
    <w:rsid w:val="003441D7"/>
    <w:rsid w:val="0034627D"/>
    <w:rsid w:val="0034723C"/>
    <w:rsid w:val="00360E7A"/>
    <w:rsid w:val="003829F9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66E6F"/>
    <w:rsid w:val="006972B9"/>
    <w:rsid w:val="006A0465"/>
    <w:rsid w:val="006D5595"/>
    <w:rsid w:val="006E023A"/>
    <w:rsid w:val="006E1EF3"/>
    <w:rsid w:val="006F3466"/>
    <w:rsid w:val="006F3F18"/>
    <w:rsid w:val="00715D97"/>
    <w:rsid w:val="00724B2C"/>
    <w:rsid w:val="00724BC1"/>
    <w:rsid w:val="0072599D"/>
    <w:rsid w:val="00745167"/>
    <w:rsid w:val="007E5EC7"/>
    <w:rsid w:val="007E63BB"/>
    <w:rsid w:val="00820DD4"/>
    <w:rsid w:val="00822AD0"/>
    <w:rsid w:val="008254AB"/>
    <w:rsid w:val="00833E4A"/>
    <w:rsid w:val="00834943"/>
    <w:rsid w:val="00837C8B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378C"/>
    <w:rsid w:val="00946BB9"/>
    <w:rsid w:val="00964DEF"/>
    <w:rsid w:val="00965F16"/>
    <w:rsid w:val="009702F7"/>
    <w:rsid w:val="00974645"/>
    <w:rsid w:val="0097495D"/>
    <w:rsid w:val="009A611D"/>
    <w:rsid w:val="00A1452F"/>
    <w:rsid w:val="00A9696F"/>
    <w:rsid w:val="00A96EA7"/>
    <w:rsid w:val="00AA5D1A"/>
    <w:rsid w:val="00AC6CAA"/>
    <w:rsid w:val="00AF4126"/>
    <w:rsid w:val="00AF6BBC"/>
    <w:rsid w:val="00B00BB8"/>
    <w:rsid w:val="00B220F9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526D6"/>
    <w:rsid w:val="00C645BA"/>
    <w:rsid w:val="00C92F98"/>
    <w:rsid w:val="00C9599A"/>
    <w:rsid w:val="00CA3063"/>
    <w:rsid w:val="00CA3E7C"/>
    <w:rsid w:val="00CA4981"/>
    <w:rsid w:val="00CC0553"/>
    <w:rsid w:val="00CC19A6"/>
    <w:rsid w:val="00CC1FE2"/>
    <w:rsid w:val="00CD738F"/>
    <w:rsid w:val="00CF1559"/>
    <w:rsid w:val="00D07737"/>
    <w:rsid w:val="00D57347"/>
    <w:rsid w:val="00D64CFE"/>
    <w:rsid w:val="00D74038"/>
    <w:rsid w:val="00D74615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EF1AF7"/>
    <w:rsid w:val="00F00A6B"/>
    <w:rsid w:val="00F068FE"/>
    <w:rsid w:val="00F07F94"/>
    <w:rsid w:val="00F113B7"/>
    <w:rsid w:val="00F15F20"/>
    <w:rsid w:val="00F23EED"/>
    <w:rsid w:val="00F31DB4"/>
    <w:rsid w:val="00F530DF"/>
    <w:rsid w:val="00F56E01"/>
    <w:rsid w:val="00F63313"/>
    <w:rsid w:val="00F73F9D"/>
    <w:rsid w:val="00F801E7"/>
    <w:rsid w:val="00F9204F"/>
    <w:rsid w:val="00FA5213"/>
    <w:rsid w:val="00FC6C60"/>
    <w:rsid w:val="00FD3870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D41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34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2024-10-24T03:17:00Z</cp:lastPrinted>
  <dcterms:created xsi:type="dcterms:W3CDTF">2025-08-20T05:47:00Z</dcterms:created>
  <dcterms:modified xsi:type="dcterms:W3CDTF">2025-08-21T05:14:00Z</dcterms:modified>
</cp:coreProperties>
</file>