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56F955" w14:textId="4D180132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1A81C82" w14:textId="77777777" w:rsidR="003C46B8" w:rsidRDefault="003C46B8">
      <w:pPr>
        <w:rPr>
          <w:sz w:val="24"/>
        </w:rPr>
      </w:pPr>
    </w:p>
    <w:p w14:paraId="295A46A0" w14:textId="01FD73F1" w:rsidR="00EE527F" w:rsidRDefault="00A56E64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1E0F90">
        <w:rPr>
          <w:sz w:val="24"/>
        </w:rPr>
        <w:t>2</w:t>
      </w:r>
      <w:r w:rsidR="00402C5E">
        <w:rPr>
          <w:sz w:val="24"/>
        </w:rPr>
        <w:t>8</w:t>
      </w:r>
      <w:r w:rsidR="00402C5E">
        <w:rPr>
          <w:sz w:val="24"/>
          <w:vertAlign w:val="superscript"/>
        </w:rPr>
        <w:t xml:space="preserve">th </w:t>
      </w:r>
      <w:r w:rsidR="00402C5E">
        <w:rPr>
          <w:sz w:val="24"/>
          <w:lang w:eastAsia="zh-CN"/>
        </w:rPr>
        <w:t>Nov</w:t>
      </w:r>
      <w:r w:rsidR="001E0F90">
        <w:rPr>
          <w:sz w:val="24"/>
          <w:lang w:eastAsia="zh-CN"/>
        </w:rPr>
        <w:t xml:space="preserve"> 2025</w:t>
      </w:r>
    </w:p>
    <w:p w14:paraId="07541FBA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151D902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CEDCEF0" w14:textId="5BE20047" w:rsidR="00512A9D" w:rsidRPr="0017768F" w:rsidRDefault="00A56E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1</w:t>
      </w:r>
      <w:r w:rsidR="00AB3C71">
        <w:rPr>
          <w:sz w:val="24"/>
          <w:lang w:eastAsia="zh-CN"/>
        </w:rPr>
        <w:t xml:space="preserve"> unit</w:t>
      </w:r>
      <w:r w:rsidR="00402C5E">
        <w:rPr>
          <w:sz w:val="24"/>
          <w:lang w:eastAsia="zh-CN"/>
        </w:rPr>
        <w:t xml:space="preserve"> </w:t>
      </w:r>
      <w:r w:rsidR="003C46B8">
        <w:rPr>
          <w:sz w:val="24"/>
          <w:lang w:eastAsia="zh-CN"/>
        </w:rPr>
        <w:t xml:space="preserve">machine to </w:t>
      </w:r>
      <w:r w:rsidR="00402C5E">
        <w:rPr>
          <w:sz w:val="24"/>
          <w:lang w:eastAsia="zh-CN"/>
        </w:rPr>
        <w:t>4</w:t>
      </w:r>
      <w:r w:rsidR="001E0F90" w:rsidRPr="001E0F90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through swing gate</w:t>
      </w:r>
      <w:r w:rsidR="00AB3C71">
        <w:rPr>
          <w:sz w:val="24"/>
          <w:lang w:eastAsia="zh-CN"/>
        </w:rPr>
        <w:t xml:space="preserve"> opening by using platform and mobile/lorry crane</w:t>
      </w:r>
    </w:p>
    <w:p w14:paraId="4A28B9E8" w14:textId="77777777"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770E8B4" w14:textId="77777777"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14:paraId="7BD402E7" w14:textId="77C7F6B2" w:rsidR="00512A9D" w:rsidRPr="00402C5E" w:rsidRDefault="00A56E64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</w:p>
    <w:p w14:paraId="7FC7DD9F" w14:textId="124C8C13" w:rsidR="00402C5E" w:rsidRDefault="0046341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</w:p>
    <w:p w14:paraId="0F80598C" w14:textId="75F07564" w:rsidR="00BA6E59" w:rsidRPr="00512A9D" w:rsidRDefault="00A56E6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  <w:r w:rsidR="00402C5E">
        <w:rPr>
          <w:bCs/>
          <w:sz w:val="24"/>
          <w:szCs w:val="24"/>
          <w:lang w:eastAsia="zh-CN"/>
        </w:rPr>
        <w:t>5, 0</w:t>
      </w:r>
      <w:r w:rsidR="001E0F90">
        <w:rPr>
          <w:bCs/>
          <w:sz w:val="24"/>
          <w:szCs w:val="24"/>
          <w:lang w:eastAsia="zh-CN"/>
        </w:rPr>
        <w:t>00</w:t>
      </w:r>
      <w:r w:rsidR="00AB3C71">
        <w:rPr>
          <w:bCs/>
          <w:sz w:val="24"/>
          <w:szCs w:val="24"/>
          <w:lang w:eastAsia="zh-CN"/>
        </w:rPr>
        <w:t xml:space="preserve"> kgs </w:t>
      </w:r>
    </w:p>
    <w:p w14:paraId="49F80CA0" w14:textId="77777777"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C093BE1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194AF3D8" w14:textId="343EFE60"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402C5E">
        <w:rPr>
          <w:sz w:val="24"/>
          <w:lang w:eastAsia="zh-CN"/>
        </w:rPr>
        <w:t>ed</w:t>
      </w:r>
    </w:p>
    <w:p w14:paraId="6B79556C" w14:textId="77777777" w:rsidR="007E2FF0" w:rsidRPr="007E2FF0" w:rsidRDefault="007E2FF0" w:rsidP="007E2FF0">
      <w:pPr>
        <w:rPr>
          <w:sz w:val="24"/>
          <w:lang w:eastAsia="zh-CN"/>
        </w:rPr>
      </w:pPr>
    </w:p>
    <w:p w14:paraId="28CEF3AA" w14:textId="77777777"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26669C19" w14:textId="2C8E4C20" w:rsidR="003C46B8" w:rsidRPr="00A56E64" w:rsidRDefault="00EE3F45" w:rsidP="00DC1E8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19</w:t>
      </w:r>
      <w:r w:rsidR="00A56E64">
        <w:rPr>
          <w:bCs/>
          <w:sz w:val="24"/>
          <w:szCs w:val="24"/>
          <w:lang w:eastAsia="zh-CN"/>
        </w:rPr>
        <w:t>/</w:t>
      </w:r>
      <w:r w:rsidR="001E0F90">
        <w:rPr>
          <w:bCs/>
          <w:sz w:val="24"/>
          <w:szCs w:val="24"/>
          <w:lang w:eastAsia="zh-CN"/>
        </w:rPr>
        <w:t>04/25</w:t>
      </w:r>
      <w:r w:rsidR="002A1BD7">
        <w:rPr>
          <w:bCs/>
          <w:sz w:val="24"/>
          <w:szCs w:val="24"/>
          <w:lang w:eastAsia="zh-CN"/>
        </w:rPr>
        <w:t xml:space="preserve"> (Sat)</w:t>
      </w:r>
    </w:p>
    <w:p w14:paraId="497F2EAB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F2E29D1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14:paraId="19070CA5" w14:textId="0A118DB9" w:rsidR="00BA6E59" w:rsidRPr="003C46B8" w:rsidRDefault="002231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14:paraId="3E7CE7FD" w14:textId="77777777" w:rsidR="00304CC9" w:rsidRDefault="00304C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8DCAAC7" w14:textId="77777777" w:rsidR="00EE527F" w:rsidRPr="00BA6E59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4907447" w14:textId="32686DEC" w:rsidR="00A46072" w:rsidRDefault="00A56E64" w:rsidP="004872DF">
      <w:pPr>
        <w:pStyle w:val="Heading4"/>
      </w:pPr>
      <w:r>
        <w:t xml:space="preserve">Blk </w:t>
      </w:r>
      <w:r w:rsidR="001E0F90">
        <w:t>3</w:t>
      </w:r>
      <w:r>
        <w:t xml:space="preserve"> A.M.K Pk 2A #0</w:t>
      </w:r>
      <w:r w:rsidR="00402C5E">
        <w:t>4-</w:t>
      </w:r>
      <w:r w:rsidR="00930F91">
        <w:t>01</w:t>
      </w:r>
    </w:p>
    <w:p w14:paraId="54C9956B" w14:textId="00F832E2" w:rsidR="00B85262" w:rsidRPr="004872DF" w:rsidRDefault="00930F91" w:rsidP="004872DF">
      <w:pPr>
        <w:pStyle w:val="Heading4"/>
      </w:pPr>
      <w:r>
        <w:t>Hi</w:t>
      </w:r>
      <w:r w:rsidR="003C46B8">
        <w:t xml:space="preserve"> Precision Engineering </w:t>
      </w:r>
      <w:r>
        <w:t>Pte Ltd</w:t>
      </w:r>
    </w:p>
    <w:p w14:paraId="54760A9A" w14:textId="77777777"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4F81A2E4" w14:textId="31F07216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3B52E2B7" w14:textId="2BBFA1EB" w:rsidR="004872DF" w:rsidRDefault="00AB3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22310D">
        <w:rPr>
          <w:sz w:val="24"/>
          <w:lang w:eastAsia="zh-CN"/>
        </w:rPr>
        <w:t>10</w:t>
      </w:r>
      <w:r w:rsidR="00B424C8">
        <w:rPr>
          <w:sz w:val="24"/>
          <w:lang w:eastAsia="zh-CN"/>
        </w:rPr>
        <w:t>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14:paraId="75D050CE" w14:textId="062D1498" w:rsidR="00782621" w:rsidRDefault="002231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</w:t>
      </w:r>
      <w:r w:rsidR="00EE3F45">
        <w:rPr>
          <w:sz w:val="24"/>
          <w:lang w:eastAsia="zh-CN"/>
        </w:rPr>
        <w:t>3</w:t>
      </w:r>
      <w:r w:rsidR="00945F2F">
        <w:rPr>
          <w:sz w:val="24"/>
          <w:lang w:eastAsia="zh-CN"/>
        </w:rPr>
        <w:t xml:space="preserve"> x </w:t>
      </w:r>
      <w:r>
        <w:rPr>
          <w:sz w:val="24"/>
          <w:lang w:eastAsia="zh-CN"/>
        </w:rPr>
        <w:t xml:space="preserve">633 </w:t>
      </w:r>
      <w:r w:rsidR="00EE3F45">
        <w:rPr>
          <w:sz w:val="24"/>
          <w:lang w:eastAsia="zh-CN"/>
        </w:rPr>
        <w:t>lorry crane</w:t>
      </w:r>
    </w:p>
    <w:p w14:paraId="53B8F63B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79CB17F6" w14:textId="77777777"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14:paraId="7F633319" w14:textId="77777777" w:rsidR="00EE3F45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14:paraId="37991970" w14:textId="77777777" w:rsidR="001E0F90" w:rsidRDefault="001E0F9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1BAC344E" w14:textId="19AA5C06"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385F4F4E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14:paraId="3B723B4D" w14:textId="77777777"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2859DC41" w14:textId="77777777"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A6376F1" w14:textId="77777777"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74D6C068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14:paraId="6DA05335" w14:textId="77777777"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14:paraId="3AA51B27" w14:textId="77777777"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B0F8D98" w14:textId="77777777"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4EB7E5AC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14:paraId="7FF2CF39" w14:textId="77777777"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104B273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4C3E9941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188A244A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069EDDEA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17B401DF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14:paraId="6FB893C3" w14:textId="77777777"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1709922F" w14:textId="77777777"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6539CFBE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75E38E7A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35DDD216" w14:textId="77777777"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14:paraId="19D161E6" w14:textId="7777777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178B53F0" w14:textId="77777777" w:rsidR="0076738E" w:rsidRDefault="0076738E">
      <w:pPr>
        <w:pStyle w:val="BodyText2"/>
      </w:pPr>
    </w:p>
    <w:p w14:paraId="10A5681C" w14:textId="571FE42B" w:rsidR="00EE527F" w:rsidRDefault="00EE3F45">
      <w:pPr>
        <w:pStyle w:val="BodyText2"/>
      </w:pPr>
      <w:r>
        <w:rPr>
          <w:rFonts w:hint="eastAsia"/>
        </w:rPr>
        <w:t xml:space="preserve">Lifting crew shall be composed to the following but not limited by other trained personnel in respect to number of crew needed </w:t>
      </w:r>
      <w:r w:rsidR="00777B81">
        <w:t>for the operation:</w:t>
      </w:r>
    </w:p>
    <w:p w14:paraId="3497AC73" w14:textId="77777777" w:rsidR="00777B81" w:rsidRDefault="00777B81">
      <w:pPr>
        <w:pStyle w:val="BodyText2"/>
      </w:pPr>
      <w:r>
        <w:t xml:space="preserve">a. Lifting Supervisor </w:t>
      </w:r>
    </w:p>
    <w:p w14:paraId="39BF8D0C" w14:textId="77777777" w:rsidR="00777B81" w:rsidRDefault="00777B81">
      <w:pPr>
        <w:pStyle w:val="BodyText2"/>
      </w:pPr>
      <w:r>
        <w:t>b. Mobile Crane Operator</w:t>
      </w:r>
    </w:p>
    <w:p w14:paraId="0492D3F7" w14:textId="77777777" w:rsidR="00777B81" w:rsidRDefault="00777B81">
      <w:pPr>
        <w:pStyle w:val="BodyText2"/>
      </w:pPr>
      <w:r>
        <w:t>c. Lorry Crane Operator</w:t>
      </w:r>
    </w:p>
    <w:p w14:paraId="0FDA4C9A" w14:textId="77777777" w:rsidR="00777B81" w:rsidRDefault="00777B81">
      <w:pPr>
        <w:pStyle w:val="BodyText2"/>
      </w:pPr>
      <w:r>
        <w:t xml:space="preserve">d. Signalman </w:t>
      </w:r>
    </w:p>
    <w:p w14:paraId="44B96751" w14:textId="77777777" w:rsidR="00777B81" w:rsidRDefault="00777B81">
      <w:pPr>
        <w:pStyle w:val="BodyText2"/>
      </w:pPr>
      <w:r>
        <w:lastRenderedPageBreak/>
        <w:t>e. Riggerman</w:t>
      </w:r>
    </w:p>
    <w:p w14:paraId="17BD712F" w14:textId="77777777" w:rsidR="00777B81" w:rsidRDefault="00777B81">
      <w:pPr>
        <w:pStyle w:val="BodyText2"/>
      </w:pPr>
      <w:r>
        <w:t xml:space="preserve">f. Skill Mover </w:t>
      </w:r>
    </w:p>
    <w:p w14:paraId="3BE74C30" w14:textId="77777777" w:rsidR="00800189" w:rsidRDefault="00800189" w:rsidP="0082563E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30FCD741" w14:textId="0D4F34C6" w:rsidR="00EE527F" w:rsidRPr="0082563E" w:rsidRDefault="00800189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14:paraId="6EDAAD0E" w14:textId="77777777"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14:paraId="562DE71F" w14:textId="77777777" w:rsidR="00CA6422" w:rsidRDefault="00CA642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metal plate/timber mats as base plate </w:t>
      </w:r>
    </w:p>
    <w:p w14:paraId="561C6FB5" w14:textId="171E55C1" w:rsidR="00800189" w:rsidRDefault="00F772A5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</w:t>
      </w:r>
      <w:r w:rsidR="00CA6422">
        <w:rPr>
          <w:sz w:val="24"/>
          <w:lang w:eastAsia="zh-CN"/>
        </w:rPr>
        <w:t>, red/white tape and</w:t>
      </w:r>
      <w:r>
        <w:rPr>
          <w:sz w:val="24"/>
          <w:lang w:eastAsia="zh-CN"/>
        </w:rPr>
        <w:t xml:space="preserve"> lifting in operation signage</w:t>
      </w:r>
    </w:p>
    <w:p w14:paraId="1FC9975F" w14:textId="220FD285" w:rsidR="00800189" w:rsidRDefault="00800189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attached sling to crane hook</w:t>
      </w:r>
    </w:p>
    <w:p w14:paraId="6DD0DDD2" w14:textId="3AA06BCC" w:rsidR="00800189" w:rsidRPr="00800189" w:rsidRDefault="00800189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platform </w:t>
      </w:r>
    </w:p>
    <w:p w14:paraId="74088901" w14:textId="467AFBBC" w:rsidR="008254AB" w:rsidRPr="00F369A7" w:rsidRDefault="00C65685" w:rsidP="00F369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>Mobile</w:t>
      </w:r>
      <w:r w:rsidR="00117C48">
        <w:rPr>
          <w:sz w:val="24"/>
          <w:lang w:eastAsia="zh-CN"/>
        </w:rPr>
        <w:t xml:space="preserve"> crane to hoist up platform</w:t>
      </w:r>
      <w:r w:rsidR="002A1BD7">
        <w:rPr>
          <w:sz w:val="24"/>
          <w:lang w:eastAsia="zh-CN"/>
        </w:rPr>
        <w:t xml:space="preserve"> together with machine</w:t>
      </w:r>
      <w:r w:rsidR="00117C48">
        <w:rPr>
          <w:sz w:val="24"/>
          <w:lang w:eastAsia="zh-CN"/>
        </w:rPr>
        <w:t xml:space="preserve"> to </w:t>
      </w:r>
      <w:r w:rsidR="00E848B1">
        <w:rPr>
          <w:sz w:val="24"/>
          <w:lang w:eastAsia="zh-CN"/>
        </w:rPr>
        <w:t>5</w:t>
      </w:r>
      <w:r w:rsidR="00E848B1" w:rsidRPr="00E848B1">
        <w:rPr>
          <w:sz w:val="24"/>
          <w:vertAlign w:val="superscript"/>
          <w:lang w:eastAsia="zh-CN"/>
        </w:rPr>
        <w:t>th</w:t>
      </w:r>
      <w:r w:rsidR="00777B81">
        <w:rPr>
          <w:sz w:val="24"/>
          <w:lang w:eastAsia="zh-CN"/>
        </w:rPr>
        <w:t xml:space="preserve"> floor swing gate</w:t>
      </w:r>
      <w:r w:rsidRPr="00F369A7">
        <w:rPr>
          <w:sz w:val="24"/>
          <w:lang w:eastAsia="zh-CN"/>
        </w:rPr>
        <w:t xml:space="preserve"> opening </w:t>
      </w:r>
    </w:p>
    <w:p w14:paraId="067CEC9E" w14:textId="77777777"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14:paraId="018E299E" w14:textId="77777777"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14:paraId="45DF3910" w14:textId="77777777" w:rsidR="00F772A5" w:rsidRDefault="00EE527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1F9CEA2A" w14:textId="77777777" w:rsidR="0068706B" w:rsidRPr="002A1BD7" w:rsidRDefault="0068706B" w:rsidP="002A1B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A1BD7">
        <w:rPr>
          <w:sz w:val="24"/>
          <w:lang w:eastAsia="zh-CN"/>
        </w:rPr>
        <w:t xml:space="preserve">Insert rollers under machine bed </w:t>
      </w:r>
    </w:p>
    <w:p w14:paraId="61D019E8" w14:textId="77777777" w:rsidR="00F369A7" w:rsidRPr="001B2EBA" w:rsidRDefault="00F369A7" w:rsidP="00F369A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</w:t>
      </w:r>
      <w:r w:rsidR="0068706B">
        <w:rPr>
          <w:sz w:val="24"/>
          <w:lang w:eastAsia="zh-CN"/>
        </w:rPr>
        <w:t>l pulley and</w:t>
      </w:r>
      <w:r w:rsidR="00BF2DAD">
        <w:rPr>
          <w:sz w:val="24"/>
          <w:lang w:eastAsia="zh-CN"/>
        </w:rPr>
        <w:t xml:space="preserve"> slowly release</w:t>
      </w:r>
      <w:r w:rsidR="0068706B">
        <w:rPr>
          <w:sz w:val="24"/>
          <w:lang w:eastAsia="zh-CN"/>
        </w:rPr>
        <w:t xml:space="preserve"> to</w:t>
      </w:r>
      <w:r>
        <w:rPr>
          <w:sz w:val="24"/>
          <w:lang w:eastAsia="zh-CN"/>
        </w:rPr>
        <w:t xml:space="preserve"> control moving speed of machine </w:t>
      </w:r>
    </w:p>
    <w:p w14:paraId="02C994CF" w14:textId="77777777" w:rsidR="00E848B1" w:rsidRDefault="004F78BB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8706B">
        <w:rPr>
          <w:sz w:val="24"/>
          <w:lang w:eastAsia="zh-CN"/>
        </w:rPr>
        <w:t xml:space="preserve">Shift out </w:t>
      </w:r>
      <w:r w:rsidR="0026667A" w:rsidRPr="0068706B">
        <w:rPr>
          <w:sz w:val="24"/>
          <w:lang w:eastAsia="zh-CN"/>
        </w:rPr>
        <w:t xml:space="preserve">machine </w:t>
      </w:r>
      <w:r w:rsidRPr="0068706B">
        <w:rPr>
          <w:sz w:val="24"/>
          <w:lang w:eastAsia="zh-CN"/>
        </w:rPr>
        <w:t>from platform</w:t>
      </w:r>
    </w:p>
    <w:p w14:paraId="077ED285" w14:textId="0A5E726A" w:rsidR="00BA6E59" w:rsidRPr="0068706B" w:rsidRDefault="00E848B1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F78BB" w:rsidRPr="0068706B">
        <w:rPr>
          <w:sz w:val="24"/>
          <w:lang w:eastAsia="zh-CN"/>
        </w:rPr>
        <w:t xml:space="preserve">osition </w:t>
      </w:r>
      <w:r w:rsidR="0068706B">
        <w:rPr>
          <w:sz w:val="24"/>
          <w:lang w:eastAsia="zh-CN"/>
        </w:rPr>
        <w:t>to</w:t>
      </w:r>
      <w:r w:rsidR="0026667A" w:rsidRPr="0068706B">
        <w:rPr>
          <w:sz w:val="24"/>
          <w:lang w:eastAsia="zh-CN"/>
        </w:rPr>
        <w:t xml:space="preserve"> the designated location </w:t>
      </w:r>
    </w:p>
    <w:p w14:paraId="275EE7BF" w14:textId="77777777" w:rsidR="00EE527F" w:rsidRPr="0026667A" w:rsidRDefault="00EE527F" w:rsidP="00266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6667A">
        <w:rPr>
          <w:sz w:val="24"/>
          <w:lang w:eastAsia="zh-CN"/>
        </w:rPr>
        <w:t>Once job complete, team leader will instruct the team to perform proper housekeeping</w:t>
      </w:r>
    </w:p>
    <w:p w14:paraId="7EED6366" w14:textId="77777777"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14:paraId="740B3829" w14:textId="77777777"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14:paraId="6D7683B0" w14:textId="77777777"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76A6EE72" w14:textId="77777777"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7D1680D3" w14:textId="77777777"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>Wong / Zailani</w:t>
      </w:r>
    </w:p>
    <w:p w14:paraId="635910C4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6AE5219E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AE91F7" w14:textId="77777777" w:rsidR="000E501D" w:rsidRDefault="000E501D">
      <w:r>
        <w:separator/>
      </w:r>
    </w:p>
  </w:endnote>
  <w:endnote w:type="continuationSeparator" w:id="0">
    <w:p w14:paraId="2B037013" w14:textId="77777777" w:rsidR="000E501D" w:rsidRDefault="000E50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B3C0A3" w14:textId="77777777" w:rsidR="00A53812" w:rsidRDefault="00A538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4AA9FE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36874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36874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405921" w14:textId="77777777" w:rsidR="00A53812" w:rsidRDefault="00A538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D09D91" w14:textId="77777777" w:rsidR="000E501D" w:rsidRDefault="000E501D">
      <w:r>
        <w:separator/>
      </w:r>
    </w:p>
  </w:footnote>
  <w:footnote w:type="continuationSeparator" w:id="0">
    <w:p w14:paraId="20DB9F78" w14:textId="77777777" w:rsidR="000E501D" w:rsidRDefault="000E50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75AF28" w14:textId="77777777" w:rsidR="00A53812" w:rsidRDefault="00A538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994208" w14:textId="4D8E833C" w:rsidR="00EE527F" w:rsidRPr="001E0F90" w:rsidRDefault="00544BA0" w:rsidP="001E0F90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C190A39" wp14:editId="307FBA48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3812">
      <w:rPr>
        <w:b/>
        <w:color w:val="0000FF"/>
        <w:sz w:val="28"/>
      </w:rPr>
      <w:t xml:space="preserve">                </w:t>
    </w:r>
    <w:r w:rsidR="00EE527F">
      <w:rPr>
        <w:b/>
        <w:color w:val="0000FF"/>
        <w:sz w:val="28"/>
      </w:rPr>
      <w:t>ERIC WONG MACHINERY TRANSPORTATION PTE LTD</w:t>
    </w:r>
  </w:p>
  <w:p w14:paraId="0E87034D" w14:textId="77777777" w:rsidR="00EE527F" w:rsidRDefault="003C46B8">
    <w:pPr>
      <w:pStyle w:val="Header"/>
      <w:jc w:val="center"/>
    </w:pPr>
    <w:r>
      <w:t>No. 28 Kranji Loop #05-03, Kranji Green, Singapore 739571</w:t>
    </w:r>
  </w:p>
  <w:p w14:paraId="6C966501" w14:textId="77777777"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 w:rsidR="003C46B8">
      <w:t>2826020</w:t>
    </w:r>
  </w:p>
  <w:p w14:paraId="60ADD4DE" w14:textId="77777777" w:rsidR="00EE527F" w:rsidRDefault="00EE527F">
    <w:pPr>
      <w:pStyle w:val="Header"/>
      <w:jc w:val="center"/>
    </w:pPr>
    <w:r>
      <w:t>GST Reg No. : M2-8923804 – 2</w:t>
    </w:r>
  </w:p>
  <w:p w14:paraId="07CC2C15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EC3D687" w14:textId="77777777"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49F046" w14:textId="77777777" w:rsidR="00A53812" w:rsidRDefault="00A538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66359366">
    <w:abstractNumId w:val="3"/>
  </w:num>
  <w:num w:numId="2" w16cid:durableId="691955534">
    <w:abstractNumId w:val="5"/>
  </w:num>
  <w:num w:numId="3" w16cid:durableId="568929104">
    <w:abstractNumId w:val="0"/>
  </w:num>
  <w:num w:numId="4" w16cid:durableId="2062484275">
    <w:abstractNumId w:val="10"/>
  </w:num>
  <w:num w:numId="5" w16cid:durableId="643658770">
    <w:abstractNumId w:val="6"/>
  </w:num>
  <w:num w:numId="6" w16cid:durableId="320503753">
    <w:abstractNumId w:val="7"/>
  </w:num>
  <w:num w:numId="7" w16cid:durableId="1456024228">
    <w:abstractNumId w:val="4"/>
  </w:num>
  <w:num w:numId="8" w16cid:durableId="36976481">
    <w:abstractNumId w:val="8"/>
  </w:num>
  <w:num w:numId="9" w16cid:durableId="1646736276">
    <w:abstractNumId w:val="2"/>
  </w:num>
  <w:num w:numId="10" w16cid:durableId="1379432791">
    <w:abstractNumId w:val="9"/>
  </w:num>
  <w:num w:numId="11" w16cid:durableId="137195207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5758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4018"/>
    <w:rsid w:val="000043C0"/>
    <w:rsid w:val="00004C51"/>
    <w:rsid w:val="0004224E"/>
    <w:rsid w:val="000430A5"/>
    <w:rsid w:val="00060982"/>
    <w:rsid w:val="000839BB"/>
    <w:rsid w:val="00090E16"/>
    <w:rsid w:val="00093A2F"/>
    <w:rsid w:val="000A4B74"/>
    <w:rsid w:val="000A77B9"/>
    <w:rsid w:val="000B2F2C"/>
    <w:rsid w:val="000B34FD"/>
    <w:rsid w:val="000D3EE1"/>
    <w:rsid w:val="000D42CD"/>
    <w:rsid w:val="000E501D"/>
    <w:rsid w:val="00117C48"/>
    <w:rsid w:val="00130300"/>
    <w:rsid w:val="00132211"/>
    <w:rsid w:val="00136874"/>
    <w:rsid w:val="00141C71"/>
    <w:rsid w:val="0017768F"/>
    <w:rsid w:val="00180033"/>
    <w:rsid w:val="00180FE3"/>
    <w:rsid w:val="00186153"/>
    <w:rsid w:val="00194883"/>
    <w:rsid w:val="001A16F2"/>
    <w:rsid w:val="001B2EBA"/>
    <w:rsid w:val="001B3AAA"/>
    <w:rsid w:val="001D1C80"/>
    <w:rsid w:val="001D38AF"/>
    <w:rsid w:val="001D6265"/>
    <w:rsid w:val="001D7BC0"/>
    <w:rsid w:val="001E0F90"/>
    <w:rsid w:val="00214CA3"/>
    <w:rsid w:val="0022310D"/>
    <w:rsid w:val="00225487"/>
    <w:rsid w:val="00240608"/>
    <w:rsid w:val="00251834"/>
    <w:rsid w:val="0026667A"/>
    <w:rsid w:val="00274BF0"/>
    <w:rsid w:val="00281296"/>
    <w:rsid w:val="00281B58"/>
    <w:rsid w:val="0029590D"/>
    <w:rsid w:val="002A1405"/>
    <w:rsid w:val="002A1BD7"/>
    <w:rsid w:val="002B29A9"/>
    <w:rsid w:val="002B4194"/>
    <w:rsid w:val="002D0D60"/>
    <w:rsid w:val="002D2383"/>
    <w:rsid w:val="002D3B07"/>
    <w:rsid w:val="002E18E7"/>
    <w:rsid w:val="002E7473"/>
    <w:rsid w:val="00304CC9"/>
    <w:rsid w:val="00317E1C"/>
    <w:rsid w:val="003631BE"/>
    <w:rsid w:val="00373A8D"/>
    <w:rsid w:val="003758B9"/>
    <w:rsid w:val="0038272B"/>
    <w:rsid w:val="00395A8D"/>
    <w:rsid w:val="003A3CF3"/>
    <w:rsid w:val="003B59A6"/>
    <w:rsid w:val="003B605C"/>
    <w:rsid w:val="003C4111"/>
    <w:rsid w:val="003C46B8"/>
    <w:rsid w:val="003E1B45"/>
    <w:rsid w:val="00402C5E"/>
    <w:rsid w:val="0040331B"/>
    <w:rsid w:val="004224BD"/>
    <w:rsid w:val="004237DA"/>
    <w:rsid w:val="0042434B"/>
    <w:rsid w:val="0042603E"/>
    <w:rsid w:val="00430E91"/>
    <w:rsid w:val="00432BC5"/>
    <w:rsid w:val="00447263"/>
    <w:rsid w:val="00462D1E"/>
    <w:rsid w:val="00463419"/>
    <w:rsid w:val="004645C2"/>
    <w:rsid w:val="004725E1"/>
    <w:rsid w:val="00481B16"/>
    <w:rsid w:val="0048350E"/>
    <w:rsid w:val="00486FF0"/>
    <w:rsid w:val="004872DF"/>
    <w:rsid w:val="00487B0F"/>
    <w:rsid w:val="00491A93"/>
    <w:rsid w:val="004949D8"/>
    <w:rsid w:val="00495727"/>
    <w:rsid w:val="00496A2A"/>
    <w:rsid w:val="004C392C"/>
    <w:rsid w:val="004C4DDF"/>
    <w:rsid w:val="004D5933"/>
    <w:rsid w:val="004F07E0"/>
    <w:rsid w:val="004F78BB"/>
    <w:rsid w:val="00512A9D"/>
    <w:rsid w:val="005405DF"/>
    <w:rsid w:val="00544BA0"/>
    <w:rsid w:val="00550D01"/>
    <w:rsid w:val="00567B2B"/>
    <w:rsid w:val="005966C4"/>
    <w:rsid w:val="005A6319"/>
    <w:rsid w:val="005B35C9"/>
    <w:rsid w:val="005C69FA"/>
    <w:rsid w:val="005E132E"/>
    <w:rsid w:val="005F2F7B"/>
    <w:rsid w:val="0061759B"/>
    <w:rsid w:val="00623BDE"/>
    <w:rsid w:val="006362BB"/>
    <w:rsid w:val="0064156E"/>
    <w:rsid w:val="00660815"/>
    <w:rsid w:val="00664D20"/>
    <w:rsid w:val="00683037"/>
    <w:rsid w:val="0068706B"/>
    <w:rsid w:val="00695134"/>
    <w:rsid w:val="006A0465"/>
    <w:rsid w:val="006F4C39"/>
    <w:rsid w:val="00700106"/>
    <w:rsid w:val="00707759"/>
    <w:rsid w:val="00723021"/>
    <w:rsid w:val="00723472"/>
    <w:rsid w:val="00724965"/>
    <w:rsid w:val="00733502"/>
    <w:rsid w:val="00750715"/>
    <w:rsid w:val="00752419"/>
    <w:rsid w:val="0076738E"/>
    <w:rsid w:val="00777B81"/>
    <w:rsid w:val="00782621"/>
    <w:rsid w:val="00782718"/>
    <w:rsid w:val="007B6717"/>
    <w:rsid w:val="007C5834"/>
    <w:rsid w:val="007D1A3A"/>
    <w:rsid w:val="007E2FF0"/>
    <w:rsid w:val="007E6356"/>
    <w:rsid w:val="00800189"/>
    <w:rsid w:val="008067B7"/>
    <w:rsid w:val="0081772B"/>
    <w:rsid w:val="008254AB"/>
    <w:rsid w:val="0082563E"/>
    <w:rsid w:val="00840DC8"/>
    <w:rsid w:val="0088777C"/>
    <w:rsid w:val="008A5148"/>
    <w:rsid w:val="008A6AAC"/>
    <w:rsid w:val="008B3B91"/>
    <w:rsid w:val="008F2319"/>
    <w:rsid w:val="008F416F"/>
    <w:rsid w:val="008F6CAF"/>
    <w:rsid w:val="0090213C"/>
    <w:rsid w:val="00904AE4"/>
    <w:rsid w:val="00930F91"/>
    <w:rsid w:val="00945F2F"/>
    <w:rsid w:val="00957CA2"/>
    <w:rsid w:val="00970E4B"/>
    <w:rsid w:val="00971FA9"/>
    <w:rsid w:val="0099108C"/>
    <w:rsid w:val="009A1F80"/>
    <w:rsid w:val="009E694C"/>
    <w:rsid w:val="00A04987"/>
    <w:rsid w:val="00A2618C"/>
    <w:rsid w:val="00A33F02"/>
    <w:rsid w:val="00A459AF"/>
    <w:rsid w:val="00A46072"/>
    <w:rsid w:val="00A53812"/>
    <w:rsid w:val="00A56E64"/>
    <w:rsid w:val="00A641DB"/>
    <w:rsid w:val="00A65BC3"/>
    <w:rsid w:val="00A94515"/>
    <w:rsid w:val="00AB3C71"/>
    <w:rsid w:val="00AC4808"/>
    <w:rsid w:val="00AD4C31"/>
    <w:rsid w:val="00B17867"/>
    <w:rsid w:val="00B24B7C"/>
    <w:rsid w:val="00B253FF"/>
    <w:rsid w:val="00B424C8"/>
    <w:rsid w:val="00B44740"/>
    <w:rsid w:val="00B469FA"/>
    <w:rsid w:val="00B526E7"/>
    <w:rsid w:val="00B64B5B"/>
    <w:rsid w:val="00B72D20"/>
    <w:rsid w:val="00B814A1"/>
    <w:rsid w:val="00B85262"/>
    <w:rsid w:val="00B85990"/>
    <w:rsid w:val="00B8750E"/>
    <w:rsid w:val="00B90DC1"/>
    <w:rsid w:val="00B965F7"/>
    <w:rsid w:val="00BA6E59"/>
    <w:rsid w:val="00BC2F04"/>
    <w:rsid w:val="00BC6BCE"/>
    <w:rsid w:val="00BF2DAD"/>
    <w:rsid w:val="00C02A5C"/>
    <w:rsid w:val="00C24B7E"/>
    <w:rsid w:val="00C43DA6"/>
    <w:rsid w:val="00C45B69"/>
    <w:rsid w:val="00C50CC7"/>
    <w:rsid w:val="00C65685"/>
    <w:rsid w:val="00C753A3"/>
    <w:rsid w:val="00CA0D71"/>
    <w:rsid w:val="00CA3063"/>
    <w:rsid w:val="00CA6422"/>
    <w:rsid w:val="00CC27F9"/>
    <w:rsid w:val="00CE271F"/>
    <w:rsid w:val="00D015DC"/>
    <w:rsid w:val="00D01F82"/>
    <w:rsid w:val="00D14B56"/>
    <w:rsid w:val="00D50A85"/>
    <w:rsid w:val="00D52CB3"/>
    <w:rsid w:val="00D664B7"/>
    <w:rsid w:val="00D668A8"/>
    <w:rsid w:val="00D73F2B"/>
    <w:rsid w:val="00D81E4E"/>
    <w:rsid w:val="00D916F7"/>
    <w:rsid w:val="00D9518E"/>
    <w:rsid w:val="00DA4D77"/>
    <w:rsid w:val="00DC1E88"/>
    <w:rsid w:val="00DC2578"/>
    <w:rsid w:val="00DC37B9"/>
    <w:rsid w:val="00DE5FCD"/>
    <w:rsid w:val="00DE72CA"/>
    <w:rsid w:val="00DF7994"/>
    <w:rsid w:val="00E13011"/>
    <w:rsid w:val="00E400F3"/>
    <w:rsid w:val="00E43D50"/>
    <w:rsid w:val="00E45494"/>
    <w:rsid w:val="00E519DB"/>
    <w:rsid w:val="00E72650"/>
    <w:rsid w:val="00E72AA3"/>
    <w:rsid w:val="00E72B52"/>
    <w:rsid w:val="00E848B1"/>
    <w:rsid w:val="00E91028"/>
    <w:rsid w:val="00EA18DF"/>
    <w:rsid w:val="00EA6EE0"/>
    <w:rsid w:val="00EC2E7B"/>
    <w:rsid w:val="00EC3274"/>
    <w:rsid w:val="00EE3F45"/>
    <w:rsid w:val="00EE527F"/>
    <w:rsid w:val="00EE7A41"/>
    <w:rsid w:val="00EF1902"/>
    <w:rsid w:val="00EF2BA3"/>
    <w:rsid w:val="00F369A7"/>
    <w:rsid w:val="00F63A7E"/>
    <w:rsid w:val="00F772A5"/>
    <w:rsid w:val="00F844A0"/>
    <w:rsid w:val="00F853FF"/>
    <w:rsid w:val="00FB6F59"/>
    <w:rsid w:val="00FC49E1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6DD328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3085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2025-03-26T02:08:00Z</cp:lastPrinted>
  <dcterms:created xsi:type="dcterms:W3CDTF">2025-11-28T01:55:00Z</dcterms:created>
  <dcterms:modified xsi:type="dcterms:W3CDTF">2025-11-28T01:58:00Z</dcterms:modified>
</cp:coreProperties>
</file>