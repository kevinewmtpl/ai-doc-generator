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9CF413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44C3CE5" w14:textId="77777777" w:rsidR="00A15C5D" w:rsidRDefault="00A15C5D">
      <w:pPr>
        <w:rPr>
          <w:sz w:val="24"/>
        </w:rPr>
      </w:pPr>
    </w:p>
    <w:p w14:paraId="4BC8D550" w14:textId="0A83501A" w:rsidR="00684C71" w:rsidRDefault="001A12A5">
      <w:pPr>
        <w:rPr>
          <w:sz w:val="24"/>
          <w:lang w:eastAsia="zh-CN"/>
        </w:rPr>
      </w:pPr>
      <w:r>
        <w:rPr>
          <w:sz w:val="24"/>
        </w:rPr>
        <w:t>Date: 0</w:t>
      </w:r>
      <w:r w:rsidR="002B41D0">
        <w:rPr>
          <w:sz w:val="24"/>
        </w:rPr>
        <w:t>3</w:t>
      </w:r>
      <w:r w:rsidR="002B41D0" w:rsidRPr="002B41D0">
        <w:rPr>
          <w:sz w:val="24"/>
          <w:vertAlign w:val="superscript"/>
        </w:rPr>
        <w:t>rd</w:t>
      </w:r>
      <w:r w:rsidR="002B41D0">
        <w:rPr>
          <w:sz w:val="24"/>
        </w:rPr>
        <w:t xml:space="preserve"> June 2025</w:t>
      </w:r>
    </w:p>
    <w:p w14:paraId="72AC39C6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431475B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018B5397" w14:textId="79B3D70E"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551F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hoist down</w:t>
      </w:r>
      <w:r w:rsidR="00EA551F">
        <w:rPr>
          <w:sz w:val="24"/>
          <w:lang w:eastAsia="zh-CN"/>
        </w:rPr>
        <w:t xml:space="preserve"> 1 unit </w:t>
      </w:r>
      <w:r w:rsidR="002B41D0">
        <w:rPr>
          <w:sz w:val="24"/>
          <w:lang w:eastAsia="zh-CN"/>
        </w:rPr>
        <w:t>stacker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>from</w:t>
      </w:r>
      <w:r w:rsidR="001E7520">
        <w:rPr>
          <w:sz w:val="24"/>
          <w:lang w:eastAsia="zh-CN"/>
        </w:rPr>
        <w:t xml:space="preserve"> </w:t>
      </w:r>
      <w:r w:rsidR="00DF41DB">
        <w:rPr>
          <w:sz w:val="24"/>
          <w:lang w:eastAsia="zh-CN"/>
        </w:rPr>
        <w:t>lorry</w:t>
      </w:r>
      <w:r w:rsidR="001E7520">
        <w:rPr>
          <w:sz w:val="24"/>
          <w:lang w:eastAsia="zh-CN"/>
        </w:rPr>
        <w:t xml:space="preserve"> chassis</w:t>
      </w:r>
      <w:r w:rsidR="002B41D0">
        <w:rPr>
          <w:sz w:val="24"/>
          <w:lang w:eastAsia="zh-CN"/>
        </w:rPr>
        <w:t xml:space="preserve"> to the </w:t>
      </w:r>
      <w:r w:rsidR="006E7336">
        <w:rPr>
          <w:sz w:val="24"/>
          <w:lang w:eastAsia="zh-CN"/>
        </w:rPr>
        <w:t xml:space="preserve">ground </w:t>
      </w:r>
    </w:p>
    <w:p w14:paraId="5912800D" w14:textId="77777777"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5C75568" w14:textId="77777777" w:rsidR="00613673" w:rsidRDefault="00EA551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613673">
        <w:rPr>
          <w:b/>
          <w:sz w:val="32"/>
          <w:szCs w:val="32"/>
          <w:u w:val="single"/>
          <w:lang w:eastAsia="zh-CN"/>
        </w:rPr>
        <w:t xml:space="preserve"> Spec</w:t>
      </w:r>
    </w:p>
    <w:p w14:paraId="3B243E30" w14:textId="70946F8B" w:rsidR="009967EB" w:rsidRDefault="00AB4F7E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</w:t>
      </w:r>
      <w:r w:rsidR="002B41D0">
        <w:rPr>
          <w:b/>
          <w:sz w:val="24"/>
          <w:szCs w:val="24"/>
          <w:lang w:eastAsia="zh-CN"/>
        </w:rPr>
        <w:t xml:space="preserve"> stacker</w:t>
      </w:r>
    </w:p>
    <w:p w14:paraId="5ED47B9C" w14:textId="5FA5CC1A" w:rsidR="00EA551F" w:rsidRDefault="00AB4F7E" w:rsidP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</w:t>
      </w:r>
      <w:r w:rsidR="002B41D0">
        <w:rPr>
          <w:b/>
          <w:sz w:val="24"/>
          <w:szCs w:val="24"/>
          <w:lang w:eastAsia="zh-CN"/>
        </w:rPr>
        <w:t>3</w:t>
      </w:r>
      <w:r>
        <w:rPr>
          <w:b/>
          <w:sz w:val="24"/>
          <w:szCs w:val="24"/>
          <w:lang w:eastAsia="zh-CN"/>
        </w:rPr>
        <w:t>00</w:t>
      </w:r>
      <w:r w:rsidR="00EA551F">
        <w:rPr>
          <w:b/>
          <w:sz w:val="24"/>
          <w:szCs w:val="24"/>
          <w:lang w:eastAsia="zh-CN"/>
        </w:rPr>
        <w:t xml:space="preserve"> kg</w:t>
      </w:r>
    </w:p>
    <w:p w14:paraId="1896F4E7" w14:textId="77777777" w:rsidR="009967EB" w:rsidRDefault="009967E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14:paraId="723E049A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0437B1C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47D6C20E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4DF679C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14:paraId="59967AF3" w14:textId="4B8F84D7" w:rsidR="006175E6" w:rsidRPr="00D867EE" w:rsidRDefault="002B41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06/06/25</w:t>
      </w:r>
    </w:p>
    <w:p w14:paraId="7CF7ADB7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4D045D5" w14:textId="77777777"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513DC11" w14:textId="77777777" w:rsidR="003260CE" w:rsidRPr="003260CE" w:rsidRDefault="001A12A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</w:t>
      </w:r>
    </w:p>
    <w:p w14:paraId="65EE29ED" w14:textId="77777777"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CCB5A5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0549A83" w14:textId="77777777" w:rsidR="00707B09" w:rsidRDefault="00D867EE" w:rsidP="00707B09">
      <w:pPr>
        <w:pStyle w:val="Heading4"/>
      </w:pPr>
      <w:r>
        <w:t xml:space="preserve">8 Tractor Rd </w:t>
      </w:r>
    </w:p>
    <w:p w14:paraId="68B85959" w14:textId="77777777"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  <w:r w:rsidR="00EA551F">
        <w:rPr>
          <w:sz w:val="24"/>
          <w:szCs w:val="24"/>
          <w:lang w:eastAsia="zh-CN"/>
        </w:rPr>
        <w:t xml:space="preserve">         </w:t>
      </w:r>
    </w:p>
    <w:p w14:paraId="0348894C" w14:textId="77777777" w:rsidR="00684C71" w:rsidRDefault="00684C71">
      <w:pPr>
        <w:rPr>
          <w:lang w:eastAsia="zh-CN"/>
        </w:rPr>
      </w:pPr>
    </w:p>
    <w:p w14:paraId="10C7D38C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D0B5868" w14:textId="77777777"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14:paraId="174B879E" w14:textId="77777777"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14:paraId="353C1B12" w14:textId="282D3F86" w:rsidR="00EA551F" w:rsidRPr="002B41D0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 w:rsidR="00D14E9B">
        <w:rPr>
          <w:bCs/>
          <w:lang w:eastAsia="zh-CN"/>
        </w:rPr>
        <w:t xml:space="preserve"> </w:t>
      </w:r>
    </w:p>
    <w:p w14:paraId="5DE74041" w14:textId="77777777" w:rsidR="00D14E9B" w:rsidRPr="00D14E9B" w:rsidRDefault="00D14E9B">
      <w:pPr>
        <w:pStyle w:val="Header"/>
        <w:tabs>
          <w:tab w:val="clear" w:pos="4320"/>
          <w:tab w:val="clear" w:pos="8640"/>
        </w:tabs>
        <w:rPr>
          <w:bCs/>
          <w:lang w:eastAsia="zh-CN"/>
        </w:rPr>
      </w:pPr>
    </w:p>
    <w:p w14:paraId="0B98D8BB" w14:textId="77777777"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1BF2C9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1E1F6318" w14:textId="77777777" w:rsidR="00AB4F7E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4858C7D5" w14:textId="77777777" w:rsidR="002B41D0" w:rsidRDefault="002B41D0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5296451" w14:textId="6AEAAF6D" w:rsidR="00684C71" w:rsidRPr="00EA551F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FFA44AE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0F29851B" w14:textId="77777777" w:rsidR="00434B9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36854FDD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14:paraId="3355AD39" w14:textId="77777777"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14:paraId="78E338AC" w14:textId="77777777"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0021DF0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C4358FB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2EB95207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168C9CE7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B6C12E6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6C1DD83F" w14:textId="77777777" w:rsidR="001E7520" w:rsidRPr="00434B99" w:rsidRDefault="006175E6" w:rsidP="00434B9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14:paraId="4FFDC8CB" w14:textId="2B64F475" w:rsidR="00323AC6" w:rsidRDefault="001E7520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</w:t>
      </w:r>
      <w:r w:rsidR="00323AC6">
        <w:rPr>
          <w:sz w:val="24"/>
          <w:lang w:eastAsia="zh-CN"/>
        </w:rPr>
        <w:t xml:space="preserve">to </w:t>
      </w:r>
      <w:r w:rsidR="00C51BD5">
        <w:rPr>
          <w:sz w:val="24"/>
          <w:lang w:eastAsia="zh-CN"/>
        </w:rPr>
        <w:t>crane hook and secured</w:t>
      </w:r>
      <w:r>
        <w:rPr>
          <w:sz w:val="24"/>
          <w:lang w:eastAsia="zh-CN"/>
        </w:rPr>
        <w:t xml:space="preserve"> to rigging</w:t>
      </w:r>
      <w:r w:rsidR="00EA551F">
        <w:rPr>
          <w:sz w:val="24"/>
          <w:lang w:eastAsia="zh-CN"/>
        </w:rPr>
        <w:t xml:space="preserve"> point o</w:t>
      </w:r>
      <w:r w:rsidR="002B41D0">
        <w:rPr>
          <w:sz w:val="24"/>
          <w:lang w:eastAsia="zh-CN"/>
        </w:rPr>
        <w:t>f stacker</w:t>
      </w:r>
    </w:p>
    <w:p w14:paraId="560D00C4" w14:textId="245B874C" w:rsidR="001E7520" w:rsidRDefault="00EA551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2B41D0">
        <w:rPr>
          <w:sz w:val="24"/>
          <w:lang w:eastAsia="zh-CN"/>
        </w:rPr>
        <w:t>stacker</w:t>
      </w:r>
      <w:r>
        <w:rPr>
          <w:sz w:val="24"/>
          <w:lang w:eastAsia="zh-CN"/>
        </w:rPr>
        <w:t xml:space="preserve"> from lorry chassis </w:t>
      </w:r>
    </w:p>
    <w:p w14:paraId="44FD4370" w14:textId="7BA42B1F" w:rsidR="00F3464B" w:rsidRPr="002B41D0" w:rsidRDefault="001E7520" w:rsidP="002B41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</w:t>
      </w:r>
      <w:r w:rsidR="00EA551F">
        <w:rPr>
          <w:sz w:val="24"/>
          <w:lang w:eastAsia="zh-CN"/>
        </w:rPr>
        <w:t xml:space="preserve"> </w:t>
      </w:r>
      <w:r w:rsidR="006A1BF1">
        <w:rPr>
          <w:sz w:val="24"/>
          <w:lang w:eastAsia="zh-CN"/>
        </w:rPr>
        <w:t>to the ground</w:t>
      </w:r>
    </w:p>
    <w:p w14:paraId="7E04F8EB" w14:textId="55461E53" w:rsidR="00323AC6" w:rsidRPr="002B41D0" w:rsidRDefault="00323AC6" w:rsidP="002B41D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EA551F">
        <w:rPr>
          <w:sz w:val="24"/>
          <w:lang w:eastAsia="zh-CN"/>
        </w:rPr>
        <w:t>rt</w:t>
      </w:r>
      <w:r w:rsidR="002B41D0">
        <w:rPr>
          <w:sz w:val="24"/>
          <w:lang w:eastAsia="zh-CN"/>
        </w:rPr>
        <w:t xml:space="preserve"> stacker</w:t>
      </w:r>
      <w:r w:rsidR="00AB4F7E">
        <w:rPr>
          <w:sz w:val="24"/>
          <w:lang w:eastAsia="zh-CN"/>
        </w:rPr>
        <w:t xml:space="preserve"> into factory premise </w:t>
      </w:r>
    </w:p>
    <w:p w14:paraId="1FCE4370" w14:textId="77777777"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14:paraId="46FDE11A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14:paraId="14B16BE1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5844A83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6F2B7122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70A014C4" w14:textId="77777777"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14:paraId="4849A74D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4CA417CD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89AAA7" w14:textId="77777777" w:rsidR="008E50A9" w:rsidRDefault="008E50A9">
      <w:r>
        <w:separator/>
      </w:r>
    </w:p>
  </w:endnote>
  <w:endnote w:type="continuationSeparator" w:id="0">
    <w:p w14:paraId="146DB5E7" w14:textId="77777777" w:rsidR="008E50A9" w:rsidRDefault="008E5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8363DB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52DE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52DE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CDC025" w14:textId="77777777" w:rsidR="008E50A9" w:rsidRDefault="008E50A9">
      <w:r>
        <w:separator/>
      </w:r>
    </w:p>
  </w:footnote>
  <w:footnote w:type="continuationSeparator" w:id="0">
    <w:p w14:paraId="0F6F1413" w14:textId="77777777" w:rsidR="008E50A9" w:rsidRDefault="008E5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0CD2B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7DBA5D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067BC1C4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54C53932" w14:textId="598BA3D0" w:rsidR="00684C71" w:rsidRDefault="002B41D0">
    <w:pPr>
      <w:pStyle w:val="Header"/>
      <w:jc w:val="center"/>
    </w:pPr>
    <w:r>
      <w:t>28 Kranji Loop #05-03</w:t>
    </w:r>
    <w:r w:rsidR="0081336E">
      <w:t xml:space="preserve">, </w:t>
    </w:r>
    <w:r>
      <w:t xml:space="preserve">Kranji Green, </w:t>
    </w:r>
    <w:r w:rsidR="0081336E">
      <w:t xml:space="preserve">Singapore </w:t>
    </w:r>
    <w:r>
      <w:t>739571</w:t>
    </w:r>
  </w:p>
  <w:p w14:paraId="2D300776" w14:textId="47E0F251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</w:t>
    </w:r>
  </w:p>
  <w:p w14:paraId="269AFA9B" w14:textId="77777777" w:rsidR="00684C71" w:rsidRDefault="0081336E">
    <w:pPr>
      <w:pStyle w:val="Header"/>
      <w:jc w:val="center"/>
    </w:pPr>
    <w:r>
      <w:t>GST Reg No. : M2-8923804 – 2</w:t>
    </w:r>
  </w:p>
  <w:p w14:paraId="228CE3C1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20A159E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46482025">
    <w:abstractNumId w:val="2"/>
  </w:num>
  <w:num w:numId="2" w16cid:durableId="2005160440">
    <w:abstractNumId w:val="4"/>
  </w:num>
  <w:num w:numId="3" w16cid:durableId="380520295">
    <w:abstractNumId w:val="0"/>
  </w:num>
  <w:num w:numId="4" w16cid:durableId="1187522085">
    <w:abstractNumId w:val="9"/>
  </w:num>
  <w:num w:numId="5" w16cid:durableId="1102265343">
    <w:abstractNumId w:val="5"/>
  </w:num>
  <w:num w:numId="6" w16cid:durableId="78794063">
    <w:abstractNumId w:val="6"/>
  </w:num>
  <w:num w:numId="7" w16cid:durableId="389960323">
    <w:abstractNumId w:val="3"/>
  </w:num>
  <w:num w:numId="8" w16cid:durableId="1343387065">
    <w:abstractNumId w:val="7"/>
  </w:num>
  <w:num w:numId="9" w16cid:durableId="245119432">
    <w:abstractNumId w:val="1"/>
  </w:num>
  <w:num w:numId="10" w16cid:durableId="1492210425">
    <w:abstractNumId w:val="8"/>
  </w:num>
  <w:num w:numId="11" w16cid:durableId="181170801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044B"/>
    <w:rsid w:val="00053CD5"/>
    <w:rsid w:val="000548E8"/>
    <w:rsid w:val="00061AC1"/>
    <w:rsid w:val="00076C95"/>
    <w:rsid w:val="000801A2"/>
    <w:rsid w:val="00080409"/>
    <w:rsid w:val="000C46C5"/>
    <w:rsid w:val="00147A2A"/>
    <w:rsid w:val="00167E29"/>
    <w:rsid w:val="001A07FF"/>
    <w:rsid w:val="001A12A5"/>
    <w:rsid w:val="001B0700"/>
    <w:rsid w:val="001E7520"/>
    <w:rsid w:val="00205704"/>
    <w:rsid w:val="0020788F"/>
    <w:rsid w:val="0023167F"/>
    <w:rsid w:val="00277DE3"/>
    <w:rsid w:val="002827E4"/>
    <w:rsid w:val="00282A49"/>
    <w:rsid w:val="00294E87"/>
    <w:rsid w:val="002A7D2D"/>
    <w:rsid w:val="002B41D0"/>
    <w:rsid w:val="002D19C3"/>
    <w:rsid w:val="0030061F"/>
    <w:rsid w:val="00316B91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34B99"/>
    <w:rsid w:val="004505C9"/>
    <w:rsid w:val="00460228"/>
    <w:rsid w:val="0046074D"/>
    <w:rsid w:val="004D3F2D"/>
    <w:rsid w:val="004F2A5F"/>
    <w:rsid w:val="00512C02"/>
    <w:rsid w:val="00516D04"/>
    <w:rsid w:val="00565949"/>
    <w:rsid w:val="0056595F"/>
    <w:rsid w:val="00613673"/>
    <w:rsid w:val="006175E6"/>
    <w:rsid w:val="0063389C"/>
    <w:rsid w:val="00646E2A"/>
    <w:rsid w:val="00684C71"/>
    <w:rsid w:val="00685287"/>
    <w:rsid w:val="006A1BF1"/>
    <w:rsid w:val="006A6C1F"/>
    <w:rsid w:val="006B6525"/>
    <w:rsid w:val="006C09ED"/>
    <w:rsid w:val="006D41FD"/>
    <w:rsid w:val="006E7336"/>
    <w:rsid w:val="006E7732"/>
    <w:rsid w:val="00707B09"/>
    <w:rsid w:val="00716744"/>
    <w:rsid w:val="007638E8"/>
    <w:rsid w:val="00767049"/>
    <w:rsid w:val="00771609"/>
    <w:rsid w:val="007A17B3"/>
    <w:rsid w:val="007C4B56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8E50A9"/>
    <w:rsid w:val="0093451E"/>
    <w:rsid w:val="00952F7F"/>
    <w:rsid w:val="009543DF"/>
    <w:rsid w:val="00975FB6"/>
    <w:rsid w:val="009967EB"/>
    <w:rsid w:val="009C1EC8"/>
    <w:rsid w:val="009D6FE8"/>
    <w:rsid w:val="009F3553"/>
    <w:rsid w:val="00A15C5D"/>
    <w:rsid w:val="00A16B04"/>
    <w:rsid w:val="00A525B4"/>
    <w:rsid w:val="00A64537"/>
    <w:rsid w:val="00A911A1"/>
    <w:rsid w:val="00A92E68"/>
    <w:rsid w:val="00AB4F7E"/>
    <w:rsid w:val="00AC75B1"/>
    <w:rsid w:val="00AE39C9"/>
    <w:rsid w:val="00B14BE4"/>
    <w:rsid w:val="00B52DE5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14E9B"/>
    <w:rsid w:val="00D867EE"/>
    <w:rsid w:val="00DB001C"/>
    <w:rsid w:val="00DC00B2"/>
    <w:rsid w:val="00DD520C"/>
    <w:rsid w:val="00DF41DB"/>
    <w:rsid w:val="00E132D9"/>
    <w:rsid w:val="00E17842"/>
    <w:rsid w:val="00E9120A"/>
    <w:rsid w:val="00EA551F"/>
    <w:rsid w:val="00EB201A"/>
    <w:rsid w:val="00EC1A7D"/>
    <w:rsid w:val="00EE231A"/>
    <w:rsid w:val="00F176B3"/>
    <w:rsid w:val="00F3464B"/>
    <w:rsid w:val="00F74E2C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0D8CB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2024-02-07T03:51:00Z</cp:lastPrinted>
  <dcterms:created xsi:type="dcterms:W3CDTF">2024-02-07T03:51:00Z</dcterms:created>
  <dcterms:modified xsi:type="dcterms:W3CDTF">2025-06-03T05:13:00Z</dcterms:modified>
</cp:coreProperties>
</file>