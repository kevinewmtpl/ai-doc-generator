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67D10">
      <w:pPr>
        <w:rPr>
          <w:sz w:val="24"/>
          <w:lang w:eastAsia="zh-CN"/>
        </w:rPr>
      </w:pPr>
      <w:r>
        <w:rPr>
          <w:sz w:val="24"/>
        </w:rPr>
        <w:t>Date: 19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June</w:t>
      </w:r>
      <w:r w:rsidR="00EE1372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C67D10">
        <w:rPr>
          <w:sz w:val="24"/>
          <w:lang w:eastAsia="zh-CN"/>
        </w:rPr>
        <w:t>3 cases of 1</w:t>
      </w:r>
      <w:r w:rsidR="00E9267E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C67D10">
        <w:rPr>
          <w:sz w:val="24"/>
          <w:lang w:eastAsia="zh-CN"/>
        </w:rPr>
        <w:t>machine from 1 x 40ft FR container</w:t>
      </w:r>
      <w:r w:rsidR="00EE1372">
        <w:rPr>
          <w:sz w:val="24"/>
          <w:lang w:eastAsia="zh-CN"/>
        </w:rPr>
        <w:t xml:space="preserve"> to the ground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31151A" w:rsidRDefault="00C67D1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EMCO CNC Turning </w:t>
      </w:r>
      <w:proofErr w:type="spellStart"/>
      <w:r>
        <w:rPr>
          <w:b/>
          <w:sz w:val="24"/>
          <w:szCs w:val="24"/>
          <w:lang w:eastAsia="zh-CN"/>
        </w:rPr>
        <w:t>Hypertum</w:t>
      </w:r>
      <w:proofErr w:type="spellEnd"/>
      <w:r>
        <w:rPr>
          <w:b/>
          <w:sz w:val="24"/>
          <w:szCs w:val="24"/>
          <w:lang w:eastAsia="zh-CN"/>
        </w:rPr>
        <w:t xml:space="preserve"> 45</w:t>
      </w:r>
    </w:p>
    <w:p w:rsidR="005970BA" w:rsidRDefault="00EE137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31151A">
        <w:rPr>
          <w:sz w:val="24"/>
          <w:szCs w:val="24"/>
          <w:lang w:eastAsia="zh-CN"/>
        </w:rPr>
        <w:t>:</w:t>
      </w:r>
      <w:r w:rsidR="00C67D10">
        <w:rPr>
          <w:sz w:val="24"/>
          <w:szCs w:val="24"/>
          <w:lang w:eastAsia="zh-CN"/>
        </w:rPr>
        <w:t xml:space="preserve"> 363 x 245 x 240 cm / </w:t>
      </w:r>
      <w:proofErr w:type="spellStart"/>
      <w:r w:rsidR="00C67D10">
        <w:rPr>
          <w:sz w:val="24"/>
          <w:szCs w:val="24"/>
          <w:lang w:eastAsia="zh-CN"/>
        </w:rPr>
        <w:t>Wt</w:t>
      </w:r>
      <w:proofErr w:type="spellEnd"/>
      <w:r w:rsidR="00C67D10">
        <w:rPr>
          <w:sz w:val="24"/>
          <w:szCs w:val="24"/>
          <w:lang w:eastAsia="zh-CN"/>
        </w:rPr>
        <w:t>: 4, 680 kg</w:t>
      </w:r>
    </w:p>
    <w:p w:rsidR="00EE1372" w:rsidRDefault="00C67D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353 x 210 x 200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380 kg</w:t>
      </w:r>
    </w:p>
    <w:p w:rsidR="00EE1372" w:rsidRPr="005970BA" w:rsidRDefault="00C67D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230 x 225 x 235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000 kg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EE137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276D6" w:rsidRDefault="00EE1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03/03/20</w:t>
      </w:r>
      <w:r w:rsidR="007440F7">
        <w:rPr>
          <w:sz w:val="24"/>
          <w:lang w:eastAsia="zh-CN"/>
        </w:rPr>
        <w:t>20</w:t>
      </w:r>
    </w:p>
    <w:p w:rsidR="00DC3301" w:rsidRDefault="00DC33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1372" w:rsidRDefault="00EE137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E1372" w:rsidRDefault="007440F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7440F7" w:rsidRPr="007440F7" w:rsidRDefault="007440F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970BA" w:rsidP="00707B09">
      <w:pPr>
        <w:pStyle w:val="Heading4"/>
      </w:pPr>
      <w:r>
        <w:t xml:space="preserve">249 </w:t>
      </w:r>
      <w:proofErr w:type="spellStart"/>
      <w:r>
        <w:t>Jalan</w:t>
      </w:r>
      <w:proofErr w:type="spellEnd"/>
      <w:r>
        <w:t xml:space="preserve"> Boon Lay</w:t>
      </w:r>
    </w:p>
    <w:p w:rsidR="00707B09" w:rsidRPr="00707B09" w:rsidRDefault="006278D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Advanced Material Engineering</w:t>
      </w:r>
      <w:r w:rsidR="007440F7">
        <w:rPr>
          <w:sz w:val="24"/>
          <w:szCs w:val="24"/>
          <w:lang w:eastAsia="zh-CN"/>
        </w:rPr>
        <w:t xml:space="preserve"> </w:t>
      </w:r>
      <w:proofErr w:type="spellStart"/>
      <w:r w:rsidR="007440F7">
        <w:rPr>
          <w:sz w:val="24"/>
          <w:szCs w:val="24"/>
          <w:lang w:eastAsia="zh-CN"/>
        </w:rPr>
        <w:t>Pte</w:t>
      </w:r>
      <w:proofErr w:type="spellEnd"/>
      <w:r w:rsidR="007440F7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7440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  <w:r w:rsidR="00C67D10">
        <w:rPr>
          <w:sz w:val="24"/>
          <w:lang w:eastAsia="zh-CN"/>
        </w:rPr>
        <w:t xml:space="preserve"> – PALFINGER PK 100002F</w:t>
      </w:r>
    </w:p>
    <w:p w:rsidR="00684C71" w:rsidRDefault="00C67D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C71E55" w:rsidRDefault="007440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</w:t>
      </w:r>
    </w:p>
    <w:p w:rsidR="006278D3" w:rsidRDefault="00C67D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6.5/8.5 ton s</w:t>
      </w:r>
      <w:r w:rsidR="00C71E55">
        <w:rPr>
          <w:sz w:val="24"/>
          <w:lang w:eastAsia="zh-CN"/>
        </w:rPr>
        <w:t>hack</w:t>
      </w:r>
      <w:r w:rsidR="00E00877">
        <w:rPr>
          <w:sz w:val="24"/>
          <w:lang w:eastAsia="zh-CN"/>
        </w:rPr>
        <w:t>le</w:t>
      </w:r>
      <w:r>
        <w:rPr>
          <w:sz w:val="24"/>
          <w:lang w:eastAsia="zh-CN"/>
        </w:rPr>
        <w:t xml:space="preserve"> </w:t>
      </w:r>
    </w:p>
    <w:p w:rsidR="00C67D10" w:rsidRDefault="00C67D1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C71E55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C67D10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C67D10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440F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440F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7440F7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440F7" w:rsidRDefault="007440F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7440F7">
        <w:rPr>
          <w:rFonts w:hint="eastAsia"/>
          <w:sz w:val="24"/>
          <w:lang w:eastAsia="zh-CN"/>
        </w:rPr>
        <w:t xml:space="preserve">P.E. (safety shoes, </w:t>
      </w:r>
      <w:r w:rsidR="007440F7">
        <w:rPr>
          <w:sz w:val="24"/>
          <w:lang w:eastAsia="zh-CN"/>
        </w:rPr>
        <w:t xml:space="preserve">safety </w:t>
      </w:r>
      <w:r w:rsidR="007440F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Default="00C67D10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hoisting area</w:t>
      </w:r>
    </w:p>
    <w:p w:rsidR="00684C71" w:rsidRPr="00C67D10" w:rsidRDefault="00A64537" w:rsidP="00C67D1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7D10">
        <w:rPr>
          <w:sz w:val="24"/>
          <w:lang w:eastAsia="zh-CN"/>
        </w:rPr>
        <w:t xml:space="preserve">Hoist up machine </w:t>
      </w:r>
      <w:r w:rsidR="00751640" w:rsidRPr="00C67D10">
        <w:rPr>
          <w:sz w:val="24"/>
          <w:lang w:eastAsia="zh-CN"/>
        </w:rPr>
        <w:t>case</w:t>
      </w:r>
      <w:r w:rsidR="00C67D10">
        <w:rPr>
          <w:sz w:val="24"/>
          <w:lang w:eastAsia="zh-CN"/>
        </w:rPr>
        <w:t xml:space="preserve"> from FR container</w:t>
      </w:r>
      <w:r w:rsidR="007440F7" w:rsidRPr="00C67D10">
        <w:rPr>
          <w:sz w:val="24"/>
          <w:lang w:eastAsia="zh-CN"/>
        </w:rPr>
        <w:t xml:space="preserve"> </w:t>
      </w:r>
      <w:r w:rsidR="0081336E" w:rsidRPr="00C67D10">
        <w:rPr>
          <w:sz w:val="24"/>
          <w:lang w:eastAsia="zh-CN"/>
        </w:rPr>
        <w:t>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511BB2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511BB2">
        <w:rPr>
          <w:sz w:val="24"/>
          <w:lang w:eastAsia="zh-CN"/>
        </w:rPr>
        <w:t>crane</w:t>
      </w:r>
      <w:r w:rsidR="00273D8A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511BB2">
        <w:rPr>
          <w:sz w:val="24"/>
          <w:lang w:eastAsia="zh-CN"/>
        </w:rPr>
        <w:t>un</w:t>
      </w:r>
      <w:r w:rsidR="0081336E">
        <w:rPr>
          <w:sz w:val="24"/>
          <w:lang w:eastAsia="zh-CN"/>
        </w:rPr>
        <w:t>loading area</w:t>
      </w:r>
    </w:p>
    <w:p w:rsidR="00273D8A" w:rsidRPr="001F6BAF" w:rsidRDefault="00511BB2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7A5606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1F6BAF" w:rsidRPr="005970BA" w:rsidRDefault="00511BB2" w:rsidP="005970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1F6BAF">
        <w:rPr>
          <w:sz w:val="24"/>
          <w:lang w:eastAsia="zh-CN"/>
        </w:rPr>
        <w:t>ra</w:t>
      </w:r>
      <w:r w:rsidR="005970BA">
        <w:rPr>
          <w:sz w:val="24"/>
          <w:lang w:eastAsia="zh-CN"/>
        </w:rPr>
        <w:t xml:space="preserve">nsport machine </w:t>
      </w:r>
      <w:r w:rsidR="007A5606">
        <w:rPr>
          <w:sz w:val="24"/>
          <w:lang w:eastAsia="zh-CN"/>
        </w:rPr>
        <w:t>in</w:t>
      </w:r>
      <w:r w:rsidR="005970BA">
        <w:rPr>
          <w:sz w:val="24"/>
          <w:lang w:eastAsia="zh-CN"/>
        </w:rPr>
        <w:t xml:space="preserve">to </w:t>
      </w:r>
      <w:r w:rsidR="001F6BAF">
        <w:rPr>
          <w:sz w:val="24"/>
          <w:lang w:eastAsia="zh-CN"/>
        </w:rPr>
        <w:t>inside factory</w:t>
      </w:r>
    </w:p>
    <w:p w:rsidR="00684C71" w:rsidRDefault="00511BB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511BB2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511BB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7440F7" w:rsidRDefault="0081336E" w:rsidP="00744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F6BAF" w:rsidRDefault="001F6BAF">
      <w:pPr>
        <w:ind w:left="720"/>
        <w:rPr>
          <w:sz w:val="24"/>
        </w:rPr>
      </w:pPr>
    </w:p>
    <w:p w:rsidR="00684C71" w:rsidRDefault="007A5606" w:rsidP="007A5606">
      <w:pPr>
        <w:rPr>
          <w:sz w:val="24"/>
        </w:rPr>
      </w:pPr>
      <w:r>
        <w:rPr>
          <w:sz w:val="24"/>
        </w:rPr>
        <w:t xml:space="preserve">            </w:t>
      </w:r>
      <w:bookmarkStart w:id="0" w:name="_GoBack"/>
      <w:bookmarkEnd w:id="0"/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77DB" w:rsidRDefault="002A77DB">
      <w:r>
        <w:separator/>
      </w:r>
    </w:p>
  </w:endnote>
  <w:endnote w:type="continuationSeparator" w:id="0">
    <w:p w:rsidR="002A77DB" w:rsidRDefault="002A7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A560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560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77DB" w:rsidRDefault="002A77DB">
      <w:r>
        <w:separator/>
      </w:r>
    </w:p>
  </w:footnote>
  <w:footnote w:type="continuationSeparator" w:id="0">
    <w:p w:rsidR="002A77DB" w:rsidRDefault="002A77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A560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7A560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A14AE"/>
    <w:rsid w:val="000C457E"/>
    <w:rsid w:val="000D1431"/>
    <w:rsid w:val="000F7BCC"/>
    <w:rsid w:val="001E6F13"/>
    <w:rsid w:val="001F0FB1"/>
    <w:rsid w:val="001F6BAF"/>
    <w:rsid w:val="00205704"/>
    <w:rsid w:val="00273D8A"/>
    <w:rsid w:val="002A77DB"/>
    <w:rsid w:val="0031151A"/>
    <w:rsid w:val="00326BE6"/>
    <w:rsid w:val="00401D73"/>
    <w:rsid w:val="004135BC"/>
    <w:rsid w:val="004276D6"/>
    <w:rsid w:val="004606A8"/>
    <w:rsid w:val="00481FAA"/>
    <w:rsid w:val="00511BB2"/>
    <w:rsid w:val="00532AC8"/>
    <w:rsid w:val="005970BA"/>
    <w:rsid w:val="005F551E"/>
    <w:rsid w:val="005F6FB3"/>
    <w:rsid w:val="00613D65"/>
    <w:rsid w:val="006278D3"/>
    <w:rsid w:val="006304BE"/>
    <w:rsid w:val="00684C71"/>
    <w:rsid w:val="006B6525"/>
    <w:rsid w:val="00707B09"/>
    <w:rsid w:val="007440F7"/>
    <w:rsid w:val="00751640"/>
    <w:rsid w:val="00752B55"/>
    <w:rsid w:val="00766E87"/>
    <w:rsid w:val="00781341"/>
    <w:rsid w:val="007A5606"/>
    <w:rsid w:val="007E7225"/>
    <w:rsid w:val="0081336E"/>
    <w:rsid w:val="00840F5C"/>
    <w:rsid w:val="00891FF4"/>
    <w:rsid w:val="008E2849"/>
    <w:rsid w:val="008F1C49"/>
    <w:rsid w:val="009205F9"/>
    <w:rsid w:val="009868B7"/>
    <w:rsid w:val="009B5798"/>
    <w:rsid w:val="00A240E9"/>
    <w:rsid w:val="00A32709"/>
    <w:rsid w:val="00A64537"/>
    <w:rsid w:val="00B45C00"/>
    <w:rsid w:val="00B64100"/>
    <w:rsid w:val="00B67319"/>
    <w:rsid w:val="00BA2838"/>
    <w:rsid w:val="00C37171"/>
    <w:rsid w:val="00C67D10"/>
    <w:rsid w:val="00C71E55"/>
    <w:rsid w:val="00CF1999"/>
    <w:rsid w:val="00DC3301"/>
    <w:rsid w:val="00E00877"/>
    <w:rsid w:val="00E80CF6"/>
    <w:rsid w:val="00E9120A"/>
    <w:rsid w:val="00E9267E"/>
    <w:rsid w:val="00EE1372"/>
    <w:rsid w:val="00EE461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2018-04-23T06:15:00Z</cp:lastPrinted>
  <dcterms:created xsi:type="dcterms:W3CDTF">2020-06-19T01:39:00Z</dcterms:created>
  <dcterms:modified xsi:type="dcterms:W3CDTF">2020-06-19T01:39:00Z</dcterms:modified>
</cp:coreProperties>
</file>