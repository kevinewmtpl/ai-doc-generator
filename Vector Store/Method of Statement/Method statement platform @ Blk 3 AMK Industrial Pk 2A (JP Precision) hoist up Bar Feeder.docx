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CEF0E" w14:textId="2C6CCEF0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D313566" w14:textId="68B38D51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22AC4">
        <w:rPr>
          <w:sz w:val="24"/>
        </w:rPr>
        <w:t>17</w:t>
      </w:r>
      <w:r w:rsidR="00022AC4" w:rsidRPr="00022AC4">
        <w:rPr>
          <w:sz w:val="24"/>
          <w:vertAlign w:val="superscript"/>
        </w:rPr>
        <w:t>th</w:t>
      </w:r>
      <w:r w:rsidR="00022AC4">
        <w:rPr>
          <w:sz w:val="24"/>
        </w:rPr>
        <w:t xml:space="preserve"> Sep</w:t>
      </w:r>
      <w:r w:rsidR="00493022">
        <w:rPr>
          <w:sz w:val="24"/>
        </w:rPr>
        <w:t xml:space="preserve"> 20</w:t>
      </w:r>
      <w:r w:rsidR="00FF34F7">
        <w:rPr>
          <w:sz w:val="24"/>
        </w:rPr>
        <w:t>25</w:t>
      </w:r>
    </w:p>
    <w:p w14:paraId="73DA6F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DF1C5F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148ECCB" w14:textId="407933C6" w:rsidR="00985617" w:rsidRDefault="009856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47C4">
        <w:rPr>
          <w:sz w:val="24"/>
          <w:lang w:eastAsia="zh-CN"/>
        </w:rPr>
        <w:t xml:space="preserve">To unload </w:t>
      </w:r>
      <w:r>
        <w:rPr>
          <w:sz w:val="24"/>
          <w:lang w:eastAsia="zh-CN"/>
        </w:rPr>
        <w:t xml:space="preserve">1 </w:t>
      </w:r>
      <w:r w:rsidR="00CE47C4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loading bay, shift and position to 7</w:t>
      </w:r>
      <w:r w:rsidRPr="0098561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14:paraId="4523564D" w14:textId="58B8B15D" w:rsidR="00512A9D" w:rsidRPr="0017768F" w:rsidRDefault="009856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unit </w:t>
      </w:r>
      <w:r w:rsidR="00022AC4">
        <w:rPr>
          <w:sz w:val="24"/>
          <w:lang w:eastAsia="zh-CN"/>
        </w:rPr>
        <w:t>bar feeder</w:t>
      </w:r>
      <w:r w:rsidR="003C46B8">
        <w:rPr>
          <w:sz w:val="24"/>
          <w:lang w:eastAsia="zh-CN"/>
        </w:rPr>
        <w:t xml:space="preserve"> to </w:t>
      </w:r>
      <w:r w:rsidR="00022AC4">
        <w:rPr>
          <w:sz w:val="24"/>
          <w:lang w:eastAsia="zh-CN"/>
        </w:rPr>
        <w:t>7</w:t>
      </w:r>
      <w:r w:rsidR="00493022" w:rsidRPr="00493022">
        <w:rPr>
          <w:sz w:val="24"/>
          <w:vertAlign w:val="superscript"/>
          <w:lang w:eastAsia="zh-CN"/>
        </w:rPr>
        <w:t>th</w:t>
      </w:r>
      <w:r w:rsidR="00A56E64">
        <w:rPr>
          <w:sz w:val="24"/>
          <w:lang w:eastAsia="zh-CN"/>
        </w:rPr>
        <w:t xml:space="preserve"> floor through </w:t>
      </w:r>
      <w:r w:rsidR="00022AC4">
        <w:rPr>
          <w:sz w:val="24"/>
          <w:lang w:eastAsia="zh-CN"/>
        </w:rPr>
        <w:t>shutter gate</w:t>
      </w:r>
      <w:r w:rsidR="00493022">
        <w:rPr>
          <w:sz w:val="24"/>
          <w:lang w:eastAsia="zh-CN"/>
        </w:rPr>
        <w:t xml:space="preserve"> opening</w:t>
      </w:r>
      <w:r w:rsidR="00AB3C71">
        <w:rPr>
          <w:sz w:val="24"/>
          <w:lang w:eastAsia="zh-CN"/>
        </w:rPr>
        <w:t xml:space="preserve"> by using platform and mobile</w:t>
      </w:r>
      <w:r w:rsidR="00493022">
        <w:rPr>
          <w:sz w:val="24"/>
          <w:lang w:eastAsia="zh-CN"/>
        </w:rPr>
        <w:t xml:space="preserve"> </w:t>
      </w:r>
      <w:r w:rsidR="00AB3C71">
        <w:rPr>
          <w:sz w:val="24"/>
          <w:lang w:eastAsia="zh-CN"/>
        </w:rPr>
        <w:t>crane</w:t>
      </w:r>
    </w:p>
    <w:p w14:paraId="77B28E7A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10DB9A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19A7065" w14:textId="5C014414" w:rsidR="00BA6E59" w:rsidRDefault="002423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Ikura </w:t>
      </w:r>
      <w:r w:rsidR="00022AC4">
        <w:rPr>
          <w:sz w:val="24"/>
          <w:szCs w:val="24"/>
          <w:lang w:eastAsia="zh-CN"/>
        </w:rPr>
        <w:t>Bar Feeder</w:t>
      </w:r>
    </w:p>
    <w:p w14:paraId="36AD6345" w14:textId="77777777" w:rsidR="002423AA" w:rsidRDefault="00022A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423AA">
        <w:rPr>
          <w:sz w:val="24"/>
          <w:szCs w:val="24"/>
          <w:lang w:eastAsia="zh-CN"/>
        </w:rPr>
        <w:t>400 x 60 x 110 cm</w:t>
      </w:r>
    </w:p>
    <w:p w14:paraId="59DEDCBC" w14:textId="60F4B18E" w:rsidR="00022AC4" w:rsidRPr="00022AC4" w:rsidRDefault="002423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350 kg  </w:t>
      </w:r>
    </w:p>
    <w:p w14:paraId="2CD6C495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4065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5328F" w14:textId="6CFA57F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985617">
        <w:rPr>
          <w:sz w:val="24"/>
          <w:lang w:eastAsia="zh-CN"/>
        </w:rPr>
        <w:t>ed</w:t>
      </w:r>
    </w:p>
    <w:p w14:paraId="23F16B59" w14:textId="77777777" w:rsidR="007E2FF0" w:rsidRPr="007E2FF0" w:rsidRDefault="007E2FF0" w:rsidP="007E2FF0">
      <w:pPr>
        <w:rPr>
          <w:sz w:val="24"/>
          <w:lang w:eastAsia="zh-CN"/>
        </w:rPr>
      </w:pPr>
    </w:p>
    <w:p w14:paraId="7FAFEF2C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B7773E2" w14:textId="159169EF" w:rsidR="003C46B8" w:rsidRPr="00A56E64" w:rsidRDefault="00493022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/25</w:t>
      </w:r>
    </w:p>
    <w:p w14:paraId="50A5532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7500B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30AA94F3" w14:textId="5819BD07" w:rsidR="00BA6E59" w:rsidRPr="003C46B8" w:rsidRDefault="00242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B2107F8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D3B78D4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D973EA6" w14:textId="2100D5A9" w:rsidR="00A46072" w:rsidRDefault="00A56E64" w:rsidP="004872DF">
      <w:pPr>
        <w:pStyle w:val="Heading4"/>
      </w:pPr>
      <w:r>
        <w:t xml:space="preserve">Blk </w:t>
      </w:r>
      <w:r w:rsidR="00493022">
        <w:t>3</w:t>
      </w:r>
      <w:r>
        <w:t xml:space="preserve"> A.M.K </w:t>
      </w:r>
      <w:r w:rsidR="00493022">
        <w:t xml:space="preserve">Industrial </w:t>
      </w:r>
      <w:r>
        <w:t>Pk 2A #0</w:t>
      </w:r>
      <w:r w:rsidR="002423AA">
        <w:t>7-01</w:t>
      </w:r>
    </w:p>
    <w:p w14:paraId="3E4B33C8" w14:textId="6D635CBC" w:rsidR="00B85262" w:rsidRPr="004872DF" w:rsidRDefault="002423AA" w:rsidP="004872DF">
      <w:pPr>
        <w:pStyle w:val="Heading4"/>
      </w:pPr>
      <w:r>
        <w:t>JP</w:t>
      </w:r>
      <w:r w:rsidR="003C46B8">
        <w:t xml:space="preserve"> Precision Engineering </w:t>
      </w:r>
    </w:p>
    <w:p w14:paraId="660E5273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E7DFAF7" w14:textId="0119560D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211B2DE" w14:textId="4938AF2E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022AC4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0C07C006" w14:textId="5D1B95DC" w:rsidR="00782621" w:rsidRDefault="001B31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lorry crane</w:t>
      </w:r>
    </w:p>
    <w:p w14:paraId="205E63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0BCB735F" w14:textId="2D4F8B89" w:rsidR="00022AC4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2423AA">
        <w:rPr>
          <w:sz w:val="24"/>
          <w:lang w:eastAsia="zh-CN"/>
        </w:rPr>
        <w:t>/webbing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D4D6721" w14:textId="48AC0F15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37CA141" w14:textId="77777777" w:rsidR="009618C5" w:rsidRDefault="009618C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D7A370E" w14:textId="1335D6C3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49ED44D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1C435B00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5F06DE59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8CE3E3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90F2FF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0D085F9F" w14:textId="5142DBEB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15490ED0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EC9EFF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406DB1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610332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1687870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32CC5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59E961A0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9530BB8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31F56E75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2F9B457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2C49A3A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71DFB129" w14:textId="5E07AC02" w:rsidR="009618C5" w:rsidRDefault="00EE527F" w:rsidP="009618C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52A3C24C" w14:textId="1E83AB66" w:rsidR="00EE527F" w:rsidRPr="009618C5" w:rsidRDefault="009618C5" w:rsidP="009618C5">
      <w:pPr>
        <w:rPr>
          <w:sz w:val="24"/>
          <w:lang w:eastAsia="zh-CN"/>
        </w:rPr>
      </w:pPr>
      <w:r>
        <w:rPr>
          <w:sz w:val="24"/>
          <w:szCs w:val="24"/>
        </w:rPr>
        <w:t xml:space="preserve">Lifting crew should be </w:t>
      </w:r>
      <w:r w:rsidR="00500A76">
        <w:rPr>
          <w:sz w:val="24"/>
          <w:szCs w:val="24"/>
        </w:rPr>
        <w:t>composed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to the following but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not limited by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other trained personnel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in respect of crew needed for the operation</w:t>
      </w:r>
      <w:r w:rsidR="00777B81">
        <w:t>:</w:t>
      </w:r>
    </w:p>
    <w:p w14:paraId="5FE8CD50" w14:textId="5FA8D837" w:rsidR="00500A76" w:rsidRDefault="00777B81">
      <w:pPr>
        <w:pStyle w:val="BodyText2"/>
      </w:pPr>
      <w:r>
        <w:t xml:space="preserve">a. Lifting Supervisor </w:t>
      </w:r>
    </w:p>
    <w:p w14:paraId="127CCBD1" w14:textId="3C533A1A" w:rsidR="00777B81" w:rsidRDefault="00777B81">
      <w:pPr>
        <w:pStyle w:val="BodyText2"/>
      </w:pPr>
      <w:r>
        <w:t>b. Mobile Crane Operator</w:t>
      </w:r>
    </w:p>
    <w:p w14:paraId="58A3BC02" w14:textId="77777777" w:rsidR="00777B81" w:rsidRDefault="00777B81">
      <w:pPr>
        <w:pStyle w:val="BodyText2"/>
      </w:pPr>
      <w:r>
        <w:t>c. Lorry Crane Operator</w:t>
      </w:r>
    </w:p>
    <w:p w14:paraId="1C708394" w14:textId="77777777" w:rsidR="00777B81" w:rsidRDefault="00777B81">
      <w:pPr>
        <w:pStyle w:val="BodyText2"/>
      </w:pPr>
      <w:r>
        <w:t xml:space="preserve">d. Signalman </w:t>
      </w:r>
    </w:p>
    <w:p w14:paraId="237478FE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465272E7" w14:textId="77777777" w:rsidR="00777B81" w:rsidRDefault="00777B81">
      <w:pPr>
        <w:pStyle w:val="BodyText2"/>
      </w:pPr>
      <w:r>
        <w:t xml:space="preserve">f. Skill Mover </w:t>
      </w:r>
    </w:p>
    <w:p w14:paraId="640EDE75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7926D7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7D3D502" w14:textId="52AE92EA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1B31C4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00D5BF9C" w14:textId="77777777" w:rsidR="002423AA" w:rsidRDefault="002423AA" w:rsidP="002423A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6B7189A" w14:textId="77777777" w:rsidR="002423AA" w:rsidRDefault="002423AA" w:rsidP="002423A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49F6B79" w14:textId="23246804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66CD3291" w14:textId="77777777" w:rsidR="002423AA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70446837" w14:textId="495E9838" w:rsidR="002423AA" w:rsidRDefault="002423AA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bar feeder onto platform</w:t>
      </w:r>
    </w:p>
    <w:p w14:paraId="71F2C0F3" w14:textId="439B96A8" w:rsidR="002423AA" w:rsidRDefault="002423AA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bar feeder onto platform with strapping belt </w:t>
      </w:r>
    </w:p>
    <w:p w14:paraId="6062D381" w14:textId="77777777" w:rsidR="002423AA" w:rsidRDefault="002423AA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</w:t>
      </w:r>
    </w:p>
    <w:p w14:paraId="72EAA7D8" w14:textId="2B80FB49" w:rsidR="00F772A5" w:rsidRPr="002A1BD7" w:rsidRDefault="002423AA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  <w:r w:rsidR="00F772A5" w:rsidRPr="002A1BD7">
        <w:rPr>
          <w:sz w:val="24"/>
          <w:lang w:eastAsia="zh-CN"/>
        </w:rPr>
        <w:t xml:space="preserve"> </w:t>
      </w:r>
    </w:p>
    <w:p w14:paraId="2F35EDB9" w14:textId="7DC6FA3F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together with </w:t>
      </w:r>
      <w:r w:rsidR="002423AA">
        <w:rPr>
          <w:sz w:val="24"/>
          <w:lang w:eastAsia="zh-CN"/>
        </w:rPr>
        <w:t>bar feeder</w:t>
      </w:r>
      <w:r w:rsidR="00117C48">
        <w:rPr>
          <w:sz w:val="24"/>
          <w:lang w:eastAsia="zh-CN"/>
        </w:rPr>
        <w:t xml:space="preserve"> to </w:t>
      </w:r>
      <w:r w:rsidR="002423AA">
        <w:rPr>
          <w:sz w:val="24"/>
          <w:lang w:eastAsia="zh-CN"/>
        </w:rPr>
        <w:t>7</w:t>
      </w:r>
      <w:r w:rsidR="001B31C4" w:rsidRPr="001B31C4">
        <w:rPr>
          <w:sz w:val="24"/>
          <w:vertAlign w:val="superscript"/>
          <w:lang w:eastAsia="zh-CN"/>
        </w:rPr>
        <w:t>th</w:t>
      </w:r>
      <w:r w:rsidR="00777B81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14:paraId="33279772" w14:textId="745D9CE7" w:rsidR="00EE7A41" w:rsidRPr="002423AA" w:rsidRDefault="00CA3063" w:rsidP="002423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10E9C41D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3153BE3" w14:textId="54C66AC2"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</w:t>
      </w:r>
      <w:r w:rsidR="002423AA">
        <w:rPr>
          <w:sz w:val="24"/>
          <w:lang w:eastAsia="zh-CN"/>
        </w:rPr>
        <w:t xml:space="preserve">onto bar feeder stand </w:t>
      </w:r>
    </w:p>
    <w:p w14:paraId="4F0D18E4" w14:textId="1F409D04" w:rsidR="001B31C4" w:rsidRPr="002423AA" w:rsidRDefault="004F78BB" w:rsidP="00242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423AA">
        <w:rPr>
          <w:sz w:val="24"/>
          <w:lang w:eastAsia="zh-CN"/>
        </w:rPr>
        <w:t xml:space="preserve">Shift out </w:t>
      </w:r>
      <w:r w:rsidR="002423AA">
        <w:rPr>
          <w:sz w:val="24"/>
          <w:lang w:eastAsia="zh-CN"/>
        </w:rPr>
        <w:t>bar feeder</w:t>
      </w:r>
      <w:r w:rsidR="0026667A" w:rsidRPr="002423AA">
        <w:rPr>
          <w:sz w:val="24"/>
          <w:lang w:eastAsia="zh-CN"/>
        </w:rPr>
        <w:t xml:space="preserve"> </w:t>
      </w:r>
      <w:r w:rsidRPr="002423AA">
        <w:rPr>
          <w:sz w:val="24"/>
          <w:lang w:eastAsia="zh-CN"/>
        </w:rPr>
        <w:t xml:space="preserve">from platform </w:t>
      </w:r>
    </w:p>
    <w:p w14:paraId="01E24652" w14:textId="4480CB94" w:rsidR="00BA6E59" w:rsidRPr="0068706B" w:rsidRDefault="001B31C4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60B07860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6D06EABE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3D687322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B15BFC8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3C6B5318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C5F87DF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7EC732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50A131B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092A9" w14:textId="77777777" w:rsidR="002E4C2A" w:rsidRDefault="002E4C2A">
      <w:r>
        <w:separator/>
      </w:r>
    </w:p>
  </w:endnote>
  <w:endnote w:type="continuationSeparator" w:id="0">
    <w:p w14:paraId="369C7788" w14:textId="77777777" w:rsidR="002E4C2A" w:rsidRDefault="002E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9E79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66368" w14:textId="77777777" w:rsidR="002E4C2A" w:rsidRDefault="002E4C2A">
      <w:r>
        <w:separator/>
      </w:r>
    </w:p>
  </w:footnote>
  <w:footnote w:type="continuationSeparator" w:id="0">
    <w:p w14:paraId="236DDEF2" w14:textId="77777777" w:rsidR="002E4C2A" w:rsidRDefault="002E4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CB029" w14:textId="578455D1" w:rsidR="00EE527F" w:rsidRPr="009618C5" w:rsidRDefault="001B31C4" w:rsidP="009618C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B1D45E" wp14:editId="733E8DC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23AA">
      <w:rPr>
        <w:b/>
        <w:color w:val="0000FF"/>
        <w:sz w:val="28"/>
      </w:rPr>
      <w:t xml:space="preserve">                  </w:t>
    </w:r>
    <w:r w:rsidR="00EE527F">
      <w:rPr>
        <w:b/>
        <w:color w:val="0000FF"/>
        <w:sz w:val="28"/>
      </w:rPr>
      <w:t>ERIC WONG MACHINERY TRANSPORTATION PTE LTD</w:t>
    </w:r>
  </w:p>
  <w:p w14:paraId="512EF600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1A0476D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4CE0E9E1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B7928F0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2474FA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7229814">
    <w:abstractNumId w:val="3"/>
  </w:num>
  <w:num w:numId="2" w16cid:durableId="75591611">
    <w:abstractNumId w:val="5"/>
  </w:num>
  <w:num w:numId="3" w16cid:durableId="582953749">
    <w:abstractNumId w:val="0"/>
  </w:num>
  <w:num w:numId="4" w16cid:durableId="1644194016">
    <w:abstractNumId w:val="10"/>
  </w:num>
  <w:num w:numId="5" w16cid:durableId="329217092">
    <w:abstractNumId w:val="6"/>
  </w:num>
  <w:num w:numId="6" w16cid:durableId="994529423">
    <w:abstractNumId w:val="7"/>
  </w:num>
  <w:num w:numId="7" w16cid:durableId="743457129">
    <w:abstractNumId w:val="4"/>
  </w:num>
  <w:num w:numId="8" w16cid:durableId="2098600861">
    <w:abstractNumId w:val="8"/>
  </w:num>
  <w:num w:numId="9" w16cid:durableId="557978168">
    <w:abstractNumId w:val="2"/>
  </w:num>
  <w:num w:numId="10" w16cid:durableId="948241257">
    <w:abstractNumId w:val="9"/>
  </w:num>
  <w:num w:numId="11" w16cid:durableId="11970838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04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2AC4"/>
    <w:rsid w:val="00034C42"/>
    <w:rsid w:val="0004224E"/>
    <w:rsid w:val="000430A5"/>
    <w:rsid w:val="00060982"/>
    <w:rsid w:val="00066131"/>
    <w:rsid w:val="000839BB"/>
    <w:rsid w:val="00090E16"/>
    <w:rsid w:val="00093A2F"/>
    <w:rsid w:val="000A4B74"/>
    <w:rsid w:val="000A77B9"/>
    <w:rsid w:val="000B2F2C"/>
    <w:rsid w:val="000F5868"/>
    <w:rsid w:val="00117C48"/>
    <w:rsid w:val="0012107D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EBA"/>
    <w:rsid w:val="001B31C4"/>
    <w:rsid w:val="001B3AAA"/>
    <w:rsid w:val="001D1C80"/>
    <w:rsid w:val="001D38AF"/>
    <w:rsid w:val="001D6265"/>
    <w:rsid w:val="001D7BC0"/>
    <w:rsid w:val="00214CA3"/>
    <w:rsid w:val="00225487"/>
    <w:rsid w:val="002423AA"/>
    <w:rsid w:val="00251834"/>
    <w:rsid w:val="0026667A"/>
    <w:rsid w:val="00274BF0"/>
    <w:rsid w:val="00281296"/>
    <w:rsid w:val="0029590D"/>
    <w:rsid w:val="002A1405"/>
    <w:rsid w:val="002A1BD7"/>
    <w:rsid w:val="002B0084"/>
    <w:rsid w:val="002B29A9"/>
    <w:rsid w:val="002B4194"/>
    <w:rsid w:val="002D0D60"/>
    <w:rsid w:val="002D2383"/>
    <w:rsid w:val="002D3B07"/>
    <w:rsid w:val="002E18E7"/>
    <w:rsid w:val="002E4C2A"/>
    <w:rsid w:val="002E7473"/>
    <w:rsid w:val="00304CC9"/>
    <w:rsid w:val="00317E1C"/>
    <w:rsid w:val="00333218"/>
    <w:rsid w:val="003631BE"/>
    <w:rsid w:val="00373A8D"/>
    <w:rsid w:val="003758B9"/>
    <w:rsid w:val="0038272B"/>
    <w:rsid w:val="00395A8D"/>
    <w:rsid w:val="003A3CF3"/>
    <w:rsid w:val="003A4E72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22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3022"/>
    <w:rsid w:val="004949D8"/>
    <w:rsid w:val="00495727"/>
    <w:rsid w:val="00496A2A"/>
    <w:rsid w:val="004C392C"/>
    <w:rsid w:val="004D5933"/>
    <w:rsid w:val="004F07E0"/>
    <w:rsid w:val="004F78BB"/>
    <w:rsid w:val="00500A76"/>
    <w:rsid w:val="00512A9D"/>
    <w:rsid w:val="005405DF"/>
    <w:rsid w:val="00550D01"/>
    <w:rsid w:val="005966C4"/>
    <w:rsid w:val="005B35C9"/>
    <w:rsid w:val="005C69FA"/>
    <w:rsid w:val="005D1D96"/>
    <w:rsid w:val="005E132E"/>
    <w:rsid w:val="005F2F7B"/>
    <w:rsid w:val="006067B5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C1B5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71FA0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618C5"/>
    <w:rsid w:val="00970E4B"/>
    <w:rsid w:val="00985617"/>
    <w:rsid w:val="0099108C"/>
    <w:rsid w:val="009A1F80"/>
    <w:rsid w:val="009E694C"/>
    <w:rsid w:val="00A04987"/>
    <w:rsid w:val="00A2618C"/>
    <w:rsid w:val="00A33F02"/>
    <w:rsid w:val="00A3755C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541C"/>
    <w:rsid w:val="00B965F7"/>
    <w:rsid w:val="00BA6E59"/>
    <w:rsid w:val="00BC2F04"/>
    <w:rsid w:val="00BC6BCE"/>
    <w:rsid w:val="00BF2DAD"/>
    <w:rsid w:val="00C01B90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CE47C4"/>
    <w:rsid w:val="00D015DC"/>
    <w:rsid w:val="00D01F82"/>
    <w:rsid w:val="00D14B56"/>
    <w:rsid w:val="00D42052"/>
    <w:rsid w:val="00D52CB3"/>
    <w:rsid w:val="00D664B7"/>
    <w:rsid w:val="00D668A8"/>
    <w:rsid w:val="00D72785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05251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34F7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D4709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45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2024-04-23T05:29:00Z</cp:lastPrinted>
  <dcterms:created xsi:type="dcterms:W3CDTF">2025-09-17T01:52:00Z</dcterms:created>
  <dcterms:modified xsi:type="dcterms:W3CDTF">2025-09-17T02:33:00Z</dcterms:modified>
</cp:coreProperties>
</file>