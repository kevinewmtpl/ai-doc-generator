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CB9E" w14:textId="77777777" w:rsidR="00180907" w:rsidRDefault="00180907">
      <w:pPr>
        <w:pStyle w:val="Title"/>
        <w:jc w:val="left"/>
        <w:rPr>
          <w:lang w:eastAsia="zh-CN"/>
        </w:rPr>
      </w:pPr>
    </w:p>
    <w:p w14:paraId="290DB090" w14:textId="2C2102D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96B342" w14:textId="77777777" w:rsidR="001028BC" w:rsidRDefault="001028BC">
      <w:pPr>
        <w:rPr>
          <w:sz w:val="24"/>
        </w:rPr>
      </w:pPr>
    </w:p>
    <w:p w14:paraId="0D3B4A86" w14:textId="2A7DA6FA" w:rsidR="006467DA" w:rsidRDefault="002A54E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4788B">
        <w:rPr>
          <w:sz w:val="24"/>
        </w:rPr>
        <w:t>26</w:t>
      </w:r>
      <w:r w:rsidR="0074788B" w:rsidRPr="0074788B">
        <w:rPr>
          <w:sz w:val="24"/>
          <w:vertAlign w:val="superscript"/>
        </w:rPr>
        <w:t>th</w:t>
      </w:r>
      <w:r w:rsidR="0074788B">
        <w:rPr>
          <w:sz w:val="24"/>
        </w:rPr>
        <w:t xml:space="preserve"> Aug</w:t>
      </w:r>
      <w:r w:rsidR="001028BC">
        <w:rPr>
          <w:sz w:val="24"/>
        </w:rPr>
        <w:t xml:space="preserve"> </w:t>
      </w:r>
      <w:r w:rsidR="00A47544">
        <w:rPr>
          <w:sz w:val="24"/>
        </w:rPr>
        <w:t>2025</w:t>
      </w:r>
    </w:p>
    <w:p w14:paraId="36A6B1B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CE52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EF753E" w14:textId="3C5B22AD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74788B">
        <w:rPr>
          <w:sz w:val="24"/>
          <w:lang w:eastAsia="zh-CN"/>
        </w:rPr>
        <w:t>5</w:t>
      </w:r>
      <w:r w:rsidR="00C76164">
        <w:rPr>
          <w:sz w:val="24"/>
          <w:lang w:eastAsia="zh-CN"/>
        </w:rPr>
        <w:t xml:space="preserve"> unit</w:t>
      </w:r>
      <w:r w:rsidR="0074788B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67058F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 xml:space="preserve">p onto </w:t>
      </w:r>
      <w:r w:rsidR="0074788B">
        <w:rPr>
          <w:sz w:val="24"/>
          <w:lang w:eastAsia="zh-CN"/>
        </w:rPr>
        <w:t>low-bed/</w:t>
      </w:r>
      <w:r w:rsidR="001028BC">
        <w:rPr>
          <w:sz w:val="24"/>
          <w:lang w:eastAsia="zh-CN"/>
        </w:rPr>
        <w:t xml:space="preserve">lorry </w:t>
      </w:r>
      <w:r w:rsidR="0074788B">
        <w:rPr>
          <w:sz w:val="24"/>
          <w:lang w:eastAsia="zh-CN"/>
        </w:rPr>
        <w:t xml:space="preserve">chassis and deliver to new location </w:t>
      </w:r>
    </w:p>
    <w:p w14:paraId="087172D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5049A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A254196" w14:textId="45C0186B" w:rsidR="00C76164" w:rsidRDefault="001E416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74788B">
        <w:rPr>
          <w:sz w:val="24"/>
          <w:szCs w:val="24"/>
          <w:lang w:eastAsia="zh-CN"/>
        </w:rPr>
        <w:t>unit</w:t>
      </w:r>
      <w:r>
        <w:rPr>
          <w:sz w:val="24"/>
          <w:szCs w:val="24"/>
          <w:lang w:eastAsia="zh-CN"/>
        </w:rPr>
        <w:t xml:space="preserve"> </w:t>
      </w:r>
      <w:r w:rsidR="0074788B">
        <w:rPr>
          <w:sz w:val="24"/>
          <w:szCs w:val="24"/>
          <w:lang w:eastAsia="zh-CN"/>
        </w:rPr>
        <w:t xml:space="preserve">PSG C-60100 AHR Surface Grinder / </w:t>
      </w:r>
      <w:proofErr w:type="spellStart"/>
      <w:r w:rsidR="0074788B">
        <w:rPr>
          <w:sz w:val="24"/>
          <w:szCs w:val="24"/>
          <w:lang w:eastAsia="zh-CN"/>
        </w:rPr>
        <w:t>Wt</w:t>
      </w:r>
      <w:proofErr w:type="spellEnd"/>
      <w:r w:rsidR="0074788B">
        <w:rPr>
          <w:sz w:val="24"/>
          <w:szCs w:val="24"/>
          <w:lang w:eastAsia="zh-CN"/>
        </w:rPr>
        <w:t>: 6, 063 kg</w:t>
      </w:r>
    </w:p>
    <w:p w14:paraId="6350FDA9" w14:textId="55B830EF" w:rsidR="0074788B" w:rsidRDefault="0074788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Youji</w:t>
      </w:r>
      <w:proofErr w:type="spellEnd"/>
      <w:r>
        <w:rPr>
          <w:sz w:val="24"/>
          <w:szCs w:val="24"/>
          <w:lang w:eastAsia="zh-CN"/>
        </w:rPr>
        <w:t xml:space="preserve"> YV800 ATC-3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20, 500 kg</w:t>
      </w:r>
    </w:p>
    <w:p w14:paraId="50DD772C" w14:textId="7D213764" w:rsidR="0074788B" w:rsidRDefault="0074788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Hwacheon VT650R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10, 100 kg</w:t>
      </w:r>
    </w:p>
    <w:p w14:paraId="690CB208" w14:textId="04AFFDED" w:rsidR="0074788B" w:rsidRDefault="0074788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Hwacheon L1-1500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16, 300 kg</w:t>
      </w:r>
    </w:p>
    <w:p w14:paraId="189B288E" w14:textId="3C75FFB9" w:rsidR="001028BC" w:rsidRDefault="0074788B" w:rsidP="00747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VL1600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8, 740 kg </w:t>
      </w:r>
    </w:p>
    <w:p w14:paraId="0C6EA976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C67D2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09591E" w14:textId="7143719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7544">
        <w:rPr>
          <w:sz w:val="24"/>
          <w:lang w:eastAsia="zh-CN"/>
        </w:rPr>
        <w:t>ed</w:t>
      </w:r>
    </w:p>
    <w:p w14:paraId="2FAC7E7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7C2EF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E059AAD" w14:textId="77777777" w:rsidR="0074788B" w:rsidRDefault="0074788B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42217E43" w14:textId="3182AE45" w:rsidR="00E72EB6" w:rsidRDefault="0074788B">
      <w:pPr>
        <w:rPr>
          <w:sz w:val="24"/>
          <w:lang w:eastAsia="zh-CN"/>
        </w:rPr>
      </w:pPr>
      <w:r>
        <w:rPr>
          <w:sz w:val="24"/>
          <w:lang w:eastAsia="zh-CN"/>
        </w:rPr>
        <w:t>17-18/09</w:t>
      </w:r>
      <w:r w:rsidR="00A47544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move out (PSG C-60100, </w:t>
      </w:r>
      <w:proofErr w:type="spellStart"/>
      <w:r>
        <w:rPr>
          <w:sz w:val="24"/>
          <w:lang w:eastAsia="zh-CN"/>
        </w:rPr>
        <w:t>Youji</w:t>
      </w:r>
      <w:proofErr w:type="spellEnd"/>
      <w:r>
        <w:rPr>
          <w:sz w:val="24"/>
          <w:lang w:eastAsia="zh-CN"/>
        </w:rPr>
        <w:t xml:space="preserve"> YV800, Hwacheon VT650R</w:t>
      </w:r>
      <w:r w:rsidR="003C5606">
        <w:rPr>
          <w:sz w:val="24"/>
          <w:lang w:eastAsia="zh-CN"/>
        </w:rPr>
        <w:t>)</w:t>
      </w:r>
    </w:p>
    <w:p w14:paraId="6AE2C7D6" w14:textId="41674303" w:rsidR="0074788B" w:rsidRPr="002409DA" w:rsidRDefault="0074788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23-24/09/25 </w:t>
      </w:r>
      <w:r w:rsidR="003C5606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</w:t>
      </w:r>
      <w:r w:rsidR="003C5606">
        <w:rPr>
          <w:sz w:val="24"/>
          <w:lang w:eastAsia="zh-CN"/>
        </w:rPr>
        <w:t>move out (Hwacheon L1-1500, VL1600)</w:t>
      </w:r>
    </w:p>
    <w:p w14:paraId="19F59859" w14:textId="77777777" w:rsidR="005226B3" w:rsidRDefault="005226B3">
      <w:pPr>
        <w:rPr>
          <w:sz w:val="24"/>
          <w:szCs w:val="24"/>
          <w:lang w:eastAsia="zh-CN"/>
        </w:rPr>
      </w:pPr>
    </w:p>
    <w:p w14:paraId="7DE25729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F36AF03" w14:textId="1ACE40E0" w:rsidR="00E72EB6" w:rsidRDefault="003C560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1FE4EE5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C97666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3F5F9E" w14:textId="699B1FC6" w:rsidR="00140D68" w:rsidRDefault="003C5606" w:rsidP="001D45A5">
      <w:pPr>
        <w:pStyle w:val="Heading4"/>
      </w:pPr>
      <w:r>
        <w:t>2 Seletar Aerospace Link</w:t>
      </w:r>
    </w:p>
    <w:p w14:paraId="65441C12" w14:textId="6AAF6518" w:rsidR="003A6EE4" w:rsidRPr="003A6EE4" w:rsidRDefault="003C5606" w:rsidP="003A6EE4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Avimac</w:t>
      </w:r>
      <w:proofErr w:type="spellEnd"/>
      <w:r w:rsidR="001E4165">
        <w:rPr>
          <w:sz w:val="24"/>
          <w:szCs w:val="24"/>
          <w:lang w:eastAsia="zh-CN"/>
        </w:rPr>
        <w:t xml:space="preserve"> Pte Ltd</w:t>
      </w:r>
    </w:p>
    <w:p w14:paraId="00F5B90E" w14:textId="77777777" w:rsidR="006467DA" w:rsidRDefault="006467DA">
      <w:pPr>
        <w:rPr>
          <w:lang w:eastAsia="zh-CN"/>
        </w:rPr>
      </w:pPr>
    </w:p>
    <w:p w14:paraId="39454BEC" w14:textId="77777777" w:rsidR="00180907" w:rsidRDefault="0018090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A4123EF" w14:textId="77777777" w:rsidR="00180907" w:rsidRDefault="0018090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DC911BE" w14:textId="327E81AA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A6BE557" w14:textId="77777777" w:rsidR="003C5606" w:rsidRDefault="003C56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110 ton</w:t>
      </w:r>
      <w:proofErr w:type="gramEnd"/>
      <w:r>
        <w:rPr>
          <w:bCs/>
          <w:sz w:val="24"/>
          <w:lang w:eastAsia="zh-CN"/>
        </w:rPr>
        <w:t xml:space="preserve"> lorry crane </w:t>
      </w:r>
    </w:p>
    <w:p w14:paraId="0920F047" w14:textId="7101BAE5" w:rsidR="00FD6726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5FF04933" w14:textId="6938F19E" w:rsidR="003C5606" w:rsidRDefault="003C56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low-bed</w:t>
      </w:r>
    </w:p>
    <w:p w14:paraId="4059A277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7F3E437E" w14:textId="50F718D0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0CB7A9E2" w14:textId="258327CE" w:rsidR="00FF6EC2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3C5606">
        <w:rPr>
          <w:bCs/>
          <w:sz w:val="24"/>
          <w:lang w:eastAsia="zh-CN"/>
        </w:rPr>
        <w:t>/hand</w:t>
      </w:r>
      <w:r>
        <w:rPr>
          <w:bCs/>
          <w:sz w:val="24"/>
          <w:lang w:eastAsia="zh-CN"/>
        </w:rPr>
        <w:t xml:space="preserve"> jack</w:t>
      </w:r>
    </w:p>
    <w:p w14:paraId="531E0F12" w14:textId="77777777" w:rsidR="003C5606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AE9A13" w14:textId="162F51CA" w:rsidR="005963F0" w:rsidRPr="00A4691E" w:rsidRDefault="003C56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Metal plate/canvas (to lay out for floor protection)</w:t>
      </w:r>
      <w:r w:rsidR="00FF6EC2">
        <w:rPr>
          <w:bCs/>
          <w:sz w:val="24"/>
          <w:lang w:eastAsia="zh-CN"/>
        </w:rPr>
        <w:t xml:space="preserve"> </w:t>
      </w:r>
      <w:r w:rsidR="005963F0">
        <w:rPr>
          <w:bCs/>
          <w:sz w:val="24"/>
          <w:lang w:eastAsia="zh-CN"/>
        </w:rPr>
        <w:t xml:space="preserve"> </w:t>
      </w:r>
      <w:r w:rsidR="00FF6EC2">
        <w:rPr>
          <w:bCs/>
          <w:sz w:val="24"/>
          <w:lang w:eastAsia="zh-CN"/>
        </w:rPr>
        <w:t xml:space="preserve">              </w:t>
      </w:r>
    </w:p>
    <w:p w14:paraId="33F56AD8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10AAA5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F6F75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D9C80E3" w14:textId="77777777" w:rsidR="00FF6EC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4816E11" w14:textId="77777777" w:rsidR="001028BC" w:rsidRDefault="001028B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DE1CC5" w14:textId="0C3E139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2025E14" w14:textId="072555CA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3C5606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FDFD4B1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8EF89AE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81A9F6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161FC5D" w14:textId="3BF2A514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>n this operation</w:t>
      </w:r>
    </w:p>
    <w:p w14:paraId="4C9C1E06" w14:textId="77777777" w:rsidR="003B0DEF" w:rsidRDefault="003B0D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5507F4" w14:textId="137A0EF2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1F0A76" w14:textId="77777777"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14:paraId="62E11D3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12ACAB4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1AF41A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B7714B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BC76F30" w14:textId="77777777" w:rsidR="003C5606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4565BFAD" w14:textId="77777777" w:rsidR="003C5606" w:rsidRDefault="003C5606" w:rsidP="005226B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5E8D236" w14:textId="77777777" w:rsidR="003C5606" w:rsidRDefault="003C5606" w:rsidP="005226B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26270EB" w14:textId="6222EC09" w:rsidR="006467DA" w:rsidRPr="005226B3" w:rsidRDefault="003C5606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14:paraId="418C5D3F" w14:textId="1A251573" w:rsidR="00180907" w:rsidRPr="003C5606" w:rsidRDefault="009E4558" w:rsidP="003C56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028BC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loading area</w:t>
      </w:r>
    </w:p>
    <w:p w14:paraId="4592C94D" w14:textId="7424C451" w:rsidR="003A6EE4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  <w:r w:rsidR="009E4558">
        <w:rPr>
          <w:sz w:val="24"/>
          <w:lang w:eastAsia="zh-CN"/>
        </w:rPr>
        <w:t xml:space="preserve"> </w:t>
      </w:r>
    </w:p>
    <w:p w14:paraId="2B417866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09B4AA57" w14:textId="0A4E03E1"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FF6EC2">
        <w:rPr>
          <w:sz w:val="24"/>
          <w:lang w:eastAsia="zh-CN"/>
        </w:rPr>
        <w:t xml:space="preserve">to insert sling </w:t>
      </w:r>
      <w:r w:rsidR="00F118AD">
        <w:rPr>
          <w:sz w:val="24"/>
          <w:lang w:eastAsia="zh-CN"/>
        </w:rPr>
        <w:t xml:space="preserve">to crane hook </w:t>
      </w:r>
    </w:p>
    <w:p w14:paraId="21B91AFD" w14:textId="0EE622E5" w:rsidR="00FF6EC2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5BBD0A5E" w14:textId="77777777" w:rsidR="003C5606" w:rsidRDefault="001028BC" w:rsidP="001028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FF6EC2">
        <w:rPr>
          <w:sz w:val="24"/>
          <w:lang w:eastAsia="zh-CN"/>
        </w:rPr>
        <w:t>crane to hoist</w:t>
      </w:r>
      <w:r w:rsidR="005963F0">
        <w:rPr>
          <w:sz w:val="24"/>
          <w:lang w:eastAsia="zh-CN"/>
        </w:rPr>
        <w:t xml:space="preserve"> up </w:t>
      </w:r>
      <w:r w:rsidR="009E455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and load onto </w:t>
      </w:r>
      <w:r w:rsidR="003C5606">
        <w:rPr>
          <w:sz w:val="24"/>
          <w:lang w:eastAsia="zh-CN"/>
        </w:rPr>
        <w:t>low-bed/lorry chassis</w:t>
      </w:r>
    </w:p>
    <w:p w14:paraId="7A8CE0AC" w14:textId="77777777" w:rsidR="003C5606" w:rsidRDefault="003C5606" w:rsidP="001028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14:paraId="26958D43" w14:textId="32A5BC4D" w:rsidR="005B54EC" w:rsidRPr="001028BC" w:rsidRDefault="003C5606" w:rsidP="001028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  <w:r w:rsidR="001028BC">
        <w:rPr>
          <w:sz w:val="24"/>
          <w:lang w:eastAsia="zh-CN"/>
        </w:rPr>
        <w:t xml:space="preserve"> </w:t>
      </w:r>
    </w:p>
    <w:p w14:paraId="3E67E530" w14:textId="16BC3611" w:rsidR="00111E78" w:rsidRPr="003C5606" w:rsidRDefault="0099046A" w:rsidP="003C56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C5606">
        <w:rPr>
          <w:sz w:val="24"/>
          <w:lang w:eastAsia="zh-CN"/>
        </w:rPr>
        <w:t xml:space="preserve">Once job complete, team leader will instruct the team </w:t>
      </w:r>
      <w:r w:rsidR="005226B3" w:rsidRPr="003C5606">
        <w:rPr>
          <w:sz w:val="24"/>
          <w:lang w:eastAsia="zh-CN"/>
        </w:rPr>
        <w:t>to perform proper housekeeping</w:t>
      </w:r>
    </w:p>
    <w:p w14:paraId="32D0252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762D096C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8CF7B6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BE125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86FC8E1" w14:textId="77777777" w:rsidR="003B0DEF" w:rsidRDefault="001E4165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F6EC2">
        <w:rPr>
          <w:sz w:val="24"/>
          <w:lang w:eastAsia="zh-CN"/>
        </w:rPr>
        <w:t xml:space="preserve">/ </w:t>
      </w:r>
      <w:proofErr w:type="spellStart"/>
      <w:r w:rsidR="00FF6EC2">
        <w:rPr>
          <w:sz w:val="24"/>
          <w:lang w:eastAsia="zh-CN"/>
        </w:rPr>
        <w:t>Zailani</w:t>
      </w:r>
      <w:proofErr w:type="spellEnd"/>
      <w:r w:rsidR="003B0DEF">
        <w:t xml:space="preserve"> </w:t>
      </w:r>
    </w:p>
    <w:p w14:paraId="703B24A4" w14:textId="0E777929" w:rsidR="00F118AD" w:rsidRPr="003B0DEF" w:rsidRDefault="0099046A" w:rsidP="003B0DEF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14:paraId="27F9AB74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EF921" w14:textId="77777777" w:rsidR="00272D7B" w:rsidRDefault="00272D7B">
      <w:r>
        <w:separator/>
      </w:r>
    </w:p>
  </w:endnote>
  <w:endnote w:type="continuationSeparator" w:id="0">
    <w:p w14:paraId="554FEB61" w14:textId="77777777" w:rsidR="00272D7B" w:rsidRDefault="00272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FD5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5F848" w14:textId="77777777" w:rsidR="00272D7B" w:rsidRDefault="00272D7B">
      <w:r>
        <w:separator/>
      </w:r>
    </w:p>
  </w:footnote>
  <w:footnote w:type="continuationSeparator" w:id="0">
    <w:p w14:paraId="220A387E" w14:textId="77777777" w:rsidR="00272D7B" w:rsidRDefault="00272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31BAC" w14:textId="74C490AB" w:rsidR="00183C4E" w:rsidRPr="00180907" w:rsidRDefault="003B0DEF" w:rsidP="0018090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81A7527" wp14:editId="73193D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5606">
      <w:rPr>
        <w:b/>
        <w:color w:val="0000FF"/>
        <w:sz w:val="28"/>
      </w:rPr>
      <w:t xml:space="preserve">                   </w:t>
    </w:r>
    <w:r w:rsidR="00183C4E">
      <w:rPr>
        <w:b/>
        <w:color w:val="0000FF"/>
        <w:sz w:val="28"/>
      </w:rPr>
      <w:t>ERIC WONG MACHINERY TRANSPORTATION PTE LTD</w:t>
    </w:r>
  </w:p>
  <w:p w14:paraId="394981C2" w14:textId="762EBEA9" w:rsidR="00183C4E" w:rsidRDefault="00A4754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5403B502" w14:textId="1A526AF6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2D43FD25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453521B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B818B3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7333363">
    <w:abstractNumId w:val="3"/>
  </w:num>
  <w:num w:numId="2" w16cid:durableId="1001813529">
    <w:abstractNumId w:val="6"/>
  </w:num>
  <w:num w:numId="3" w16cid:durableId="1124890558">
    <w:abstractNumId w:val="1"/>
  </w:num>
  <w:num w:numId="4" w16cid:durableId="1618563558">
    <w:abstractNumId w:val="13"/>
  </w:num>
  <w:num w:numId="5" w16cid:durableId="1471092541">
    <w:abstractNumId w:val="7"/>
  </w:num>
  <w:num w:numId="6" w16cid:durableId="775446824">
    <w:abstractNumId w:val="9"/>
  </w:num>
  <w:num w:numId="7" w16cid:durableId="1397047827">
    <w:abstractNumId w:val="5"/>
  </w:num>
  <w:num w:numId="8" w16cid:durableId="924075429">
    <w:abstractNumId w:val="10"/>
  </w:num>
  <w:num w:numId="9" w16cid:durableId="82068692">
    <w:abstractNumId w:val="2"/>
  </w:num>
  <w:num w:numId="10" w16cid:durableId="733895009">
    <w:abstractNumId w:val="11"/>
  </w:num>
  <w:num w:numId="11" w16cid:durableId="6966611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3356150">
    <w:abstractNumId w:val="0"/>
  </w:num>
  <w:num w:numId="13" w16cid:durableId="1780568593">
    <w:abstractNumId w:val="8"/>
  </w:num>
  <w:num w:numId="14" w16cid:durableId="921328407">
    <w:abstractNumId w:val="12"/>
  </w:num>
  <w:num w:numId="15" w16cid:durableId="168678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028BC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0907"/>
    <w:rsid w:val="00183C4E"/>
    <w:rsid w:val="00192797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72D7B"/>
    <w:rsid w:val="002A548B"/>
    <w:rsid w:val="002A54E6"/>
    <w:rsid w:val="0030317F"/>
    <w:rsid w:val="00321127"/>
    <w:rsid w:val="00325958"/>
    <w:rsid w:val="00330AA4"/>
    <w:rsid w:val="00333DB7"/>
    <w:rsid w:val="00375E51"/>
    <w:rsid w:val="003A6EE4"/>
    <w:rsid w:val="003B0DEF"/>
    <w:rsid w:val="003C5606"/>
    <w:rsid w:val="003D5FEC"/>
    <w:rsid w:val="003D79A3"/>
    <w:rsid w:val="00456295"/>
    <w:rsid w:val="00466C7A"/>
    <w:rsid w:val="004B102C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110C9"/>
    <w:rsid w:val="006467DA"/>
    <w:rsid w:val="00647E7B"/>
    <w:rsid w:val="00647F9A"/>
    <w:rsid w:val="0066401C"/>
    <w:rsid w:val="0067058F"/>
    <w:rsid w:val="00670B64"/>
    <w:rsid w:val="00680778"/>
    <w:rsid w:val="00693582"/>
    <w:rsid w:val="006B3F8F"/>
    <w:rsid w:val="006C647D"/>
    <w:rsid w:val="006F0847"/>
    <w:rsid w:val="006F12DE"/>
    <w:rsid w:val="007036E3"/>
    <w:rsid w:val="0074788B"/>
    <w:rsid w:val="00760813"/>
    <w:rsid w:val="00764D32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32EC"/>
    <w:rsid w:val="00895D5D"/>
    <w:rsid w:val="008A3C35"/>
    <w:rsid w:val="008C067B"/>
    <w:rsid w:val="008D2441"/>
    <w:rsid w:val="0096006D"/>
    <w:rsid w:val="00964ED6"/>
    <w:rsid w:val="00971AE8"/>
    <w:rsid w:val="0099046A"/>
    <w:rsid w:val="009A18A9"/>
    <w:rsid w:val="009A228D"/>
    <w:rsid w:val="009A5EBA"/>
    <w:rsid w:val="009D0612"/>
    <w:rsid w:val="009E4558"/>
    <w:rsid w:val="009F4FEB"/>
    <w:rsid w:val="00A2540E"/>
    <w:rsid w:val="00A4691E"/>
    <w:rsid w:val="00A47544"/>
    <w:rsid w:val="00A6099B"/>
    <w:rsid w:val="00A73EA0"/>
    <w:rsid w:val="00A81D33"/>
    <w:rsid w:val="00A9491E"/>
    <w:rsid w:val="00AA1D23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1755E"/>
    <w:rsid w:val="00C4669E"/>
    <w:rsid w:val="00C713D7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F1542"/>
    <w:rsid w:val="00E3288E"/>
    <w:rsid w:val="00E72EB6"/>
    <w:rsid w:val="00E76DB5"/>
    <w:rsid w:val="00EB6DAE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877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2020-05-20T03:37:00Z</cp:lastPrinted>
  <dcterms:created xsi:type="dcterms:W3CDTF">2025-08-26T01:10:00Z</dcterms:created>
  <dcterms:modified xsi:type="dcterms:W3CDTF">2025-08-26T01:10:00Z</dcterms:modified>
</cp:coreProperties>
</file>