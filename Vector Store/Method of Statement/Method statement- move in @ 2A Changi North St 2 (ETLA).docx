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87521" w14:textId="77777777" w:rsidR="002102AC" w:rsidRDefault="002102AC">
      <w:pPr>
        <w:pStyle w:val="Title"/>
        <w:jc w:val="left"/>
        <w:rPr>
          <w:lang w:eastAsia="zh-CN"/>
        </w:rPr>
      </w:pPr>
    </w:p>
    <w:p w14:paraId="0BBB8952" w14:textId="16E898BE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D0329" w14:textId="204238D1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96CA5">
        <w:rPr>
          <w:sz w:val="24"/>
        </w:rPr>
        <w:t>25</w:t>
      </w:r>
      <w:r w:rsidR="00596CA5">
        <w:rPr>
          <w:sz w:val="24"/>
          <w:vertAlign w:val="superscript"/>
        </w:rPr>
        <w:t xml:space="preserve">th </w:t>
      </w:r>
      <w:r w:rsidR="00596CA5">
        <w:rPr>
          <w:sz w:val="24"/>
          <w:lang w:eastAsia="zh-CN"/>
        </w:rPr>
        <w:t xml:space="preserve">Aug </w:t>
      </w:r>
      <w:r w:rsidR="00BE3DB7">
        <w:rPr>
          <w:sz w:val="24"/>
          <w:lang w:eastAsia="zh-CN"/>
        </w:rPr>
        <w:t>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4D87A61" w14:textId="482B20D6" w:rsidR="0011212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596CA5">
        <w:rPr>
          <w:sz w:val="24"/>
          <w:lang w:eastAsia="zh-CN"/>
        </w:rPr>
        <w:t>5</w:t>
      </w:r>
      <w:r w:rsidR="00294E87">
        <w:rPr>
          <w:sz w:val="24"/>
          <w:lang w:eastAsia="zh-CN"/>
        </w:rPr>
        <w:t xml:space="preserve"> unit</w:t>
      </w:r>
      <w:r w:rsidR="002753A3">
        <w:rPr>
          <w:sz w:val="24"/>
          <w:lang w:eastAsia="zh-CN"/>
        </w:rPr>
        <w:t>s</w:t>
      </w:r>
      <w:r w:rsidR="00294E87">
        <w:rPr>
          <w:sz w:val="24"/>
          <w:lang w:eastAsia="zh-CN"/>
        </w:rPr>
        <w:t xml:space="preserve">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</w:t>
      </w:r>
      <w:r w:rsidR="0089636E">
        <w:rPr>
          <w:sz w:val="24"/>
          <w:lang w:eastAsia="zh-CN"/>
        </w:rPr>
        <w:t>rry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2102AC">
        <w:rPr>
          <w:sz w:val="24"/>
          <w:lang w:eastAsia="zh-CN"/>
        </w:rPr>
        <w:t>rollers</w:t>
      </w:r>
      <w:r w:rsidR="00BF36B6">
        <w:rPr>
          <w:sz w:val="24"/>
          <w:lang w:eastAsia="zh-CN"/>
        </w:rPr>
        <w:t xml:space="preserve"> under </w:t>
      </w:r>
      <w:r w:rsidR="00DF2CD5">
        <w:rPr>
          <w:sz w:val="24"/>
          <w:lang w:eastAsia="zh-CN"/>
        </w:rPr>
        <w:t>machine b</w:t>
      </w:r>
      <w:r w:rsidR="00BF36B6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</w:t>
      </w:r>
      <w:r w:rsidR="00596CA5">
        <w:rPr>
          <w:sz w:val="24"/>
          <w:lang w:eastAsia="zh-CN"/>
        </w:rPr>
        <w:t>production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9A868E6" w14:textId="2CFA69FF" w:rsidR="00BF36B6" w:rsidRPr="002102AC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596CA5">
        <w:rPr>
          <w:b/>
          <w:sz w:val="24"/>
          <w:lang w:eastAsia="zh-CN"/>
        </w:rPr>
        <w:t xml:space="preserve">PSG C-60100 AHR Surface Grinder / Wt: 7, 500 kg </w:t>
      </w:r>
    </w:p>
    <w:p w14:paraId="7050AB03" w14:textId="64A8E30A" w:rsidR="00596CA5" w:rsidRDefault="00596CA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Youji YV800 ATC / Wt:</w:t>
      </w:r>
      <w:r w:rsidR="006E1213">
        <w:rPr>
          <w:b/>
          <w:sz w:val="24"/>
          <w:lang w:eastAsia="zh-CN"/>
        </w:rPr>
        <w:t xml:space="preserve"> 20, 500 kg</w:t>
      </w:r>
    </w:p>
    <w:p w14:paraId="198472E2" w14:textId="042E9408" w:rsidR="00596CA5" w:rsidRDefault="00596CA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Hwacheon VT650R / Wt: </w:t>
      </w:r>
      <w:r w:rsidR="006E1213">
        <w:rPr>
          <w:b/>
          <w:sz w:val="24"/>
          <w:lang w:eastAsia="zh-CN"/>
        </w:rPr>
        <w:t>10, 100 kg</w:t>
      </w:r>
    </w:p>
    <w:p w14:paraId="2D5E3236" w14:textId="4C137126" w:rsidR="00596CA5" w:rsidRDefault="00596CA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Hwacheon L1-1500 / Wt: </w:t>
      </w:r>
      <w:r w:rsidR="006E1213">
        <w:rPr>
          <w:b/>
          <w:sz w:val="24"/>
          <w:lang w:eastAsia="zh-CN"/>
        </w:rPr>
        <w:t>16, 300 kg</w:t>
      </w:r>
    </w:p>
    <w:p w14:paraId="376929DF" w14:textId="29C8FF9E" w:rsidR="00112121" w:rsidRPr="002102AC" w:rsidRDefault="00596CA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VL1600 / Wt:</w:t>
      </w:r>
      <w:r w:rsidR="00BF36B6">
        <w:rPr>
          <w:b/>
          <w:sz w:val="24"/>
          <w:lang w:eastAsia="zh-CN"/>
        </w:rPr>
        <w:t xml:space="preserve"> </w:t>
      </w:r>
      <w:r w:rsidR="006E1213">
        <w:rPr>
          <w:b/>
          <w:sz w:val="24"/>
          <w:lang w:eastAsia="zh-CN"/>
        </w:rPr>
        <w:t>8, 740 kg</w:t>
      </w:r>
    </w:p>
    <w:p w14:paraId="30C5BF48" w14:textId="01B67D94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3D5E4C09" w14:textId="56DD22A2" w:rsidR="00684C71" w:rsidRPr="00B42E49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120C85" w14:textId="77777777" w:rsidR="002753A3" w:rsidRDefault="00275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B63CACC" w14:textId="08CAE078" w:rsidR="00684C71" w:rsidRDefault="00596C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17-18/09</w:t>
      </w:r>
      <w:r w:rsidR="00BE3DB7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move in </w:t>
      </w:r>
      <w:r w:rsidR="002753A3">
        <w:rPr>
          <w:sz w:val="24"/>
          <w:lang w:eastAsia="zh-CN"/>
        </w:rPr>
        <w:t>(</w:t>
      </w:r>
      <w:r>
        <w:rPr>
          <w:sz w:val="24"/>
          <w:lang w:eastAsia="zh-CN"/>
        </w:rPr>
        <w:t>PSG C-60100, Youji YV800, Hwacheon VT650R</w:t>
      </w:r>
      <w:r w:rsidR="002753A3">
        <w:rPr>
          <w:sz w:val="24"/>
          <w:lang w:eastAsia="zh-CN"/>
        </w:rPr>
        <w:t>)</w:t>
      </w:r>
    </w:p>
    <w:p w14:paraId="18C59B2D" w14:textId="4037910E" w:rsidR="00596CA5" w:rsidRDefault="00596C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23-24/09/25 – move in </w:t>
      </w:r>
      <w:r w:rsidR="002753A3">
        <w:rPr>
          <w:sz w:val="24"/>
          <w:lang w:eastAsia="zh-CN"/>
        </w:rPr>
        <w:t>(</w:t>
      </w:r>
      <w:r>
        <w:rPr>
          <w:sz w:val="24"/>
          <w:lang w:eastAsia="zh-CN"/>
        </w:rPr>
        <w:t>Hwacheon L1-1500, VL1600</w:t>
      </w:r>
      <w:r w:rsidR="002753A3">
        <w:rPr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40278665" w:rsidR="003B63D2" w:rsidRPr="003B63D2" w:rsidRDefault="002753A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13:00 pm </w:t>
      </w:r>
      <w:r w:rsidR="0089636E">
        <w:rPr>
          <w:bCs/>
          <w:sz w:val="24"/>
          <w:szCs w:val="24"/>
          <w:lang w:eastAsia="zh-CN"/>
        </w:rPr>
        <w:t xml:space="preserve">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4C8D7F48" w:rsidR="00707B09" w:rsidRDefault="002753A3" w:rsidP="00707B09">
      <w:pPr>
        <w:pStyle w:val="Heading4"/>
      </w:pPr>
      <w:r>
        <w:t>2A Changi North St 2</w:t>
      </w:r>
    </w:p>
    <w:p w14:paraId="0E24D1F9" w14:textId="46550991" w:rsidR="00707B09" w:rsidRPr="00707B09" w:rsidRDefault="002753A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591056">
        <w:rPr>
          <w:sz w:val="24"/>
          <w:szCs w:val="24"/>
          <w:lang w:eastAsia="zh-CN"/>
        </w:rPr>
        <w:t xml:space="preserve"> Ltd 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7F1A773" w14:textId="77777777" w:rsidR="006E1213" w:rsidRDefault="006E1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110 ton lorry loader</w:t>
      </w:r>
    </w:p>
    <w:p w14:paraId="3762DFA9" w14:textId="77777777" w:rsidR="006E1213" w:rsidRDefault="006E1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9519FE6" w14:textId="4DCFDE97" w:rsidR="004E5848" w:rsidRDefault="006E1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7F3C7B96" w14:textId="6841E51A" w:rsidR="006E1213" w:rsidRDefault="006E12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low-bed </w:t>
      </w:r>
    </w:p>
    <w:p w14:paraId="5B702028" w14:textId="51773B9B" w:rsidR="00684C71" w:rsidRDefault="0021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285CC5D" w14:textId="032E4845" w:rsidR="0089636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02AC">
        <w:rPr>
          <w:sz w:val="24"/>
          <w:lang w:eastAsia="zh-CN"/>
        </w:rPr>
        <w:t>ire/w</w:t>
      </w:r>
      <w:r w:rsidR="00BF36B6">
        <w:rPr>
          <w:sz w:val="24"/>
          <w:lang w:eastAsia="zh-CN"/>
        </w:rPr>
        <w:t>ebbing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5AB02AE" w14:textId="77777777" w:rsidR="002753A3" w:rsidRDefault="00275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14:paraId="384FF728" w14:textId="684C3CE7" w:rsidR="002102AC" w:rsidRDefault="002753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9248D">
        <w:rPr>
          <w:sz w:val="24"/>
          <w:lang w:eastAsia="zh-CN"/>
        </w:rPr>
        <w:t>oodblock</w:t>
      </w:r>
    </w:p>
    <w:p w14:paraId="4058B98F" w14:textId="03C6B5C6" w:rsidR="00C00BDD" w:rsidRDefault="002102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 (to lay out for floor protection)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21971F96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75F9EC1" w14:textId="01C8410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472FEAA5" w14:textId="4EBFBC76" w:rsidR="004F01EA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2D7EA2A9" w14:textId="2812DA83" w:rsidR="00B42E49" w:rsidRPr="002102AC" w:rsidRDefault="00EA6C19" w:rsidP="002102A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286AD533" w14:textId="31B89D80" w:rsidR="00FE09CB" w:rsidRPr="00B42E49" w:rsidRDefault="00A9248D" w:rsidP="00B42E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42E49">
        <w:rPr>
          <w:sz w:val="24"/>
          <w:lang w:eastAsia="zh-CN"/>
        </w:rPr>
        <w:t>Rigger to i</w:t>
      </w:r>
      <w:r w:rsidR="00DE08CC" w:rsidRPr="00B42E49">
        <w:rPr>
          <w:sz w:val="24"/>
          <w:lang w:eastAsia="zh-CN"/>
        </w:rPr>
        <w:t>nsert s</w:t>
      </w:r>
      <w:r w:rsidRPr="00B42E49"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6CFCF5ED" w14:textId="77777777" w:rsidR="006E1213" w:rsidRDefault="006E1213" w:rsidP="006E121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82B5CD4" w14:textId="4F8E23DF" w:rsidR="006E1213" w:rsidRPr="006E1213" w:rsidRDefault="0059208D" w:rsidP="006E12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lorry chass</w:t>
      </w:r>
      <w:r w:rsidR="002102AC">
        <w:rPr>
          <w:sz w:val="24"/>
          <w:lang w:eastAsia="zh-CN"/>
        </w:rPr>
        <w:t>is</w:t>
      </w:r>
    </w:p>
    <w:p w14:paraId="79774380" w14:textId="5A795CEF" w:rsidR="001A07FF" w:rsidRPr="002102AC" w:rsidRDefault="006E1213" w:rsidP="002102A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59208D" w:rsidRPr="002102AC">
        <w:rPr>
          <w:sz w:val="24"/>
          <w:lang w:eastAsia="zh-CN"/>
        </w:rPr>
        <w:t xml:space="preserve">ower down </w:t>
      </w:r>
      <w:r w:rsidR="00370B7A" w:rsidRPr="002102AC">
        <w:rPr>
          <w:sz w:val="24"/>
          <w:lang w:eastAsia="zh-CN"/>
        </w:rPr>
        <w:t>machine</w:t>
      </w:r>
      <w:r w:rsidR="0059208D" w:rsidRPr="002102AC">
        <w:rPr>
          <w:sz w:val="24"/>
          <w:lang w:eastAsia="zh-CN"/>
        </w:rPr>
        <w:t xml:space="preserve"> </w:t>
      </w:r>
      <w:r w:rsidR="001A1E38" w:rsidRPr="002102AC">
        <w:rPr>
          <w:sz w:val="24"/>
          <w:lang w:eastAsia="zh-CN"/>
        </w:rPr>
        <w:t>to near ground level</w:t>
      </w:r>
    </w:p>
    <w:p w14:paraId="6F658866" w14:textId="5F480A09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102AC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</w:t>
      </w:r>
      <w:r w:rsidR="006E1213">
        <w:rPr>
          <w:sz w:val="24"/>
          <w:lang w:eastAsia="zh-CN"/>
        </w:rPr>
        <w:t>ed</w:t>
      </w:r>
      <w:r w:rsidR="001A1E38">
        <w:rPr>
          <w:sz w:val="24"/>
          <w:lang w:eastAsia="zh-CN"/>
        </w:rPr>
        <w:t xml:space="preserve"> </w:t>
      </w:r>
    </w:p>
    <w:p w14:paraId="252E977C" w14:textId="109044ED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 xml:space="preserve">machine into </w:t>
      </w:r>
      <w:r w:rsidR="006E1213">
        <w:rPr>
          <w:sz w:val="24"/>
          <w:lang w:eastAsia="zh-CN"/>
        </w:rPr>
        <w:t xml:space="preserve">production </w:t>
      </w:r>
      <w:r w:rsidR="004E5848">
        <w:rPr>
          <w:sz w:val="24"/>
          <w:lang w:eastAsia="zh-CN"/>
        </w:rPr>
        <w:t>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08749861" w14:textId="07813D59" w:rsidR="002102AC" w:rsidRPr="001F6B65" w:rsidRDefault="00685287" w:rsidP="001F6B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F6B65">
        <w:rPr>
          <w:sz w:val="24"/>
          <w:lang w:eastAsia="zh-CN"/>
        </w:rPr>
        <w:t xml:space="preserve">rollers </w:t>
      </w:r>
      <w:r>
        <w:rPr>
          <w:sz w:val="24"/>
          <w:lang w:eastAsia="zh-CN"/>
        </w:rPr>
        <w:t>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15745CCB" w14:textId="502228D2" w:rsidR="0089636E" w:rsidRPr="006D58AB" w:rsidRDefault="0081336E" w:rsidP="006D58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ED7FAA" w14:textId="77777777" w:rsidR="005D62D1" w:rsidRDefault="005D62D1">
      <w:r>
        <w:separator/>
      </w:r>
    </w:p>
  </w:endnote>
  <w:endnote w:type="continuationSeparator" w:id="0">
    <w:p w14:paraId="11ED6BAC" w14:textId="77777777" w:rsidR="005D62D1" w:rsidRDefault="005D6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5B602" w14:textId="77777777" w:rsidR="005D62D1" w:rsidRDefault="005D62D1">
      <w:r>
        <w:separator/>
      </w:r>
    </w:p>
  </w:footnote>
  <w:footnote w:type="continuationSeparator" w:id="0">
    <w:p w14:paraId="09BBD16C" w14:textId="77777777" w:rsidR="005D62D1" w:rsidRDefault="005D6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>28 Kranji Loop #05-03, Kranji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>GST Reg No. :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A701A"/>
    <w:rsid w:val="000C46C5"/>
    <w:rsid w:val="001064C0"/>
    <w:rsid w:val="00112121"/>
    <w:rsid w:val="00112D07"/>
    <w:rsid w:val="00151974"/>
    <w:rsid w:val="001635B3"/>
    <w:rsid w:val="00180280"/>
    <w:rsid w:val="00180C0F"/>
    <w:rsid w:val="00194C7A"/>
    <w:rsid w:val="001A07FF"/>
    <w:rsid w:val="001A1E38"/>
    <w:rsid w:val="001F6B65"/>
    <w:rsid w:val="00205704"/>
    <w:rsid w:val="002102AC"/>
    <w:rsid w:val="00216071"/>
    <w:rsid w:val="00221454"/>
    <w:rsid w:val="002467A8"/>
    <w:rsid w:val="002753A3"/>
    <w:rsid w:val="00282926"/>
    <w:rsid w:val="002859AC"/>
    <w:rsid w:val="00294E87"/>
    <w:rsid w:val="002B79BE"/>
    <w:rsid w:val="0030061F"/>
    <w:rsid w:val="0030245E"/>
    <w:rsid w:val="0035220F"/>
    <w:rsid w:val="00370B7A"/>
    <w:rsid w:val="00370D03"/>
    <w:rsid w:val="003B63D2"/>
    <w:rsid w:val="003E70B3"/>
    <w:rsid w:val="00425424"/>
    <w:rsid w:val="0047763D"/>
    <w:rsid w:val="004C6F5B"/>
    <w:rsid w:val="004E5848"/>
    <w:rsid w:val="004F01EA"/>
    <w:rsid w:val="00501041"/>
    <w:rsid w:val="00542502"/>
    <w:rsid w:val="00591056"/>
    <w:rsid w:val="0059208D"/>
    <w:rsid w:val="00596CA5"/>
    <w:rsid w:val="005A2371"/>
    <w:rsid w:val="005C3290"/>
    <w:rsid w:val="005D62D1"/>
    <w:rsid w:val="006412B9"/>
    <w:rsid w:val="00684C71"/>
    <w:rsid w:val="00685287"/>
    <w:rsid w:val="006B26CB"/>
    <w:rsid w:val="006B6525"/>
    <w:rsid w:val="006C492D"/>
    <w:rsid w:val="006D103C"/>
    <w:rsid w:val="006D58AB"/>
    <w:rsid w:val="006E1213"/>
    <w:rsid w:val="006F0B29"/>
    <w:rsid w:val="00707B09"/>
    <w:rsid w:val="00707E93"/>
    <w:rsid w:val="00716965"/>
    <w:rsid w:val="007223C5"/>
    <w:rsid w:val="007C1E4D"/>
    <w:rsid w:val="007E7225"/>
    <w:rsid w:val="007E7670"/>
    <w:rsid w:val="00805829"/>
    <w:rsid w:val="0081336E"/>
    <w:rsid w:val="00833A70"/>
    <w:rsid w:val="0084617C"/>
    <w:rsid w:val="00846C30"/>
    <w:rsid w:val="00872D61"/>
    <w:rsid w:val="0089240A"/>
    <w:rsid w:val="0089636E"/>
    <w:rsid w:val="008B11D4"/>
    <w:rsid w:val="008C54AF"/>
    <w:rsid w:val="008D1F25"/>
    <w:rsid w:val="008D3552"/>
    <w:rsid w:val="008E21C2"/>
    <w:rsid w:val="008F369E"/>
    <w:rsid w:val="0090480E"/>
    <w:rsid w:val="00927B06"/>
    <w:rsid w:val="00952F7F"/>
    <w:rsid w:val="00993B70"/>
    <w:rsid w:val="009A6414"/>
    <w:rsid w:val="009A7C27"/>
    <w:rsid w:val="009C1EC8"/>
    <w:rsid w:val="009E378B"/>
    <w:rsid w:val="009F640B"/>
    <w:rsid w:val="00A525B4"/>
    <w:rsid w:val="00A5466A"/>
    <w:rsid w:val="00A64537"/>
    <w:rsid w:val="00A9248D"/>
    <w:rsid w:val="00AD4078"/>
    <w:rsid w:val="00B02309"/>
    <w:rsid w:val="00B35068"/>
    <w:rsid w:val="00B42E49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1884"/>
    <w:rsid w:val="00CA23BB"/>
    <w:rsid w:val="00CA46B3"/>
    <w:rsid w:val="00CC59E7"/>
    <w:rsid w:val="00CF5149"/>
    <w:rsid w:val="00CF6063"/>
    <w:rsid w:val="00CF7EA9"/>
    <w:rsid w:val="00D43FF8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B42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2025-07-03T02:08:00Z</cp:lastPrinted>
  <dcterms:created xsi:type="dcterms:W3CDTF">2025-08-25T01:07:00Z</dcterms:created>
  <dcterms:modified xsi:type="dcterms:W3CDTF">2025-08-25T05:16:00Z</dcterms:modified>
</cp:coreProperties>
</file>