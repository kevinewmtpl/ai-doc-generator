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D2525" w:rsidRDefault="003D2525">
      <w:pPr>
        <w:rPr>
          <w:sz w:val="24"/>
        </w:rPr>
      </w:pPr>
    </w:p>
    <w:p w:rsidR="006467DA" w:rsidRDefault="006E6E3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A766DF">
        <w:rPr>
          <w:sz w:val="24"/>
        </w:rPr>
        <w:t>10</w:t>
      </w:r>
      <w:r w:rsidR="00A766DF">
        <w:rPr>
          <w:sz w:val="24"/>
          <w:vertAlign w:val="superscript"/>
        </w:rPr>
        <w:t xml:space="preserve">th </w:t>
      </w:r>
      <w:r w:rsidR="00A766DF">
        <w:rPr>
          <w:sz w:val="24"/>
          <w:lang w:eastAsia="zh-CN"/>
        </w:rPr>
        <w:t>Mar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A0CC5">
        <w:rPr>
          <w:sz w:val="24"/>
          <w:lang w:eastAsia="zh-CN"/>
        </w:rPr>
        <w:t xml:space="preserve">assist engineer </w:t>
      </w:r>
      <w:r w:rsidR="00A766DF">
        <w:rPr>
          <w:sz w:val="24"/>
          <w:lang w:eastAsia="zh-CN"/>
        </w:rPr>
        <w:t>to dismantle 1 unit machine to 3</w:t>
      </w:r>
      <w:r w:rsidR="009A0CC5">
        <w:rPr>
          <w:sz w:val="24"/>
          <w:lang w:eastAsia="zh-CN"/>
        </w:rPr>
        <w:t xml:space="preserve"> parts using gantry crane, after disma</w:t>
      </w:r>
      <w:r w:rsidR="00A766DF">
        <w:rPr>
          <w:sz w:val="24"/>
          <w:lang w:eastAsia="zh-CN"/>
        </w:rPr>
        <w:t>ntle, shift and put aside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7F395C" w:rsidRDefault="007F395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840B8E" w:rsidRPr="00A766DF" w:rsidRDefault="00A766D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Aida 600 Press machine </w:t>
      </w:r>
      <w:r w:rsidR="00D31A93">
        <w:rPr>
          <w:b/>
          <w:bCs/>
          <w:sz w:val="24"/>
          <w:szCs w:val="24"/>
          <w:lang w:eastAsia="zh-CN"/>
        </w:rPr>
        <w:t xml:space="preserve">– to be dismantle to 3 parts </w:t>
      </w:r>
      <w:bookmarkStart w:id="0" w:name="_GoBack"/>
      <w:bookmarkEnd w:id="0"/>
    </w:p>
    <w:p w:rsidR="00840B8E" w:rsidRPr="007F395C" w:rsidRDefault="00840B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9A0CC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7F395C" w:rsidRDefault="00A766DF" w:rsidP="005948F2">
      <w:pPr>
        <w:rPr>
          <w:sz w:val="24"/>
          <w:lang w:eastAsia="zh-CN"/>
        </w:rPr>
      </w:pPr>
      <w:r>
        <w:rPr>
          <w:sz w:val="24"/>
          <w:lang w:eastAsia="zh-CN"/>
        </w:rPr>
        <w:t>23/03/21</w:t>
      </w:r>
    </w:p>
    <w:p w:rsidR="009A0CC5" w:rsidRDefault="009A0CC5" w:rsidP="005948F2">
      <w:pPr>
        <w:rPr>
          <w:sz w:val="24"/>
          <w:lang w:eastAsia="zh-CN"/>
        </w:rPr>
      </w:pPr>
    </w:p>
    <w:p w:rsidR="00886B74" w:rsidRDefault="007F395C" w:rsidP="005948F2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7F395C" w:rsidRDefault="007F395C" w:rsidP="005948F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7F395C" w:rsidRPr="007F395C" w:rsidRDefault="007F395C" w:rsidP="005948F2">
      <w:pPr>
        <w:rPr>
          <w:sz w:val="24"/>
          <w:szCs w:val="24"/>
          <w:lang w:eastAsia="zh-CN"/>
        </w:rPr>
      </w:pPr>
    </w:p>
    <w:p w:rsidR="00886B74" w:rsidRPr="00886B74" w:rsidRDefault="00886B74" w:rsidP="005948F2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Location of Operation</w:t>
      </w:r>
    </w:p>
    <w:p w:rsidR="00172D04" w:rsidRDefault="00A766D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 Benoi Crescent </w:t>
      </w:r>
    </w:p>
    <w:p w:rsidR="00A766DF" w:rsidRDefault="00A766D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SESS </w:t>
      </w:r>
    </w:p>
    <w:p w:rsidR="00683574" w:rsidRDefault="0068357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7F395C" w:rsidRPr="00840B8E" w:rsidRDefault="009B102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46419" w:rsidRPr="00A766DF" w:rsidRDefault="007F395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sz w:val="24"/>
          <w:lang w:eastAsia="zh-CN"/>
        </w:rPr>
        <w:t xml:space="preserve">1 set hydraulic gantry crane </w:t>
      </w:r>
    </w:p>
    <w:p w:rsidR="007F395C" w:rsidRDefault="007F39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031C5">
        <w:rPr>
          <w:sz w:val="24"/>
          <w:lang w:eastAsia="zh-CN"/>
        </w:rPr>
        <w:t xml:space="preserve">633 </w:t>
      </w:r>
      <w:r>
        <w:rPr>
          <w:sz w:val="24"/>
          <w:lang w:eastAsia="zh-CN"/>
        </w:rPr>
        <w:t>lorry loader</w:t>
      </w:r>
    </w:p>
    <w:p w:rsidR="00E031C5" w:rsidRDefault="00E031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4.5 ton forklift </w:t>
      </w:r>
    </w:p>
    <w:p w:rsidR="006467DA" w:rsidRDefault="007F39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heavy duty rollers </w:t>
      </w:r>
    </w:p>
    <w:p w:rsidR="007F395C" w:rsidRDefault="00653D2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 pcs 5</w:t>
      </w:r>
      <w:r w:rsidR="004A4319">
        <w:rPr>
          <w:sz w:val="24"/>
          <w:lang w:eastAsia="zh-CN"/>
        </w:rPr>
        <w:t>5ton s</w:t>
      </w:r>
      <w:r w:rsidR="007F395C">
        <w:rPr>
          <w:sz w:val="24"/>
          <w:lang w:eastAsia="zh-CN"/>
        </w:rPr>
        <w:t>hackle</w:t>
      </w:r>
    </w:p>
    <w:p w:rsidR="00653D2E" w:rsidRDefault="00653D2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 pcs 20ton shackle</w:t>
      </w:r>
    </w:p>
    <w:p w:rsidR="00653D2E" w:rsidRDefault="00653D2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 x 3m webbing sling  </w:t>
      </w:r>
    </w:p>
    <w:p w:rsidR="00946419" w:rsidRDefault="009464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D31A93" w:rsidRDefault="00D31A9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9B1025" w:rsidRDefault="009B102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4215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clear all obstacles </w:t>
      </w:r>
      <w:r w:rsidR="00942D92">
        <w:rPr>
          <w:sz w:val="24"/>
          <w:lang w:eastAsia="zh-CN"/>
        </w:rPr>
        <w:t>around working area</w:t>
      </w:r>
    </w:p>
    <w:p w:rsidR="00840B8E" w:rsidRPr="004C2E65" w:rsidRDefault="00840B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work area to prevent persons who are not involved enter unintentionally </w:t>
      </w:r>
    </w:p>
    <w:p w:rsidR="00A20360" w:rsidRDefault="00A2036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44589D" w:rsidRDefault="0044589D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44589D" w:rsidRPr="0044589D" w:rsidRDefault="0044589D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</w:t>
      </w:r>
      <w:r w:rsidR="00E031C5">
        <w:rPr>
          <w:bCs/>
          <w:sz w:val="24"/>
          <w:szCs w:val="24"/>
          <w:lang w:eastAsia="zh-CN"/>
        </w:rPr>
        <w:t>.</w:t>
      </w:r>
      <w:r>
        <w:rPr>
          <w:bCs/>
          <w:sz w:val="24"/>
          <w:szCs w:val="24"/>
          <w:lang w:eastAsia="zh-CN"/>
        </w:rPr>
        <w:t>O</w:t>
      </w:r>
      <w:r w:rsidR="00E031C5">
        <w:rPr>
          <w:bCs/>
          <w:sz w:val="24"/>
          <w:szCs w:val="24"/>
          <w:lang w:eastAsia="zh-CN"/>
        </w:rPr>
        <w:t>.</w:t>
      </w:r>
      <w:r>
        <w:rPr>
          <w:bCs/>
          <w:sz w:val="24"/>
          <w:szCs w:val="24"/>
          <w:lang w:eastAsia="zh-CN"/>
        </w:rPr>
        <w:t>M certified lifti</w:t>
      </w:r>
      <w:r w:rsidR="004C2E65">
        <w:rPr>
          <w:bCs/>
          <w:sz w:val="24"/>
          <w:szCs w:val="24"/>
          <w:lang w:eastAsia="zh-CN"/>
        </w:rPr>
        <w:t>ng</w:t>
      </w:r>
      <w:r w:rsidR="00D31A93">
        <w:rPr>
          <w:bCs/>
          <w:sz w:val="24"/>
          <w:szCs w:val="24"/>
          <w:lang w:eastAsia="zh-CN"/>
        </w:rPr>
        <w:t xml:space="preserve"> supervisor, rigger, signalman </w:t>
      </w:r>
      <w:r>
        <w:rPr>
          <w:bCs/>
          <w:sz w:val="24"/>
          <w:szCs w:val="24"/>
          <w:lang w:eastAsia="zh-CN"/>
        </w:rPr>
        <w:t>will be in</w:t>
      </w:r>
      <w:r w:rsidR="004C2E65">
        <w:rPr>
          <w:bCs/>
          <w:sz w:val="24"/>
          <w:szCs w:val="24"/>
          <w:lang w:eastAsia="zh-CN"/>
        </w:rPr>
        <w:t>volved in this operation</w:t>
      </w:r>
    </w:p>
    <w:p w:rsidR="0044589D" w:rsidRDefault="0044589D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031C5" w:rsidRDefault="00E031C5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work area with safety cones, red/white tape and lifting in operation signage </w:t>
      </w:r>
    </w:p>
    <w:p w:rsidR="006467DA" w:rsidRDefault="006467DA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031C5">
        <w:rPr>
          <w:rFonts w:hint="eastAsia"/>
          <w:sz w:val="24"/>
          <w:lang w:eastAsia="zh-CN"/>
        </w:rPr>
        <w:t>ty shoes,</w:t>
      </w:r>
      <w:r w:rsidR="00E031C5">
        <w:rPr>
          <w:sz w:val="24"/>
          <w:lang w:eastAsia="zh-CN"/>
        </w:rPr>
        <w:t xml:space="preserve"> safety</w:t>
      </w:r>
      <w:r w:rsidR="00E031C5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D31A93" w:rsidRDefault="00D31A93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gears with M.O.M certificate </w:t>
      </w:r>
    </w:p>
    <w:p w:rsidR="003C6845" w:rsidRPr="009B1025" w:rsidRDefault="003C6845" w:rsidP="009B1025">
      <w:pPr>
        <w:rPr>
          <w:sz w:val="24"/>
          <w:lang w:eastAsia="zh-CN"/>
        </w:rPr>
      </w:pPr>
      <w:r>
        <w:rPr>
          <w:sz w:val="24"/>
          <w:lang w:eastAsia="zh-CN"/>
        </w:rPr>
        <w:t>Lifting operation are supervise by M</w:t>
      </w:r>
      <w:r w:rsidR="00E031C5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031C5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supervisor, rigger and signalman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840B8E" w:rsidRDefault="006467DA" w:rsidP="00840B8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99046A" w:rsidRDefault="00FD636A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gantry </w:t>
      </w:r>
      <w:r w:rsidR="00FD0577">
        <w:rPr>
          <w:sz w:val="24"/>
          <w:lang w:eastAsia="zh-CN"/>
        </w:rPr>
        <w:t>crane structure</w:t>
      </w:r>
      <w:r w:rsidR="003B25B8">
        <w:rPr>
          <w:sz w:val="24"/>
          <w:lang w:eastAsia="zh-CN"/>
        </w:rPr>
        <w:t xml:space="preserve"> at</w:t>
      </w:r>
      <w:r w:rsidR="004B4A56">
        <w:rPr>
          <w:sz w:val="24"/>
          <w:lang w:eastAsia="zh-CN"/>
        </w:rPr>
        <w:t xml:space="preserve"> location</w:t>
      </w:r>
    </w:p>
    <w:p w:rsidR="00942D92" w:rsidRPr="00942D92" w:rsidRDefault="00942D92" w:rsidP="00942D9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</w:t>
      </w:r>
      <w:r w:rsidR="004C2E65">
        <w:rPr>
          <w:sz w:val="24"/>
          <w:lang w:eastAsia="zh-CN"/>
        </w:rPr>
        <w:t xml:space="preserve"> wire</w:t>
      </w:r>
      <w:r w:rsidR="001F5C72">
        <w:rPr>
          <w:sz w:val="24"/>
          <w:lang w:eastAsia="zh-CN"/>
        </w:rPr>
        <w:t xml:space="preserve"> sling</w:t>
      </w:r>
      <w:r w:rsidR="004C2E65">
        <w:rPr>
          <w:sz w:val="24"/>
          <w:lang w:eastAsia="zh-CN"/>
        </w:rPr>
        <w:t xml:space="preserve"> </w:t>
      </w:r>
      <w:r w:rsidR="00084507">
        <w:rPr>
          <w:sz w:val="24"/>
          <w:lang w:eastAsia="zh-CN"/>
        </w:rPr>
        <w:t>to machine lifting point</w:t>
      </w:r>
      <w:r w:rsidR="008B7B9D">
        <w:rPr>
          <w:sz w:val="24"/>
          <w:lang w:eastAsia="zh-CN"/>
        </w:rPr>
        <w:t xml:space="preserve"> onto gantry crane</w:t>
      </w:r>
    </w:p>
    <w:p w:rsidR="00975B7C" w:rsidRDefault="00343F6F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machine part</w:t>
      </w:r>
      <w:r w:rsidR="008B7B9D">
        <w:rPr>
          <w:sz w:val="24"/>
          <w:lang w:eastAsia="zh-CN"/>
        </w:rPr>
        <w:t xml:space="preserve"> to the required height</w:t>
      </w:r>
    </w:p>
    <w:p w:rsidR="004A4319" w:rsidRDefault="004A4319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gantry crane</w:t>
      </w:r>
      <w:r w:rsidR="000072F1">
        <w:rPr>
          <w:sz w:val="24"/>
          <w:lang w:eastAsia="zh-CN"/>
        </w:rPr>
        <w:t xml:space="preserve"> </w:t>
      </w:r>
    </w:p>
    <w:p w:rsidR="00D31A93" w:rsidRDefault="00A766DF" w:rsidP="00A766D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and put aside</w:t>
      </w:r>
    </w:p>
    <w:p w:rsidR="00946419" w:rsidRPr="00A766DF" w:rsidRDefault="00D31A93" w:rsidP="00A766D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Repeat process till all machine parts have been dismantle </w:t>
      </w:r>
      <w:r w:rsidR="00A766DF">
        <w:rPr>
          <w:sz w:val="24"/>
          <w:lang w:eastAsia="zh-CN"/>
        </w:rPr>
        <w:t xml:space="preserve"> </w:t>
      </w:r>
    </w:p>
    <w:p w:rsidR="001F5C72" w:rsidRDefault="001F5C72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072F1" w:rsidRPr="00975B7C" w:rsidRDefault="000072F1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disposed</w:t>
      </w:r>
    </w:p>
    <w:p w:rsidR="0044589D" w:rsidRPr="00FD636A" w:rsidRDefault="0044589D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203619" w:rsidP="002036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4468" w:rsidRDefault="00E44468">
      <w:r>
        <w:separator/>
      </w:r>
    </w:p>
  </w:endnote>
  <w:endnote w:type="continuationSeparator" w:id="0">
    <w:p w:rsidR="00E44468" w:rsidRDefault="00E44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31A9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31A9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4468" w:rsidRDefault="00E44468">
      <w:r>
        <w:separator/>
      </w:r>
    </w:p>
  </w:footnote>
  <w:footnote w:type="continuationSeparator" w:id="0">
    <w:p w:rsidR="00E44468" w:rsidRDefault="00E444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589D" w:rsidRDefault="0044589D">
    <w:pPr>
      <w:pStyle w:val="Header"/>
      <w:jc w:val="center"/>
      <w:rPr>
        <w:b/>
        <w:sz w:val="26"/>
      </w:rPr>
    </w:pPr>
  </w:p>
  <w:p w:rsidR="0044589D" w:rsidRDefault="0044589D">
    <w:pPr>
      <w:pStyle w:val="Header"/>
      <w:jc w:val="center"/>
      <w:rPr>
        <w:b/>
        <w:sz w:val="26"/>
      </w:rPr>
    </w:pPr>
  </w:p>
  <w:p w:rsidR="0044589D" w:rsidRDefault="0044589D">
    <w:pPr>
      <w:pStyle w:val="Header"/>
      <w:jc w:val="center"/>
      <w:rPr>
        <w:b/>
        <w:sz w:val="26"/>
      </w:rPr>
    </w:pPr>
  </w:p>
  <w:p w:rsidR="006467DA" w:rsidRDefault="00E4446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9A0CC5">
    <w:pPr>
      <w:pStyle w:val="Header"/>
      <w:jc w:val="center"/>
    </w:pPr>
    <w:r>
      <w:t>Tel</w:t>
    </w:r>
    <w:r w:rsidR="006467DA">
      <w:t xml:space="preserve">: </w:t>
    </w:r>
    <w:r w:rsidR="004215B5">
      <w:t>6</w:t>
    </w:r>
    <w:r w:rsidR="006467DA">
      <w:t xml:space="preserve">2824175, </w:t>
    </w:r>
    <w:r w:rsidR="004215B5">
      <w:t>6</w:t>
    </w:r>
    <w:r w:rsidR="006467DA">
      <w:t xml:space="preserve">2828203, </w:t>
    </w:r>
    <w:r w:rsidR="004215B5">
      <w:t>6</w:t>
    </w:r>
    <w:r>
      <w:t>2826020, Fax</w:t>
    </w:r>
    <w:r w:rsidR="006467DA">
      <w:t xml:space="preserve">: </w:t>
    </w:r>
    <w:r w:rsidR="004215B5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E4446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9A0CC5">
    <w:pPr>
      <w:pStyle w:val="Header"/>
      <w:jc w:val="center"/>
      <w:rPr>
        <w:sz w:val="22"/>
      </w:rPr>
    </w:pPr>
    <w:r>
      <w:rPr>
        <w:sz w:val="22"/>
      </w:rPr>
      <w:t>e-mail</w:t>
    </w:r>
    <w:r w:rsidR="004215B5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2F1"/>
    <w:rsid w:val="00045F6F"/>
    <w:rsid w:val="00057FF4"/>
    <w:rsid w:val="0007102A"/>
    <w:rsid w:val="0007152C"/>
    <w:rsid w:val="00080F1B"/>
    <w:rsid w:val="00083372"/>
    <w:rsid w:val="00084507"/>
    <w:rsid w:val="000A2BCE"/>
    <w:rsid w:val="000C68D5"/>
    <w:rsid w:val="000D3C89"/>
    <w:rsid w:val="000D3F7C"/>
    <w:rsid w:val="001268A8"/>
    <w:rsid w:val="00136332"/>
    <w:rsid w:val="00141D73"/>
    <w:rsid w:val="00172D04"/>
    <w:rsid w:val="001F5380"/>
    <w:rsid w:val="001F5C72"/>
    <w:rsid w:val="00203619"/>
    <w:rsid w:val="00241657"/>
    <w:rsid w:val="00257C21"/>
    <w:rsid w:val="00294036"/>
    <w:rsid w:val="00343F6F"/>
    <w:rsid w:val="00346FBC"/>
    <w:rsid w:val="003672B9"/>
    <w:rsid w:val="003A7627"/>
    <w:rsid w:val="003B25B8"/>
    <w:rsid w:val="003C43A5"/>
    <w:rsid w:val="003C6845"/>
    <w:rsid w:val="003D2525"/>
    <w:rsid w:val="003D3BEA"/>
    <w:rsid w:val="004215B5"/>
    <w:rsid w:val="00430A49"/>
    <w:rsid w:val="0044589D"/>
    <w:rsid w:val="00466C7A"/>
    <w:rsid w:val="004A4319"/>
    <w:rsid w:val="004B4A56"/>
    <w:rsid w:val="004C2E65"/>
    <w:rsid w:val="004C572E"/>
    <w:rsid w:val="004D66B4"/>
    <w:rsid w:val="005333BC"/>
    <w:rsid w:val="00551252"/>
    <w:rsid w:val="00571E42"/>
    <w:rsid w:val="00586C5A"/>
    <w:rsid w:val="005948F2"/>
    <w:rsid w:val="00624072"/>
    <w:rsid w:val="00634800"/>
    <w:rsid w:val="006467DA"/>
    <w:rsid w:val="00653D2E"/>
    <w:rsid w:val="00663BC0"/>
    <w:rsid w:val="00683574"/>
    <w:rsid w:val="006C28FC"/>
    <w:rsid w:val="006D01A1"/>
    <w:rsid w:val="006E6E3F"/>
    <w:rsid w:val="006F676C"/>
    <w:rsid w:val="0073244B"/>
    <w:rsid w:val="00735210"/>
    <w:rsid w:val="00742D33"/>
    <w:rsid w:val="007860BD"/>
    <w:rsid w:val="007F3186"/>
    <w:rsid w:val="007F395C"/>
    <w:rsid w:val="00840B8E"/>
    <w:rsid w:val="00840D53"/>
    <w:rsid w:val="008727A1"/>
    <w:rsid w:val="00886B74"/>
    <w:rsid w:val="00895D5D"/>
    <w:rsid w:val="0089628B"/>
    <w:rsid w:val="008B0A24"/>
    <w:rsid w:val="008B2FDE"/>
    <w:rsid w:val="008B7B9D"/>
    <w:rsid w:val="008C7C28"/>
    <w:rsid w:val="00924C12"/>
    <w:rsid w:val="00933FF0"/>
    <w:rsid w:val="00942D92"/>
    <w:rsid w:val="00946419"/>
    <w:rsid w:val="00971AE8"/>
    <w:rsid w:val="009752E8"/>
    <w:rsid w:val="00975B7C"/>
    <w:rsid w:val="0099046A"/>
    <w:rsid w:val="00991632"/>
    <w:rsid w:val="00992D3A"/>
    <w:rsid w:val="00994D2E"/>
    <w:rsid w:val="009A0CC5"/>
    <w:rsid w:val="009B1025"/>
    <w:rsid w:val="00A008E9"/>
    <w:rsid w:val="00A04566"/>
    <w:rsid w:val="00A1115F"/>
    <w:rsid w:val="00A20360"/>
    <w:rsid w:val="00A72E97"/>
    <w:rsid w:val="00A766DF"/>
    <w:rsid w:val="00A84205"/>
    <w:rsid w:val="00A93B6F"/>
    <w:rsid w:val="00AB583B"/>
    <w:rsid w:val="00B8338A"/>
    <w:rsid w:val="00BA65F8"/>
    <w:rsid w:val="00BB6AAC"/>
    <w:rsid w:val="00BF1F53"/>
    <w:rsid w:val="00C32A93"/>
    <w:rsid w:val="00C91358"/>
    <w:rsid w:val="00C95881"/>
    <w:rsid w:val="00CA1295"/>
    <w:rsid w:val="00D31A93"/>
    <w:rsid w:val="00DB098E"/>
    <w:rsid w:val="00DF0F09"/>
    <w:rsid w:val="00E031C5"/>
    <w:rsid w:val="00E20A74"/>
    <w:rsid w:val="00E44468"/>
    <w:rsid w:val="00E76DB5"/>
    <w:rsid w:val="00EC1220"/>
    <w:rsid w:val="00EC37A1"/>
    <w:rsid w:val="00EE373C"/>
    <w:rsid w:val="00EF42E4"/>
    <w:rsid w:val="00EF789A"/>
    <w:rsid w:val="00F1378E"/>
    <w:rsid w:val="00F24D61"/>
    <w:rsid w:val="00F36CE9"/>
    <w:rsid w:val="00FD0577"/>
    <w:rsid w:val="00FD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1960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2019-09-05T01:14:00Z</cp:lastPrinted>
  <dcterms:created xsi:type="dcterms:W3CDTF">2021-03-10T05:14:00Z</dcterms:created>
  <dcterms:modified xsi:type="dcterms:W3CDTF">2021-03-10T05:29:00Z</dcterms:modified>
</cp:coreProperties>
</file>