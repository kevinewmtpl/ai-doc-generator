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3171C0">
      <w:pPr>
        <w:rPr>
          <w:sz w:val="24"/>
          <w:lang w:eastAsia="zh-CN"/>
        </w:rPr>
      </w:pPr>
      <w:r>
        <w:rPr>
          <w:sz w:val="24"/>
        </w:rPr>
        <w:t>Date: 17</w:t>
      </w:r>
      <w:r w:rsidRPr="003171C0">
        <w:rPr>
          <w:sz w:val="24"/>
          <w:vertAlign w:val="superscript"/>
        </w:rPr>
        <w:t>th</w:t>
      </w:r>
      <w:r>
        <w:rPr>
          <w:sz w:val="24"/>
        </w:rPr>
        <w:t xml:space="preserve"> Oct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3171C0">
        <w:rPr>
          <w:bCs/>
          <w:sz w:val="24"/>
          <w:szCs w:val="24"/>
          <w:lang w:eastAsia="zh-CN"/>
        </w:rPr>
        <w:t>relocate 1 unit 7.10.7 CMM</w:t>
      </w:r>
      <w:r w:rsidR="00FD52FF">
        <w:rPr>
          <w:bCs/>
          <w:sz w:val="24"/>
          <w:szCs w:val="24"/>
          <w:lang w:eastAsia="zh-CN"/>
        </w:rPr>
        <w:t xml:space="preserve"> machine and 1 unit Granite table </w:t>
      </w:r>
      <w:r w:rsidR="003171C0">
        <w:rPr>
          <w:bCs/>
          <w:sz w:val="24"/>
          <w:szCs w:val="24"/>
          <w:lang w:eastAsia="zh-CN"/>
        </w:rPr>
        <w:t xml:space="preserve">5m away within room </w:t>
      </w:r>
      <w:r w:rsidR="00F04641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3171C0">
      <w:pPr>
        <w:rPr>
          <w:sz w:val="24"/>
          <w:lang w:eastAsia="zh-CN"/>
        </w:rPr>
      </w:pPr>
      <w:r>
        <w:rPr>
          <w:sz w:val="24"/>
          <w:lang w:eastAsia="zh-CN"/>
        </w:rPr>
        <w:t>19/10/22</w:t>
      </w:r>
      <w:r w:rsidR="00FD52FF">
        <w:rPr>
          <w:sz w:val="24"/>
          <w:lang w:eastAsia="zh-CN"/>
        </w:rPr>
        <w:t xml:space="preserve"> (Wednesday) </w:t>
      </w:r>
      <w:r w:rsidR="00584287">
        <w:rPr>
          <w:sz w:val="24"/>
          <w:lang w:eastAsia="zh-CN"/>
        </w:rPr>
        <w:t xml:space="preserve">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3171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661767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661767" w:rsidRPr="000B14C2" w:rsidRDefault="00661767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61767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pallet truck </w:t>
      </w:r>
    </w:p>
    <w:p w:rsidR="00661767" w:rsidRDefault="003171C0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sheet (to lay out for floor protection)</w:t>
      </w:r>
    </w:p>
    <w:p w:rsidR="003171C0" w:rsidRDefault="003171C0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Plastic sheet (to cover machine after </w:t>
      </w:r>
      <w:r w:rsidR="009675F3">
        <w:rPr>
          <w:sz w:val="24"/>
          <w:lang w:eastAsia="zh-CN"/>
        </w:rPr>
        <w:t xml:space="preserve">moving)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04641" w:rsidRDefault="00F04641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:rsidR="009675F3" w:rsidRPr="00A2358C" w:rsidRDefault="009675F3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pallet truck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</w:t>
      </w:r>
      <w:r w:rsidR="009675F3">
        <w:rPr>
          <w:b w:val="0"/>
          <w:sz w:val="24"/>
          <w:u w:val="none"/>
          <w:lang w:eastAsia="zh-CN"/>
        </w:rPr>
        <w:t>5m away to new location</w:t>
      </w:r>
      <w:r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 machine at the designated location</w:t>
      </w:r>
    </w:p>
    <w:p w:rsidR="00F04641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</w:t>
      </w:r>
      <w:r w:rsidR="00FD52FF">
        <w:rPr>
          <w:b w:val="0"/>
          <w:sz w:val="24"/>
          <w:u w:val="none"/>
          <w:lang w:eastAsia="zh-CN"/>
        </w:rPr>
        <w:t>ing pad under onto machine base</w:t>
      </w:r>
      <w:bookmarkStart w:id="0" w:name="_GoBack"/>
      <w:bookmarkEnd w:id="0"/>
    </w:p>
    <w:p w:rsidR="00661767" w:rsidRDefault="00F04641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cover machine with plastic sheet </w:t>
      </w:r>
      <w:r w:rsidR="00661767"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debris, if any will be clear and dispose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5EB" w:rsidRDefault="009675EB">
      <w:r>
        <w:separator/>
      </w:r>
    </w:p>
  </w:endnote>
  <w:endnote w:type="continuationSeparator" w:id="0">
    <w:p w:rsidR="009675EB" w:rsidRDefault="00967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52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5EB" w:rsidRDefault="009675EB">
      <w:r>
        <w:separator/>
      </w:r>
    </w:p>
  </w:footnote>
  <w:footnote w:type="continuationSeparator" w:id="0">
    <w:p w:rsidR="009675EB" w:rsidRDefault="009675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675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675E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F0510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A458D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4641"/>
    <w:rsid w:val="00F0771A"/>
    <w:rsid w:val="00F132A8"/>
    <w:rsid w:val="00F224B9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2907F-5A46-4C61-8BD8-5EB12C588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2020-12-29T05:06:00Z</cp:lastPrinted>
  <dcterms:created xsi:type="dcterms:W3CDTF">2022-10-17T01:32:00Z</dcterms:created>
  <dcterms:modified xsi:type="dcterms:W3CDTF">2022-10-17T02:41:00Z</dcterms:modified>
</cp:coreProperties>
</file>