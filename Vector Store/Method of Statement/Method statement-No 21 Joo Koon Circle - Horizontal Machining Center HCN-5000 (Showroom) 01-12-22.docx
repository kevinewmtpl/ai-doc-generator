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1E0" w:rsidRDefault="008371E0">
      <w:pPr>
        <w:rPr>
          <w:sz w:val="24"/>
        </w:rPr>
      </w:pPr>
    </w:p>
    <w:p w:rsidR="00684C71" w:rsidRDefault="008371E0">
      <w:pPr>
        <w:rPr>
          <w:sz w:val="24"/>
          <w:lang w:eastAsia="zh-CN"/>
        </w:rPr>
      </w:pPr>
      <w:r>
        <w:rPr>
          <w:sz w:val="24"/>
        </w:rPr>
        <w:t>Date: 28</w:t>
      </w:r>
      <w:r w:rsidR="00E859AF">
        <w:rPr>
          <w:sz w:val="24"/>
          <w:vertAlign w:val="superscript"/>
        </w:rPr>
        <w:t xml:space="preserve">th </w:t>
      </w:r>
      <w:r w:rsidR="00E859AF">
        <w:rPr>
          <w:sz w:val="24"/>
          <w:lang w:eastAsia="zh-CN"/>
        </w:rPr>
        <w:t>Nov</w:t>
      </w:r>
      <w:r w:rsidR="00AB70A7">
        <w:rPr>
          <w:sz w:val="24"/>
          <w:lang w:eastAsia="zh-CN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B70A7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AB70A7" w:rsidRDefault="00B246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To</w:t>
      </w:r>
      <w:r w:rsidR="00047987">
        <w:rPr>
          <w:sz w:val="24"/>
          <w:lang w:eastAsia="zh-CN"/>
        </w:rPr>
        <w:t xml:space="preserve"> unload 3</w:t>
      </w:r>
      <w:r w:rsidR="00AB70A7">
        <w:rPr>
          <w:sz w:val="24"/>
          <w:lang w:eastAsia="zh-CN"/>
        </w:rPr>
        <w:t xml:space="preserve"> </w:t>
      </w:r>
      <w:r w:rsidR="00A556AD">
        <w:rPr>
          <w:sz w:val="24"/>
          <w:lang w:eastAsia="zh-CN"/>
        </w:rPr>
        <w:t>cas</w:t>
      </w:r>
      <w:r w:rsidR="008371E0">
        <w:rPr>
          <w:sz w:val="24"/>
          <w:lang w:eastAsia="zh-CN"/>
        </w:rPr>
        <w:t>es of 1</w:t>
      </w:r>
      <w:r w:rsidR="00CB4A5D">
        <w:rPr>
          <w:sz w:val="24"/>
          <w:lang w:eastAsia="zh-CN"/>
        </w:rPr>
        <w:t xml:space="preserve"> unit </w:t>
      </w:r>
      <w:r w:rsidR="00047987">
        <w:rPr>
          <w:sz w:val="24"/>
          <w:lang w:eastAsia="zh-CN"/>
        </w:rPr>
        <w:t>machine from 1 x 40ft FR container</w:t>
      </w:r>
      <w:r w:rsidR="00572F00">
        <w:rPr>
          <w:sz w:val="24"/>
          <w:lang w:eastAsia="zh-CN"/>
        </w:rPr>
        <w:t xml:space="preserve">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B70A7" w:rsidRDefault="008371E0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Mazak </w:t>
      </w:r>
      <w:r w:rsidR="00047987">
        <w:rPr>
          <w:b/>
          <w:bCs/>
          <w:sz w:val="24"/>
          <w:szCs w:val="24"/>
          <w:lang w:eastAsia="zh-CN"/>
        </w:rPr>
        <w:t>Horizontal Machining Center / HCN-5000</w:t>
      </w:r>
    </w:p>
    <w:p w:rsidR="008371E0" w:rsidRDefault="00047987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1: 525 x 267 x 305 cm / Wt: 12, 90</w:t>
      </w:r>
      <w:r w:rsidR="008371E0">
        <w:rPr>
          <w:b/>
          <w:bCs/>
          <w:sz w:val="24"/>
          <w:szCs w:val="24"/>
          <w:lang w:eastAsia="zh-CN"/>
        </w:rPr>
        <w:t xml:space="preserve"> kg</w:t>
      </w:r>
    </w:p>
    <w:p w:rsidR="008371E0" w:rsidRDefault="00047987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2: 246 x 202 x 215 cm / Wt: 1, 300</w:t>
      </w:r>
      <w:r w:rsidR="008371E0">
        <w:rPr>
          <w:b/>
          <w:bCs/>
          <w:sz w:val="24"/>
          <w:szCs w:val="24"/>
          <w:lang w:eastAsia="zh-CN"/>
        </w:rPr>
        <w:t xml:space="preserve"> kg</w:t>
      </w:r>
    </w:p>
    <w:p w:rsidR="008371E0" w:rsidRPr="002378EA" w:rsidRDefault="00047987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3: 235 x 182 x 175 cm / Wt: 1, 300</w:t>
      </w:r>
      <w:r w:rsidR="008371E0">
        <w:rPr>
          <w:b/>
          <w:bCs/>
          <w:sz w:val="24"/>
          <w:szCs w:val="24"/>
          <w:lang w:eastAsia="zh-CN"/>
        </w:rPr>
        <w:t xml:space="preserve"> kg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0479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01/12</w:t>
      </w:r>
      <w:r w:rsidR="00AB70A7">
        <w:rPr>
          <w:bCs/>
          <w:sz w:val="24"/>
          <w:szCs w:val="24"/>
          <w:lang w:eastAsia="zh-CN"/>
        </w:rPr>
        <w:t>/22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3D115B" w:rsidRPr="00AB70A7" w:rsidRDefault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047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371E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955B9" w:rsidRDefault="00E95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E859AF" w:rsidRDefault="00E859AF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47987" w:rsidRDefault="00047987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2378EA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8371E0" w:rsidRDefault="008371E0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2378EA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371E0">
        <w:rPr>
          <w:sz w:val="24"/>
          <w:lang w:eastAsia="zh-CN"/>
        </w:rPr>
        <w:t>lorry 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047987">
        <w:rPr>
          <w:sz w:val="24"/>
          <w:lang w:eastAsia="zh-CN"/>
        </w:rPr>
        <w:t>from FR container</w:t>
      </w:r>
      <w:r w:rsidR="008371E0">
        <w:rPr>
          <w:sz w:val="24"/>
          <w:lang w:eastAsia="zh-CN"/>
        </w:rPr>
        <w:t xml:space="preserve"> </w:t>
      </w:r>
      <w:r w:rsidR="00875399">
        <w:rPr>
          <w:sz w:val="24"/>
          <w:lang w:eastAsia="zh-CN"/>
        </w:rPr>
        <w:t>to the ground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AB70A7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425419">
        <w:rPr>
          <w:sz w:val="24"/>
          <w:lang w:eastAsia="zh-CN"/>
        </w:rPr>
        <w:t xml:space="preserve"> chassis</w:t>
      </w:r>
      <w:r w:rsidR="005F2394">
        <w:rPr>
          <w:sz w:val="24"/>
          <w:lang w:eastAsia="zh-CN"/>
        </w:rPr>
        <w:t xml:space="preserve"> </w:t>
      </w:r>
    </w:p>
    <w:p w:rsidR="00AB4343" w:rsidRDefault="00AB70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CB4A5D">
        <w:rPr>
          <w:sz w:val="24"/>
          <w:lang w:eastAsia="zh-CN"/>
        </w:rPr>
        <w:t xml:space="preserve"> </w:t>
      </w:r>
      <w:r w:rsidR="00051B88">
        <w:rPr>
          <w:sz w:val="24"/>
          <w:lang w:eastAsia="zh-CN"/>
        </w:rPr>
        <w:t>to inside factory</w:t>
      </w:r>
      <w:r w:rsidR="00481136">
        <w:rPr>
          <w:sz w:val="24"/>
          <w:lang w:eastAsia="zh-CN"/>
        </w:rPr>
        <w:t xml:space="preserve"> unloading bay 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 xml:space="preserve">e to </w:t>
      </w:r>
      <w:r w:rsidR="00481136">
        <w:rPr>
          <w:sz w:val="24"/>
          <w:lang w:eastAsia="zh-CN"/>
        </w:rPr>
        <w:t xml:space="preserve">hoist up </w:t>
      </w:r>
      <w:r w:rsidR="00875399">
        <w:rPr>
          <w:sz w:val="24"/>
          <w:lang w:eastAsia="zh-CN"/>
        </w:rPr>
        <w:t xml:space="preserve">machine </w:t>
      </w:r>
      <w:r w:rsidR="007F525F">
        <w:rPr>
          <w:sz w:val="24"/>
          <w:lang w:eastAsia="zh-CN"/>
        </w:rPr>
        <w:t xml:space="preserve">from </w:t>
      </w:r>
      <w:r w:rsidR="008E0374">
        <w:rPr>
          <w:sz w:val="24"/>
          <w:lang w:eastAsia="zh-CN"/>
        </w:rPr>
        <w:t>lorry</w:t>
      </w:r>
      <w:r w:rsidR="00875399">
        <w:rPr>
          <w:sz w:val="24"/>
          <w:lang w:eastAsia="zh-CN"/>
        </w:rPr>
        <w:t xml:space="preserve">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3FD" w:rsidRDefault="006673FD">
      <w:r>
        <w:separator/>
      </w:r>
    </w:p>
  </w:endnote>
  <w:endnote w:type="continuationSeparator" w:id="0">
    <w:p w:rsidR="006673FD" w:rsidRDefault="00667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79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79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3FD" w:rsidRDefault="006673FD">
      <w:r>
        <w:separator/>
      </w:r>
    </w:p>
  </w:footnote>
  <w:footnote w:type="continuationSeparator" w:id="0">
    <w:p w:rsidR="006673FD" w:rsidRDefault="006673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673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673F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987"/>
    <w:rsid w:val="00051B88"/>
    <w:rsid w:val="000772D4"/>
    <w:rsid w:val="00077FEC"/>
    <w:rsid w:val="000801A2"/>
    <w:rsid w:val="000C50F8"/>
    <w:rsid w:val="001E710D"/>
    <w:rsid w:val="00205704"/>
    <w:rsid w:val="002348BD"/>
    <w:rsid w:val="002378EA"/>
    <w:rsid w:val="00266DAF"/>
    <w:rsid w:val="00356A31"/>
    <w:rsid w:val="003A26D1"/>
    <w:rsid w:val="003D115B"/>
    <w:rsid w:val="00425419"/>
    <w:rsid w:val="00425FA4"/>
    <w:rsid w:val="00481136"/>
    <w:rsid w:val="00540951"/>
    <w:rsid w:val="005645CF"/>
    <w:rsid w:val="00572F00"/>
    <w:rsid w:val="005A50B1"/>
    <w:rsid w:val="005F2394"/>
    <w:rsid w:val="006416CC"/>
    <w:rsid w:val="00642296"/>
    <w:rsid w:val="006673FD"/>
    <w:rsid w:val="00684C71"/>
    <w:rsid w:val="006B6525"/>
    <w:rsid w:val="006C5AD8"/>
    <w:rsid w:val="00707B09"/>
    <w:rsid w:val="007A7ABC"/>
    <w:rsid w:val="007C12BC"/>
    <w:rsid w:val="007D4C54"/>
    <w:rsid w:val="007E7225"/>
    <w:rsid w:val="007F525F"/>
    <w:rsid w:val="0081336E"/>
    <w:rsid w:val="008371E0"/>
    <w:rsid w:val="00852B6E"/>
    <w:rsid w:val="00875399"/>
    <w:rsid w:val="008957F6"/>
    <w:rsid w:val="008E0374"/>
    <w:rsid w:val="008E1E83"/>
    <w:rsid w:val="008E6EFB"/>
    <w:rsid w:val="00910F00"/>
    <w:rsid w:val="00927D41"/>
    <w:rsid w:val="00966099"/>
    <w:rsid w:val="00993D9B"/>
    <w:rsid w:val="009C72C4"/>
    <w:rsid w:val="009F40EB"/>
    <w:rsid w:val="00A556AD"/>
    <w:rsid w:val="00A64537"/>
    <w:rsid w:val="00AB4343"/>
    <w:rsid w:val="00AB70A7"/>
    <w:rsid w:val="00AF3A59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DE535E"/>
    <w:rsid w:val="00E2469E"/>
    <w:rsid w:val="00E824B4"/>
    <w:rsid w:val="00E859AF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2022-11-28T02:08:00Z</cp:lastPrinted>
  <dcterms:created xsi:type="dcterms:W3CDTF">2022-11-28T02:49:00Z</dcterms:created>
  <dcterms:modified xsi:type="dcterms:W3CDTF">2022-11-28T02:49:00Z</dcterms:modified>
</cp:coreProperties>
</file>