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FCEF80" w14:textId="367CB518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232C2A8" w14:textId="6B3BE3F3" w:rsidR="00FC7A38" w:rsidRDefault="00412D09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886958">
        <w:rPr>
          <w:sz w:val="24"/>
        </w:rPr>
        <w:t>28</w:t>
      </w:r>
      <w:r w:rsidR="009115F8" w:rsidRPr="009115F8">
        <w:rPr>
          <w:sz w:val="24"/>
          <w:vertAlign w:val="superscript"/>
        </w:rPr>
        <w:t>th</w:t>
      </w:r>
      <w:r w:rsidR="009115F8">
        <w:rPr>
          <w:sz w:val="24"/>
        </w:rPr>
        <w:t xml:space="preserve"> Nov</w:t>
      </w:r>
      <w:r w:rsidR="005973AA">
        <w:rPr>
          <w:sz w:val="24"/>
        </w:rPr>
        <w:t xml:space="preserve"> 2025</w:t>
      </w:r>
    </w:p>
    <w:p w14:paraId="40625051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6B0107D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ED679D6" w14:textId="6442E686" w:rsidR="002928B6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1 unit 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>fork down</w:t>
      </w:r>
      <w:r w:rsidR="00A24848">
        <w:rPr>
          <w:sz w:val="24"/>
          <w:lang w:eastAsia="zh-CN"/>
        </w:rPr>
        <w:t xml:space="preserve"> machine from lorry chassis </w:t>
      </w:r>
      <w:r w:rsidR="00E72755">
        <w:rPr>
          <w:sz w:val="24"/>
          <w:lang w:eastAsia="zh-CN"/>
        </w:rPr>
        <w:t xml:space="preserve">to the ground, </w:t>
      </w:r>
      <w:r w:rsidR="001F5A69">
        <w:rPr>
          <w:sz w:val="24"/>
          <w:lang w:eastAsia="zh-CN"/>
        </w:rPr>
        <w:t xml:space="preserve">shift and position </w:t>
      </w:r>
      <w:r w:rsidR="00814A8C">
        <w:rPr>
          <w:sz w:val="24"/>
          <w:lang w:eastAsia="zh-CN"/>
        </w:rPr>
        <w:t>into factory premise at ground floor</w:t>
      </w:r>
    </w:p>
    <w:p w14:paraId="5F69F490" w14:textId="77777777"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ED816A5" w14:textId="77777777" w:rsidR="00056F43" w:rsidRDefault="00E7275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056F43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14:paraId="2EA19A45" w14:textId="49DA54D6" w:rsidR="001F5A69" w:rsidRDefault="0088695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Cutting machine</w:t>
      </w:r>
    </w:p>
    <w:p w14:paraId="7CE8A8B8" w14:textId="2D4F0D50" w:rsidR="00C80CF9" w:rsidRDefault="0088695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235 x 160 x 240 cm </w:t>
      </w:r>
    </w:p>
    <w:p w14:paraId="00335CDF" w14:textId="5949BD1B" w:rsidR="00886958" w:rsidRDefault="0088695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3, 500 kg</w:t>
      </w:r>
    </w:p>
    <w:p w14:paraId="08A81F76" w14:textId="77777777"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4CBB5E7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060E3610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6A3CC0CD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7BD7322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9F6A016" w14:textId="2DF38533" w:rsidR="00F147AF" w:rsidRPr="0073503C" w:rsidRDefault="0088695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05/12</w:t>
      </w:r>
      <w:r w:rsidR="005973AA">
        <w:rPr>
          <w:bCs/>
          <w:sz w:val="24"/>
          <w:szCs w:val="24"/>
          <w:lang w:eastAsia="zh-CN"/>
        </w:rPr>
        <w:t>/25</w:t>
      </w:r>
    </w:p>
    <w:p w14:paraId="056869CD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1AF900D" w14:textId="77777777"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17360D81" w14:textId="5E52640D" w:rsidR="00D15AA2" w:rsidRDefault="009115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</w:t>
      </w:r>
      <w:r w:rsidR="00886958">
        <w:rPr>
          <w:bCs/>
          <w:sz w:val="24"/>
          <w:szCs w:val="24"/>
          <w:lang w:eastAsia="zh-CN"/>
        </w:rPr>
        <w:t>1</w:t>
      </w:r>
      <w:r>
        <w:rPr>
          <w:bCs/>
          <w:sz w:val="24"/>
          <w:szCs w:val="24"/>
          <w:lang w:eastAsia="zh-CN"/>
        </w:rPr>
        <w:t>:</w:t>
      </w:r>
      <w:r w:rsidR="00886958">
        <w:rPr>
          <w:bCs/>
          <w:sz w:val="24"/>
          <w:szCs w:val="24"/>
          <w:lang w:eastAsia="zh-CN"/>
        </w:rPr>
        <w:t>3</w:t>
      </w:r>
      <w:r w:rsidR="00B21F18">
        <w:rPr>
          <w:bCs/>
          <w:sz w:val="24"/>
          <w:szCs w:val="24"/>
          <w:lang w:eastAsia="zh-CN"/>
        </w:rPr>
        <w:t>0</w:t>
      </w:r>
      <w:r w:rsidR="00B57810">
        <w:rPr>
          <w:bCs/>
          <w:sz w:val="24"/>
          <w:szCs w:val="24"/>
          <w:lang w:eastAsia="zh-CN"/>
        </w:rPr>
        <w:t xml:space="preserve"> am </w:t>
      </w:r>
    </w:p>
    <w:p w14:paraId="0FB0CBFB" w14:textId="77777777"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C8E25EB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45151A8" w14:textId="29C33194" w:rsidR="00D15AA2" w:rsidRDefault="0088695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 Tuas Loop</w:t>
      </w:r>
    </w:p>
    <w:p w14:paraId="7EB67717" w14:textId="2D705B25" w:rsidR="007E0784" w:rsidRDefault="0088695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Owen Cor</w:t>
      </w:r>
      <w:r w:rsidR="003A2F43">
        <w:rPr>
          <w:bCs/>
          <w:sz w:val="24"/>
          <w:szCs w:val="24"/>
          <w:lang w:eastAsia="zh-CN"/>
        </w:rPr>
        <w:t>n</w:t>
      </w:r>
      <w:r>
        <w:rPr>
          <w:bCs/>
          <w:sz w:val="24"/>
          <w:szCs w:val="24"/>
          <w:lang w:eastAsia="zh-CN"/>
        </w:rPr>
        <w:t xml:space="preserve">ing </w:t>
      </w:r>
    </w:p>
    <w:p w14:paraId="39039E20" w14:textId="77777777"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AD5F356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CE50F8B" w14:textId="54333B8B" w:rsidR="00DF421F" w:rsidRDefault="000E41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14:paraId="5A923783" w14:textId="2D0CD602" w:rsidR="00175F21" w:rsidRDefault="00E727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973AA">
        <w:rPr>
          <w:sz w:val="24"/>
          <w:lang w:eastAsia="zh-CN"/>
        </w:rPr>
        <w:t>4</w:t>
      </w:r>
      <w:r w:rsidR="00BD19D6">
        <w:rPr>
          <w:sz w:val="24"/>
          <w:lang w:eastAsia="zh-CN"/>
        </w:rPr>
        <w:t>.5</w:t>
      </w:r>
      <w:r w:rsidR="00772C26">
        <w:rPr>
          <w:sz w:val="24"/>
          <w:lang w:eastAsia="zh-CN"/>
        </w:rPr>
        <w:t>ton</w:t>
      </w:r>
      <w:r w:rsidR="001F5A69">
        <w:rPr>
          <w:sz w:val="24"/>
          <w:lang w:eastAsia="zh-CN"/>
        </w:rPr>
        <w:t xml:space="preserve"> </w:t>
      </w:r>
      <w:r w:rsidR="00175F21">
        <w:rPr>
          <w:sz w:val="24"/>
          <w:lang w:eastAsia="zh-CN"/>
        </w:rPr>
        <w:t xml:space="preserve">forklift </w:t>
      </w:r>
    </w:p>
    <w:p w14:paraId="36EDFB01" w14:textId="12F2B6FB" w:rsidR="001B1C7E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F1764">
        <w:rPr>
          <w:sz w:val="24"/>
          <w:lang w:eastAsia="zh-CN"/>
        </w:rPr>
        <w:t xml:space="preserve"> sling</w:t>
      </w:r>
      <w:r w:rsidR="00886958">
        <w:rPr>
          <w:sz w:val="24"/>
          <w:lang w:eastAsia="zh-CN"/>
        </w:rPr>
        <w:t>/s</w:t>
      </w:r>
      <w:r w:rsidR="001B1C7E">
        <w:rPr>
          <w:sz w:val="24"/>
          <w:lang w:eastAsia="zh-CN"/>
        </w:rPr>
        <w:t xml:space="preserve">hackle </w:t>
      </w:r>
    </w:p>
    <w:p w14:paraId="63C1A708" w14:textId="38D79270" w:rsidR="00843016" w:rsidRDefault="005973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248D1">
        <w:rPr>
          <w:sz w:val="24"/>
          <w:lang w:eastAsia="zh-CN"/>
        </w:rPr>
        <w:t>allet truck</w:t>
      </w:r>
    </w:p>
    <w:p w14:paraId="43733BA5" w14:textId="36C3FDE9" w:rsidR="009115F8" w:rsidRDefault="005973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jack/c</w:t>
      </w:r>
      <w:r w:rsidR="00814A8C">
        <w:rPr>
          <w:sz w:val="24"/>
          <w:lang w:eastAsia="zh-CN"/>
        </w:rPr>
        <w:t>rowbar</w:t>
      </w:r>
    </w:p>
    <w:p w14:paraId="1731CE4D" w14:textId="4DD10078" w:rsidR="00C854F7" w:rsidRDefault="005973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854F7">
        <w:rPr>
          <w:sz w:val="24"/>
          <w:lang w:eastAsia="zh-CN"/>
        </w:rPr>
        <w:t xml:space="preserve">oodblock </w:t>
      </w:r>
    </w:p>
    <w:p w14:paraId="6CC42521" w14:textId="77777777" w:rsidR="007E0784" w:rsidRDefault="006F68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Canvas, </w:t>
      </w:r>
      <w:r w:rsidR="001F5A69">
        <w:rPr>
          <w:sz w:val="24"/>
          <w:lang w:eastAsia="zh-CN"/>
        </w:rPr>
        <w:t>metal</w:t>
      </w:r>
      <w:r w:rsidR="00843016">
        <w:rPr>
          <w:sz w:val="24"/>
          <w:lang w:eastAsia="zh-CN"/>
        </w:rPr>
        <w:t xml:space="preserve"> sheet </w:t>
      </w:r>
      <w:r w:rsidR="008937B8">
        <w:rPr>
          <w:sz w:val="24"/>
          <w:lang w:eastAsia="zh-CN"/>
        </w:rPr>
        <w:t>(</w:t>
      </w:r>
      <w:r w:rsidR="0045403D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 xml:space="preserve">for </w:t>
      </w:r>
      <w:r w:rsidR="008937B8">
        <w:rPr>
          <w:sz w:val="24"/>
          <w:lang w:eastAsia="zh-CN"/>
        </w:rPr>
        <w:t>floor protection)</w:t>
      </w:r>
    </w:p>
    <w:p w14:paraId="3BD155EE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8DA5783" w14:textId="3B60D7C8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B5C2471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38EED373" w14:textId="77777777" w:rsidR="00E72755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3F5BA90B" w14:textId="77777777" w:rsidR="00B21F18" w:rsidRDefault="00B21F18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D32B8CC" w14:textId="466C2F34" w:rsidR="007A5D4B" w:rsidRPr="00E72755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5DE831AA" w14:textId="586F2A8A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</w:t>
      </w:r>
      <w:r w:rsidR="000E41B3">
        <w:rPr>
          <w:sz w:val="24"/>
          <w:szCs w:val="24"/>
          <w:lang w:eastAsia="zh-CN"/>
        </w:rPr>
        <w:t>ied</w:t>
      </w:r>
      <w:r>
        <w:rPr>
          <w:sz w:val="24"/>
          <w:szCs w:val="24"/>
          <w:lang w:eastAsia="zh-CN"/>
        </w:rPr>
        <w:t xml:space="preserve"> out on heavy rain, thunderstorms and lightning weather</w:t>
      </w:r>
    </w:p>
    <w:p w14:paraId="2FC63282" w14:textId="77777777"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618C6058" w14:textId="77777777"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158F5DF" w14:textId="77777777"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14:paraId="2CDD470D" w14:textId="5D36BD9B"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signalman</w:t>
      </w:r>
      <w:r w:rsidR="00886958">
        <w:rPr>
          <w:sz w:val="24"/>
          <w:szCs w:val="24"/>
          <w:lang w:eastAsia="zh-CN"/>
        </w:rPr>
        <w:t xml:space="preserve"> and</w:t>
      </w:r>
      <w:r>
        <w:rPr>
          <w:sz w:val="24"/>
          <w:szCs w:val="24"/>
          <w:lang w:eastAsia="zh-CN"/>
        </w:rPr>
        <w:t xml:space="preserve"> lorry loader operator will be involved in this operation </w:t>
      </w:r>
    </w:p>
    <w:p w14:paraId="3FFB8BCC" w14:textId="77777777"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02EF54A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484EC1B" w14:textId="5EAC2E7E" w:rsidR="005E3EC3" w:rsidRPr="00886958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4A628194" w14:textId="1FCC1B4E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</w:t>
      </w:r>
      <w:r w:rsidR="00A24848">
        <w:rPr>
          <w:sz w:val="24"/>
          <w:szCs w:val="24"/>
        </w:rPr>
        <w:t>ped</w:t>
      </w:r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4011E654" w14:textId="77777777"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14:paraId="6F60F0FC" w14:textId="77777777" w:rsidR="005973AA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</w:p>
    <w:p w14:paraId="09BDFD02" w14:textId="72588F40" w:rsidR="00FC7A38" w:rsidRPr="00AD14A5" w:rsidRDefault="005973AA">
      <w:pPr>
        <w:rPr>
          <w:sz w:val="24"/>
          <w:szCs w:val="24"/>
        </w:rPr>
      </w:pPr>
      <w:r>
        <w:rPr>
          <w:sz w:val="24"/>
          <w:szCs w:val="24"/>
        </w:rPr>
        <w:t xml:space="preserve">M.O.M certified forklift operator 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589FFD0F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0CBBFF4B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233DA7BB" w14:textId="77777777"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14:paraId="0F586F5A" w14:textId="1AD749CC" w:rsidR="00CE3FDE" w:rsidRDefault="00CE3FD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Set</w:t>
      </w:r>
      <w:r w:rsidR="005973AA">
        <w:rPr>
          <w:b w:val="0"/>
          <w:sz w:val="24"/>
          <w:szCs w:val="24"/>
          <w:u w:val="none"/>
          <w:lang w:eastAsia="zh-CN"/>
        </w:rPr>
        <w:t xml:space="preserve"> up </w:t>
      </w:r>
      <w:r>
        <w:rPr>
          <w:b w:val="0"/>
          <w:sz w:val="24"/>
          <w:szCs w:val="24"/>
          <w:u w:val="none"/>
          <w:lang w:eastAsia="zh-CN"/>
        </w:rPr>
        <w:t xml:space="preserve">lorry crane with outriggers fully extended and resting on steel plate/timber mats as base plate </w:t>
      </w:r>
    </w:p>
    <w:p w14:paraId="40AB2D32" w14:textId="462FECAC" w:rsidR="002928B6" w:rsidRDefault="00962E2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Rigger to insert sling </w:t>
      </w:r>
      <w:r w:rsidR="00412D09">
        <w:rPr>
          <w:b w:val="0"/>
          <w:sz w:val="24"/>
          <w:szCs w:val="24"/>
          <w:u w:val="none"/>
          <w:lang w:eastAsia="zh-CN"/>
        </w:rPr>
        <w:t xml:space="preserve">to </w:t>
      </w:r>
      <w:r w:rsidR="009115F8">
        <w:rPr>
          <w:b w:val="0"/>
          <w:sz w:val="24"/>
          <w:szCs w:val="24"/>
          <w:u w:val="none"/>
          <w:lang w:eastAsia="zh-CN"/>
        </w:rPr>
        <w:t xml:space="preserve">lorry </w:t>
      </w:r>
      <w:r w:rsidR="00412D09">
        <w:rPr>
          <w:b w:val="0"/>
          <w:sz w:val="24"/>
          <w:szCs w:val="24"/>
          <w:u w:val="none"/>
          <w:lang w:eastAsia="zh-CN"/>
        </w:rPr>
        <w:t xml:space="preserve">crane </w:t>
      </w:r>
      <w:r>
        <w:rPr>
          <w:b w:val="0"/>
          <w:sz w:val="24"/>
          <w:szCs w:val="24"/>
          <w:u w:val="none"/>
          <w:lang w:eastAsia="zh-CN"/>
        </w:rPr>
        <w:t>hook</w:t>
      </w:r>
    </w:p>
    <w:p w14:paraId="7FDC4C59" w14:textId="711B557A" w:rsidR="00962E22" w:rsidRDefault="00962E2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Secured sling to rigging point of forklift </w:t>
      </w:r>
    </w:p>
    <w:p w14:paraId="4169F741" w14:textId="77777777" w:rsidR="00FA16F6" w:rsidRDefault="00D0759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crane to</w:t>
      </w:r>
      <w:r w:rsidR="00175F21">
        <w:rPr>
          <w:b w:val="0"/>
          <w:sz w:val="24"/>
          <w:szCs w:val="24"/>
          <w:u w:val="none"/>
          <w:lang w:eastAsia="zh-CN"/>
        </w:rPr>
        <w:t xml:space="preserve">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14:paraId="5B57BFFE" w14:textId="1EDC326B" w:rsidR="009115F8" w:rsidRPr="009115F8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B57810">
        <w:rPr>
          <w:b w:val="0"/>
          <w:sz w:val="24"/>
          <w:szCs w:val="24"/>
          <w:u w:val="none"/>
          <w:lang w:eastAsia="zh-CN"/>
        </w:rPr>
        <w:t xml:space="preserve"> down </w:t>
      </w:r>
      <w:r w:rsidR="00A24848">
        <w:rPr>
          <w:b w:val="0"/>
          <w:sz w:val="24"/>
          <w:szCs w:val="24"/>
          <w:u w:val="none"/>
          <w:lang w:eastAsia="zh-CN"/>
        </w:rPr>
        <w:t>machine from lorry chassis</w:t>
      </w:r>
      <w:r w:rsidR="00BA1272">
        <w:rPr>
          <w:b w:val="0"/>
          <w:sz w:val="24"/>
          <w:szCs w:val="24"/>
          <w:u w:val="none"/>
          <w:lang w:eastAsia="zh-CN"/>
        </w:rPr>
        <w:t xml:space="preserve"> to the ground</w:t>
      </w:r>
    </w:p>
    <w:p w14:paraId="3E361033" w14:textId="1240CF27" w:rsidR="00D07597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B57810">
        <w:rPr>
          <w:b w:val="0"/>
          <w:sz w:val="24"/>
          <w:u w:val="none"/>
          <w:lang w:eastAsia="zh-CN"/>
        </w:rPr>
        <w:t xml:space="preserve">and unload </w:t>
      </w:r>
      <w:r w:rsidR="00412D09">
        <w:rPr>
          <w:b w:val="0"/>
          <w:sz w:val="24"/>
          <w:u w:val="none"/>
          <w:lang w:eastAsia="zh-CN"/>
        </w:rPr>
        <w:t>machine at</w:t>
      </w:r>
      <w:r w:rsidR="00814A8C">
        <w:rPr>
          <w:b w:val="0"/>
          <w:sz w:val="24"/>
          <w:u w:val="none"/>
          <w:lang w:eastAsia="zh-CN"/>
        </w:rPr>
        <w:t xml:space="preserve"> door entrance </w:t>
      </w:r>
    </w:p>
    <w:p w14:paraId="3B183FAE" w14:textId="495E3227"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A24848">
        <w:rPr>
          <w:b w:val="0"/>
          <w:sz w:val="24"/>
          <w:u w:val="none"/>
          <w:lang w:eastAsia="zh-CN"/>
        </w:rPr>
        <w:t>rollers/</w:t>
      </w:r>
      <w:r>
        <w:rPr>
          <w:b w:val="0"/>
          <w:sz w:val="24"/>
          <w:u w:val="none"/>
          <w:lang w:eastAsia="zh-CN"/>
        </w:rPr>
        <w:t xml:space="preserve">pallet truck </w:t>
      </w:r>
      <w:r w:rsidR="00175F21">
        <w:rPr>
          <w:b w:val="0"/>
          <w:sz w:val="24"/>
          <w:u w:val="none"/>
          <w:lang w:eastAsia="zh-CN"/>
        </w:rPr>
        <w:t>to shift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F53333">
        <w:rPr>
          <w:b w:val="0"/>
          <w:sz w:val="24"/>
          <w:u w:val="none"/>
          <w:lang w:eastAsia="zh-CN"/>
        </w:rPr>
        <w:t xml:space="preserve">machine </w:t>
      </w:r>
      <w:r w:rsidR="00D9569A">
        <w:rPr>
          <w:b w:val="0"/>
          <w:sz w:val="24"/>
          <w:u w:val="none"/>
          <w:lang w:eastAsia="zh-CN"/>
        </w:rPr>
        <w:t>into factory premise</w:t>
      </w:r>
      <w:r w:rsidR="00175F21">
        <w:rPr>
          <w:b w:val="0"/>
          <w:sz w:val="24"/>
          <w:u w:val="none"/>
          <w:lang w:eastAsia="zh-CN"/>
        </w:rPr>
        <w:t xml:space="preserve"> at ground floor </w:t>
      </w:r>
    </w:p>
    <w:p w14:paraId="75F0F771" w14:textId="114B4197" w:rsidR="000E41B3" w:rsidRDefault="00F53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</w:t>
      </w:r>
      <w:r w:rsidR="00BA1272">
        <w:rPr>
          <w:b w:val="0"/>
          <w:sz w:val="24"/>
          <w:u w:val="none"/>
          <w:lang w:eastAsia="zh-CN"/>
        </w:rPr>
        <w:t>location</w:t>
      </w:r>
    </w:p>
    <w:p w14:paraId="5225D72B" w14:textId="77777777" w:rsidR="009115F8" w:rsidRDefault="009115F8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74143D5B" w14:textId="77777777" w:rsidR="00886958" w:rsidRDefault="00886958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0DFE681D" w14:textId="0E8088FE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73ECCBB1" w14:textId="3DB6D171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5E4F371E" w14:textId="77777777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20025071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13D4D106" w14:textId="77777777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6663A214" w14:textId="77777777"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proofErr w:type="spellStart"/>
      <w:r w:rsidR="006B0D6D">
        <w:rPr>
          <w:b w:val="0"/>
          <w:sz w:val="24"/>
          <w:u w:val="none"/>
          <w:lang w:eastAsia="zh-CN"/>
        </w:rPr>
        <w:t>Zailani</w:t>
      </w:r>
      <w:proofErr w:type="spellEnd"/>
    </w:p>
    <w:p w14:paraId="174DBD5F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1C66B2C4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2AE4C718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A7B703" w14:textId="77777777" w:rsidR="00971823" w:rsidRDefault="00971823">
      <w:r>
        <w:separator/>
      </w:r>
    </w:p>
  </w:endnote>
  <w:endnote w:type="continuationSeparator" w:id="0">
    <w:p w14:paraId="3A84593D" w14:textId="77777777" w:rsidR="00971823" w:rsidRDefault="00971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E81C0D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E308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E308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7F11F3" w14:textId="77777777" w:rsidR="00971823" w:rsidRDefault="00971823">
      <w:r>
        <w:separator/>
      </w:r>
    </w:p>
  </w:footnote>
  <w:footnote w:type="continuationSeparator" w:id="0">
    <w:p w14:paraId="380A7879" w14:textId="77777777" w:rsidR="00971823" w:rsidRDefault="009718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88D095" w14:textId="5360A33B" w:rsidR="00FC7A38" w:rsidRPr="00B21F18" w:rsidRDefault="00AB31D0" w:rsidP="00B21F18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22C5C08" wp14:editId="783814EF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4848">
      <w:rPr>
        <w:b/>
        <w:color w:val="0000FF"/>
        <w:sz w:val="28"/>
      </w:rPr>
      <w:t xml:space="preserve">                 </w:t>
    </w:r>
    <w:r w:rsidR="00DE52F9">
      <w:rPr>
        <w:b/>
        <w:color w:val="0000FF"/>
        <w:sz w:val="28"/>
      </w:rPr>
      <w:t>ERIC WONG MACHINERY TRANSPORTATION PTE LTD</w:t>
    </w:r>
  </w:p>
  <w:p w14:paraId="57B6E036" w14:textId="77777777" w:rsidR="00FC7A38" w:rsidRDefault="00E72755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1DC449AB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72755">
      <w:t>2826020</w:t>
    </w:r>
  </w:p>
  <w:p w14:paraId="0E4AD4A1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67CBDE1B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314A5CD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19572414">
    <w:abstractNumId w:val="2"/>
  </w:num>
  <w:num w:numId="2" w16cid:durableId="1498108898">
    <w:abstractNumId w:val="4"/>
  </w:num>
  <w:num w:numId="3" w16cid:durableId="1922642194">
    <w:abstractNumId w:val="0"/>
  </w:num>
  <w:num w:numId="4" w16cid:durableId="78648591">
    <w:abstractNumId w:val="9"/>
  </w:num>
  <w:num w:numId="5" w16cid:durableId="1998338191">
    <w:abstractNumId w:val="5"/>
  </w:num>
  <w:num w:numId="6" w16cid:durableId="1785035514">
    <w:abstractNumId w:val="6"/>
  </w:num>
  <w:num w:numId="7" w16cid:durableId="1026715881">
    <w:abstractNumId w:val="3"/>
  </w:num>
  <w:num w:numId="8" w16cid:durableId="137381933">
    <w:abstractNumId w:val="7"/>
  </w:num>
  <w:num w:numId="9" w16cid:durableId="763375822">
    <w:abstractNumId w:val="1"/>
  </w:num>
  <w:num w:numId="10" w16cid:durableId="74059191">
    <w:abstractNumId w:val="8"/>
  </w:num>
  <w:num w:numId="11" w16cid:durableId="127567498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53DD"/>
    <w:rsid w:val="00010DBB"/>
    <w:rsid w:val="0001590F"/>
    <w:rsid w:val="00037F30"/>
    <w:rsid w:val="00040D1C"/>
    <w:rsid w:val="000532D2"/>
    <w:rsid w:val="00056F43"/>
    <w:rsid w:val="00083B53"/>
    <w:rsid w:val="000B14C2"/>
    <w:rsid w:val="000E41B3"/>
    <w:rsid w:val="000E48B7"/>
    <w:rsid w:val="00110FA2"/>
    <w:rsid w:val="00125970"/>
    <w:rsid w:val="00135785"/>
    <w:rsid w:val="00147418"/>
    <w:rsid w:val="00147E2F"/>
    <w:rsid w:val="0015089C"/>
    <w:rsid w:val="001603BC"/>
    <w:rsid w:val="00175F21"/>
    <w:rsid w:val="0018220D"/>
    <w:rsid w:val="001A79AD"/>
    <w:rsid w:val="001B1C7E"/>
    <w:rsid w:val="001D4F24"/>
    <w:rsid w:val="001D682C"/>
    <w:rsid w:val="001F3D15"/>
    <w:rsid w:val="001F45D6"/>
    <w:rsid w:val="001F5A69"/>
    <w:rsid w:val="00216F35"/>
    <w:rsid w:val="002245AE"/>
    <w:rsid w:val="00282A7E"/>
    <w:rsid w:val="002928B6"/>
    <w:rsid w:val="00297257"/>
    <w:rsid w:val="002E5BAE"/>
    <w:rsid w:val="00372A1A"/>
    <w:rsid w:val="00376BC3"/>
    <w:rsid w:val="00387587"/>
    <w:rsid w:val="00391A33"/>
    <w:rsid w:val="003A2F43"/>
    <w:rsid w:val="003B7E9C"/>
    <w:rsid w:val="003C3E20"/>
    <w:rsid w:val="003C6966"/>
    <w:rsid w:val="004021A7"/>
    <w:rsid w:val="00412D09"/>
    <w:rsid w:val="00424AC2"/>
    <w:rsid w:val="00430975"/>
    <w:rsid w:val="00446E52"/>
    <w:rsid w:val="0045403D"/>
    <w:rsid w:val="004A70F3"/>
    <w:rsid w:val="004C263A"/>
    <w:rsid w:val="004C2871"/>
    <w:rsid w:val="004D5D63"/>
    <w:rsid w:val="004E645C"/>
    <w:rsid w:val="00542CC5"/>
    <w:rsid w:val="0055138B"/>
    <w:rsid w:val="00555709"/>
    <w:rsid w:val="00575B76"/>
    <w:rsid w:val="005973AA"/>
    <w:rsid w:val="005A2F6A"/>
    <w:rsid w:val="005C74C3"/>
    <w:rsid w:val="005E3EC3"/>
    <w:rsid w:val="00610654"/>
    <w:rsid w:val="00625B41"/>
    <w:rsid w:val="00661D5A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14DDD"/>
    <w:rsid w:val="0073503C"/>
    <w:rsid w:val="007468DF"/>
    <w:rsid w:val="00763FA8"/>
    <w:rsid w:val="00772C26"/>
    <w:rsid w:val="007A5D4B"/>
    <w:rsid w:val="007A7269"/>
    <w:rsid w:val="007A7F42"/>
    <w:rsid w:val="007E0784"/>
    <w:rsid w:val="007E28D3"/>
    <w:rsid w:val="007E6F9D"/>
    <w:rsid w:val="007F0AD5"/>
    <w:rsid w:val="00812A1B"/>
    <w:rsid w:val="00814A8C"/>
    <w:rsid w:val="008248D1"/>
    <w:rsid w:val="00843016"/>
    <w:rsid w:val="00853AD2"/>
    <w:rsid w:val="00861EA5"/>
    <w:rsid w:val="00864557"/>
    <w:rsid w:val="00882C32"/>
    <w:rsid w:val="00883F1F"/>
    <w:rsid w:val="00886958"/>
    <w:rsid w:val="008937B8"/>
    <w:rsid w:val="008C3313"/>
    <w:rsid w:val="008F7E9B"/>
    <w:rsid w:val="009115F8"/>
    <w:rsid w:val="0093381E"/>
    <w:rsid w:val="00940648"/>
    <w:rsid w:val="00951BE3"/>
    <w:rsid w:val="00956590"/>
    <w:rsid w:val="0095706B"/>
    <w:rsid w:val="00962E22"/>
    <w:rsid w:val="00971823"/>
    <w:rsid w:val="009760F2"/>
    <w:rsid w:val="00976D96"/>
    <w:rsid w:val="0099519F"/>
    <w:rsid w:val="009B0018"/>
    <w:rsid w:val="009B421A"/>
    <w:rsid w:val="009B64F4"/>
    <w:rsid w:val="009C3595"/>
    <w:rsid w:val="009D2D5D"/>
    <w:rsid w:val="009F1764"/>
    <w:rsid w:val="00A15E31"/>
    <w:rsid w:val="00A205DD"/>
    <w:rsid w:val="00A2100D"/>
    <w:rsid w:val="00A24848"/>
    <w:rsid w:val="00A30847"/>
    <w:rsid w:val="00A4548F"/>
    <w:rsid w:val="00A66539"/>
    <w:rsid w:val="00A72C6E"/>
    <w:rsid w:val="00A82D44"/>
    <w:rsid w:val="00AB31D0"/>
    <w:rsid w:val="00AB5AF9"/>
    <w:rsid w:val="00AC385A"/>
    <w:rsid w:val="00AD14A5"/>
    <w:rsid w:val="00AF5C78"/>
    <w:rsid w:val="00B014B7"/>
    <w:rsid w:val="00B21F18"/>
    <w:rsid w:val="00B36E1D"/>
    <w:rsid w:val="00B52353"/>
    <w:rsid w:val="00B57810"/>
    <w:rsid w:val="00B62E7E"/>
    <w:rsid w:val="00B776A5"/>
    <w:rsid w:val="00B826A0"/>
    <w:rsid w:val="00B95086"/>
    <w:rsid w:val="00BA1272"/>
    <w:rsid w:val="00BB235D"/>
    <w:rsid w:val="00BD19D6"/>
    <w:rsid w:val="00BE0949"/>
    <w:rsid w:val="00C0371B"/>
    <w:rsid w:val="00C173DF"/>
    <w:rsid w:val="00C236CF"/>
    <w:rsid w:val="00C2416E"/>
    <w:rsid w:val="00C52002"/>
    <w:rsid w:val="00C71AFC"/>
    <w:rsid w:val="00C7630D"/>
    <w:rsid w:val="00C80CF9"/>
    <w:rsid w:val="00C84C45"/>
    <w:rsid w:val="00C854F7"/>
    <w:rsid w:val="00CB78C8"/>
    <w:rsid w:val="00CC2333"/>
    <w:rsid w:val="00CC2F1C"/>
    <w:rsid w:val="00CD01C9"/>
    <w:rsid w:val="00CD2697"/>
    <w:rsid w:val="00CD4C69"/>
    <w:rsid w:val="00CD4E44"/>
    <w:rsid w:val="00CE2BC7"/>
    <w:rsid w:val="00CE3FDE"/>
    <w:rsid w:val="00CF1449"/>
    <w:rsid w:val="00D07597"/>
    <w:rsid w:val="00D15AA2"/>
    <w:rsid w:val="00D24D51"/>
    <w:rsid w:val="00D63E8A"/>
    <w:rsid w:val="00D9569A"/>
    <w:rsid w:val="00D95D0B"/>
    <w:rsid w:val="00DA0070"/>
    <w:rsid w:val="00DA0349"/>
    <w:rsid w:val="00DB2443"/>
    <w:rsid w:val="00DD67C3"/>
    <w:rsid w:val="00DD6A1A"/>
    <w:rsid w:val="00DE3088"/>
    <w:rsid w:val="00DE52F9"/>
    <w:rsid w:val="00DF421F"/>
    <w:rsid w:val="00E04147"/>
    <w:rsid w:val="00E30442"/>
    <w:rsid w:val="00E35857"/>
    <w:rsid w:val="00E40E90"/>
    <w:rsid w:val="00E64C7C"/>
    <w:rsid w:val="00E72755"/>
    <w:rsid w:val="00E852D5"/>
    <w:rsid w:val="00EB799E"/>
    <w:rsid w:val="00EC18FD"/>
    <w:rsid w:val="00ED0A49"/>
    <w:rsid w:val="00EE32C5"/>
    <w:rsid w:val="00EE334C"/>
    <w:rsid w:val="00EF7E04"/>
    <w:rsid w:val="00F147AF"/>
    <w:rsid w:val="00F40691"/>
    <w:rsid w:val="00F50DB6"/>
    <w:rsid w:val="00F52DFE"/>
    <w:rsid w:val="00F53333"/>
    <w:rsid w:val="00F57A5C"/>
    <w:rsid w:val="00F66B02"/>
    <w:rsid w:val="00F83D1F"/>
    <w:rsid w:val="00F93FB0"/>
    <w:rsid w:val="00FA12A2"/>
    <w:rsid w:val="00FA16F6"/>
    <w:rsid w:val="00FC7A38"/>
    <w:rsid w:val="00FD0AC7"/>
    <w:rsid w:val="00FE37C2"/>
    <w:rsid w:val="00FE456C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69A2F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A2DC6-6DB3-4321-BD1C-E30E428FC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3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5</cp:revision>
  <cp:lastPrinted>2025-11-28T05:50:00Z</cp:lastPrinted>
  <dcterms:created xsi:type="dcterms:W3CDTF">2025-11-28T05:09:00Z</dcterms:created>
  <dcterms:modified xsi:type="dcterms:W3CDTF">2025-11-28T05:50:00Z</dcterms:modified>
</cp:coreProperties>
</file>