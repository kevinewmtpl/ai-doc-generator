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C1754">
      <w:pPr>
        <w:rPr>
          <w:sz w:val="24"/>
          <w:lang w:eastAsia="zh-CN"/>
        </w:rPr>
      </w:pPr>
      <w:r>
        <w:rPr>
          <w:sz w:val="24"/>
        </w:rPr>
        <w:t>Date: 07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700CC1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EC1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production area, hoist and shift out 1 unit machine table</w:t>
      </w:r>
      <w:r w:rsidR="00D07DAC">
        <w:rPr>
          <w:sz w:val="24"/>
          <w:lang w:eastAsia="zh-CN"/>
        </w:rPr>
        <w:t>, to tilt up table</w:t>
      </w:r>
      <w:bookmarkStart w:id="0" w:name="_GoBack"/>
      <w:bookmarkEnd w:id="0"/>
      <w:r>
        <w:rPr>
          <w:sz w:val="24"/>
          <w:lang w:eastAsia="zh-CN"/>
        </w:rPr>
        <w:t xml:space="preserve"> for engineer to do maintenance, </w:t>
      </w:r>
      <w:r w:rsidR="00D42AC6">
        <w:rPr>
          <w:sz w:val="24"/>
          <w:lang w:eastAsia="zh-CN"/>
        </w:rPr>
        <w:t>after maintenance, install back onto machine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341D" w:rsidRDefault="000B68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Gun-drill table</w:t>
      </w:r>
    </w:p>
    <w:p w:rsidR="0015341D" w:rsidRDefault="00EC17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0B6847">
        <w:rPr>
          <w:sz w:val="24"/>
          <w:szCs w:val="24"/>
          <w:lang w:eastAsia="zh-CN"/>
        </w:rPr>
        <w:t>2m x 2m</w:t>
      </w:r>
    </w:p>
    <w:p w:rsidR="0015341D" w:rsidRPr="0015341D" w:rsidRDefault="00EC17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Est Wt: 4, 000 kgs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0B6847">
      <w:pPr>
        <w:rPr>
          <w:sz w:val="24"/>
          <w:lang w:eastAsia="zh-CN"/>
        </w:rPr>
      </w:pPr>
      <w:r>
        <w:rPr>
          <w:sz w:val="24"/>
          <w:lang w:eastAsia="zh-CN"/>
        </w:rPr>
        <w:t>11-13</w:t>
      </w:r>
      <w:r w:rsidR="00D42AC6">
        <w:rPr>
          <w:sz w:val="24"/>
          <w:lang w:eastAsia="zh-CN"/>
        </w:rPr>
        <w:t>/06</w:t>
      </w:r>
      <w:r w:rsidR="00700CC1">
        <w:rPr>
          <w:sz w:val="24"/>
          <w:lang w:eastAsia="zh-CN"/>
        </w:rPr>
        <w:t xml:space="preserve">/2018  </w:t>
      </w:r>
      <w:r w:rsidR="005C5283">
        <w:rPr>
          <w:sz w:val="24"/>
          <w:lang w:eastAsia="zh-CN"/>
        </w:rPr>
        <w:t xml:space="preserve">  -    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D42AC6" w:rsidP="00F110BD">
      <w:pPr>
        <w:pStyle w:val="Heading4"/>
      </w:pPr>
      <w:r>
        <w:t>11 Tuas South Ave 12</w:t>
      </w:r>
    </w:p>
    <w:p w:rsidR="00DE77FE" w:rsidRPr="00DE77FE" w:rsidRDefault="00D42AC6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Halliburton Completions MFG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00C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77FE">
        <w:rPr>
          <w:sz w:val="24"/>
          <w:lang w:eastAsia="zh-CN"/>
        </w:rPr>
        <w:t>l</w:t>
      </w:r>
      <w:r w:rsidR="003033AF">
        <w:rPr>
          <w:sz w:val="24"/>
          <w:lang w:eastAsia="zh-CN"/>
        </w:rPr>
        <w:t>orry crane</w:t>
      </w:r>
    </w:p>
    <w:p w:rsidR="00D42AC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42AC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B6847" w:rsidRDefault="000B68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D42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(for epoxy floor protection)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</w:p>
    <w:p w:rsidR="00EE527F" w:rsidRPr="000B684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B6847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42AC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42AC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B6847" w:rsidRDefault="000B6847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0B6847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D42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D42AC6" w:rsidRPr="00D42AC6" w:rsidRDefault="00D42AC6" w:rsidP="00D42AC6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D42AC6" w:rsidRDefault="008018EB" w:rsidP="00D42A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E77FE" w:rsidRPr="00700CC1" w:rsidRDefault="00700CC1" w:rsidP="00700C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</w:t>
      </w:r>
      <w:r w:rsidR="002E5ACE" w:rsidRPr="00700CC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crane </w:t>
      </w:r>
      <w:r w:rsidR="00E82891" w:rsidRPr="00700CC1">
        <w:rPr>
          <w:sz w:val="24"/>
          <w:lang w:eastAsia="zh-CN"/>
        </w:rPr>
        <w:t xml:space="preserve">into </w:t>
      </w:r>
      <w:r w:rsidR="0015341D" w:rsidRPr="00700CC1">
        <w:rPr>
          <w:sz w:val="24"/>
          <w:lang w:eastAsia="zh-CN"/>
        </w:rPr>
        <w:t>customer production area</w:t>
      </w:r>
    </w:p>
    <w:p w:rsidR="00EE527F" w:rsidRDefault="000B6847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A40342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table from machine body </w:t>
      </w:r>
    </w:p>
    <w:p w:rsidR="000B6847" w:rsidRDefault="00060CBE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open space </w:t>
      </w:r>
    </w:p>
    <w:p w:rsidR="00060CBE" w:rsidRDefault="00060CBE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Tilt up table with support of chain block or customer overhead crane for engineer to do maintenance</w:t>
      </w:r>
    </w:p>
    <w:p w:rsidR="00060CBE" w:rsidRDefault="00060CBE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maintenance is done, to install back table onto machine</w:t>
      </w:r>
    </w:p>
    <w:p w:rsidR="00EE527F" w:rsidRPr="00700CC1" w:rsidRDefault="00EE527F" w:rsidP="00700C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0CC1">
        <w:rPr>
          <w:sz w:val="24"/>
          <w:lang w:eastAsia="zh-CN"/>
        </w:rPr>
        <w:t>Once job complete, team leader will instruct the team to perform proper housekeeping</w:t>
      </w:r>
      <w:r w:rsidR="006A5466" w:rsidRPr="00700CC1">
        <w:rPr>
          <w:sz w:val="24"/>
          <w:lang w:eastAsia="zh-CN"/>
        </w:rPr>
        <w:t>, all debris</w:t>
      </w:r>
      <w:r w:rsidR="00060CBE">
        <w:rPr>
          <w:sz w:val="24"/>
          <w:lang w:eastAsia="zh-CN"/>
        </w:rPr>
        <w:t>, if any</w:t>
      </w:r>
      <w:r w:rsidR="006A5466" w:rsidRPr="00700CC1">
        <w:rPr>
          <w:sz w:val="24"/>
          <w:lang w:eastAsia="zh-CN"/>
        </w:rPr>
        <w:t xml:space="preserve">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91E" w:rsidRDefault="0061291E">
      <w:r>
        <w:separator/>
      </w:r>
    </w:p>
  </w:endnote>
  <w:endnote w:type="continuationSeparator" w:id="0">
    <w:p w:rsidR="0061291E" w:rsidRDefault="0061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7DA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7DA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91E" w:rsidRDefault="0061291E">
      <w:r>
        <w:separator/>
      </w:r>
    </w:p>
  </w:footnote>
  <w:footnote w:type="continuationSeparator" w:id="0">
    <w:p w:rsidR="0061291E" w:rsidRDefault="006129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129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1291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60CBE"/>
    <w:rsid w:val="00075DD7"/>
    <w:rsid w:val="000B6847"/>
    <w:rsid w:val="00133B61"/>
    <w:rsid w:val="0015341D"/>
    <w:rsid w:val="001C36A6"/>
    <w:rsid w:val="00251834"/>
    <w:rsid w:val="00284372"/>
    <w:rsid w:val="002E5ACE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1291E"/>
    <w:rsid w:val="006A0465"/>
    <w:rsid w:val="006A5466"/>
    <w:rsid w:val="006B42B0"/>
    <w:rsid w:val="006D1B10"/>
    <w:rsid w:val="006F7BC9"/>
    <w:rsid w:val="00700CC1"/>
    <w:rsid w:val="00707405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A36F93"/>
    <w:rsid w:val="00A40342"/>
    <w:rsid w:val="00AA201E"/>
    <w:rsid w:val="00B14E86"/>
    <w:rsid w:val="00BD0D0D"/>
    <w:rsid w:val="00C475F0"/>
    <w:rsid w:val="00CA3063"/>
    <w:rsid w:val="00CB1A7A"/>
    <w:rsid w:val="00D02D29"/>
    <w:rsid w:val="00D07DAC"/>
    <w:rsid w:val="00D42AC6"/>
    <w:rsid w:val="00D75EF4"/>
    <w:rsid w:val="00DE77FE"/>
    <w:rsid w:val="00DF2260"/>
    <w:rsid w:val="00E82891"/>
    <w:rsid w:val="00EC1754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2018-06-07T03:47:00Z</cp:lastPrinted>
  <dcterms:created xsi:type="dcterms:W3CDTF">2018-06-07T02:03:00Z</dcterms:created>
  <dcterms:modified xsi:type="dcterms:W3CDTF">2018-06-07T03:47:00Z</dcterms:modified>
</cp:coreProperties>
</file>