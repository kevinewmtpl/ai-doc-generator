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BDA23" w14:textId="77777777" w:rsidR="00176C59" w:rsidRDefault="00176C59">
      <w:pPr>
        <w:pStyle w:val="Title"/>
        <w:jc w:val="left"/>
        <w:rPr>
          <w:lang w:eastAsia="zh-CN"/>
        </w:rPr>
      </w:pPr>
    </w:p>
    <w:p w14:paraId="708664AE" w14:textId="65D6C120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90DD5FE" w14:textId="77777777" w:rsidR="00176C59" w:rsidRDefault="00176C59">
      <w:pPr>
        <w:rPr>
          <w:sz w:val="24"/>
        </w:rPr>
      </w:pPr>
    </w:p>
    <w:p w14:paraId="6ED16337" w14:textId="559CBD0F" w:rsidR="006467DA" w:rsidRDefault="00A95E68">
      <w:pPr>
        <w:rPr>
          <w:sz w:val="24"/>
          <w:lang w:eastAsia="zh-CN"/>
        </w:rPr>
      </w:pPr>
      <w:r>
        <w:rPr>
          <w:sz w:val="24"/>
        </w:rPr>
        <w:t>Date: 2</w:t>
      </w:r>
      <w:r w:rsidR="001019ED">
        <w:rPr>
          <w:sz w:val="24"/>
        </w:rPr>
        <w:t>1</w:t>
      </w:r>
      <w:r w:rsidR="001019ED" w:rsidRPr="001019ED">
        <w:rPr>
          <w:sz w:val="24"/>
          <w:vertAlign w:val="superscript"/>
        </w:rPr>
        <w:t>st</w:t>
      </w:r>
      <w:r w:rsidR="001019ED">
        <w:rPr>
          <w:sz w:val="24"/>
        </w:rPr>
        <w:t xml:space="preserve"> Feb 2025</w:t>
      </w:r>
    </w:p>
    <w:p w14:paraId="71D8267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C49B72C" w14:textId="77777777"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14:paraId="0304CF28" w14:textId="78D94E4F" w:rsidR="00F80EB0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019ED">
        <w:rPr>
          <w:sz w:val="24"/>
          <w:lang w:eastAsia="zh-CN"/>
        </w:rPr>
        <w:t xml:space="preserve"> hoist</w:t>
      </w:r>
      <w:r w:rsidR="00FE1F9A">
        <w:rPr>
          <w:sz w:val="24"/>
          <w:lang w:eastAsia="zh-CN"/>
        </w:rPr>
        <w:t xml:space="preserve"> </w:t>
      </w:r>
      <w:r w:rsidR="00174FFD">
        <w:rPr>
          <w:sz w:val="24"/>
          <w:lang w:eastAsia="zh-CN"/>
        </w:rPr>
        <w:t>up</w:t>
      </w:r>
      <w:r w:rsidR="001019ED">
        <w:rPr>
          <w:sz w:val="24"/>
          <w:lang w:eastAsia="zh-CN"/>
        </w:rPr>
        <w:t xml:space="preserve"> and unload machine</w:t>
      </w:r>
      <w:r w:rsidR="003E5648">
        <w:rPr>
          <w:sz w:val="24"/>
          <w:lang w:eastAsia="zh-CN"/>
        </w:rPr>
        <w:t xml:space="preserve"> through</w:t>
      </w:r>
      <w:r w:rsidR="001019ED">
        <w:rPr>
          <w:sz w:val="24"/>
          <w:lang w:eastAsia="zh-CN"/>
        </w:rPr>
        <w:t xml:space="preserve"> building </w:t>
      </w:r>
      <w:r w:rsidR="003E5648">
        <w:rPr>
          <w:sz w:val="24"/>
          <w:lang w:eastAsia="zh-CN"/>
        </w:rPr>
        <w:t>rooftop opening by using mobile crane</w:t>
      </w:r>
      <w:r w:rsidR="001019ED">
        <w:rPr>
          <w:sz w:val="24"/>
          <w:lang w:eastAsia="zh-CN"/>
        </w:rPr>
        <w:t xml:space="preserve"> </w:t>
      </w:r>
    </w:p>
    <w:p w14:paraId="6A8BDF89" w14:textId="71EBE6E2" w:rsidR="00F80EB0" w:rsidRDefault="00F80EB0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A27BA6E" w14:textId="744032EC" w:rsidR="005A0FA2" w:rsidRPr="001019ED" w:rsidRDefault="00F64B41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80F9E6E" w14:textId="496425CC" w:rsidR="00E6444A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Electrolux Washer: 1565 x 980 x 1610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920 kg</w:t>
      </w:r>
    </w:p>
    <w:p w14:paraId="2FF06D09" w14:textId="55302BA2" w:rsidR="00E6444A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Electrolux Dryer: 1290 x 1295 x 1965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447 kg</w:t>
      </w:r>
    </w:p>
    <w:p w14:paraId="59E08D48" w14:textId="77777777" w:rsidR="00E6444A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Electric Shoe Dryers: 1700 x 600 x 2150 mm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350 kg each</w:t>
      </w:r>
    </w:p>
    <w:p w14:paraId="35C389F0" w14:textId="70405C98" w:rsidR="00FF6A2A" w:rsidRPr="005A0FA2" w:rsidRDefault="00E6444A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RFID System: 1500 x 1800 x 1800 mm  </w:t>
      </w:r>
      <w:r w:rsidR="001019ED">
        <w:rPr>
          <w:sz w:val="24"/>
          <w:szCs w:val="24"/>
          <w:lang w:eastAsia="zh-CN"/>
        </w:rPr>
        <w:t xml:space="preserve"> </w:t>
      </w:r>
    </w:p>
    <w:p w14:paraId="298F8073" w14:textId="77777777"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13F817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C5662DB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191B675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B585CAE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7E86484" w14:textId="6394D1D7" w:rsidR="00A4691E" w:rsidRDefault="001019E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13CFE63B" w14:textId="68F511DE" w:rsidR="001019ED" w:rsidRPr="002409DA" w:rsidRDefault="001019ED">
      <w:pPr>
        <w:rPr>
          <w:sz w:val="24"/>
          <w:lang w:eastAsia="zh-CN"/>
        </w:rPr>
      </w:pPr>
      <w:r>
        <w:rPr>
          <w:sz w:val="24"/>
          <w:lang w:eastAsia="zh-CN"/>
        </w:rPr>
        <w:t>05/03/25</w:t>
      </w:r>
    </w:p>
    <w:p w14:paraId="4964E59B" w14:textId="77777777" w:rsidR="005226B3" w:rsidRDefault="005226B3">
      <w:pPr>
        <w:rPr>
          <w:sz w:val="24"/>
          <w:szCs w:val="24"/>
          <w:lang w:eastAsia="zh-CN"/>
        </w:rPr>
      </w:pPr>
    </w:p>
    <w:p w14:paraId="3EC95A5A" w14:textId="77777777" w:rsidR="005A0FA2" w:rsidRDefault="00F64B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</w:t>
      </w:r>
      <w:r w:rsidR="005A0FA2">
        <w:rPr>
          <w:b/>
          <w:sz w:val="32"/>
          <w:szCs w:val="32"/>
          <w:u w:val="single"/>
          <w:lang w:eastAsia="zh-CN"/>
        </w:rPr>
        <w:t xml:space="preserve"> of Operation </w:t>
      </w:r>
    </w:p>
    <w:p w14:paraId="4D9C0FE0" w14:textId="4D2487FE" w:rsidR="005A0FA2" w:rsidRDefault="00F64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1019ED">
        <w:rPr>
          <w:sz w:val="24"/>
          <w:szCs w:val="24"/>
          <w:lang w:eastAsia="zh-CN"/>
        </w:rPr>
        <w:t>30</w:t>
      </w:r>
      <w:r>
        <w:rPr>
          <w:sz w:val="24"/>
          <w:szCs w:val="24"/>
          <w:lang w:eastAsia="zh-CN"/>
        </w:rPr>
        <w:t xml:space="preserve"> am </w:t>
      </w:r>
    </w:p>
    <w:p w14:paraId="7719F4C4" w14:textId="77777777" w:rsidR="005A0FA2" w:rsidRPr="005A0FA2" w:rsidRDefault="005A0FA2">
      <w:pPr>
        <w:rPr>
          <w:sz w:val="24"/>
          <w:szCs w:val="24"/>
          <w:lang w:eastAsia="zh-CN"/>
        </w:rPr>
      </w:pPr>
    </w:p>
    <w:p w14:paraId="39CFEEB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9062238" w14:textId="23306C4D" w:rsidR="00791D19" w:rsidRDefault="001019ED" w:rsidP="005A0FA2">
      <w:pPr>
        <w:pStyle w:val="Heading4"/>
      </w:pPr>
      <w:r>
        <w:t>Ebel Industries</w:t>
      </w:r>
      <w:r w:rsidR="00791D19">
        <w:t xml:space="preserve"> Pte Ltd</w:t>
      </w:r>
    </w:p>
    <w:p w14:paraId="089E7EB6" w14:textId="7775B818" w:rsidR="00A77316" w:rsidRPr="001019ED" w:rsidRDefault="001019ED" w:rsidP="001019ED">
      <w:pPr>
        <w:pStyle w:val="Heading4"/>
      </w:pPr>
      <w:r>
        <w:t xml:space="preserve">27 </w:t>
      </w:r>
      <w:proofErr w:type="spellStart"/>
      <w:r>
        <w:t>Senoko</w:t>
      </w:r>
      <w:proofErr w:type="spellEnd"/>
      <w:r>
        <w:t xml:space="preserve"> Loop </w:t>
      </w:r>
      <w:r w:rsidR="00791D19">
        <w:rPr>
          <w:szCs w:val="24"/>
        </w:rPr>
        <w:t xml:space="preserve"> </w:t>
      </w:r>
    </w:p>
    <w:p w14:paraId="436FCCC8" w14:textId="77777777" w:rsidR="006467DA" w:rsidRDefault="006467DA">
      <w:pPr>
        <w:rPr>
          <w:lang w:eastAsia="zh-CN"/>
        </w:rPr>
      </w:pPr>
    </w:p>
    <w:p w14:paraId="330FE52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3D5FFFA" w14:textId="51FE1ABA" w:rsidR="005A0FA2" w:rsidRDefault="00402E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 w:rsidR="001019ED">
        <w:rPr>
          <w:bCs/>
          <w:sz w:val="24"/>
          <w:lang w:eastAsia="zh-CN"/>
        </w:rPr>
        <w:t>10</w:t>
      </w:r>
      <w:r w:rsidR="005A0FA2">
        <w:rPr>
          <w:bCs/>
          <w:sz w:val="24"/>
          <w:lang w:eastAsia="zh-CN"/>
        </w:rPr>
        <w:t>0 ton</w:t>
      </w:r>
      <w:proofErr w:type="gramEnd"/>
      <w:r w:rsidR="005A0FA2">
        <w:rPr>
          <w:bCs/>
          <w:sz w:val="24"/>
          <w:lang w:eastAsia="zh-CN"/>
        </w:rPr>
        <w:t xml:space="preserve"> mobile crane </w:t>
      </w:r>
    </w:p>
    <w:p w14:paraId="7421F441" w14:textId="03D7C31C" w:rsidR="00402E1D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8C397F">
        <w:rPr>
          <w:bCs/>
          <w:sz w:val="24"/>
          <w:lang w:eastAsia="zh-CN"/>
        </w:rPr>
        <w:t xml:space="preserve">rry </w:t>
      </w:r>
      <w:proofErr w:type="gramStart"/>
      <w:r w:rsidR="008C397F">
        <w:rPr>
          <w:bCs/>
          <w:sz w:val="24"/>
          <w:lang w:eastAsia="zh-CN"/>
        </w:rPr>
        <w:t>loader</w:t>
      </w:r>
      <w:proofErr w:type="gramEnd"/>
      <w:r w:rsidR="00402E1D">
        <w:rPr>
          <w:bCs/>
          <w:sz w:val="24"/>
          <w:lang w:eastAsia="zh-CN"/>
        </w:rPr>
        <w:t xml:space="preserve"> </w:t>
      </w:r>
    </w:p>
    <w:p w14:paraId="55A45946" w14:textId="086F644A" w:rsidR="006467DA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176C59">
        <w:rPr>
          <w:sz w:val="24"/>
          <w:lang w:eastAsia="zh-CN"/>
        </w:rPr>
        <w:t xml:space="preserve">4ton </w:t>
      </w:r>
      <w:r>
        <w:rPr>
          <w:sz w:val="24"/>
          <w:lang w:eastAsia="zh-CN"/>
        </w:rPr>
        <w:t>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5DE06BCE" w14:textId="77777777" w:rsidR="00E6444A" w:rsidRDefault="00E644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B35F4E" w14:textId="1CBB70BB" w:rsidR="005A0FA2" w:rsidRDefault="00402E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1019ED">
        <w:rPr>
          <w:sz w:val="24"/>
          <w:lang w:eastAsia="zh-CN"/>
        </w:rPr>
        <w:t xml:space="preserve">2/3ton webbing sling </w:t>
      </w:r>
    </w:p>
    <w:p w14:paraId="505C1F75" w14:textId="77777777" w:rsidR="00F80EB0" w:rsidRDefault="00F64B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5871F165" w14:textId="77777777" w:rsidR="001019ED" w:rsidRDefault="00101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2FA976" w14:textId="22D7608B" w:rsidR="00693582" w:rsidRPr="00F80EB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4850B8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F181707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A385158" w14:textId="77777777"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9562BA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6F9578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69FCDB4" w14:textId="77777777" w:rsidR="005F47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3805E7DC" w14:textId="77777777" w:rsidR="00176C59" w:rsidRDefault="00176C5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89EEBB7" w14:textId="325D1546" w:rsidR="005226B3" w:rsidRDefault="001019ED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PPE Required</w:t>
      </w:r>
    </w:p>
    <w:p w14:paraId="2A88576A" w14:textId="658BB0E6" w:rsidR="001019ED" w:rsidRDefault="001019ED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E84F622" w14:textId="2BA8EBCB" w:rsidR="001019ED" w:rsidRPr="001019ED" w:rsidRDefault="001019ED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7E87A870" w14:textId="77777777" w:rsidR="00E6444A" w:rsidRDefault="00E6444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F3C5FF" w14:textId="6EAD043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29794D1" w14:textId="77777777" w:rsidR="001019ED" w:rsidRDefault="001019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14:paraId="71AF3056" w14:textId="7BC0E3C6"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68DE5517" w14:textId="6AC07593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</w:t>
      </w:r>
    </w:p>
    <w:p w14:paraId="34734B51" w14:textId="77777777" w:rsidR="00EA70C2" w:rsidRDefault="006467DA" w:rsidP="00D76B0B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14:paraId="5CA0D143" w14:textId="79405719" w:rsidR="001E12AC" w:rsidRDefault="001E12AC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crew shall be composed to the following but not limited by other trained personnel in respect to number of crew needed for the operation:</w:t>
      </w:r>
    </w:p>
    <w:p w14:paraId="0AD3226C" w14:textId="134DC8CF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101F6D69" w14:textId="509A4ED9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FBD005A" w14:textId="11C27792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c. Lorry Crane Operator</w:t>
      </w:r>
    </w:p>
    <w:p w14:paraId="64B7322F" w14:textId="46EB8B66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d. Signalman</w:t>
      </w:r>
    </w:p>
    <w:p w14:paraId="6AF160A3" w14:textId="0958C97E" w:rsidR="001E12AC" w:rsidRDefault="001E12AC" w:rsidP="001E12AC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e. </w:t>
      </w:r>
      <w:proofErr w:type="spellStart"/>
      <w:r>
        <w:rPr>
          <w:sz w:val="24"/>
          <w:lang w:eastAsia="zh-CN"/>
        </w:rPr>
        <w:t>Riggerman</w:t>
      </w:r>
      <w:proofErr w:type="spellEnd"/>
    </w:p>
    <w:p w14:paraId="461D34D9" w14:textId="479D2FD1" w:rsidR="006467DA" w:rsidRPr="00D76B0B" w:rsidRDefault="001E12AC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  <w:r w:rsidR="00192797">
        <w:rPr>
          <w:sz w:val="24"/>
          <w:lang w:eastAsia="zh-CN"/>
        </w:rPr>
        <w:tab/>
      </w:r>
    </w:p>
    <w:p w14:paraId="69813B2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3FE11D1" w14:textId="77777777" w:rsidR="00E6444A" w:rsidRDefault="00E6444A" w:rsidP="005226B3">
      <w:pPr>
        <w:pStyle w:val="Title"/>
        <w:jc w:val="left"/>
        <w:rPr>
          <w:sz w:val="32"/>
          <w:szCs w:val="32"/>
          <w:lang w:eastAsia="zh-CN"/>
        </w:rPr>
      </w:pPr>
    </w:p>
    <w:p w14:paraId="1CAE883B" w14:textId="77777777" w:rsidR="00E6444A" w:rsidRDefault="00E6444A" w:rsidP="005226B3">
      <w:pPr>
        <w:pStyle w:val="Title"/>
        <w:jc w:val="left"/>
        <w:rPr>
          <w:sz w:val="32"/>
          <w:szCs w:val="32"/>
          <w:lang w:eastAsia="zh-CN"/>
        </w:rPr>
      </w:pPr>
    </w:p>
    <w:p w14:paraId="1DC81F17" w14:textId="34FE5924"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14:paraId="215D84DB" w14:textId="77777777"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 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14:paraId="1BBE94AF" w14:textId="77777777"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14:paraId="795AD038" w14:textId="77777777"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14:paraId="2BF2DB99" w14:textId="77777777" w:rsidR="00FA4751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</w:p>
    <w:p w14:paraId="1EDF3BC0" w14:textId="77777777"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503ECF1" w14:textId="77777777"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14:paraId="32A5E299" w14:textId="77777777"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14:paraId="20F2C39A" w14:textId="77777777"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14:paraId="1C46B161" w14:textId="77777777"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</w:t>
      </w:r>
      <w:r w:rsidR="00BB476C">
        <w:rPr>
          <w:sz w:val="24"/>
          <w:lang w:eastAsia="zh-CN"/>
        </w:rPr>
        <w:t>lly extended and resting on metal</w:t>
      </w:r>
      <w:r w:rsidR="00E24CE8">
        <w:rPr>
          <w:sz w:val="24"/>
          <w:lang w:eastAsia="zh-CN"/>
        </w:rPr>
        <w:t xml:space="preserve"> plate or wooden timber with appropriate dimension</w:t>
      </w:r>
      <w:r w:rsidR="00F64B41">
        <w:rPr>
          <w:sz w:val="24"/>
          <w:lang w:eastAsia="zh-CN"/>
        </w:rPr>
        <w:t xml:space="preserve"> as base plate </w:t>
      </w:r>
    </w:p>
    <w:p w14:paraId="5F0FA62F" w14:textId="77777777"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14:paraId="76675201" w14:textId="77777777"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</w:p>
    <w:p w14:paraId="74C1F702" w14:textId="77777777"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</w:t>
      </w:r>
      <w:proofErr w:type="gramStart"/>
      <w:r w:rsidR="001C0242">
        <w:rPr>
          <w:sz w:val="24"/>
          <w:lang w:eastAsia="zh-CN"/>
        </w:rPr>
        <w:t>reach</w:t>
      </w:r>
      <w:proofErr w:type="gramEnd"/>
      <w:r w:rsidR="001C0242">
        <w:rPr>
          <w:sz w:val="24"/>
          <w:lang w:eastAsia="zh-CN"/>
        </w:rPr>
        <w:t xml:space="preserve"> the load location </w:t>
      </w:r>
    </w:p>
    <w:p w14:paraId="45AE0702" w14:textId="77777777" w:rsidR="006F7DC2" w:rsidRDefault="006F7DC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8EEE44" w14:textId="7E9C1A68"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</w:p>
    <w:p w14:paraId="3F5771A2" w14:textId="77777777"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14:paraId="18AF1FE8" w14:textId="77777777"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14:paraId="1167C8C6" w14:textId="77777777"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14:paraId="558DFDF7" w14:textId="77777777"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14:paraId="4354C2C0" w14:textId="77777777"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14:paraId="25C0074F" w14:textId="77777777"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14:paraId="52E52715" w14:textId="77777777"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14:paraId="3C19321C" w14:textId="77777777"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DA44213" w14:textId="77777777"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87ADF2" w14:textId="77777777" w:rsidR="0099046A" w:rsidRPr="00037BC5" w:rsidRDefault="00F64B41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Kevin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D28C4A1" w14:textId="77777777"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00C124E" w14:textId="77777777"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E054C" w14:textId="77777777" w:rsidR="006C1CCD" w:rsidRDefault="006C1CCD">
      <w:r>
        <w:separator/>
      </w:r>
    </w:p>
  </w:endnote>
  <w:endnote w:type="continuationSeparator" w:id="0">
    <w:p w14:paraId="1651E008" w14:textId="77777777" w:rsidR="006C1CCD" w:rsidRDefault="006C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8213F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41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412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B2094" w14:textId="77777777" w:rsidR="006C1CCD" w:rsidRDefault="006C1CCD">
      <w:r>
        <w:separator/>
      </w:r>
    </w:p>
  </w:footnote>
  <w:footnote w:type="continuationSeparator" w:id="0">
    <w:p w14:paraId="589B0290" w14:textId="77777777" w:rsidR="006C1CCD" w:rsidRDefault="006C1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34D5" w14:textId="583D6571" w:rsidR="00183C4E" w:rsidRPr="00176C59" w:rsidRDefault="001E12AC" w:rsidP="00176C5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9A30E25" wp14:editId="65437C6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6C59">
      <w:rPr>
        <w:b/>
        <w:color w:val="0000FF"/>
        <w:sz w:val="28"/>
      </w:rPr>
      <w:t xml:space="preserve">                    </w:t>
    </w:r>
    <w:r w:rsidR="00183C4E">
      <w:rPr>
        <w:b/>
        <w:color w:val="0000FF"/>
        <w:sz w:val="28"/>
      </w:rPr>
      <w:t>ERIC WONG MACHINERY TRANSPORTATION PTE LTD</w:t>
    </w:r>
  </w:p>
  <w:p w14:paraId="4CBDB235" w14:textId="77777777" w:rsidR="00183C4E" w:rsidRDefault="00A95E6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246A8B80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A95E68">
      <w:t>824175, 62828203, 62826020</w:t>
    </w:r>
  </w:p>
  <w:p w14:paraId="267664B9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702E207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A5F1B2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DDE70F0"/>
    <w:multiLevelType w:val="hybridMultilevel"/>
    <w:tmpl w:val="B9A691E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493762">
    <w:abstractNumId w:val="3"/>
  </w:num>
  <w:num w:numId="2" w16cid:durableId="976224790">
    <w:abstractNumId w:val="6"/>
  </w:num>
  <w:num w:numId="3" w16cid:durableId="983465631">
    <w:abstractNumId w:val="1"/>
  </w:num>
  <w:num w:numId="4" w16cid:durableId="1300106714">
    <w:abstractNumId w:val="13"/>
  </w:num>
  <w:num w:numId="5" w16cid:durableId="1408767960">
    <w:abstractNumId w:val="7"/>
  </w:num>
  <w:num w:numId="6" w16cid:durableId="1746104998">
    <w:abstractNumId w:val="9"/>
  </w:num>
  <w:num w:numId="7" w16cid:durableId="693966844">
    <w:abstractNumId w:val="5"/>
  </w:num>
  <w:num w:numId="8" w16cid:durableId="323821108">
    <w:abstractNumId w:val="10"/>
  </w:num>
  <w:num w:numId="9" w16cid:durableId="656108476">
    <w:abstractNumId w:val="2"/>
  </w:num>
  <w:num w:numId="10" w16cid:durableId="478424009">
    <w:abstractNumId w:val="11"/>
  </w:num>
  <w:num w:numId="11" w16cid:durableId="19748252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9568326">
    <w:abstractNumId w:val="0"/>
  </w:num>
  <w:num w:numId="13" w16cid:durableId="1151095851">
    <w:abstractNumId w:val="8"/>
  </w:num>
  <w:num w:numId="14" w16cid:durableId="603462557">
    <w:abstractNumId w:val="12"/>
  </w:num>
  <w:num w:numId="15" w16cid:durableId="393046887">
    <w:abstractNumId w:val="4"/>
  </w:num>
  <w:num w:numId="16" w16cid:durableId="1803883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0E7F8F"/>
    <w:rsid w:val="001019ED"/>
    <w:rsid w:val="001218B2"/>
    <w:rsid w:val="001268A8"/>
    <w:rsid w:val="001362B6"/>
    <w:rsid w:val="00140D68"/>
    <w:rsid w:val="00141D73"/>
    <w:rsid w:val="00144C6C"/>
    <w:rsid w:val="001534C5"/>
    <w:rsid w:val="00155DE2"/>
    <w:rsid w:val="0017369C"/>
    <w:rsid w:val="00174FFD"/>
    <w:rsid w:val="00176C59"/>
    <w:rsid w:val="00183C4E"/>
    <w:rsid w:val="00192797"/>
    <w:rsid w:val="001C0242"/>
    <w:rsid w:val="001C50B5"/>
    <w:rsid w:val="001D45A5"/>
    <w:rsid w:val="001E12AC"/>
    <w:rsid w:val="00206BD9"/>
    <w:rsid w:val="00211F1E"/>
    <w:rsid w:val="002409DA"/>
    <w:rsid w:val="00251AD9"/>
    <w:rsid w:val="00257C21"/>
    <w:rsid w:val="00281DED"/>
    <w:rsid w:val="002D06E9"/>
    <w:rsid w:val="0030317F"/>
    <w:rsid w:val="00333DB7"/>
    <w:rsid w:val="00337D4B"/>
    <w:rsid w:val="00375E51"/>
    <w:rsid w:val="003A6EE4"/>
    <w:rsid w:val="003C00A6"/>
    <w:rsid w:val="003D5FEC"/>
    <w:rsid w:val="003E5648"/>
    <w:rsid w:val="00402E1D"/>
    <w:rsid w:val="00405CF4"/>
    <w:rsid w:val="00456295"/>
    <w:rsid w:val="004650E2"/>
    <w:rsid w:val="00466C7A"/>
    <w:rsid w:val="0049059B"/>
    <w:rsid w:val="004B0EF5"/>
    <w:rsid w:val="004C584A"/>
    <w:rsid w:val="004E7B6D"/>
    <w:rsid w:val="004F6444"/>
    <w:rsid w:val="00501090"/>
    <w:rsid w:val="005226B3"/>
    <w:rsid w:val="005321FF"/>
    <w:rsid w:val="005463C4"/>
    <w:rsid w:val="0057657F"/>
    <w:rsid w:val="005A0FA2"/>
    <w:rsid w:val="005D3C81"/>
    <w:rsid w:val="005F4765"/>
    <w:rsid w:val="006372F6"/>
    <w:rsid w:val="0064417A"/>
    <w:rsid w:val="006467DA"/>
    <w:rsid w:val="00647F9A"/>
    <w:rsid w:val="0066401C"/>
    <w:rsid w:val="00670B64"/>
    <w:rsid w:val="00693582"/>
    <w:rsid w:val="00693A65"/>
    <w:rsid w:val="006B3F8F"/>
    <w:rsid w:val="006C1CCD"/>
    <w:rsid w:val="006C372C"/>
    <w:rsid w:val="006C647D"/>
    <w:rsid w:val="006F12DE"/>
    <w:rsid w:val="006F1B38"/>
    <w:rsid w:val="006F7DC2"/>
    <w:rsid w:val="007036E3"/>
    <w:rsid w:val="007576C6"/>
    <w:rsid w:val="00760813"/>
    <w:rsid w:val="00777860"/>
    <w:rsid w:val="00791D19"/>
    <w:rsid w:val="00797545"/>
    <w:rsid w:val="007B700F"/>
    <w:rsid w:val="007D0931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04125"/>
    <w:rsid w:val="00A2540E"/>
    <w:rsid w:val="00A4691E"/>
    <w:rsid w:val="00A54791"/>
    <w:rsid w:val="00A73EA0"/>
    <w:rsid w:val="00A77316"/>
    <w:rsid w:val="00A81D33"/>
    <w:rsid w:val="00A9491E"/>
    <w:rsid w:val="00A95E68"/>
    <w:rsid w:val="00AA67DA"/>
    <w:rsid w:val="00AB28FE"/>
    <w:rsid w:val="00AD5F61"/>
    <w:rsid w:val="00B06871"/>
    <w:rsid w:val="00B125F3"/>
    <w:rsid w:val="00B16B6D"/>
    <w:rsid w:val="00B568EA"/>
    <w:rsid w:val="00B742F4"/>
    <w:rsid w:val="00B86C01"/>
    <w:rsid w:val="00BB476C"/>
    <w:rsid w:val="00BF57E7"/>
    <w:rsid w:val="00C15DC7"/>
    <w:rsid w:val="00C4669E"/>
    <w:rsid w:val="00C669AF"/>
    <w:rsid w:val="00C72DAD"/>
    <w:rsid w:val="00C76164"/>
    <w:rsid w:val="00C95881"/>
    <w:rsid w:val="00CD4462"/>
    <w:rsid w:val="00D07325"/>
    <w:rsid w:val="00D2150A"/>
    <w:rsid w:val="00D221DF"/>
    <w:rsid w:val="00D35F55"/>
    <w:rsid w:val="00D41A4A"/>
    <w:rsid w:val="00D76391"/>
    <w:rsid w:val="00D76B0B"/>
    <w:rsid w:val="00DA01F0"/>
    <w:rsid w:val="00DE3D1F"/>
    <w:rsid w:val="00E24CE8"/>
    <w:rsid w:val="00E3288E"/>
    <w:rsid w:val="00E43035"/>
    <w:rsid w:val="00E62754"/>
    <w:rsid w:val="00E6444A"/>
    <w:rsid w:val="00E71446"/>
    <w:rsid w:val="00E76DB5"/>
    <w:rsid w:val="00EA70C2"/>
    <w:rsid w:val="00EC1220"/>
    <w:rsid w:val="00EF21BF"/>
    <w:rsid w:val="00EF55B5"/>
    <w:rsid w:val="00F03666"/>
    <w:rsid w:val="00F0611E"/>
    <w:rsid w:val="00F25404"/>
    <w:rsid w:val="00F54508"/>
    <w:rsid w:val="00F63C6A"/>
    <w:rsid w:val="00F64B41"/>
    <w:rsid w:val="00F75133"/>
    <w:rsid w:val="00F80EB0"/>
    <w:rsid w:val="00F9051B"/>
    <w:rsid w:val="00F90D68"/>
    <w:rsid w:val="00FA4751"/>
    <w:rsid w:val="00FB0CC2"/>
    <w:rsid w:val="00FD2099"/>
    <w:rsid w:val="00FE1F9A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2786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2025-02-21T07:06:00Z</cp:lastPrinted>
  <dcterms:created xsi:type="dcterms:W3CDTF">2025-02-21T05:30:00Z</dcterms:created>
  <dcterms:modified xsi:type="dcterms:W3CDTF">2025-02-21T07:06:00Z</dcterms:modified>
</cp:coreProperties>
</file>