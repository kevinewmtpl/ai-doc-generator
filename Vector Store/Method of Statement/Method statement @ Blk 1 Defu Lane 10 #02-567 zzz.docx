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281FD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C1C336" w14:textId="77777777" w:rsidR="003956B6" w:rsidRDefault="003956B6">
      <w:pPr>
        <w:rPr>
          <w:sz w:val="24"/>
        </w:rPr>
      </w:pPr>
    </w:p>
    <w:p w14:paraId="536AFC02" w14:textId="5C837988" w:rsidR="000E0C97" w:rsidRDefault="001C283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285D">
        <w:rPr>
          <w:sz w:val="24"/>
        </w:rPr>
        <w:t>11</w:t>
      </w:r>
      <w:r w:rsidR="0034285D" w:rsidRPr="0034285D">
        <w:rPr>
          <w:sz w:val="24"/>
          <w:vertAlign w:val="superscript"/>
        </w:rPr>
        <w:t>th</w:t>
      </w:r>
      <w:r w:rsidR="0034285D">
        <w:rPr>
          <w:sz w:val="24"/>
        </w:rPr>
        <w:t xml:space="preserve"> Dec 2024</w:t>
      </w:r>
    </w:p>
    <w:p w14:paraId="4A52A94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034C66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FC4AD1F" w14:textId="6BAEA275" w:rsidR="003A5948" w:rsidRDefault="003A5948" w:rsidP="003A59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CA2852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To hoist</w:t>
      </w:r>
      <w:r w:rsidR="001C283B">
        <w:rPr>
          <w:sz w:val="24"/>
          <w:lang w:eastAsia="zh-CN"/>
        </w:rPr>
        <w:t xml:space="preserve"> up </w:t>
      </w:r>
      <w:proofErr w:type="gramStart"/>
      <w:r w:rsidR="00930863">
        <w:rPr>
          <w:sz w:val="24"/>
          <w:lang w:eastAsia="zh-CN"/>
        </w:rPr>
        <w:t xml:space="preserve">2 </w:t>
      </w:r>
      <w:r w:rsidR="005B20D1">
        <w:rPr>
          <w:sz w:val="24"/>
          <w:lang w:eastAsia="zh-CN"/>
        </w:rPr>
        <w:t>unit</w:t>
      </w:r>
      <w:proofErr w:type="gramEnd"/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1C283B">
        <w:rPr>
          <w:sz w:val="24"/>
          <w:lang w:eastAsia="zh-CN"/>
        </w:rPr>
        <w:t xml:space="preserve">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floor</w:t>
      </w:r>
      <w:r w:rsidR="001C283B">
        <w:rPr>
          <w:sz w:val="24"/>
          <w:lang w:eastAsia="zh-CN"/>
        </w:rPr>
        <w:t xml:space="preserve"> through wall hacking opening by using platform and </w:t>
      </w:r>
      <w:r w:rsidR="009D1DB9">
        <w:rPr>
          <w:sz w:val="24"/>
          <w:lang w:eastAsia="zh-CN"/>
        </w:rPr>
        <w:t>lorry crane</w:t>
      </w:r>
    </w:p>
    <w:p w14:paraId="63AB8347" w14:textId="2509F9A4" w:rsidR="00B21972" w:rsidRPr="00B57912" w:rsidRDefault="003A5948" w:rsidP="003A59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Lathe machine from 2</w:t>
      </w:r>
      <w:r w:rsidRPr="003A594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lorry chassis </w:t>
      </w:r>
      <w:r w:rsidR="009D1DB9">
        <w:rPr>
          <w:sz w:val="24"/>
          <w:lang w:eastAsia="zh-CN"/>
        </w:rPr>
        <w:t xml:space="preserve"> </w:t>
      </w:r>
    </w:p>
    <w:p w14:paraId="45D8274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681C53" w14:textId="77777777"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191DED6" w14:textId="77777777" w:rsidR="003A5948" w:rsidRDefault="003A59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14:paraId="051358D9" w14:textId="01D70971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</w:t>
      </w:r>
      <w:r w:rsidR="00602C6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34285D">
        <w:rPr>
          <w:bCs/>
          <w:sz w:val="24"/>
          <w:szCs w:val="24"/>
          <w:lang w:eastAsia="zh-CN"/>
        </w:rPr>
        <w:t xml:space="preserve">Kafo CV7A </w:t>
      </w:r>
    </w:p>
    <w:p w14:paraId="19D4488A" w14:textId="77777777" w:rsidR="003A5948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02C6A">
        <w:rPr>
          <w:bCs/>
          <w:sz w:val="24"/>
          <w:szCs w:val="24"/>
          <w:lang w:eastAsia="zh-CN"/>
        </w:rPr>
        <w:t xml:space="preserve"> 280 x 230 x 235 </w:t>
      </w:r>
      <w:r>
        <w:rPr>
          <w:bCs/>
          <w:sz w:val="24"/>
          <w:szCs w:val="24"/>
          <w:lang w:eastAsia="zh-CN"/>
        </w:rPr>
        <w:t>cm</w:t>
      </w:r>
      <w:r w:rsidR="003A5948"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3B1F1A">
        <w:rPr>
          <w:bCs/>
          <w:sz w:val="24"/>
          <w:szCs w:val="24"/>
          <w:lang w:eastAsia="zh-CN"/>
        </w:rPr>
        <w:t xml:space="preserve"> </w:t>
      </w:r>
      <w:r w:rsidR="00602C6A">
        <w:rPr>
          <w:bCs/>
          <w:sz w:val="24"/>
          <w:szCs w:val="24"/>
          <w:lang w:eastAsia="zh-CN"/>
        </w:rPr>
        <w:t>4, 5</w:t>
      </w:r>
      <w:r w:rsidR="0034285D">
        <w:rPr>
          <w:bCs/>
          <w:sz w:val="24"/>
          <w:szCs w:val="24"/>
          <w:lang w:eastAsia="zh-CN"/>
        </w:rPr>
        <w:t>00</w:t>
      </w:r>
      <w:r w:rsidR="003B1F1A">
        <w:rPr>
          <w:bCs/>
          <w:sz w:val="24"/>
          <w:szCs w:val="24"/>
          <w:lang w:eastAsia="zh-CN"/>
        </w:rPr>
        <w:t xml:space="preserve"> kg</w:t>
      </w:r>
    </w:p>
    <w:p w14:paraId="733FA173" w14:textId="7777777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14:paraId="5FFD0F24" w14:textId="67EC842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2B5642">
        <w:rPr>
          <w:bCs/>
          <w:sz w:val="24"/>
          <w:szCs w:val="24"/>
          <w:lang w:eastAsia="zh-CN"/>
        </w:rPr>
        <w:t xml:space="preserve"> 1, 700 k</w:t>
      </w:r>
      <w:r w:rsidR="00930863">
        <w:rPr>
          <w:bCs/>
          <w:sz w:val="24"/>
          <w:szCs w:val="24"/>
          <w:lang w:eastAsia="zh-CN"/>
        </w:rPr>
        <w:t>g</w:t>
      </w:r>
      <w:r>
        <w:rPr>
          <w:bCs/>
          <w:sz w:val="24"/>
          <w:szCs w:val="24"/>
          <w:lang w:eastAsia="zh-CN"/>
        </w:rPr>
        <w:t xml:space="preserve"> </w:t>
      </w:r>
    </w:p>
    <w:p w14:paraId="0C910A77" w14:textId="7777777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05B4A65" w14:textId="77777777" w:rsidR="003A5948" w:rsidRDefault="003A59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14:paraId="67DFB723" w14:textId="7777777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14:paraId="1DBBCFD7" w14:textId="44584ED6" w:rsidR="009D1DB9" w:rsidRPr="001C283B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2B5642">
        <w:rPr>
          <w:bCs/>
          <w:sz w:val="24"/>
          <w:szCs w:val="24"/>
          <w:lang w:eastAsia="zh-CN"/>
        </w:rPr>
        <w:t xml:space="preserve"> </w:t>
      </w:r>
      <w:r w:rsidR="00930863">
        <w:rPr>
          <w:bCs/>
          <w:sz w:val="24"/>
          <w:szCs w:val="24"/>
          <w:lang w:eastAsia="zh-CN"/>
        </w:rPr>
        <w:t>1, 7</w:t>
      </w:r>
      <w:r w:rsidR="002B5642">
        <w:rPr>
          <w:bCs/>
          <w:sz w:val="24"/>
          <w:szCs w:val="24"/>
          <w:lang w:eastAsia="zh-CN"/>
        </w:rPr>
        <w:t>00 kg</w:t>
      </w:r>
    </w:p>
    <w:p w14:paraId="49211AAF" w14:textId="77777777"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0992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08470E8D" w14:textId="62C749C3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  <w:r w:rsidR="00930863">
        <w:rPr>
          <w:sz w:val="24"/>
          <w:lang w:eastAsia="zh-CN"/>
        </w:rPr>
        <w:t xml:space="preserve"> </w:t>
      </w:r>
      <w:r w:rsidR="001C283B">
        <w:rPr>
          <w:sz w:val="24"/>
          <w:lang w:eastAsia="zh-CN"/>
        </w:rPr>
        <w:t xml:space="preserve"> </w:t>
      </w:r>
    </w:p>
    <w:p w14:paraId="2905F1F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207A27" w14:textId="77777777"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4CFB19D0" w14:textId="0FF624EB" w:rsidR="00BD0682" w:rsidRPr="00BF4182" w:rsidRDefault="0034285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07/01/25</w:t>
      </w:r>
    </w:p>
    <w:p w14:paraId="581A0CC3" w14:textId="77777777" w:rsidR="001C283B" w:rsidRDefault="001C28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688AA0" w14:textId="77777777"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179B0AA6" w14:textId="77777777" w:rsidR="00BF4182" w:rsidRPr="00BF4182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F4182">
        <w:rPr>
          <w:bCs/>
          <w:sz w:val="24"/>
          <w:szCs w:val="24"/>
          <w:lang w:eastAsia="zh-CN"/>
        </w:rPr>
        <w:t xml:space="preserve"> am </w:t>
      </w:r>
      <w:r>
        <w:rPr>
          <w:bCs/>
          <w:sz w:val="24"/>
          <w:szCs w:val="24"/>
          <w:lang w:eastAsia="zh-CN"/>
        </w:rPr>
        <w:t xml:space="preserve"> </w:t>
      </w:r>
    </w:p>
    <w:p w14:paraId="31F432C9" w14:textId="77777777"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4D108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7EE348" w14:textId="409DF1A9" w:rsidR="000E0C97" w:rsidRDefault="001C283B">
      <w:pPr>
        <w:pStyle w:val="Heading4"/>
      </w:pPr>
      <w:r>
        <w:t xml:space="preserve">Blk 1 </w:t>
      </w:r>
      <w:proofErr w:type="spellStart"/>
      <w:r>
        <w:t>Defu</w:t>
      </w:r>
      <w:proofErr w:type="spellEnd"/>
      <w:r>
        <w:t xml:space="preserve"> Lane 10 #02-5</w:t>
      </w:r>
      <w:r w:rsidR="0034285D">
        <w:t>67</w:t>
      </w:r>
    </w:p>
    <w:p w14:paraId="49E20066" w14:textId="4503BCF5" w:rsidR="00894879" w:rsidRPr="00894879" w:rsidRDefault="00CA1F2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SQ</w:t>
      </w:r>
      <w:r w:rsidR="009D1DB9">
        <w:rPr>
          <w:sz w:val="24"/>
          <w:szCs w:val="24"/>
          <w:lang w:eastAsia="zh-CN"/>
        </w:rPr>
        <w:t xml:space="preserve"> Engineering</w:t>
      </w:r>
      <w:r>
        <w:rPr>
          <w:sz w:val="24"/>
          <w:szCs w:val="24"/>
          <w:lang w:eastAsia="zh-CN"/>
        </w:rPr>
        <w:t xml:space="preserve"> &amp; Trading</w:t>
      </w:r>
      <w:r w:rsidR="00902F17">
        <w:rPr>
          <w:sz w:val="24"/>
          <w:szCs w:val="24"/>
          <w:lang w:eastAsia="zh-CN"/>
        </w:rPr>
        <w:t xml:space="preserve"> Pte Ltd</w:t>
      </w:r>
    </w:p>
    <w:p w14:paraId="7E36169A" w14:textId="77777777"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C0E1212" w14:textId="77777777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2D82DC2" w14:textId="77777777" w:rsidR="003956B6" w:rsidRDefault="001C2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14:paraId="7A6030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5736A9CA" w14:textId="77777777"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set w</w:t>
      </w:r>
      <w:r w:rsidR="00280E65">
        <w:rPr>
          <w:sz w:val="24"/>
          <w:lang w:eastAsia="zh-CN"/>
        </w:rPr>
        <w:t>ire sling</w:t>
      </w:r>
    </w:p>
    <w:p w14:paraId="38C90F2E" w14:textId="4937D7C4" w:rsidR="003A5948" w:rsidRDefault="003A59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webbing sling </w:t>
      </w:r>
    </w:p>
    <w:p w14:paraId="671C9CCC" w14:textId="77777777"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14:paraId="4FB825F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951EC3" w14:textId="77777777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CA1B3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4183214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E9FF31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93D8B7A" w14:textId="77777777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91CA42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304D06EE" w14:textId="3C5A6B53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CC8FCA3" w14:textId="77777777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DD19A1" w14:textId="6B886F64" w:rsidR="00602C6A" w:rsidRDefault="00602C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1056792A" w14:textId="513EF310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458CB2F1" w14:textId="08850855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BBA910F" w14:textId="59E6020F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50479E3" w14:textId="242073D3" w:rsidR="00602C6A" w:rsidRP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160FB839" w14:textId="77777777"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1B1B6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F811B1" w14:textId="6A8466EC" w:rsidR="0078020B" w:rsidRPr="00511E6B" w:rsidRDefault="00511E6B" w:rsidP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020B" w:rsidRPr="00511E6B">
        <w:rPr>
          <w:sz w:val="24"/>
          <w:lang w:eastAsia="zh-CN"/>
        </w:rPr>
        <w:t>Assignment of traffic controller to control and guide movement of vehicle and personnel within the vicinity</w:t>
      </w:r>
    </w:p>
    <w:p w14:paraId="1DCB9F20" w14:textId="096E60CE" w:rsidR="0078020B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020B">
        <w:rPr>
          <w:sz w:val="24"/>
          <w:lang w:eastAsia="zh-CN"/>
        </w:rPr>
        <w:t>Barricade off work area with safety cones, red/white tape and lifting in operation signage</w:t>
      </w:r>
    </w:p>
    <w:p w14:paraId="65B937E6" w14:textId="4A4DF980" w:rsidR="000E0C97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</w:t>
      </w:r>
      <w:proofErr w:type="gramStart"/>
      <w:r w:rsidR="000E0C97">
        <w:rPr>
          <w:sz w:val="24"/>
          <w:lang w:eastAsia="zh-CN"/>
        </w:rPr>
        <w:t>are</w:t>
      </w:r>
      <w:proofErr w:type="gramEnd"/>
      <w:r w:rsidR="000E0C97"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0DA24DF8" w14:textId="3F6FE6DD" w:rsidR="000E0C97" w:rsidRDefault="00511E6B">
      <w:pPr>
        <w:pStyle w:val="BodyText2"/>
      </w:pPr>
      <w:r>
        <w:t xml:space="preserve">5) </w:t>
      </w:r>
      <w:r w:rsidR="000E0C97">
        <w:rPr>
          <w:rFonts w:hint="eastAsia"/>
        </w:rPr>
        <w:t xml:space="preserve">Lifting </w:t>
      </w:r>
      <w:r>
        <w:t>crew shall be composed to the following but not limited by other trained personnel in respect to the number of crew needed for the operation:</w:t>
      </w:r>
    </w:p>
    <w:p w14:paraId="54A59B21" w14:textId="1E73FFC0" w:rsidR="00511E6B" w:rsidRDefault="00511E6B">
      <w:pPr>
        <w:pStyle w:val="BodyText2"/>
      </w:pPr>
      <w:r>
        <w:t>a. Lifting Supervisor</w:t>
      </w:r>
    </w:p>
    <w:p w14:paraId="71191038" w14:textId="6DE2F88D" w:rsidR="00511E6B" w:rsidRDefault="00511E6B">
      <w:pPr>
        <w:pStyle w:val="BodyText2"/>
      </w:pPr>
      <w:r>
        <w:t xml:space="preserve">b. Lorry Loader Operator </w:t>
      </w:r>
    </w:p>
    <w:p w14:paraId="652F1984" w14:textId="519DBAAF" w:rsidR="00511E6B" w:rsidRDefault="00511E6B">
      <w:pPr>
        <w:pStyle w:val="BodyText2"/>
      </w:pPr>
      <w:r>
        <w:t xml:space="preserve">c. </w:t>
      </w:r>
      <w:proofErr w:type="spellStart"/>
      <w:r>
        <w:t>Riggerman</w:t>
      </w:r>
      <w:proofErr w:type="spellEnd"/>
      <w:r>
        <w:t xml:space="preserve"> </w:t>
      </w:r>
    </w:p>
    <w:p w14:paraId="125244CB" w14:textId="627226FD" w:rsidR="00511E6B" w:rsidRDefault="00511E6B">
      <w:pPr>
        <w:pStyle w:val="BodyText2"/>
      </w:pPr>
      <w:r>
        <w:t>d. Signalman</w:t>
      </w:r>
    </w:p>
    <w:p w14:paraId="73650B76" w14:textId="1809A79D" w:rsidR="00511E6B" w:rsidRDefault="00511E6B">
      <w:pPr>
        <w:pStyle w:val="BodyText2"/>
      </w:pPr>
      <w:r>
        <w:t>e. Skill Mover</w:t>
      </w:r>
    </w:p>
    <w:p w14:paraId="2695EDA6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0CAC8E0" w14:textId="77777777"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14:paraId="5E8935D4" w14:textId="5B9244D5" w:rsidR="000E0C97" w:rsidRDefault="001C28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02C6A">
        <w:rPr>
          <w:sz w:val="24"/>
          <w:lang w:eastAsia="zh-CN"/>
        </w:rPr>
        <w:t>ment of 2 x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lorry</w:t>
      </w:r>
      <w:r w:rsidR="00DD6DB6"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14:paraId="3FBE92B4" w14:textId="374383FF" w:rsidR="00602C6A" w:rsidRDefault="00602C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with appropriate dimension </w:t>
      </w:r>
    </w:p>
    <w:p w14:paraId="50E2FAE7" w14:textId="77777777" w:rsidR="000E0C97" w:rsidRPr="00020C2A" w:rsidRDefault="001C283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wall hacking </w:t>
      </w:r>
      <w:r w:rsidR="009D1DB9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14:paraId="2EC0578C" w14:textId="77777777"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>on the opening slab</w:t>
      </w:r>
    </w:p>
    <w:p w14:paraId="23EB515B" w14:textId="5E4230E5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 xml:space="preserve">t point and secured using 1 x </w:t>
      </w:r>
      <w:r w:rsidR="00BD0682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14:paraId="159CCC1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B4DE1B3" w14:textId="77777777"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83B">
        <w:rPr>
          <w:sz w:val="24"/>
          <w:lang w:eastAsia="zh-CN"/>
        </w:rPr>
        <w:t>lorry crane to hoist up machine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35D85FFA" w14:textId="77777777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14:paraId="48E6CC64" w14:textId="77777777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14:paraId="593BF89C" w14:textId="77777777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14:paraId="6CBD622B" w14:textId="77777777"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86C023C" w14:textId="77777777"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14:paraId="229E7FF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9F8A69" w14:textId="77777777"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8D9EA8" w14:textId="77777777"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080C7BEF" w14:textId="77777777" w:rsidR="00701B5C" w:rsidRDefault="001C283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  <w:r>
        <w:rPr>
          <w:sz w:val="24"/>
          <w:szCs w:val="24"/>
        </w:rPr>
        <w:t xml:space="preserve"> / Kevin Wong </w:t>
      </w:r>
    </w:p>
    <w:p w14:paraId="61FB3EB0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7EA0CEFC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A1B5D" w14:textId="77777777" w:rsidR="00713BF0" w:rsidRDefault="00713BF0">
      <w:r>
        <w:separator/>
      </w:r>
    </w:p>
  </w:endnote>
  <w:endnote w:type="continuationSeparator" w:id="0">
    <w:p w14:paraId="1462A99F" w14:textId="77777777" w:rsidR="00713BF0" w:rsidRDefault="00713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B44D9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7C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7C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513065" w14:textId="77777777" w:rsidR="00713BF0" w:rsidRDefault="00713BF0">
      <w:r>
        <w:separator/>
      </w:r>
    </w:p>
  </w:footnote>
  <w:footnote w:type="continuationSeparator" w:id="0">
    <w:p w14:paraId="714A6CF3" w14:textId="77777777" w:rsidR="00713BF0" w:rsidRDefault="00713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DDD8B" w14:textId="20A4FAC0" w:rsidR="00DE798B" w:rsidRDefault="00DE798B" w:rsidP="00DE798B">
    <w:pPr>
      <w:pStyle w:val="Header"/>
      <w:jc w:val="center"/>
      <w:rPr>
        <w:b/>
        <w:sz w:val="26"/>
      </w:rPr>
    </w:pPr>
  </w:p>
  <w:p w14:paraId="6E2C6EE0" w14:textId="74346CF1" w:rsidR="00DE798B" w:rsidRDefault="00CA1F29" w:rsidP="00DE798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3BEC45" wp14:editId="2052E22B">
          <wp:simplePos x="0" y="0"/>
          <wp:positionH relativeFrom="column">
            <wp:posOffset>-266700</wp:posOffset>
          </wp:positionH>
          <wp:positionV relativeFrom="paragraph">
            <wp:posOffset>111125</wp:posOffset>
          </wp:positionV>
          <wp:extent cx="1016635" cy="14668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D187E3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B56D3F3" w14:textId="4CC4F0A1" w:rsidR="000E0C97" w:rsidRDefault="0034285D" w:rsidP="0034285D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Loop, </w:t>
    </w:r>
    <w:r w:rsidR="000E0C97">
      <w:t xml:space="preserve">Singapore </w:t>
    </w:r>
    <w:r>
      <w:t>739571</w:t>
    </w:r>
  </w:p>
  <w:p w14:paraId="2D0DEBDE" w14:textId="6C9CFA87"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0A1E6E4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C79705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9D76536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  <w:p w14:paraId="69CD6BCF" w14:textId="77777777" w:rsidR="00DE798B" w:rsidRDefault="00DE79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25C16"/>
    <w:multiLevelType w:val="hybridMultilevel"/>
    <w:tmpl w:val="A0AC675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19BF6897"/>
    <w:multiLevelType w:val="hybridMultilevel"/>
    <w:tmpl w:val="2C7ABF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1144">
    <w:abstractNumId w:val="4"/>
  </w:num>
  <w:num w:numId="2" w16cid:durableId="1045980167">
    <w:abstractNumId w:val="8"/>
  </w:num>
  <w:num w:numId="3" w16cid:durableId="96338446">
    <w:abstractNumId w:val="1"/>
  </w:num>
  <w:num w:numId="4" w16cid:durableId="1335641788">
    <w:abstractNumId w:val="14"/>
  </w:num>
  <w:num w:numId="5" w16cid:durableId="2038508317">
    <w:abstractNumId w:val="9"/>
  </w:num>
  <w:num w:numId="6" w16cid:durableId="1375345991">
    <w:abstractNumId w:val="10"/>
  </w:num>
  <w:num w:numId="7" w16cid:durableId="1316953782">
    <w:abstractNumId w:val="6"/>
  </w:num>
  <w:num w:numId="8" w16cid:durableId="592133400">
    <w:abstractNumId w:val="11"/>
  </w:num>
  <w:num w:numId="9" w16cid:durableId="1034887108">
    <w:abstractNumId w:val="2"/>
  </w:num>
  <w:num w:numId="10" w16cid:durableId="1932467695">
    <w:abstractNumId w:val="13"/>
  </w:num>
  <w:num w:numId="11" w16cid:durableId="155177187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266569">
    <w:abstractNumId w:val="0"/>
  </w:num>
  <w:num w:numId="13" w16cid:durableId="204828271">
    <w:abstractNumId w:val="7"/>
  </w:num>
  <w:num w:numId="14" w16cid:durableId="1334182265">
    <w:abstractNumId w:val="15"/>
  </w:num>
  <w:num w:numId="15" w16cid:durableId="502818141">
    <w:abstractNumId w:val="12"/>
  </w:num>
  <w:num w:numId="16" w16cid:durableId="814952788">
    <w:abstractNumId w:val="5"/>
  </w:num>
  <w:num w:numId="17" w16cid:durableId="1268808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C4C07"/>
    <w:rsid w:val="000E037C"/>
    <w:rsid w:val="000E0C97"/>
    <w:rsid w:val="000F4C90"/>
    <w:rsid w:val="0015747F"/>
    <w:rsid w:val="00173D1D"/>
    <w:rsid w:val="001A3D96"/>
    <w:rsid w:val="001C283B"/>
    <w:rsid w:val="00204659"/>
    <w:rsid w:val="0022145B"/>
    <w:rsid w:val="00274035"/>
    <w:rsid w:val="00280E65"/>
    <w:rsid w:val="00281171"/>
    <w:rsid w:val="0028160B"/>
    <w:rsid w:val="002B5642"/>
    <w:rsid w:val="002F4DDD"/>
    <w:rsid w:val="002F4ECC"/>
    <w:rsid w:val="00312672"/>
    <w:rsid w:val="0034285D"/>
    <w:rsid w:val="00380264"/>
    <w:rsid w:val="003956B6"/>
    <w:rsid w:val="003A5948"/>
    <w:rsid w:val="003B1204"/>
    <w:rsid w:val="003B1F1A"/>
    <w:rsid w:val="003C390E"/>
    <w:rsid w:val="004759DC"/>
    <w:rsid w:val="004913AB"/>
    <w:rsid w:val="00491CDF"/>
    <w:rsid w:val="004A4F1D"/>
    <w:rsid w:val="004A60E2"/>
    <w:rsid w:val="00511E6B"/>
    <w:rsid w:val="00571276"/>
    <w:rsid w:val="00575C8A"/>
    <w:rsid w:val="00577153"/>
    <w:rsid w:val="005B20D1"/>
    <w:rsid w:val="005C216D"/>
    <w:rsid w:val="00602C6A"/>
    <w:rsid w:val="00646C9D"/>
    <w:rsid w:val="00664E02"/>
    <w:rsid w:val="00672CA0"/>
    <w:rsid w:val="006A5C8D"/>
    <w:rsid w:val="006F46B4"/>
    <w:rsid w:val="00701B5C"/>
    <w:rsid w:val="00713BF0"/>
    <w:rsid w:val="00720400"/>
    <w:rsid w:val="00722A7B"/>
    <w:rsid w:val="007276CD"/>
    <w:rsid w:val="0078020B"/>
    <w:rsid w:val="007D3772"/>
    <w:rsid w:val="007E1A8A"/>
    <w:rsid w:val="008333D2"/>
    <w:rsid w:val="00894879"/>
    <w:rsid w:val="008A0FE5"/>
    <w:rsid w:val="00902F17"/>
    <w:rsid w:val="00922FC4"/>
    <w:rsid w:val="00930863"/>
    <w:rsid w:val="00966F5B"/>
    <w:rsid w:val="0097067B"/>
    <w:rsid w:val="00975AAF"/>
    <w:rsid w:val="009D1DB9"/>
    <w:rsid w:val="00A10F11"/>
    <w:rsid w:val="00A93C9D"/>
    <w:rsid w:val="00AF2D23"/>
    <w:rsid w:val="00B21972"/>
    <w:rsid w:val="00B56650"/>
    <w:rsid w:val="00B57912"/>
    <w:rsid w:val="00B6329B"/>
    <w:rsid w:val="00B63C78"/>
    <w:rsid w:val="00B7163D"/>
    <w:rsid w:val="00BD0682"/>
    <w:rsid w:val="00BF4182"/>
    <w:rsid w:val="00BF7C5F"/>
    <w:rsid w:val="00C11EE0"/>
    <w:rsid w:val="00C3785C"/>
    <w:rsid w:val="00C44C52"/>
    <w:rsid w:val="00C83366"/>
    <w:rsid w:val="00CA1F29"/>
    <w:rsid w:val="00CA2852"/>
    <w:rsid w:val="00CC35F9"/>
    <w:rsid w:val="00CD4486"/>
    <w:rsid w:val="00D00F22"/>
    <w:rsid w:val="00D046EC"/>
    <w:rsid w:val="00D258E3"/>
    <w:rsid w:val="00D2603B"/>
    <w:rsid w:val="00D83EFC"/>
    <w:rsid w:val="00D856F6"/>
    <w:rsid w:val="00DD6DB6"/>
    <w:rsid w:val="00DE798B"/>
    <w:rsid w:val="00DF225D"/>
    <w:rsid w:val="00E01D3B"/>
    <w:rsid w:val="00E43138"/>
    <w:rsid w:val="00E70F6C"/>
    <w:rsid w:val="00EB390A"/>
    <w:rsid w:val="00EC0AFE"/>
    <w:rsid w:val="00F338D8"/>
    <w:rsid w:val="00F8137B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AE34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11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2025-01-06T05:02:00Z</cp:lastPrinted>
  <dcterms:created xsi:type="dcterms:W3CDTF">2025-01-07T03:00:00Z</dcterms:created>
  <dcterms:modified xsi:type="dcterms:W3CDTF">2025-01-07T03:00:00Z</dcterms:modified>
</cp:coreProperties>
</file>