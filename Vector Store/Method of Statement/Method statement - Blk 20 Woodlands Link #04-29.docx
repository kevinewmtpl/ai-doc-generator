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161E44">
      <w:pPr>
        <w:rPr>
          <w:sz w:val="24"/>
          <w:lang w:eastAsia="zh-CN"/>
        </w:rPr>
      </w:pPr>
      <w:r>
        <w:rPr>
          <w:sz w:val="24"/>
        </w:rPr>
        <w:t>Date: 09</w:t>
      </w:r>
      <w:r w:rsidRPr="00161E44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bookmarkStart w:id="0" w:name="_GoBack"/>
      <w:bookmarkEnd w:id="0"/>
      <w:r w:rsidR="00A10332">
        <w:rPr>
          <w:sz w:val="24"/>
          <w:lang w:eastAsia="zh-CN"/>
        </w:rPr>
        <w:t xml:space="preserve">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1033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161E44">
        <w:rPr>
          <w:sz w:val="24"/>
          <w:lang w:eastAsia="zh-CN"/>
        </w:rPr>
        <w:t xml:space="preserve"> up 1 unit machine to 4</w:t>
      </w:r>
      <w:r w:rsidR="00161E44" w:rsidRPr="00161E44">
        <w:rPr>
          <w:sz w:val="24"/>
          <w:vertAlign w:val="superscript"/>
          <w:lang w:eastAsia="zh-CN"/>
        </w:rPr>
        <w:t>th</w:t>
      </w:r>
      <w:r w:rsidR="00161E44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, </w:t>
      </w:r>
      <w:r w:rsidR="00FA580F">
        <w:rPr>
          <w:sz w:val="24"/>
          <w:lang w:eastAsia="zh-CN"/>
        </w:rPr>
        <w:t>lower down onto platform, insert pallet truck/rollers</w:t>
      </w:r>
      <w:r w:rsidR="00607F44">
        <w:rPr>
          <w:sz w:val="24"/>
          <w:lang w:eastAsia="zh-CN"/>
        </w:rPr>
        <w:t xml:space="preserve"> to machine base</w:t>
      </w:r>
      <w:r w:rsidR="00FA580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 position into customer premise</w:t>
      </w:r>
    </w:p>
    <w:p w:rsidR="00A10332" w:rsidRDefault="00A103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10332" w:rsidRDefault="00A103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10332" w:rsidRDefault="00161E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Tsugami NC Lathe</w:t>
      </w:r>
    </w:p>
    <w:p w:rsidR="00A10332" w:rsidRDefault="00161E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238 x 180 x 225 cm</w:t>
      </w:r>
    </w:p>
    <w:p w:rsidR="00B21972" w:rsidRPr="00B57912" w:rsidRDefault="004346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3, 5</w:t>
      </w:r>
      <w:r w:rsidR="00161E44">
        <w:rPr>
          <w:sz w:val="24"/>
          <w:szCs w:val="24"/>
          <w:lang w:eastAsia="zh-CN"/>
        </w:rPr>
        <w:t>3</w:t>
      </w:r>
      <w:r w:rsidR="00A10332">
        <w:rPr>
          <w:sz w:val="24"/>
          <w:szCs w:val="24"/>
          <w:lang w:eastAsia="zh-CN"/>
        </w:rPr>
        <w:t xml:space="preserve">0 </w:t>
      </w:r>
      <w:proofErr w:type="spellStart"/>
      <w:r w:rsidR="00A10332">
        <w:rPr>
          <w:sz w:val="24"/>
          <w:szCs w:val="24"/>
          <w:lang w:eastAsia="zh-CN"/>
        </w:rPr>
        <w:t>kgs</w:t>
      </w:r>
      <w:proofErr w:type="spellEnd"/>
      <w:r w:rsidR="00FA580F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161E44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10/10</w:t>
      </w:r>
      <w:r w:rsidR="00A10332">
        <w:rPr>
          <w:sz w:val="24"/>
          <w:lang w:eastAsia="zh-CN"/>
        </w:rPr>
        <w:t>/2017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BC2479">
        <w:rPr>
          <w:sz w:val="24"/>
          <w:lang w:eastAsia="zh-CN"/>
        </w:rPr>
        <w:t>09:30</w:t>
      </w:r>
      <w:r w:rsidR="00B14A96">
        <w:rPr>
          <w:sz w:val="24"/>
          <w:lang w:eastAsia="zh-CN"/>
        </w:rPr>
        <w:t xml:space="preserve">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A10332">
      <w:pPr>
        <w:pStyle w:val="Heading4"/>
      </w:pPr>
      <w:proofErr w:type="spellStart"/>
      <w:r>
        <w:t>Blk</w:t>
      </w:r>
      <w:proofErr w:type="spellEnd"/>
      <w:r>
        <w:t xml:space="preserve"> </w:t>
      </w:r>
      <w:r w:rsidR="00161E44">
        <w:t>20 Woodlands Link #04-29</w:t>
      </w:r>
    </w:p>
    <w:p w:rsidR="00894879" w:rsidRPr="00894879" w:rsidRDefault="00161E44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Fyno</w:t>
      </w:r>
      <w:proofErr w:type="spellEnd"/>
      <w:r>
        <w:rPr>
          <w:sz w:val="24"/>
          <w:szCs w:val="24"/>
          <w:lang w:eastAsia="zh-CN"/>
        </w:rPr>
        <w:t xml:space="preserve"> Precision</w:t>
      </w:r>
      <w:r w:rsidR="00A10332">
        <w:rPr>
          <w:sz w:val="24"/>
          <w:szCs w:val="24"/>
          <w:lang w:eastAsia="zh-CN"/>
        </w:rPr>
        <w:t xml:space="preserve"> </w:t>
      </w:r>
      <w:proofErr w:type="spellStart"/>
      <w:r w:rsidR="00A10332">
        <w:rPr>
          <w:sz w:val="24"/>
          <w:szCs w:val="24"/>
          <w:lang w:eastAsia="zh-CN"/>
        </w:rPr>
        <w:t>Pte</w:t>
      </w:r>
      <w:proofErr w:type="spellEnd"/>
      <w:r w:rsidR="00A10332"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72CA0" w:rsidRDefault="00A103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A10332" w:rsidRDefault="00A103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A10332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D7512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A1033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A10332">
        <w:rPr>
          <w:sz w:val="24"/>
          <w:lang w:eastAsia="zh-CN"/>
        </w:rPr>
        <w:t>gger, signalman, mobile/</w:t>
      </w:r>
      <w:r w:rsidR="007A0F35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B14A96" w:rsidRDefault="00B14A96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A103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D83EFC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A10332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hoist up platform to 5</w:t>
      </w:r>
      <w:r w:rsidRPr="00A10332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  <w:r w:rsidR="003F30E5">
        <w:rPr>
          <w:sz w:val="24"/>
          <w:lang w:eastAsia="zh-CN"/>
        </w:rPr>
        <w:t>(swing gate)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F30E5">
        <w:rPr>
          <w:sz w:val="24"/>
          <w:lang w:eastAsia="zh-CN"/>
        </w:rPr>
        <w:t>etent point and 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A1033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3F30E5">
        <w:rPr>
          <w:sz w:val="24"/>
          <w:lang w:eastAsia="zh-CN"/>
        </w:rPr>
        <w:t xml:space="preserve"> crane to ho</w:t>
      </w:r>
      <w:r>
        <w:rPr>
          <w:sz w:val="24"/>
          <w:lang w:eastAsia="zh-CN"/>
        </w:rPr>
        <w:t>ist up machine to 5</w:t>
      </w:r>
      <w:r w:rsidRPr="00A10332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D75122" w:rsidRDefault="000E0C97" w:rsidP="00D7512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75122" w:rsidRDefault="00D75122" w:rsidP="00D75122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5C329E" w:rsidRPr="00D75122" w:rsidRDefault="00D75122" w:rsidP="00D7512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D75122">
        <w:rPr>
          <w:b/>
          <w:sz w:val="32"/>
          <w:szCs w:val="32"/>
          <w:u w:val="single"/>
          <w:lang w:eastAsia="zh-CN"/>
        </w:rPr>
        <w:t>Remark</w:t>
      </w:r>
    </w:p>
    <w:p w:rsidR="00D75122" w:rsidRPr="00D75122" w:rsidRDefault="00D75122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D75122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0E0C97" w:rsidRPr="0038611E" w:rsidRDefault="00D75122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3B5F" w:rsidRDefault="00163B5F">
      <w:r>
        <w:separator/>
      </w:r>
    </w:p>
  </w:endnote>
  <w:endnote w:type="continuationSeparator" w:id="0">
    <w:p w:rsidR="00163B5F" w:rsidRDefault="00163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61E4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61E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3B5F" w:rsidRDefault="00163B5F">
      <w:r>
        <w:separator/>
      </w:r>
    </w:p>
  </w:footnote>
  <w:footnote w:type="continuationSeparator" w:id="0">
    <w:p w:rsidR="00163B5F" w:rsidRDefault="00163B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61E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161E4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71FAC"/>
    <w:rsid w:val="000E0C97"/>
    <w:rsid w:val="00161E44"/>
    <w:rsid w:val="00163B5F"/>
    <w:rsid w:val="001A3D96"/>
    <w:rsid w:val="00281171"/>
    <w:rsid w:val="002D0161"/>
    <w:rsid w:val="002E007D"/>
    <w:rsid w:val="002F4DDD"/>
    <w:rsid w:val="00380264"/>
    <w:rsid w:val="0038611E"/>
    <w:rsid w:val="003F30E5"/>
    <w:rsid w:val="004346BF"/>
    <w:rsid w:val="004913AB"/>
    <w:rsid w:val="00491CDF"/>
    <w:rsid w:val="00500442"/>
    <w:rsid w:val="0052116C"/>
    <w:rsid w:val="005C329E"/>
    <w:rsid w:val="00607F44"/>
    <w:rsid w:val="00664E02"/>
    <w:rsid w:val="00672CA0"/>
    <w:rsid w:val="006F5A8E"/>
    <w:rsid w:val="00701B5C"/>
    <w:rsid w:val="00722A7B"/>
    <w:rsid w:val="007276CD"/>
    <w:rsid w:val="007A0F35"/>
    <w:rsid w:val="007D3772"/>
    <w:rsid w:val="007F3574"/>
    <w:rsid w:val="008555AC"/>
    <w:rsid w:val="00894879"/>
    <w:rsid w:val="00902F17"/>
    <w:rsid w:val="00966F5B"/>
    <w:rsid w:val="00980AC3"/>
    <w:rsid w:val="00A10332"/>
    <w:rsid w:val="00A10F11"/>
    <w:rsid w:val="00B14A96"/>
    <w:rsid w:val="00B21972"/>
    <w:rsid w:val="00B56598"/>
    <w:rsid w:val="00B56650"/>
    <w:rsid w:val="00B57912"/>
    <w:rsid w:val="00B7163D"/>
    <w:rsid w:val="00B7239B"/>
    <w:rsid w:val="00BC2479"/>
    <w:rsid w:val="00C3785C"/>
    <w:rsid w:val="00C44C52"/>
    <w:rsid w:val="00CD4486"/>
    <w:rsid w:val="00D00F22"/>
    <w:rsid w:val="00D75122"/>
    <w:rsid w:val="00D83EFC"/>
    <w:rsid w:val="00D856F6"/>
    <w:rsid w:val="00DE73E1"/>
    <w:rsid w:val="00DF225D"/>
    <w:rsid w:val="00E70F6C"/>
    <w:rsid w:val="00EA0668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BE488-AEB4-4059-9567-ACD698E68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374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2017-04-04T07:32:00Z</cp:lastPrinted>
  <dcterms:created xsi:type="dcterms:W3CDTF">2017-10-09T04:07:00Z</dcterms:created>
  <dcterms:modified xsi:type="dcterms:W3CDTF">2017-10-09T04:07:00Z</dcterms:modified>
</cp:coreProperties>
</file>