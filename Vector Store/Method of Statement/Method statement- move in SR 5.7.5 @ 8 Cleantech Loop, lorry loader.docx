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75291" w:rsidRDefault="00975291">
      <w:pPr>
        <w:rPr>
          <w:sz w:val="24"/>
        </w:rPr>
      </w:pPr>
    </w:p>
    <w:p w:rsidR="00684C71" w:rsidRDefault="00280B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75291">
        <w:rPr>
          <w:sz w:val="24"/>
        </w:rPr>
        <w:t>23</w:t>
      </w:r>
      <w:r w:rsidR="00975291">
        <w:rPr>
          <w:sz w:val="24"/>
          <w:vertAlign w:val="superscript"/>
        </w:rPr>
        <w:t>rd</w:t>
      </w:r>
      <w:r w:rsidR="00D173DD">
        <w:rPr>
          <w:sz w:val="24"/>
        </w:rPr>
        <w:t xml:space="preserve"> Aug</w:t>
      </w:r>
      <w:r w:rsidR="00B465D5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975291">
        <w:rPr>
          <w:sz w:val="24"/>
          <w:lang w:eastAsia="zh-CN"/>
        </w:rPr>
        <w:t xml:space="preserve">hoist down machines from lorry chassis, </w:t>
      </w:r>
      <w:r w:rsidR="0081336E">
        <w:rPr>
          <w:sz w:val="24"/>
          <w:lang w:eastAsia="zh-CN"/>
        </w:rPr>
        <w:t>shift and</w:t>
      </w:r>
      <w:r w:rsidR="00975291">
        <w:rPr>
          <w:sz w:val="24"/>
          <w:lang w:eastAsia="zh-CN"/>
        </w:rPr>
        <w:t xml:space="preserve"> position to 7</w:t>
      </w:r>
      <w:r w:rsidR="00975291" w:rsidRPr="00975291">
        <w:rPr>
          <w:sz w:val="24"/>
          <w:vertAlign w:val="superscript"/>
          <w:lang w:eastAsia="zh-CN"/>
        </w:rPr>
        <w:t>th</w:t>
      </w:r>
      <w:r w:rsidR="00975291">
        <w:rPr>
          <w:sz w:val="24"/>
          <w:lang w:eastAsia="zh-CN"/>
        </w:rPr>
        <w:t xml:space="preserve"> floor via cargo lift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D173D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C8729C">
        <w:rPr>
          <w:b/>
          <w:sz w:val="32"/>
          <w:szCs w:val="32"/>
          <w:u w:val="single"/>
          <w:lang w:eastAsia="zh-CN"/>
        </w:rPr>
        <w:t>Spec</w:t>
      </w:r>
    </w:p>
    <w:p w:rsidR="00B465D5" w:rsidRDefault="00D173D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Global Classis SR 5.7.5</w:t>
      </w:r>
      <w:r w:rsidR="00975291">
        <w:rPr>
          <w:b/>
          <w:sz w:val="24"/>
          <w:lang w:eastAsia="zh-CN"/>
        </w:rPr>
        <w:t xml:space="preserve"> CMM machine </w:t>
      </w:r>
    </w:p>
    <w:p w:rsidR="00975291" w:rsidRDefault="0097529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Profile Projector</w:t>
      </w:r>
    </w:p>
    <w:p w:rsidR="00975291" w:rsidRDefault="0097529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Laser Tester</w:t>
      </w:r>
    </w:p>
    <w:p w:rsidR="00975291" w:rsidRDefault="0097529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Hardness Tester</w:t>
      </w:r>
    </w:p>
    <w:p w:rsidR="00975291" w:rsidRDefault="0097529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Thermal Oven</w:t>
      </w:r>
    </w:p>
    <w:p w:rsidR="00280BBC" w:rsidRDefault="0097529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2 unit benches </w:t>
      </w:r>
    </w:p>
    <w:p w:rsidR="00FE09CB" w:rsidRPr="00B465D5" w:rsidRDefault="00B35068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17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25/08</w:t>
      </w:r>
      <w:r w:rsidR="00817B5A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817B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11:30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73DD" w:rsidRDefault="00817B5A" w:rsidP="00D173DD">
      <w:pPr>
        <w:pStyle w:val="Heading4"/>
        <w:rPr>
          <w:szCs w:val="24"/>
        </w:rPr>
      </w:pPr>
      <w:r>
        <w:t>8 Cleantech Loop</w:t>
      </w:r>
      <w:r w:rsidR="00D173DD">
        <w:t xml:space="preserve">, </w:t>
      </w:r>
      <w:r>
        <w:rPr>
          <w:szCs w:val="24"/>
        </w:rPr>
        <w:t>Ceantech 3</w:t>
      </w:r>
      <w:r w:rsidR="00D173DD">
        <w:rPr>
          <w:szCs w:val="24"/>
        </w:rPr>
        <w:t xml:space="preserve"> Blk C #07-40</w:t>
      </w:r>
    </w:p>
    <w:p w:rsidR="00707B09" w:rsidRPr="00D173DD" w:rsidRDefault="00D173DD" w:rsidP="00D173DD">
      <w:pPr>
        <w:pStyle w:val="Heading4"/>
      </w:pPr>
      <w:r>
        <w:rPr>
          <w:szCs w:val="24"/>
        </w:rPr>
        <w:t xml:space="preserve">XT Technologies SG Pte Ltd </w:t>
      </w:r>
      <w:r w:rsidR="00FD6DC7">
        <w:rPr>
          <w:szCs w:val="24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4B4C83" w:rsidRDefault="00D17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4B4C83">
        <w:rPr>
          <w:sz w:val="24"/>
          <w:lang w:eastAsia="zh-CN"/>
        </w:rPr>
        <w:t>webbing sling</w:t>
      </w:r>
    </w:p>
    <w:p w:rsidR="00684C71" w:rsidRDefault="00817B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623E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</w:t>
      </w:r>
      <w:r w:rsidR="00D173DD">
        <w:rPr>
          <w:sz w:val="24"/>
          <w:lang w:eastAsia="zh-CN"/>
        </w:rPr>
        <w:t>p</w:t>
      </w:r>
      <w:r w:rsidR="00817B5A">
        <w:rPr>
          <w:sz w:val="24"/>
          <w:lang w:eastAsia="zh-CN"/>
        </w:rPr>
        <w:t>lywood</w:t>
      </w:r>
      <w:r w:rsidR="00B465D5">
        <w:rPr>
          <w:sz w:val="24"/>
          <w:lang w:eastAsia="zh-CN"/>
        </w:rPr>
        <w:t xml:space="preserve"> (to lay out for </w:t>
      </w:r>
      <w:r w:rsidR="00280BBC">
        <w:rPr>
          <w:sz w:val="24"/>
          <w:lang w:eastAsia="zh-CN"/>
        </w:rPr>
        <w:t xml:space="preserve">floor protection) </w:t>
      </w:r>
    </w:p>
    <w:p w:rsidR="008C1131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137B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Pr="004B4C83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B4C83" w:rsidRDefault="0081336E" w:rsidP="004B4C8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173DD" w:rsidRDefault="00D173DD" w:rsidP="004B4C83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 with M.O.M certificate</w:t>
      </w:r>
    </w:p>
    <w:p w:rsidR="004B4C83" w:rsidRDefault="00D82B2A" w:rsidP="004B4C8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</w:t>
      </w:r>
    </w:p>
    <w:p w:rsidR="00205704" w:rsidRPr="004B4C83" w:rsidRDefault="00205704" w:rsidP="004B4C83">
      <w:pPr>
        <w:rPr>
          <w:sz w:val="24"/>
          <w:lang w:eastAsia="zh-CN"/>
        </w:rPr>
      </w:pPr>
    </w:p>
    <w:p w:rsidR="00684C71" w:rsidRPr="00CF6063" w:rsidRDefault="004B4C83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1E6BD9" w:rsidRDefault="004B4C83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D173DD" w:rsidRDefault="00D173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 onto rigging point of machine </w:t>
      </w:r>
    </w:p>
    <w:p w:rsidR="00137B5C" w:rsidRPr="00D173DD" w:rsidRDefault="00D173DD" w:rsidP="00D173D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1E6BD9">
        <w:rPr>
          <w:sz w:val="24"/>
          <w:lang w:eastAsia="zh-CN"/>
        </w:rPr>
        <w:t xml:space="preserve"> from lorry chassis to the ground</w:t>
      </w:r>
      <w:r w:rsidR="004B4C83">
        <w:rPr>
          <w:sz w:val="24"/>
          <w:lang w:eastAsia="zh-CN"/>
        </w:rPr>
        <w:t xml:space="preserve"> </w:t>
      </w:r>
    </w:p>
    <w:p w:rsidR="00FD6DC7" w:rsidRDefault="00FD6DC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8474C9">
        <w:rPr>
          <w:sz w:val="24"/>
          <w:lang w:eastAsia="zh-CN"/>
        </w:rPr>
        <w:t>metal sheet/</w:t>
      </w:r>
      <w:r w:rsidR="00D173DD">
        <w:rPr>
          <w:sz w:val="24"/>
          <w:lang w:eastAsia="zh-CN"/>
        </w:rPr>
        <w:t xml:space="preserve">plywood </w:t>
      </w:r>
      <w:r>
        <w:rPr>
          <w:sz w:val="24"/>
          <w:lang w:eastAsia="zh-CN"/>
        </w:rPr>
        <w:t xml:space="preserve">for floor protection 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</w:t>
      </w:r>
      <w:r w:rsidR="00D173DD">
        <w:rPr>
          <w:sz w:val="24"/>
          <w:lang w:eastAsia="zh-CN"/>
        </w:rPr>
        <w:t xml:space="preserve"> transport machine to 7</w:t>
      </w:r>
      <w:r w:rsidR="00D173DD" w:rsidRPr="00D173DD">
        <w:rPr>
          <w:sz w:val="24"/>
          <w:vertAlign w:val="superscript"/>
          <w:lang w:eastAsia="zh-CN"/>
        </w:rPr>
        <w:t>th</w:t>
      </w:r>
      <w:r w:rsidR="00D173DD">
        <w:rPr>
          <w:sz w:val="24"/>
          <w:lang w:eastAsia="zh-CN"/>
        </w:rPr>
        <w:t xml:space="preserve"> floor via cargo lift </w:t>
      </w:r>
    </w:p>
    <w:p w:rsidR="00684C71" w:rsidRPr="00B465D5" w:rsidRDefault="00F3464B" w:rsidP="00B465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37B5C">
        <w:rPr>
          <w:sz w:val="24"/>
          <w:lang w:eastAsia="zh-CN"/>
        </w:rPr>
        <w:t>P</w:t>
      </w:r>
      <w:r w:rsidR="00425424" w:rsidRPr="00137B5C">
        <w:rPr>
          <w:sz w:val="24"/>
          <w:lang w:eastAsia="zh-CN"/>
        </w:rPr>
        <w:t>osition machine at</w:t>
      </w:r>
      <w:r w:rsidR="0081336E" w:rsidRPr="00137B5C">
        <w:rPr>
          <w:sz w:val="24"/>
          <w:lang w:eastAsia="zh-CN"/>
        </w:rPr>
        <w:t xml:space="preserve"> </w:t>
      </w:r>
      <w:r w:rsidR="00205704" w:rsidRPr="00137B5C">
        <w:rPr>
          <w:sz w:val="24"/>
          <w:lang w:eastAsia="zh-CN"/>
        </w:rPr>
        <w:t xml:space="preserve">the </w:t>
      </w:r>
      <w:r w:rsidR="00805829" w:rsidRPr="00137B5C">
        <w:rPr>
          <w:sz w:val="24"/>
          <w:lang w:eastAsia="zh-CN"/>
        </w:rPr>
        <w:t>de</w:t>
      </w:r>
      <w:r w:rsidR="00DB001C" w:rsidRPr="00137B5C">
        <w:rPr>
          <w:sz w:val="24"/>
          <w:lang w:eastAsia="zh-CN"/>
        </w:rPr>
        <w:t>s</w:t>
      </w:r>
      <w:r w:rsidRPr="00137B5C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109" w:rsidRDefault="00DF5109">
      <w:r>
        <w:separator/>
      </w:r>
    </w:p>
  </w:endnote>
  <w:endnote w:type="continuationSeparator" w:id="0">
    <w:p w:rsidR="00DF5109" w:rsidRDefault="00DF5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52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52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109" w:rsidRDefault="00DF5109">
      <w:r>
        <w:separator/>
      </w:r>
    </w:p>
  </w:footnote>
  <w:footnote w:type="continuationSeparator" w:id="0">
    <w:p w:rsidR="00DF5109" w:rsidRDefault="00DF5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F51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F510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4BE2"/>
    <w:rsid w:val="000801A2"/>
    <w:rsid w:val="00080409"/>
    <w:rsid w:val="000C46C5"/>
    <w:rsid w:val="0010584D"/>
    <w:rsid w:val="001064C0"/>
    <w:rsid w:val="00137B5C"/>
    <w:rsid w:val="001A00EF"/>
    <w:rsid w:val="001A07FF"/>
    <w:rsid w:val="001A1E38"/>
    <w:rsid w:val="001E6BD9"/>
    <w:rsid w:val="00205704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91838"/>
    <w:rsid w:val="004B19D1"/>
    <w:rsid w:val="004B4C83"/>
    <w:rsid w:val="004C6F5B"/>
    <w:rsid w:val="004E5848"/>
    <w:rsid w:val="00563753"/>
    <w:rsid w:val="005A2371"/>
    <w:rsid w:val="005C3290"/>
    <w:rsid w:val="006178D4"/>
    <w:rsid w:val="00623E9E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17B5A"/>
    <w:rsid w:val="00833A70"/>
    <w:rsid w:val="008474C9"/>
    <w:rsid w:val="00855859"/>
    <w:rsid w:val="00872D61"/>
    <w:rsid w:val="008B11D4"/>
    <w:rsid w:val="008C0777"/>
    <w:rsid w:val="008C1131"/>
    <w:rsid w:val="008D1F25"/>
    <w:rsid w:val="008D3552"/>
    <w:rsid w:val="00900EEB"/>
    <w:rsid w:val="00913426"/>
    <w:rsid w:val="00927B06"/>
    <w:rsid w:val="00952F7F"/>
    <w:rsid w:val="00975291"/>
    <w:rsid w:val="009B3F24"/>
    <w:rsid w:val="009C1EC8"/>
    <w:rsid w:val="00A525B4"/>
    <w:rsid w:val="00A64537"/>
    <w:rsid w:val="00A65770"/>
    <w:rsid w:val="00AD4078"/>
    <w:rsid w:val="00B17374"/>
    <w:rsid w:val="00B35068"/>
    <w:rsid w:val="00B43C44"/>
    <w:rsid w:val="00B465D5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5C96"/>
    <w:rsid w:val="00C8729C"/>
    <w:rsid w:val="00CA23BB"/>
    <w:rsid w:val="00CC1675"/>
    <w:rsid w:val="00CF5149"/>
    <w:rsid w:val="00CF6063"/>
    <w:rsid w:val="00CF7EA9"/>
    <w:rsid w:val="00D173DD"/>
    <w:rsid w:val="00D43FF8"/>
    <w:rsid w:val="00D82B2A"/>
    <w:rsid w:val="00DB001C"/>
    <w:rsid w:val="00DB3AF8"/>
    <w:rsid w:val="00DE08CC"/>
    <w:rsid w:val="00DF2CD5"/>
    <w:rsid w:val="00DF5109"/>
    <w:rsid w:val="00E9120A"/>
    <w:rsid w:val="00EB496F"/>
    <w:rsid w:val="00F176B3"/>
    <w:rsid w:val="00F3464B"/>
    <w:rsid w:val="00F73592"/>
    <w:rsid w:val="00FD6DC7"/>
    <w:rsid w:val="00FE09CB"/>
    <w:rsid w:val="00F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2022-06-01T05:50:00Z</cp:lastPrinted>
  <dcterms:created xsi:type="dcterms:W3CDTF">2022-08-22T03:12:00Z</dcterms:created>
  <dcterms:modified xsi:type="dcterms:W3CDTF">2022-08-23T08:44:00Z</dcterms:modified>
</cp:coreProperties>
</file>