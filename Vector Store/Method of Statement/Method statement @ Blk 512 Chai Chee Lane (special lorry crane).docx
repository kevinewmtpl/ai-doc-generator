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92C7A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7AC3684" w14:textId="3D4AD802" w:rsidR="00EE527F" w:rsidRDefault="00F6358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A142E">
        <w:rPr>
          <w:sz w:val="24"/>
        </w:rPr>
        <w:t>23</w:t>
      </w:r>
      <w:r w:rsidR="00EA142E" w:rsidRPr="00EA142E">
        <w:rPr>
          <w:sz w:val="24"/>
          <w:vertAlign w:val="superscript"/>
        </w:rPr>
        <w:t>rd</w:t>
      </w:r>
      <w:r w:rsidR="00EA142E">
        <w:rPr>
          <w:sz w:val="24"/>
        </w:rPr>
        <w:t xml:space="preserve"> Oct</w:t>
      </w:r>
      <w:r w:rsidR="00D0619E">
        <w:rPr>
          <w:sz w:val="24"/>
          <w:lang w:eastAsia="zh-CN"/>
        </w:rPr>
        <w:t xml:space="preserve"> 2025</w:t>
      </w:r>
    </w:p>
    <w:p w14:paraId="44B4128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B37EE8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BC6AC4D" w14:textId="4528DC90" w:rsidR="00C13786" w:rsidRPr="00406D34" w:rsidRDefault="00D061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</w:t>
      </w:r>
      <w:r w:rsidR="00EE527F">
        <w:rPr>
          <w:rFonts w:hint="eastAsia"/>
          <w:sz w:val="24"/>
          <w:lang w:eastAsia="zh-CN"/>
        </w:rPr>
        <w:t xml:space="preserve">o </w:t>
      </w:r>
      <w:r w:rsidR="0091119A">
        <w:rPr>
          <w:sz w:val="24"/>
          <w:lang w:eastAsia="zh-CN"/>
        </w:rPr>
        <w:t>h</w:t>
      </w:r>
      <w:r w:rsidR="00F63589">
        <w:rPr>
          <w:sz w:val="24"/>
          <w:lang w:eastAsia="zh-CN"/>
        </w:rPr>
        <w:t xml:space="preserve">oist down </w:t>
      </w:r>
      <w:r w:rsidR="00EA142E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</w:t>
      </w:r>
      <w:r w:rsidR="00F63589">
        <w:rPr>
          <w:sz w:val="24"/>
          <w:lang w:eastAsia="zh-CN"/>
        </w:rPr>
        <w:t xml:space="preserve"> from </w:t>
      </w:r>
      <w:r w:rsidR="00EA142E">
        <w:rPr>
          <w:sz w:val="24"/>
          <w:lang w:eastAsia="zh-CN"/>
        </w:rPr>
        <w:t>3</w:t>
      </w:r>
      <w:r w:rsidR="00EA142E" w:rsidRPr="00EA142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F63589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through s</w:t>
      </w:r>
      <w:r w:rsidR="00EA142E">
        <w:rPr>
          <w:sz w:val="24"/>
          <w:lang w:eastAsia="zh-CN"/>
        </w:rPr>
        <w:t>wing gate</w:t>
      </w:r>
      <w:r>
        <w:rPr>
          <w:sz w:val="24"/>
          <w:lang w:eastAsia="zh-CN"/>
        </w:rPr>
        <w:t xml:space="preserve"> opening </w:t>
      </w:r>
    </w:p>
    <w:p w14:paraId="4FCCD818" w14:textId="77777777"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08AED8F" w14:textId="6B25762B" w:rsidR="000E2466" w:rsidRDefault="00F6358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0E2466">
        <w:rPr>
          <w:b/>
          <w:sz w:val="32"/>
          <w:szCs w:val="32"/>
          <w:u w:val="single"/>
          <w:lang w:eastAsia="zh-CN"/>
        </w:rPr>
        <w:t xml:space="preserve"> Spec</w:t>
      </w:r>
      <w:r>
        <w:rPr>
          <w:b/>
          <w:sz w:val="32"/>
          <w:szCs w:val="32"/>
          <w:u w:val="single"/>
          <w:lang w:eastAsia="zh-CN"/>
        </w:rPr>
        <w:t xml:space="preserve"> </w:t>
      </w:r>
    </w:p>
    <w:p w14:paraId="6CC83C72" w14:textId="1484C93D" w:rsidR="000E2466" w:rsidRPr="000E2466" w:rsidRDefault="00D061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r w:rsidR="00EA142E">
        <w:rPr>
          <w:sz w:val="24"/>
          <w:szCs w:val="24"/>
          <w:lang w:eastAsia="zh-CN"/>
        </w:rPr>
        <w:t>5HP Milling machine</w:t>
      </w:r>
    </w:p>
    <w:p w14:paraId="58C3D5C7" w14:textId="77777777"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BED1C1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25C892A" w14:textId="2C24B5F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A142E">
        <w:rPr>
          <w:sz w:val="24"/>
          <w:lang w:eastAsia="zh-CN"/>
        </w:rPr>
        <w:t>ed</w:t>
      </w:r>
    </w:p>
    <w:p w14:paraId="3306B0D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2BB7590" w14:textId="77777777"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1A8C574" w14:textId="77777777" w:rsidR="00EA142E" w:rsidRDefault="00EA142E" w:rsidP="00D54456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0681737A" w14:textId="6DE203C1" w:rsidR="00F63589" w:rsidRPr="00D54456" w:rsidRDefault="007645AE" w:rsidP="00D54456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EA142E">
        <w:rPr>
          <w:sz w:val="24"/>
          <w:lang w:eastAsia="zh-CN"/>
        </w:rPr>
        <w:t>/11/25</w:t>
      </w:r>
    </w:p>
    <w:p w14:paraId="2F37BAA1" w14:textId="77777777"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7FF8BE2" w14:textId="77777777"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A604F6" w14:textId="17E30A72" w:rsidR="000E2466" w:rsidRPr="000E2466" w:rsidRDefault="00F635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D0619E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>0</w:t>
      </w:r>
      <w:r w:rsidR="000E2466">
        <w:rPr>
          <w:bCs/>
          <w:sz w:val="24"/>
          <w:szCs w:val="24"/>
          <w:lang w:eastAsia="zh-CN"/>
        </w:rPr>
        <w:t xml:space="preserve"> am </w:t>
      </w:r>
    </w:p>
    <w:p w14:paraId="0919437D" w14:textId="77777777"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3EB81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6297EEE" w14:textId="6A6B4F5A" w:rsidR="0042603E" w:rsidRDefault="00EA142E" w:rsidP="008254AB">
      <w:pPr>
        <w:pStyle w:val="Heading4"/>
      </w:pPr>
      <w:r>
        <w:t>Blk 512 Chai Chee Lane #03-03</w:t>
      </w:r>
    </w:p>
    <w:p w14:paraId="60F76738" w14:textId="04198C14" w:rsidR="00840DC8" w:rsidRPr="00840DC8" w:rsidRDefault="00EA142E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Metalcraft Precision Industries </w:t>
      </w:r>
    </w:p>
    <w:p w14:paraId="0E3FCBBA" w14:textId="77777777"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0776621" w14:textId="77777777"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FC1AEFE" w14:textId="06D2A285" w:rsidR="00F63589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F63589">
        <w:rPr>
          <w:sz w:val="24"/>
          <w:lang w:eastAsia="zh-CN"/>
        </w:rPr>
        <w:t xml:space="preserve"> </w:t>
      </w:r>
      <w:r w:rsidR="00D0619E">
        <w:rPr>
          <w:sz w:val="24"/>
          <w:lang w:eastAsia="zh-CN"/>
        </w:rPr>
        <w:t xml:space="preserve">633 lorry loader </w:t>
      </w:r>
    </w:p>
    <w:p w14:paraId="1BA29563" w14:textId="7CCFEB86" w:rsidR="00F63589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A14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  <w:r w:rsidR="00EA142E">
        <w:rPr>
          <w:sz w:val="24"/>
          <w:lang w:eastAsia="zh-CN"/>
        </w:rPr>
        <w:t>/s</w:t>
      </w:r>
      <w:r>
        <w:rPr>
          <w:sz w:val="24"/>
          <w:lang w:eastAsia="zh-CN"/>
        </w:rPr>
        <w:t>hackle</w:t>
      </w:r>
    </w:p>
    <w:p w14:paraId="4749C51D" w14:textId="37931519" w:rsidR="002A5C0D" w:rsidRDefault="00EA14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63589">
        <w:rPr>
          <w:sz w:val="24"/>
          <w:lang w:eastAsia="zh-CN"/>
        </w:rPr>
        <w:t xml:space="preserve">allet truck </w:t>
      </w:r>
    </w:p>
    <w:p w14:paraId="6ABB0DAC" w14:textId="104DB920" w:rsidR="00EE527F" w:rsidRDefault="00D061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9C198B">
        <w:rPr>
          <w:sz w:val="24"/>
          <w:lang w:eastAsia="zh-CN"/>
        </w:rPr>
        <w:t>/w</w:t>
      </w:r>
      <w:r w:rsidR="002A5C0D">
        <w:rPr>
          <w:sz w:val="24"/>
          <w:lang w:eastAsia="zh-CN"/>
        </w:rPr>
        <w:t xml:space="preserve">oodblock </w:t>
      </w:r>
      <w:r w:rsidR="00F63589">
        <w:rPr>
          <w:sz w:val="24"/>
          <w:lang w:eastAsia="zh-CN"/>
        </w:rPr>
        <w:t xml:space="preserve"> </w:t>
      </w:r>
      <w:r w:rsidR="00113141">
        <w:rPr>
          <w:sz w:val="24"/>
          <w:lang w:eastAsia="zh-CN"/>
        </w:rPr>
        <w:t xml:space="preserve"> 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14:paraId="2508601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5A4B2F" w14:textId="16C7A002"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C03303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415D0478" w14:textId="77777777" w:rsidR="002A5C0D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14:paraId="4A2E6B22" w14:textId="77777777" w:rsidR="00EA142E" w:rsidRDefault="00EA142E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88157AC" w14:textId="209D3607" w:rsidR="00CF74CA" w:rsidRPr="002A5C0D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50D206E" w14:textId="30B9DEEA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EA142E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926AFA">
        <w:rPr>
          <w:sz w:val="24"/>
          <w:lang w:eastAsia="zh-CN"/>
        </w:rPr>
        <w:t>derstorms and lightning weather</w:t>
      </w:r>
    </w:p>
    <w:p w14:paraId="63A1BF4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C793173" w14:textId="77777777" w:rsidR="007D670C" w:rsidRDefault="007D670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P.P.E Required</w:t>
      </w:r>
    </w:p>
    <w:p w14:paraId="4993FD7C" w14:textId="63B884ED" w:rsidR="007D670C" w:rsidRDefault="007D670C" w:rsidP="002F2EE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14:paraId="2BCA2B84" w14:textId="6288FC0D" w:rsidR="007D670C" w:rsidRDefault="007D670C" w:rsidP="002F2EE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266CD217" w14:textId="1A08B99A" w:rsidR="007D670C" w:rsidRPr="007D670C" w:rsidRDefault="007D670C" w:rsidP="002F2EE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DA3D4B" w14:textId="77777777" w:rsidR="007D670C" w:rsidRDefault="007D670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F2CC36D" w14:textId="4D7050D8"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3521CFE" w14:textId="77777777"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A5C0D">
        <w:rPr>
          <w:sz w:val="24"/>
          <w:lang w:eastAsia="zh-CN"/>
        </w:rPr>
        <w:t xml:space="preserve">and lorry </w:t>
      </w:r>
      <w:r w:rsidR="00926AFA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14:paraId="202F016F" w14:textId="77777777"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656CBE7" w14:textId="77777777"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14:paraId="2E4E7EF1" w14:textId="77777777" w:rsidR="007D670C" w:rsidRDefault="007D670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0AD928D3" w14:textId="7BCACE05"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47FFDA34" w14:textId="77777777"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3A697AD" w14:textId="39CCD04F" w:rsidR="00EE527F" w:rsidRPr="007D670C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14:paraId="79159672" w14:textId="5E1C9E44" w:rsidR="00EE527F" w:rsidRDefault="00EE527F">
      <w:pPr>
        <w:pStyle w:val="BodyText2"/>
      </w:pPr>
      <w:r>
        <w:rPr>
          <w:rFonts w:hint="eastAsia"/>
        </w:rPr>
        <w:t>L</w:t>
      </w:r>
      <w:r w:rsidR="007D670C">
        <w:t>ifting crew shall be composed to the following but not limited by other trained personnel in respect to number of crew needed for the operation:</w:t>
      </w:r>
    </w:p>
    <w:p w14:paraId="46482897" w14:textId="633E6DAF" w:rsidR="007D670C" w:rsidRDefault="007D670C" w:rsidP="007D670C">
      <w:pPr>
        <w:pStyle w:val="BodyText2"/>
      </w:pPr>
      <w:r>
        <w:t>a. Lifting Supervisor</w:t>
      </w:r>
    </w:p>
    <w:p w14:paraId="04D09B85" w14:textId="6F3B75DE" w:rsidR="007D670C" w:rsidRDefault="007D670C" w:rsidP="007D670C">
      <w:pPr>
        <w:pStyle w:val="BodyText2"/>
      </w:pPr>
      <w:r>
        <w:t>b. Lorry Loader Operator</w:t>
      </w:r>
    </w:p>
    <w:p w14:paraId="5CD108A3" w14:textId="29FE664C" w:rsidR="007D670C" w:rsidRDefault="007D670C" w:rsidP="007D670C">
      <w:pPr>
        <w:pStyle w:val="BodyText2"/>
      </w:pPr>
      <w:r>
        <w:t>c. Signalman</w:t>
      </w:r>
    </w:p>
    <w:p w14:paraId="6D294D6D" w14:textId="2296B94D" w:rsidR="007D670C" w:rsidRDefault="007D670C" w:rsidP="007D670C">
      <w:pPr>
        <w:pStyle w:val="BodyText2"/>
      </w:pPr>
      <w:r>
        <w:t xml:space="preserve">d. </w:t>
      </w:r>
      <w:proofErr w:type="spellStart"/>
      <w:r>
        <w:t>Riggerman</w:t>
      </w:r>
      <w:proofErr w:type="spellEnd"/>
    </w:p>
    <w:p w14:paraId="50FC4009" w14:textId="2975ADBB" w:rsidR="007D670C" w:rsidRDefault="007D670C" w:rsidP="007D670C">
      <w:pPr>
        <w:pStyle w:val="BodyText2"/>
      </w:pPr>
      <w:r>
        <w:t>e. Skill Mover</w:t>
      </w:r>
    </w:p>
    <w:p w14:paraId="4C398202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53D6476" w14:textId="77777777"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2F43E5A0" w14:textId="77777777" w:rsidR="008254AB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294ACF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14:paraId="5ACCEE09" w14:textId="77777777"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crane with outrigger fully extended </w:t>
      </w:r>
    </w:p>
    <w:p w14:paraId="02D4B0FB" w14:textId="445FE7F8"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operator to extract th</w:t>
      </w:r>
      <w:r w:rsidR="002A5C0D">
        <w:rPr>
          <w:sz w:val="24"/>
          <w:lang w:eastAsia="zh-CN"/>
        </w:rPr>
        <w:t xml:space="preserve">e crane boom to </w:t>
      </w:r>
      <w:r w:rsidR="00EA142E">
        <w:rPr>
          <w:sz w:val="24"/>
          <w:lang w:eastAsia="zh-CN"/>
        </w:rPr>
        <w:t>3</w:t>
      </w:r>
      <w:r w:rsidR="00EA142E" w:rsidRPr="00EA142E">
        <w:rPr>
          <w:sz w:val="24"/>
          <w:vertAlign w:val="superscript"/>
          <w:lang w:eastAsia="zh-CN"/>
        </w:rPr>
        <w:t>rd</w:t>
      </w:r>
      <w:r w:rsidR="002A5C0D">
        <w:rPr>
          <w:sz w:val="24"/>
          <w:lang w:eastAsia="zh-CN"/>
        </w:rPr>
        <w:t xml:space="preserve"> floor s</w:t>
      </w:r>
      <w:r w:rsidR="00EA142E">
        <w:rPr>
          <w:sz w:val="24"/>
          <w:lang w:eastAsia="zh-CN"/>
        </w:rPr>
        <w:t>wing gate</w:t>
      </w:r>
      <w:r w:rsidR="002A5C0D">
        <w:rPr>
          <w:sz w:val="24"/>
          <w:lang w:eastAsia="zh-CN"/>
        </w:rPr>
        <w:t xml:space="preserve"> opening </w:t>
      </w:r>
      <w:r>
        <w:rPr>
          <w:sz w:val="24"/>
          <w:lang w:eastAsia="zh-CN"/>
        </w:rPr>
        <w:t xml:space="preserve"> </w:t>
      </w:r>
    </w:p>
    <w:p w14:paraId="34963B44" w14:textId="77777777"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required sling </w:t>
      </w:r>
      <w:r w:rsidR="00406D3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crane hook</w:t>
      </w:r>
    </w:p>
    <w:p w14:paraId="026C6E62" w14:textId="77777777" w:rsidR="005C353E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F6563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2F6563">
        <w:rPr>
          <w:sz w:val="24"/>
          <w:lang w:eastAsia="zh-CN"/>
        </w:rPr>
        <w:t xml:space="preserve">to rigging </w:t>
      </w:r>
      <w:r>
        <w:rPr>
          <w:sz w:val="24"/>
          <w:lang w:eastAsia="zh-CN"/>
        </w:rPr>
        <w:t>point of machine</w:t>
      </w:r>
    </w:p>
    <w:p w14:paraId="14D36572" w14:textId="77777777"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A5C0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1ft above ground to check on balancing </w:t>
      </w:r>
    </w:p>
    <w:p w14:paraId="0CE7709B" w14:textId="77777777"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2A5C0D">
        <w:rPr>
          <w:sz w:val="24"/>
          <w:lang w:eastAsia="zh-CN"/>
        </w:rPr>
        <w:t xml:space="preserve">l balance, hoist down machine slowly </w:t>
      </w:r>
      <w:r>
        <w:rPr>
          <w:sz w:val="24"/>
          <w:lang w:eastAsia="zh-CN"/>
        </w:rPr>
        <w:t xml:space="preserve">the ground </w:t>
      </w:r>
    </w:p>
    <w:p w14:paraId="0031670E" w14:textId="45D81532" w:rsidR="009C198B" w:rsidRDefault="002A5C0D" w:rsidP="009C1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</w:t>
      </w:r>
      <w:r w:rsidR="002F6563">
        <w:rPr>
          <w:sz w:val="24"/>
          <w:lang w:eastAsia="zh-CN"/>
        </w:rPr>
        <w:t xml:space="preserve"> ont</w:t>
      </w:r>
      <w:r w:rsidR="009C198B">
        <w:rPr>
          <w:sz w:val="24"/>
          <w:lang w:eastAsia="zh-CN"/>
        </w:rPr>
        <w:t>o</w:t>
      </w:r>
      <w:r w:rsidR="00EA142E">
        <w:rPr>
          <w:sz w:val="24"/>
          <w:lang w:eastAsia="zh-CN"/>
        </w:rPr>
        <w:t xml:space="preserve"> </w:t>
      </w:r>
      <w:r w:rsidR="009C198B">
        <w:rPr>
          <w:sz w:val="24"/>
          <w:lang w:eastAsia="zh-CN"/>
        </w:rPr>
        <w:t>lorry</w:t>
      </w:r>
      <w:r w:rsidR="00EA142E">
        <w:rPr>
          <w:sz w:val="24"/>
          <w:lang w:eastAsia="zh-CN"/>
        </w:rPr>
        <w:t xml:space="preserve"> chassis</w:t>
      </w:r>
    </w:p>
    <w:p w14:paraId="3A52E058" w14:textId="30928628" w:rsidR="004637EC" w:rsidRPr="009C198B" w:rsidRDefault="002A5C0D" w:rsidP="009C1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98B">
        <w:rPr>
          <w:sz w:val="24"/>
          <w:lang w:eastAsia="zh-CN"/>
        </w:rPr>
        <w:t xml:space="preserve">Secured machine </w:t>
      </w:r>
      <w:r w:rsidR="002F6563" w:rsidRPr="009C198B">
        <w:rPr>
          <w:sz w:val="24"/>
          <w:lang w:eastAsia="zh-CN"/>
        </w:rPr>
        <w:t>with strapping belt prior to moving out of premise</w:t>
      </w:r>
    </w:p>
    <w:p w14:paraId="398058A3" w14:textId="2BED557E" w:rsidR="003B598B" w:rsidRPr="009C198B" w:rsidRDefault="00EE527F" w:rsidP="009C1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98B">
        <w:rPr>
          <w:sz w:val="24"/>
          <w:lang w:eastAsia="zh-CN"/>
        </w:rPr>
        <w:t>Once job complete, team leader will instruct the team to perform proper housekeeping</w:t>
      </w:r>
    </w:p>
    <w:p w14:paraId="0BD53611" w14:textId="77777777"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14:paraId="0D87DD48" w14:textId="77777777"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040C1FD" w14:textId="77777777"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023CB393" w14:textId="77777777" w:rsidR="007D670C" w:rsidRDefault="007D670C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3BDEB5EF" w14:textId="77777777" w:rsidR="007D670C" w:rsidRDefault="007D670C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3F5ECE8B" w14:textId="6DC1B8E2"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332676D9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A5C0D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5AA403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4F6D7E14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E6B71" w14:textId="77777777" w:rsidR="00256FBC" w:rsidRDefault="00256FBC">
      <w:r>
        <w:separator/>
      </w:r>
    </w:p>
  </w:endnote>
  <w:endnote w:type="continuationSeparator" w:id="0">
    <w:p w14:paraId="584A4903" w14:textId="77777777" w:rsidR="00256FBC" w:rsidRDefault="00256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E3E81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38C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38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16EA3" w14:textId="77777777" w:rsidR="00256FBC" w:rsidRDefault="00256FBC">
      <w:r>
        <w:separator/>
      </w:r>
    </w:p>
  </w:footnote>
  <w:footnote w:type="continuationSeparator" w:id="0">
    <w:p w14:paraId="4E11DEE1" w14:textId="77777777" w:rsidR="00256FBC" w:rsidRDefault="00256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3DAA60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37175C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5ABE0A54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79F101B" w14:textId="26360779" w:rsidR="00EE527F" w:rsidRDefault="00D061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3C39C29C" w14:textId="347E57C2"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</w:t>
    </w:r>
  </w:p>
  <w:p w14:paraId="0EEBBC9B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4AF494C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39BAAEC" w14:textId="77777777"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B42CED"/>
    <w:multiLevelType w:val="hybridMultilevel"/>
    <w:tmpl w:val="6D1E88A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844366">
    <w:abstractNumId w:val="2"/>
  </w:num>
  <w:num w:numId="2" w16cid:durableId="1708870226">
    <w:abstractNumId w:val="4"/>
  </w:num>
  <w:num w:numId="3" w16cid:durableId="588972826">
    <w:abstractNumId w:val="0"/>
  </w:num>
  <w:num w:numId="4" w16cid:durableId="1637644000">
    <w:abstractNumId w:val="9"/>
  </w:num>
  <w:num w:numId="5" w16cid:durableId="1902134226">
    <w:abstractNumId w:val="5"/>
  </w:num>
  <w:num w:numId="6" w16cid:durableId="1245411653">
    <w:abstractNumId w:val="6"/>
  </w:num>
  <w:num w:numId="7" w16cid:durableId="27948555">
    <w:abstractNumId w:val="3"/>
  </w:num>
  <w:num w:numId="8" w16cid:durableId="1318075676">
    <w:abstractNumId w:val="7"/>
  </w:num>
  <w:num w:numId="9" w16cid:durableId="1959725222">
    <w:abstractNumId w:val="1"/>
  </w:num>
  <w:num w:numId="10" w16cid:durableId="828860180">
    <w:abstractNumId w:val="8"/>
  </w:num>
  <w:num w:numId="11" w16cid:durableId="20979686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9286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2510F"/>
    <w:rsid w:val="00061F39"/>
    <w:rsid w:val="000E2466"/>
    <w:rsid w:val="001112D4"/>
    <w:rsid w:val="00113141"/>
    <w:rsid w:val="00115A53"/>
    <w:rsid w:val="001503F6"/>
    <w:rsid w:val="0018797C"/>
    <w:rsid w:val="001B2DA5"/>
    <w:rsid w:val="001C625F"/>
    <w:rsid w:val="00213060"/>
    <w:rsid w:val="00217387"/>
    <w:rsid w:val="00232A30"/>
    <w:rsid w:val="00251834"/>
    <w:rsid w:val="00256FBC"/>
    <w:rsid w:val="002676EC"/>
    <w:rsid w:val="00294ACF"/>
    <w:rsid w:val="002A5C0D"/>
    <w:rsid w:val="002F2EEC"/>
    <w:rsid w:val="002F6563"/>
    <w:rsid w:val="0032775C"/>
    <w:rsid w:val="003873A4"/>
    <w:rsid w:val="003B598B"/>
    <w:rsid w:val="003C55F6"/>
    <w:rsid w:val="00406D34"/>
    <w:rsid w:val="0042603E"/>
    <w:rsid w:val="00440FF7"/>
    <w:rsid w:val="004412BE"/>
    <w:rsid w:val="004637EC"/>
    <w:rsid w:val="004725E1"/>
    <w:rsid w:val="00483B63"/>
    <w:rsid w:val="004E7845"/>
    <w:rsid w:val="00511112"/>
    <w:rsid w:val="005C353E"/>
    <w:rsid w:val="0063619B"/>
    <w:rsid w:val="006A0465"/>
    <w:rsid w:val="006A4F9C"/>
    <w:rsid w:val="006D0363"/>
    <w:rsid w:val="006D6C78"/>
    <w:rsid w:val="0071648C"/>
    <w:rsid w:val="007168B6"/>
    <w:rsid w:val="007240FC"/>
    <w:rsid w:val="00732DAD"/>
    <w:rsid w:val="007645AE"/>
    <w:rsid w:val="007A0876"/>
    <w:rsid w:val="007C1581"/>
    <w:rsid w:val="007C36B9"/>
    <w:rsid w:val="007D36F0"/>
    <w:rsid w:val="007D670C"/>
    <w:rsid w:val="007E4A77"/>
    <w:rsid w:val="007E5F22"/>
    <w:rsid w:val="00810FBB"/>
    <w:rsid w:val="008254AB"/>
    <w:rsid w:val="00840DC8"/>
    <w:rsid w:val="008838C3"/>
    <w:rsid w:val="00887236"/>
    <w:rsid w:val="008940FC"/>
    <w:rsid w:val="008B1916"/>
    <w:rsid w:val="0091119A"/>
    <w:rsid w:val="00926AFA"/>
    <w:rsid w:val="00986071"/>
    <w:rsid w:val="009C198B"/>
    <w:rsid w:val="00A1692F"/>
    <w:rsid w:val="00A27E28"/>
    <w:rsid w:val="00AF4F6B"/>
    <w:rsid w:val="00B1543F"/>
    <w:rsid w:val="00B93E67"/>
    <w:rsid w:val="00BF7159"/>
    <w:rsid w:val="00C13786"/>
    <w:rsid w:val="00C20E86"/>
    <w:rsid w:val="00C23A86"/>
    <w:rsid w:val="00C61DE4"/>
    <w:rsid w:val="00C8012B"/>
    <w:rsid w:val="00C84581"/>
    <w:rsid w:val="00CA3063"/>
    <w:rsid w:val="00CA52C4"/>
    <w:rsid w:val="00CB71DF"/>
    <w:rsid w:val="00CE2DFD"/>
    <w:rsid w:val="00CF74CA"/>
    <w:rsid w:val="00D0619E"/>
    <w:rsid w:val="00D07726"/>
    <w:rsid w:val="00D46EC1"/>
    <w:rsid w:val="00D54456"/>
    <w:rsid w:val="00D60D33"/>
    <w:rsid w:val="00D63667"/>
    <w:rsid w:val="00D910BC"/>
    <w:rsid w:val="00DE3F8D"/>
    <w:rsid w:val="00E55E00"/>
    <w:rsid w:val="00E7148E"/>
    <w:rsid w:val="00EA142E"/>
    <w:rsid w:val="00EE058C"/>
    <w:rsid w:val="00EE527F"/>
    <w:rsid w:val="00F63589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E83FC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143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2025-10-30T06:41:00Z</cp:lastPrinted>
  <dcterms:created xsi:type="dcterms:W3CDTF">2023-10-26T05:31:00Z</dcterms:created>
  <dcterms:modified xsi:type="dcterms:W3CDTF">2025-10-30T06:41:00Z</dcterms:modified>
</cp:coreProperties>
</file>