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428FD" w:rsidRDefault="00E428FD">
      <w:pPr>
        <w:rPr>
          <w:sz w:val="24"/>
        </w:rPr>
      </w:pPr>
    </w:p>
    <w:p w:rsidR="000E0C97" w:rsidRDefault="00DC03BF">
      <w:pPr>
        <w:rPr>
          <w:sz w:val="24"/>
          <w:lang w:eastAsia="zh-CN"/>
        </w:rPr>
      </w:pPr>
      <w:r>
        <w:rPr>
          <w:sz w:val="24"/>
        </w:rPr>
        <w:t>Date: 22</w:t>
      </w:r>
      <w:r>
        <w:rPr>
          <w:sz w:val="24"/>
          <w:vertAlign w:val="superscript"/>
        </w:rPr>
        <w:t xml:space="preserve">nd </w:t>
      </w:r>
      <w:r w:rsidR="00DE1056">
        <w:rPr>
          <w:sz w:val="24"/>
          <w:lang w:eastAsia="zh-CN"/>
        </w:rPr>
        <w:t>Apr 2022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C03BF" w:rsidRDefault="00DC03BF" w:rsidP="00DC03B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hoist down 1 unit machine from 2</w:t>
      </w:r>
      <w:r w:rsidRPr="00DC03BF">
        <w:rPr>
          <w:sz w:val="24"/>
          <w:vertAlign w:val="superscript"/>
          <w:lang w:eastAsia="zh-CN"/>
        </w:rPr>
        <w:t>nd</w:t>
      </w:r>
      <w:r w:rsidR="00DE1056">
        <w:rPr>
          <w:sz w:val="24"/>
          <w:lang w:eastAsia="zh-CN"/>
        </w:rPr>
        <w:t xml:space="preserve"> floor, transport to front side of building and</w:t>
      </w:r>
      <w:r>
        <w:rPr>
          <w:sz w:val="24"/>
          <w:lang w:eastAsia="zh-CN"/>
        </w:rPr>
        <w:t xml:space="preserve"> hoist up </w:t>
      </w:r>
      <w:r w:rsidR="00DE1056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>to 2</w:t>
      </w:r>
      <w:r w:rsidRPr="00DC03BF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</w:p>
    <w:p w:rsidR="00FB5F46" w:rsidRPr="00B57912" w:rsidRDefault="00DC03BF" w:rsidP="00DC03B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B21972">
        <w:rPr>
          <w:sz w:val="24"/>
          <w:lang w:eastAsia="zh-CN"/>
        </w:rPr>
        <w:t>To hoist</w:t>
      </w:r>
      <w:r>
        <w:rPr>
          <w:sz w:val="24"/>
          <w:lang w:eastAsia="zh-CN"/>
        </w:rPr>
        <w:t xml:space="preserve"> up 1 unit new to 2nd </w:t>
      </w:r>
      <w:r w:rsidR="00C818BC">
        <w:rPr>
          <w:sz w:val="24"/>
          <w:lang w:eastAsia="zh-CN"/>
        </w:rPr>
        <w:t xml:space="preserve">floor </w:t>
      </w:r>
      <w:r w:rsidR="00DB2B53">
        <w:rPr>
          <w:sz w:val="24"/>
          <w:lang w:eastAsia="zh-CN"/>
        </w:rPr>
        <w:t xml:space="preserve">through wall hacking opening by using platform and mobile/lorry crane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D1DB9" w:rsidRDefault="009D1DB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9A4778" w:rsidRDefault="009A477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Hoist down/up (From #02-66 to #02-70)</w:t>
      </w:r>
    </w:p>
    <w:p w:rsidR="00E428FD" w:rsidRDefault="00DC03BF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QT 6T </w:t>
      </w:r>
    </w:p>
    <w:p w:rsidR="009A4778" w:rsidRPr="009A4778" w:rsidRDefault="009A477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Dim: 170 x 130 x 170 cm </w:t>
      </w:r>
    </w:p>
    <w:p w:rsidR="00DB2B53" w:rsidRDefault="009A47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1, 900 kg </w:t>
      </w:r>
    </w:p>
    <w:p w:rsidR="00DB2B53" w:rsidRDefault="00DB2B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B2B53" w:rsidRDefault="00DC03BF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Hoist up to #02-70</w:t>
      </w:r>
    </w:p>
    <w:p w:rsidR="00DB2B53" w:rsidRDefault="00DC03B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Mazak QTE200 SG</w:t>
      </w:r>
    </w:p>
    <w:p w:rsidR="00DC03BF" w:rsidRDefault="00DC03B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190 x 166 x 170 cm</w:t>
      </w:r>
    </w:p>
    <w:p w:rsidR="00DB2B53" w:rsidRDefault="00DC03B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4</w:t>
      </w:r>
      <w:r w:rsidR="00DB2B53">
        <w:rPr>
          <w:bCs/>
          <w:sz w:val="24"/>
          <w:szCs w:val="24"/>
          <w:lang w:eastAsia="zh-CN"/>
        </w:rPr>
        <w:t>00 kg</w:t>
      </w:r>
    </w:p>
    <w:p w:rsidR="005C177C" w:rsidRPr="00DC03BF" w:rsidRDefault="005C177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</w:p>
    <w:p w:rsidR="000E0C97" w:rsidRPr="005C177C" w:rsidRDefault="000E0C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BF4182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9A47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 schedule:</w:t>
      </w:r>
    </w:p>
    <w:p w:rsidR="009A4778" w:rsidRDefault="009A47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15/05/22 – 31/05/22</w:t>
      </w:r>
    </w:p>
    <w:p w:rsidR="008E10ED" w:rsidRDefault="008E10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F4182" w:rsidRDefault="00BF418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F4182" w:rsidRPr="00BF4182" w:rsidRDefault="005C17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BF4182">
        <w:rPr>
          <w:bCs/>
          <w:sz w:val="24"/>
          <w:szCs w:val="24"/>
          <w:lang w:eastAsia="zh-CN"/>
        </w:rPr>
        <w:t xml:space="preserve"> am </w:t>
      </w:r>
    </w:p>
    <w:p w:rsidR="003956B6" w:rsidRDefault="003956B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9A4778">
      <w:pPr>
        <w:pStyle w:val="Heading4"/>
      </w:pPr>
      <w:r>
        <w:t>Blk 31 Defu Lane 10 #02-66 &amp; #02-70</w:t>
      </w:r>
    </w:p>
    <w:p w:rsidR="00894879" w:rsidRPr="00894879" w:rsidRDefault="009A4778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Ching Yi Technology</w:t>
      </w:r>
      <w:r w:rsidR="00902F17">
        <w:rPr>
          <w:sz w:val="24"/>
          <w:szCs w:val="24"/>
          <w:lang w:eastAsia="zh-CN"/>
        </w:rPr>
        <w:t xml:space="preserve"> Pte Ltd</w:t>
      </w:r>
    </w:p>
    <w:p w:rsidR="003956B6" w:rsidRDefault="003956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9D1D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5C17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1 x 633 lorry loader </w:t>
      </w:r>
    </w:p>
    <w:p w:rsidR="009A4778" w:rsidRDefault="003956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</w:t>
      </w:r>
    </w:p>
    <w:p w:rsidR="003956B6" w:rsidRDefault="009A477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scissor platform </w:t>
      </w:r>
      <w:r w:rsidR="003956B6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428FD" w:rsidRDefault="009D1D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0E65">
        <w:rPr>
          <w:sz w:val="24"/>
          <w:lang w:eastAsia="zh-CN"/>
        </w:rPr>
        <w:t>ire sling</w:t>
      </w:r>
    </w:p>
    <w:p w:rsidR="005C177C" w:rsidRDefault="005C17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5C177C" w:rsidRDefault="005C177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E428FD" w:rsidRDefault="00020C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8E10ED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E428FD" w:rsidRDefault="00E428FD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8E10ED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9D1DB9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D0682" w:rsidRDefault="00BD0682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9D1DB9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9D1DB9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>mobile</w:t>
      </w:r>
      <w:r w:rsidR="009D1DB9">
        <w:rPr>
          <w:sz w:val="24"/>
          <w:lang w:eastAsia="zh-CN"/>
        </w:rPr>
        <w:t>/lorry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DD6D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</w:t>
      </w:r>
      <w:r w:rsidR="000E0C97">
        <w:rPr>
          <w:sz w:val="24"/>
          <w:lang w:eastAsia="zh-CN"/>
        </w:rPr>
        <w:t>obile</w:t>
      </w:r>
      <w:r w:rsidR="009D1DB9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</w:t>
      </w:r>
      <w:r w:rsidR="000E0C97">
        <w:rPr>
          <w:sz w:val="24"/>
          <w:lang w:eastAsia="zh-CN"/>
        </w:rPr>
        <w:t>at designated hoisting area for the lift</w:t>
      </w:r>
    </w:p>
    <w:p w:rsidR="000E0C97" w:rsidRPr="00020C2A" w:rsidRDefault="009D1DB9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9A4778">
        <w:rPr>
          <w:sz w:val="24"/>
          <w:lang w:eastAsia="zh-CN"/>
        </w:rPr>
        <w:t xml:space="preserve"> crane to hoist up platform to 2</w:t>
      </w:r>
      <w:r w:rsidR="009A4778" w:rsidRPr="009A4778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E428FD">
        <w:rPr>
          <w:sz w:val="24"/>
          <w:lang w:eastAsia="zh-CN"/>
        </w:rPr>
        <w:t xml:space="preserve">wall hacking </w:t>
      </w:r>
      <w:r>
        <w:rPr>
          <w:sz w:val="24"/>
          <w:lang w:eastAsia="zh-CN"/>
        </w:rPr>
        <w:t>opening</w:t>
      </w:r>
      <w:r w:rsidR="000E0C97">
        <w:rPr>
          <w:sz w:val="24"/>
          <w:lang w:eastAsia="zh-CN"/>
        </w:rPr>
        <w:t xml:space="preserve">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8E10ED">
        <w:rPr>
          <w:sz w:val="24"/>
          <w:lang w:eastAsia="zh-CN"/>
        </w:rPr>
        <w:t>wall hacking</w:t>
      </w:r>
      <w:r w:rsidR="005B20D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</w:t>
      </w:r>
      <w:r w:rsidR="005C177C">
        <w:rPr>
          <w:sz w:val="24"/>
          <w:lang w:eastAsia="zh-CN"/>
        </w:rPr>
        <w:t xml:space="preserve">t point and secured using 1 x lorry loader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9A4778">
        <w:rPr>
          <w:sz w:val="24"/>
          <w:lang w:eastAsia="zh-CN"/>
        </w:rPr>
        <w:t>e crane to hoist up machine to 2</w:t>
      </w:r>
      <w:r w:rsidR="009A4778" w:rsidRPr="009A4778">
        <w:rPr>
          <w:sz w:val="24"/>
          <w:vertAlign w:val="superscript"/>
          <w:lang w:eastAsia="zh-CN"/>
        </w:rPr>
        <w:t>nd</w:t>
      </w:r>
      <w:r w:rsidR="009D1DB9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428FD">
        <w:rPr>
          <w:sz w:val="24"/>
          <w:lang w:eastAsia="zh-CN"/>
        </w:rPr>
        <w:t>rollers/</w:t>
      </w:r>
      <w:r w:rsidR="009D1DB9">
        <w:rPr>
          <w:sz w:val="24"/>
          <w:lang w:eastAsia="zh-CN"/>
        </w:rPr>
        <w:t xml:space="preserve">pallet truck under </w:t>
      </w:r>
      <w:r w:rsidR="00EC0AFE">
        <w:rPr>
          <w:sz w:val="24"/>
          <w:lang w:eastAsia="zh-CN"/>
        </w:rPr>
        <w:t>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9A4778">
        <w:rPr>
          <w:sz w:val="24"/>
          <w:lang w:eastAsia="zh-CN"/>
        </w:rPr>
        <w:t>machine from platform and p</w:t>
      </w:r>
      <w:r w:rsidR="00701B5C">
        <w:rPr>
          <w:sz w:val="24"/>
          <w:lang w:eastAsia="zh-CN"/>
        </w:rPr>
        <w:t>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  <w:r w:rsidR="008E10ED">
        <w:rPr>
          <w:sz w:val="24"/>
          <w:lang w:eastAsia="zh-CN"/>
        </w:rPr>
        <w:t xml:space="preserve">             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1DDD" w:rsidRDefault="00061DDD">
      <w:r>
        <w:separator/>
      </w:r>
    </w:p>
  </w:endnote>
  <w:endnote w:type="continuationSeparator" w:id="0">
    <w:p w:rsidR="00061DDD" w:rsidRDefault="00061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105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105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1DDD" w:rsidRDefault="00061DDD">
      <w:r>
        <w:separator/>
      </w:r>
    </w:p>
  </w:footnote>
  <w:footnote w:type="continuationSeparator" w:id="0">
    <w:p w:rsidR="00061DDD" w:rsidRDefault="00061D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61DD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DD6DB6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061DDD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DD6DB6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E8183D"/>
    <w:multiLevelType w:val="hybridMultilevel"/>
    <w:tmpl w:val="AB020DE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4"/>
  </w:num>
  <w:num w:numId="15">
    <w:abstractNumId w:val="10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61DDD"/>
    <w:rsid w:val="000E037C"/>
    <w:rsid w:val="000E0C97"/>
    <w:rsid w:val="00173D1D"/>
    <w:rsid w:val="001A3D96"/>
    <w:rsid w:val="00274035"/>
    <w:rsid w:val="00280E65"/>
    <w:rsid w:val="00281171"/>
    <w:rsid w:val="002F4DDD"/>
    <w:rsid w:val="002F4ECC"/>
    <w:rsid w:val="00312672"/>
    <w:rsid w:val="00380264"/>
    <w:rsid w:val="003956B6"/>
    <w:rsid w:val="004759DC"/>
    <w:rsid w:val="004913AB"/>
    <w:rsid w:val="00491CDF"/>
    <w:rsid w:val="004A60E2"/>
    <w:rsid w:val="00577153"/>
    <w:rsid w:val="005B20D1"/>
    <w:rsid w:val="005C177C"/>
    <w:rsid w:val="005C216D"/>
    <w:rsid w:val="00664E02"/>
    <w:rsid w:val="00672CA0"/>
    <w:rsid w:val="006B2ED6"/>
    <w:rsid w:val="006F46B4"/>
    <w:rsid w:val="00701B5C"/>
    <w:rsid w:val="00722A7B"/>
    <w:rsid w:val="007276CD"/>
    <w:rsid w:val="0078020B"/>
    <w:rsid w:val="007D3772"/>
    <w:rsid w:val="007E1A8A"/>
    <w:rsid w:val="00803E66"/>
    <w:rsid w:val="008333D2"/>
    <w:rsid w:val="00894879"/>
    <w:rsid w:val="008E10ED"/>
    <w:rsid w:val="00902F17"/>
    <w:rsid w:val="00966F5B"/>
    <w:rsid w:val="009A4778"/>
    <w:rsid w:val="009D1DB9"/>
    <w:rsid w:val="009D3256"/>
    <w:rsid w:val="00A10F11"/>
    <w:rsid w:val="00B21972"/>
    <w:rsid w:val="00B246E3"/>
    <w:rsid w:val="00B56650"/>
    <w:rsid w:val="00B57912"/>
    <w:rsid w:val="00B7163D"/>
    <w:rsid w:val="00BD0682"/>
    <w:rsid w:val="00BF4182"/>
    <w:rsid w:val="00C3785C"/>
    <w:rsid w:val="00C44C52"/>
    <w:rsid w:val="00C818BC"/>
    <w:rsid w:val="00CD4486"/>
    <w:rsid w:val="00D00F22"/>
    <w:rsid w:val="00D2603B"/>
    <w:rsid w:val="00D83EFC"/>
    <w:rsid w:val="00D856F6"/>
    <w:rsid w:val="00DB2B53"/>
    <w:rsid w:val="00DC03BF"/>
    <w:rsid w:val="00DD6DB6"/>
    <w:rsid w:val="00DE1056"/>
    <w:rsid w:val="00DF225D"/>
    <w:rsid w:val="00E428FD"/>
    <w:rsid w:val="00E43138"/>
    <w:rsid w:val="00E70F6C"/>
    <w:rsid w:val="00EB390A"/>
    <w:rsid w:val="00EC0AFE"/>
    <w:rsid w:val="00F338D8"/>
    <w:rsid w:val="00F8137B"/>
    <w:rsid w:val="00FB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2966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2022-04-22T01:16:00Z</cp:lastPrinted>
  <dcterms:created xsi:type="dcterms:W3CDTF">2022-04-21T06:24:00Z</dcterms:created>
  <dcterms:modified xsi:type="dcterms:W3CDTF">2022-04-22T01:16:00Z</dcterms:modified>
</cp:coreProperties>
</file>