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03D9A" w14:textId="77777777" w:rsidR="00D2677F" w:rsidRDefault="00D2677F">
      <w:pPr>
        <w:pStyle w:val="Title"/>
        <w:jc w:val="left"/>
        <w:rPr>
          <w:lang w:eastAsia="zh-CN"/>
        </w:rPr>
      </w:pPr>
    </w:p>
    <w:p w14:paraId="62FAED4A" w14:textId="64A14B3D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F6E0A2C" w14:textId="77777777" w:rsidR="00462CE6" w:rsidRDefault="00462CE6">
      <w:pPr>
        <w:rPr>
          <w:sz w:val="24"/>
        </w:rPr>
      </w:pPr>
    </w:p>
    <w:p w14:paraId="4B890F1A" w14:textId="5A163FDF" w:rsidR="006467DA" w:rsidRDefault="005209D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B7816">
        <w:rPr>
          <w:sz w:val="24"/>
        </w:rPr>
        <w:t>1</w:t>
      </w:r>
      <w:r w:rsidR="00695BBB">
        <w:rPr>
          <w:sz w:val="24"/>
        </w:rPr>
        <w:t>2</w:t>
      </w:r>
      <w:r w:rsidR="007B7816" w:rsidRPr="007B7816">
        <w:rPr>
          <w:sz w:val="24"/>
          <w:vertAlign w:val="superscript"/>
        </w:rPr>
        <w:t>th</w:t>
      </w:r>
      <w:r w:rsidR="007B7816">
        <w:rPr>
          <w:sz w:val="24"/>
        </w:rPr>
        <w:t xml:space="preserve"> Feb 2025</w:t>
      </w:r>
    </w:p>
    <w:p w14:paraId="64153F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E30D56F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5278B9F2" w14:textId="3A3BA2BE"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C300F">
        <w:rPr>
          <w:sz w:val="24"/>
          <w:lang w:eastAsia="zh-CN"/>
        </w:rPr>
        <w:t xml:space="preserve">dismantle </w:t>
      </w:r>
      <w:r w:rsidR="0067755D">
        <w:rPr>
          <w:sz w:val="24"/>
          <w:lang w:eastAsia="zh-CN"/>
        </w:rPr>
        <w:t>machine</w:t>
      </w:r>
      <w:r w:rsidR="003C300F">
        <w:rPr>
          <w:sz w:val="24"/>
          <w:lang w:eastAsia="zh-CN"/>
        </w:rPr>
        <w:t>s</w:t>
      </w:r>
      <w:r w:rsidR="0067755D">
        <w:rPr>
          <w:sz w:val="24"/>
          <w:lang w:eastAsia="zh-CN"/>
        </w:rPr>
        <w:t xml:space="preserve"> into parts using hydraulic gantry crane, shift out </w:t>
      </w:r>
      <w:r w:rsidR="00456DB5">
        <w:rPr>
          <w:sz w:val="24"/>
          <w:lang w:eastAsia="zh-CN"/>
        </w:rPr>
        <w:t>to outside factory for packing, after packing load up onto customer arranged</w:t>
      </w:r>
      <w:r w:rsidR="00462CE6">
        <w:rPr>
          <w:sz w:val="24"/>
          <w:lang w:eastAsia="zh-CN"/>
        </w:rPr>
        <w:t xml:space="preserve"> </w:t>
      </w:r>
      <w:r w:rsidR="00456DB5">
        <w:rPr>
          <w:sz w:val="24"/>
          <w:lang w:eastAsia="zh-CN"/>
        </w:rPr>
        <w:t xml:space="preserve">container and secured </w:t>
      </w:r>
    </w:p>
    <w:p w14:paraId="7C8262B6" w14:textId="77777777" w:rsidR="00B0486F" w:rsidRDefault="00B048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11CC3D" w14:textId="77777777"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12D51E33" w14:textId="77777777" w:rsidR="0007067F" w:rsidRDefault="00456D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14:paraId="14F43C6F" w14:textId="77777777"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8BF20B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75848F4" w14:textId="210B80C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D425BA">
        <w:rPr>
          <w:sz w:val="24"/>
          <w:lang w:eastAsia="zh-CN"/>
        </w:rPr>
        <w:t>ed</w:t>
      </w:r>
      <w:r w:rsidR="004B3AB0">
        <w:rPr>
          <w:sz w:val="24"/>
          <w:lang w:eastAsia="zh-CN"/>
        </w:rPr>
        <w:t xml:space="preserve">  </w:t>
      </w:r>
    </w:p>
    <w:p w14:paraId="70F3A55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1BA9C4" w14:textId="77777777"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3E4E2D8" w14:textId="4AC1B0B9" w:rsidR="00BA65F8" w:rsidRDefault="00462CE6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</w:t>
      </w:r>
      <w:r w:rsidR="00C2716B">
        <w:rPr>
          <w:sz w:val="24"/>
          <w:lang w:eastAsia="zh-CN"/>
        </w:rPr>
        <w:t xml:space="preserve"> from</w:t>
      </w:r>
      <w:r w:rsidR="007B7816">
        <w:rPr>
          <w:sz w:val="24"/>
          <w:lang w:eastAsia="zh-CN"/>
        </w:rPr>
        <w:t>:</w:t>
      </w:r>
    </w:p>
    <w:p w14:paraId="0002F0A3" w14:textId="59EE69AA" w:rsidR="007B7816" w:rsidRDefault="00D425BA" w:rsidP="005948F2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7B7816">
        <w:rPr>
          <w:sz w:val="24"/>
          <w:lang w:eastAsia="zh-CN"/>
        </w:rPr>
        <w:t xml:space="preserve">/02/25 - </w:t>
      </w:r>
      <w:r>
        <w:rPr>
          <w:sz w:val="24"/>
          <w:lang w:eastAsia="zh-CN"/>
        </w:rPr>
        <w:t>set up gantry crane</w:t>
      </w:r>
    </w:p>
    <w:p w14:paraId="3092ABA4" w14:textId="4F8E1F0E" w:rsidR="00D425BA" w:rsidRDefault="00D425BA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20/02/25 – dismantle machine parts </w:t>
      </w:r>
    </w:p>
    <w:p w14:paraId="2D0C0ADF" w14:textId="1238606E" w:rsidR="00D425BA" w:rsidRDefault="00D425BA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25/02/25 – packing of machine </w:t>
      </w:r>
    </w:p>
    <w:p w14:paraId="077EF048" w14:textId="77777777" w:rsidR="001750D3" w:rsidRDefault="001750D3" w:rsidP="005948F2">
      <w:pPr>
        <w:rPr>
          <w:sz w:val="24"/>
          <w:lang w:eastAsia="zh-CN"/>
        </w:rPr>
      </w:pPr>
    </w:p>
    <w:p w14:paraId="644961B4" w14:textId="77777777"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E361BEA" w14:textId="66A20862" w:rsidR="002D617F" w:rsidRPr="00641942" w:rsidRDefault="007B7816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A057E8">
        <w:rPr>
          <w:bCs/>
          <w:sz w:val="24"/>
          <w:szCs w:val="24"/>
          <w:lang w:eastAsia="zh-CN"/>
        </w:rPr>
        <w:t xml:space="preserve"> am </w:t>
      </w:r>
      <w:r w:rsidR="007B5953">
        <w:rPr>
          <w:bCs/>
          <w:sz w:val="24"/>
          <w:szCs w:val="24"/>
          <w:lang w:eastAsia="zh-CN"/>
        </w:rPr>
        <w:t xml:space="preserve"> </w:t>
      </w:r>
    </w:p>
    <w:p w14:paraId="2CD9E4EF" w14:textId="77777777"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30614B" w14:textId="77777777"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14:paraId="61114420" w14:textId="77777777" w:rsidR="007C3325" w:rsidRDefault="00456DB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51 Corporation Rd</w:t>
      </w:r>
    </w:p>
    <w:p w14:paraId="6E6F5D35" w14:textId="77777777" w:rsidR="00641942" w:rsidRDefault="00456DB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Avitron</w:t>
      </w:r>
      <w:proofErr w:type="spellEnd"/>
      <w:r>
        <w:rPr>
          <w:bCs/>
          <w:sz w:val="24"/>
          <w:szCs w:val="24"/>
          <w:lang w:eastAsia="zh-CN"/>
        </w:rPr>
        <w:t xml:space="preserve"> Pte Ltd </w:t>
      </w:r>
    </w:p>
    <w:p w14:paraId="4157B570" w14:textId="77777777"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4054A4C" w14:textId="0BE0415C" w:rsidR="00456DB5" w:rsidRPr="007B7816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A003D93" w14:textId="77777777"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14:paraId="75F4D7FE" w14:textId="0B87DC1E" w:rsidR="007B7816" w:rsidRDefault="00D425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153BB">
        <w:rPr>
          <w:sz w:val="24"/>
          <w:lang w:eastAsia="zh-CN"/>
        </w:rPr>
        <w:t xml:space="preserve">ydraulic gantry crane </w:t>
      </w:r>
    </w:p>
    <w:p w14:paraId="1818A1DF" w14:textId="77777777" w:rsidR="00D425BA" w:rsidRDefault="00D425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7874D16" w14:textId="51572AFA"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14:paraId="32D3C320" w14:textId="1CDF1915" w:rsidR="00456DB5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Heavy duty rollers </w:t>
      </w:r>
    </w:p>
    <w:p w14:paraId="00F16E3B" w14:textId="5673BC42" w:rsidR="00B0486F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14:paraId="491E8B79" w14:textId="77777777" w:rsidR="002D617F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0486F">
        <w:rPr>
          <w:sz w:val="24"/>
          <w:lang w:eastAsia="zh-CN"/>
        </w:rPr>
        <w:t>ebbing sling</w:t>
      </w:r>
      <w:r w:rsidR="00891FEE">
        <w:rPr>
          <w:sz w:val="24"/>
          <w:lang w:eastAsia="zh-CN"/>
        </w:rPr>
        <w:t xml:space="preserve"> </w:t>
      </w:r>
    </w:p>
    <w:p w14:paraId="33D98A15" w14:textId="77777777" w:rsidR="00C2716B" w:rsidRDefault="00456D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36298">
        <w:rPr>
          <w:sz w:val="24"/>
          <w:lang w:eastAsia="zh-CN"/>
        </w:rPr>
        <w:t xml:space="preserve">hackle </w:t>
      </w:r>
      <w:r w:rsidR="007B5953">
        <w:rPr>
          <w:sz w:val="24"/>
          <w:lang w:eastAsia="zh-CN"/>
        </w:rPr>
        <w:t xml:space="preserve"> </w:t>
      </w:r>
    </w:p>
    <w:p w14:paraId="04D86A25" w14:textId="77777777" w:rsidR="00D2677F" w:rsidRDefault="00D267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B9326DD" w14:textId="2CC10B3A" w:rsidR="006467DA" w:rsidRPr="00C2716B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746C0F5" w14:textId="77777777"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14:paraId="10653439" w14:textId="77777777" w:rsidR="007926D3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14:paraId="1591318C" w14:textId="77777777" w:rsidR="00462CE6" w:rsidRDefault="00462CE6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267C3B" w14:textId="77777777"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578E25D" w14:textId="77777777"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2990D83D" w14:textId="77777777"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14:paraId="34C4567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B35861E" w14:textId="77777777"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F670EE7" w14:textId="77777777"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14:paraId="2FB3A43D" w14:textId="77777777"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19B0766E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21BC0B44" w14:textId="77777777"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4608F71C" w14:textId="77777777"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14:paraId="60FCCAFB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D03E8E8" w14:textId="77777777"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7A0AF16E" w14:textId="6F57657F"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gantry crane </w:t>
      </w:r>
      <w:r w:rsidR="00D425BA">
        <w:rPr>
          <w:sz w:val="24"/>
          <w:lang w:eastAsia="zh-CN"/>
        </w:rPr>
        <w:t xml:space="preserve">set </w:t>
      </w:r>
      <w:r w:rsidR="00EA51F2">
        <w:rPr>
          <w:sz w:val="24"/>
          <w:lang w:eastAsia="zh-CN"/>
        </w:rPr>
        <w:t>from low loader</w:t>
      </w:r>
      <w:r>
        <w:rPr>
          <w:sz w:val="24"/>
          <w:lang w:eastAsia="zh-CN"/>
        </w:rPr>
        <w:t xml:space="preserve"> using lorry crane</w:t>
      </w:r>
    </w:p>
    <w:p w14:paraId="10DD1169" w14:textId="77777777"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14:paraId="0BF193C8" w14:textId="77777777" w:rsidR="00EA51F2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A0599B">
        <w:rPr>
          <w:sz w:val="24"/>
          <w:lang w:eastAsia="zh-CN"/>
        </w:rPr>
        <w:t>inside factory</w:t>
      </w:r>
    </w:p>
    <w:p w14:paraId="5BA0D518" w14:textId="0E0CD863" w:rsidR="007B7816" w:rsidRPr="007B7816" w:rsidRDefault="003C300F" w:rsidP="007B781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customer engineer to dismantle machine parts </w:t>
      </w:r>
    </w:p>
    <w:p w14:paraId="3856199E" w14:textId="3A9BE367" w:rsidR="00C2716B" w:rsidRDefault="007B7816" w:rsidP="00C271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</w:t>
      </w:r>
      <w:r w:rsidR="00C2716B">
        <w:rPr>
          <w:sz w:val="24"/>
          <w:lang w:eastAsia="zh-CN"/>
        </w:rPr>
        <w:t xml:space="preserve"> will attach required lifting gears onto gantry crane which is to be secure to the load to be lifted </w:t>
      </w:r>
    </w:p>
    <w:p w14:paraId="5A218AC7" w14:textId="77777777"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A0599B">
        <w:rPr>
          <w:sz w:val="24"/>
          <w:lang w:eastAsia="zh-CN"/>
        </w:rPr>
        <w:t xml:space="preserve"> up machine by parts </w:t>
      </w:r>
    </w:p>
    <w:p w14:paraId="2DC666A3" w14:textId="77777777" w:rsidR="00D425BA" w:rsidRDefault="00D425BA" w:rsidP="00D425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F7CD10D" w14:textId="0FC5AE8F" w:rsidR="007B7816" w:rsidRPr="00D425BA" w:rsidRDefault="00514F04" w:rsidP="00D425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gantry crane </w:t>
      </w:r>
    </w:p>
    <w:p w14:paraId="4EFDE13E" w14:textId="69D6C0B5"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14:paraId="7CB6F18B" w14:textId="77777777"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115D6287" w14:textId="77777777"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14:paraId="4699806D" w14:textId="03941E22" w:rsidR="00C2716B" w:rsidRPr="00C2716B" w:rsidRDefault="007B7816" w:rsidP="00C271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</w:t>
      </w:r>
      <w:r w:rsidR="00C2716B">
        <w:rPr>
          <w:sz w:val="24"/>
          <w:lang w:eastAsia="zh-CN"/>
        </w:rPr>
        <w:t xml:space="preserve"> will attach</w:t>
      </w:r>
      <w:r w:rsidR="004B3AB0">
        <w:rPr>
          <w:sz w:val="24"/>
          <w:lang w:eastAsia="zh-CN"/>
        </w:rPr>
        <w:t xml:space="preserve"> </w:t>
      </w:r>
      <w:r w:rsidR="00C2716B">
        <w:rPr>
          <w:sz w:val="24"/>
          <w:lang w:eastAsia="zh-CN"/>
        </w:rPr>
        <w:t xml:space="preserve">required lifting gears to crane hook which is to be secure to the load to be lifted </w:t>
      </w:r>
    </w:p>
    <w:p w14:paraId="09E0B5F6" w14:textId="2D28CABD" w:rsidR="00456DB5" w:rsidRDefault="007B7816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514F04">
        <w:rPr>
          <w:sz w:val="24"/>
          <w:lang w:eastAsia="zh-CN"/>
        </w:rPr>
        <w:t xml:space="preserve"> crane to hoist up m</w:t>
      </w:r>
      <w:r w:rsidR="00456DB5">
        <w:rPr>
          <w:sz w:val="24"/>
          <w:lang w:eastAsia="zh-CN"/>
        </w:rPr>
        <w:t>achine and load onto wooden base for packing</w:t>
      </w:r>
    </w:p>
    <w:p w14:paraId="0CB1421D" w14:textId="77777777" w:rsidR="00514F04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up onto customer arranged </w:t>
      </w:r>
      <w:r w:rsidR="003C300F">
        <w:rPr>
          <w:sz w:val="24"/>
          <w:lang w:eastAsia="zh-CN"/>
        </w:rPr>
        <w:t>low loader/</w:t>
      </w:r>
      <w:r>
        <w:rPr>
          <w:sz w:val="24"/>
          <w:lang w:eastAsia="zh-CN"/>
        </w:rPr>
        <w:t>lorry/container</w:t>
      </w:r>
    </w:p>
    <w:p w14:paraId="0741F84E" w14:textId="77777777" w:rsidR="00514F04" w:rsidRDefault="00456DB5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Lashing to secured the load </w:t>
      </w:r>
    </w:p>
    <w:p w14:paraId="08DF6A6F" w14:textId="77777777" w:rsidR="00AE389D" w:rsidRPr="00456DB5" w:rsidRDefault="0099046A" w:rsidP="0045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6DB5">
        <w:rPr>
          <w:sz w:val="24"/>
          <w:lang w:eastAsia="zh-CN"/>
        </w:rPr>
        <w:t>Once job complete, team leader will instruct the team t</w:t>
      </w:r>
      <w:r w:rsidR="00AE389D" w:rsidRPr="00456DB5">
        <w:rPr>
          <w:sz w:val="24"/>
          <w:lang w:eastAsia="zh-CN"/>
        </w:rPr>
        <w:t>o perform proper housekeeping</w:t>
      </w:r>
    </w:p>
    <w:p w14:paraId="7E02CA3C" w14:textId="77777777"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4C155C8D" w14:textId="77777777" w:rsidR="00C2716B" w:rsidRDefault="006467DA" w:rsidP="00C271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620C096" w14:textId="77777777" w:rsidR="00D2677F" w:rsidRDefault="00D2677F" w:rsidP="00C2716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A8C77B2" w14:textId="0C6CD47F" w:rsidR="0099046A" w:rsidRPr="00C2716B" w:rsidRDefault="0099046A" w:rsidP="00C2716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C2716B">
        <w:rPr>
          <w:sz w:val="24"/>
          <w:lang w:eastAsia="zh-CN"/>
        </w:rPr>
        <w:t>Best Regards</w:t>
      </w:r>
    </w:p>
    <w:p w14:paraId="29D8C5C7" w14:textId="77777777"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62CE6">
        <w:rPr>
          <w:sz w:val="24"/>
          <w:lang w:eastAsia="zh-CN"/>
        </w:rPr>
        <w:t xml:space="preserve">/ </w:t>
      </w:r>
      <w:proofErr w:type="spellStart"/>
      <w:r w:rsidR="00462CE6">
        <w:rPr>
          <w:sz w:val="24"/>
          <w:lang w:eastAsia="zh-CN"/>
        </w:rPr>
        <w:t>Zailani</w:t>
      </w:r>
      <w:proofErr w:type="spellEnd"/>
    </w:p>
    <w:p w14:paraId="7C281C29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9CD4BEE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39FDD" w14:textId="77777777" w:rsidR="00916244" w:rsidRDefault="00916244">
      <w:r>
        <w:separator/>
      </w:r>
    </w:p>
  </w:endnote>
  <w:endnote w:type="continuationSeparator" w:id="0">
    <w:p w14:paraId="1B8C61B6" w14:textId="77777777" w:rsidR="00916244" w:rsidRDefault="00916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4D96F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716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716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758E2" w14:textId="77777777" w:rsidR="00916244" w:rsidRDefault="00916244">
      <w:r>
        <w:separator/>
      </w:r>
    </w:p>
  </w:footnote>
  <w:footnote w:type="continuationSeparator" w:id="0">
    <w:p w14:paraId="2E7EA46C" w14:textId="77777777" w:rsidR="00916244" w:rsidRDefault="00916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7922B" w14:textId="721863FE" w:rsidR="006467DA" w:rsidRPr="00D2677F" w:rsidRDefault="001750D3" w:rsidP="00D2677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92A8CB4" wp14:editId="1723C4F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677F">
      <w:rPr>
        <w:b/>
        <w:color w:val="0000FF"/>
        <w:sz w:val="28"/>
      </w:rPr>
      <w:t xml:space="preserve">                      </w:t>
    </w:r>
    <w:r w:rsidR="006467DA">
      <w:rPr>
        <w:b/>
        <w:color w:val="0000FF"/>
        <w:sz w:val="28"/>
      </w:rPr>
      <w:t>ERIC WONG MACHINERY TRANSPORTATION PTE LTD</w:t>
    </w:r>
  </w:p>
  <w:p w14:paraId="5A5F2069" w14:textId="31BB35DB" w:rsidR="006467DA" w:rsidRDefault="004B3AB0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0E6B3D1C" w14:textId="64795819"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</w:t>
    </w:r>
  </w:p>
  <w:p w14:paraId="431400F0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174BFA4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6E8E938" w14:textId="77777777"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195418">
    <w:abstractNumId w:val="2"/>
  </w:num>
  <w:num w:numId="2" w16cid:durableId="1882665894">
    <w:abstractNumId w:val="4"/>
  </w:num>
  <w:num w:numId="3" w16cid:durableId="628710130">
    <w:abstractNumId w:val="0"/>
  </w:num>
  <w:num w:numId="4" w16cid:durableId="2000619129">
    <w:abstractNumId w:val="9"/>
  </w:num>
  <w:num w:numId="5" w16cid:durableId="98916972">
    <w:abstractNumId w:val="5"/>
  </w:num>
  <w:num w:numId="6" w16cid:durableId="1051265449">
    <w:abstractNumId w:val="6"/>
  </w:num>
  <w:num w:numId="7" w16cid:durableId="1129205383">
    <w:abstractNumId w:val="3"/>
  </w:num>
  <w:num w:numId="8" w16cid:durableId="103960018">
    <w:abstractNumId w:val="7"/>
  </w:num>
  <w:num w:numId="9" w16cid:durableId="857425086">
    <w:abstractNumId w:val="1"/>
  </w:num>
  <w:num w:numId="10" w16cid:durableId="1814833188">
    <w:abstractNumId w:val="8"/>
  </w:num>
  <w:num w:numId="11" w16cid:durableId="205882008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7949"/>
    <w:rsid w:val="00036298"/>
    <w:rsid w:val="000463D9"/>
    <w:rsid w:val="0005071E"/>
    <w:rsid w:val="00057FF4"/>
    <w:rsid w:val="0007067F"/>
    <w:rsid w:val="0007152C"/>
    <w:rsid w:val="00083372"/>
    <w:rsid w:val="000C68D5"/>
    <w:rsid w:val="000D3C89"/>
    <w:rsid w:val="000D3F7C"/>
    <w:rsid w:val="000F35AD"/>
    <w:rsid w:val="0010070A"/>
    <w:rsid w:val="00101078"/>
    <w:rsid w:val="001268A8"/>
    <w:rsid w:val="00126F8C"/>
    <w:rsid w:val="0013083F"/>
    <w:rsid w:val="00136332"/>
    <w:rsid w:val="00141D73"/>
    <w:rsid w:val="001452F4"/>
    <w:rsid w:val="00170AE3"/>
    <w:rsid w:val="001750D3"/>
    <w:rsid w:val="001E644E"/>
    <w:rsid w:val="001F5380"/>
    <w:rsid w:val="002068C4"/>
    <w:rsid w:val="00220005"/>
    <w:rsid w:val="00241657"/>
    <w:rsid w:val="00257402"/>
    <w:rsid w:val="00257C21"/>
    <w:rsid w:val="00262C7C"/>
    <w:rsid w:val="002945AC"/>
    <w:rsid w:val="002A166B"/>
    <w:rsid w:val="002B5DA0"/>
    <w:rsid w:val="002D617F"/>
    <w:rsid w:val="00345D46"/>
    <w:rsid w:val="00346FBC"/>
    <w:rsid w:val="00373BA8"/>
    <w:rsid w:val="0039173C"/>
    <w:rsid w:val="003A3ADA"/>
    <w:rsid w:val="003B048C"/>
    <w:rsid w:val="003C300F"/>
    <w:rsid w:val="003C37F2"/>
    <w:rsid w:val="003C43A5"/>
    <w:rsid w:val="003D3BEA"/>
    <w:rsid w:val="004300D4"/>
    <w:rsid w:val="004327AD"/>
    <w:rsid w:val="00456DB5"/>
    <w:rsid w:val="00461D21"/>
    <w:rsid w:val="00462CE6"/>
    <w:rsid w:val="00466C7A"/>
    <w:rsid w:val="004724DB"/>
    <w:rsid w:val="004B3AB0"/>
    <w:rsid w:val="004B5690"/>
    <w:rsid w:val="004D66B4"/>
    <w:rsid w:val="00504511"/>
    <w:rsid w:val="00514F04"/>
    <w:rsid w:val="005153BB"/>
    <w:rsid w:val="005209DA"/>
    <w:rsid w:val="005333BC"/>
    <w:rsid w:val="00590218"/>
    <w:rsid w:val="005948F2"/>
    <w:rsid w:val="005A7E8D"/>
    <w:rsid w:val="005C4383"/>
    <w:rsid w:val="005C5139"/>
    <w:rsid w:val="005D063B"/>
    <w:rsid w:val="00634800"/>
    <w:rsid w:val="00641942"/>
    <w:rsid w:val="006467DA"/>
    <w:rsid w:val="00663BC0"/>
    <w:rsid w:val="006713C4"/>
    <w:rsid w:val="00673D24"/>
    <w:rsid w:val="0067755D"/>
    <w:rsid w:val="00694EA2"/>
    <w:rsid w:val="00695BBB"/>
    <w:rsid w:val="006A5A33"/>
    <w:rsid w:val="006E189D"/>
    <w:rsid w:val="0072600C"/>
    <w:rsid w:val="007264CD"/>
    <w:rsid w:val="00735210"/>
    <w:rsid w:val="00742D33"/>
    <w:rsid w:val="00743A75"/>
    <w:rsid w:val="0079162E"/>
    <w:rsid w:val="007926D3"/>
    <w:rsid w:val="007A6356"/>
    <w:rsid w:val="007B5727"/>
    <w:rsid w:val="007B5953"/>
    <w:rsid w:val="007B7816"/>
    <w:rsid w:val="007C3325"/>
    <w:rsid w:val="007D36A9"/>
    <w:rsid w:val="007F3186"/>
    <w:rsid w:val="00804148"/>
    <w:rsid w:val="00840D53"/>
    <w:rsid w:val="00844BF0"/>
    <w:rsid w:val="00854116"/>
    <w:rsid w:val="00891FEE"/>
    <w:rsid w:val="00895D5D"/>
    <w:rsid w:val="0089628B"/>
    <w:rsid w:val="008B0A24"/>
    <w:rsid w:val="00916244"/>
    <w:rsid w:val="00933FF0"/>
    <w:rsid w:val="00956805"/>
    <w:rsid w:val="00962CC7"/>
    <w:rsid w:val="00971AE8"/>
    <w:rsid w:val="0099046A"/>
    <w:rsid w:val="00992D3A"/>
    <w:rsid w:val="00994BB9"/>
    <w:rsid w:val="009B1025"/>
    <w:rsid w:val="009F5C08"/>
    <w:rsid w:val="00A04566"/>
    <w:rsid w:val="00A057E8"/>
    <w:rsid w:val="00A0599B"/>
    <w:rsid w:val="00A1115F"/>
    <w:rsid w:val="00A5543F"/>
    <w:rsid w:val="00A742DF"/>
    <w:rsid w:val="00A814F5"/>
    <w:rsid w:val="00A84205"/>
    <w:rsid w:val="00A93B6F"/>
    <w:rsid w:val="00AB0FE5"/>
    <w:rsid w:val="00AB583B"/>
    <w:rsid w:val="00AB5DF8"/>
    <w:rsid w:val="00AE389D"/>
    <w:rsid w:val="00AE6FA3"/>
    <w:rsid w:val="00B0486F"/>
    <w:rsid w:val="00B2495D"/>
    <w:rsid w:val="00B363CD"/>
    <w:rsid w:val="00B57451"/>
    <w:rsid w:val="00B60F1B"/>
    <w:rsid w:val="00BA65F8"/>
    <w:rsid w:val="00BD1F59"/>
    <w:rsid w:val="00BF1F53"/>
    <w:rsid w:val="00C265B7"/>
    <w:rsid w:val="00C2716B"/>
    <w:rsid w:val="00C37473"/>
    <w:rsid w:val="00C740B2"/>
    <w:rsid w:val="00C91358"/>
    <w:rsid w:val="00C95881"/>
    <w:rsid w:val="00C97E3D"/>
    <w:rsid w:val="00CC6E8A"/>
    <w:rsid w:val="00CC76C3"/>
    <w:rsid w:val="00D07A6D"/>
    <w:rsid w:val="00D2677F"/>
    <w:rsid w:val="00D26F47"/>
    <w:rsid w:val="00D30587"/>
    <w:rsid w:val="00D425BA"/>
    <w:rsid w:val="00DB098E"/>
    <w:rsid w:val="00E267F4"/>
    <w:rsid w:val="00E64C91"/>
    <w:rsid w:val="00E67DF1"/>
    <w:rsid w:val="00E73183"/>
    <w:rsid w:val="00E76DB5"/>
    <w:rsid w:val="00E84499"/>
    <w:rsid w:val="00E97CF8"/>
    <w:rsid w:val="00EA51F2"/>
    <w:rsid w:val="00EB45F1"/>
    <w:rsid w:val="00EC1220"/>
    <w:rsid w:val="00EC37A1"/>
    <w:rsid w:val="00EF789A"/>
    <w:rsid w:val="00EF7BC9"/>
    <w:rsid w:val="00F05A01"/>
    <w:rsid w:val="00F1378E"/>
    <w:rsid w:val="00F25DE1"/>
    <w:rsid w:val="00F36CE9"/>
    <w:rsid w:val="00F5242C"/>
    <w:rsid w:val="00F55415"/>
    <w:rsid w:val="00F7695C"/>
    <w:rsid w:val="00FB2915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4B13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7B7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2025-02-12T05:34:00Z</cp:lastPrinted>
  <dcterms:created xsi:type="dcterms:W3CDTF">2025-02-07T06:08:00Z</dcterms:created>
  <dcterms:modified xsi:type="dcterms:W3CDTF">2025-02-12T05:34:00Z</dcterms:modified>
</cp:coreProperties>
</file>