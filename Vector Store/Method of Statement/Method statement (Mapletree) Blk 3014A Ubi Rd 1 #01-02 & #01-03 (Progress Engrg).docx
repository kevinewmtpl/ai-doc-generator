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504E8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17</w:t>
      </w:r>
      <w:r w:rsidRPr="00C504E8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504E8" w:rsidRDefault="00C50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6B330A">
        <w:rPr>
          <w:sz w:val="24"/>
          <w:lang w:eastAsia="zh-CN"/>
        </w:rPr>
        <w:t>shift out 2 unit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from production room</w:t>
      </w:r>
      <w:r w:rsidR="006B330A">
        <w:rPr>
          <w:sz w:val="24"/>
          <w:lang w:eastAsia="zh-CN"/>
        </w:rPr>
        <w:t xml:space="preserve"> in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>
        <w:rPr>
          <w:sz w:val="24"/>
          <w:lang w:eastAsia="zh-CN"/>
        </w:rPr>
        <w:t xml:space="preserve"> and load onto forwarder</w:t>
      </w:r>
      <w:r w:rsidR="006B330A">
        <w:rPr>
          <w:sz w:val="24"/>
          <w:lang w:eastAsia="zh-CN"/>
        </w:rPr>
        <w:t xml:space="preserve"> lorry</w:t>
      </w:r>
    </w:p>
    <w:p w:rsidR="00B8538A" w:rsidRPr="00F610A3" w:rsidRDefault="00C50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24430C">
        <w:rPr>
          <w:sz w:val="24"/>
          <w:lang w:eastAsia="zh-CN"/>
        </w:rPr>
        <w:t>unload/</w:t>
      </w:r>
      <w:r>
        <w:rPr>
          <w:sz w:val="24"/>
          <w:lang w:eastAsia="zh-CN"/>
        </w:rPr>
        <w:t xml:space="preserve">hoist down 2 unit new machine from lorry chassis, shift and position into tenant premise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24430C" w:rsidP="00CA15D2">
      <w:pPr>
        <w:rPr>
          <w:sz w:val="24"/>
          <w:lang w:eastAsia="zh-CN"/>
        </w:rPr>
      </w:pPr>
      <w:r>
        <w:rPr>
          <w:sz w:val="24"/>
          <w:lang w:eastAsia="zh-CN"/>
        </w:rPr>
        <w:t>12/</w:t>
      </w:r>
      <w:r w:rsidR="00C504E8">
        <w:rPr>
          <w:sz w:val="24"/>
          <w:lang w:eastAsia="zh-CN"/>
        </w:rPr>
        <w:t>03/22 – 02/04/22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C504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BB0DA2">
        <w:rPr>
          <w:b/>
          <w:bCs/>
          <w:sz w:val="32"/>
          <w:u w:val="single"/>
          <w:lang w:eastAsia="zh-CN"/>
        </w:rPr>
        <w:t>f Operation</w:t>
      </w:r>
    </w:p>
    <w:p w:rsidR="00BB0DA2" w:rsidRDefault="009A26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B0DA2">
        <w:rPr>
          <w:bCs/>
          <w:sz w:val="24"/>
          <w:szCs w:val="24"/>
          <w:lang w:eastAsia="zh-CN"/>
        </w:rPr>
        <w:t xml:space="preserve">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B330A">
      <w:pPr>
        <w:pStyle w:val="Heading4"/>
      </w:pPr>
      <w:r>
        <w:t>Blk 3014A Ubi Rd 1 #01-</w:t>
      </w:r>
      <w:r w:rsidR="00C504E8">
        <w:t>02 &amp; #01-03</w:t>
      </w:r>
    </w:p>
    <w:p w:rsidR="005C0BC7" w:rsidRPr="00257C21" w:rsidRDefault="00C504E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Progress Engineering Services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C50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92070">
        <w:rPr>
          <w:sz w:val="24"/>
          <w:lang w:eastAsia="zh-CN"/>
        </w:rPr>
        <w:t xml:space="preserve"> x </w:t>
      </w:r>
      <w:r w:rsidR="00CA15D2">
        <w:rPr>
          <w:sz w:val="24"/>
          <w:lang w:eastAsia="zh-CN"/>
        </w:rPr>
        <w:t>633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C504E8" w:rsidRDefault="00C50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forwarder lorry </w:t>
      </w:r>
    </w:p>
    <w:p w:rsidR="00431B3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to lay out </w:t>
      </w:r>
      <w:r w:rsidR="00C504E8">
        <w:rPr>
          <w:sz w:val="24"/>
          <w:lang w:eastAsia="zh-CN"/>
        </w:rPr>
        <w:t xml:space="preserve">in front of tenant door </w:t>
      </w:r>
      <w:r w:rsidR="0046470C">
        <w:rPr>
          <w:sz w:val="24"/>
          <w:lang w:eastAsia="zh-CN"/>
        </w:rPr>
        <w:t>for machine pathway</w:t>
      </w:r>
    </w:p>
    <w:p w:rsidR="00C504E8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6467DA" w:rsidRDefault="00C50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92070">
        <w:rPr>
          <w:sz w:val="24"/>
          <w:lang w:eastAsia="zh-CN"/>
        </w:rPr>
        <w:t>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504E8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C504E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6007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</w:t>
      </w:r>
      <w:r w:rsidR="00EA6F5B">
        <w:rPr>
          <w:sz w:val="24"/>
          <w:lang w:eastAsia="zh-CN"/>
        </w:rPr>
        <w:t>crane at designated location</w:t>
      </w:r>
      <w:r w:rsidR="006467DA">
        <w:rPr>
          <w:sz w:val="24"/>
          <w:lang w:eastAsia="zh-CN"/>
        </w:rPr>
        <w:t xml:space="preserve">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EA6F5B">
        <w:rPr>
          <w:sz w:val="24"/>
          <w:lang w:eastAsia="zh-CN"/>
        </w:rPr>
        <w:t>off work</w:t>
      </w:r>
      <w:r>
        <w:rPr>
          <w:sz w:val="24"/>
          <w:lang w:eastAsia="zh-CN"/>
        </w:rPr>
        <w:t xml:space="preserve"> area with safety cones, red white tape </w:t>
      </w:r>
      <w:r w:rsidR="00EA6F5B">
        <w:rPr>
          <w:sz w:val="24"/>
          <w:lang w:eastAsia="zh-CN"/>
        </w:rPr>
        <w:t xml:space="preserve">and lifting operation signage </w:t>
      </w:r>
    </w:p>
    <w:p w:rsidR="006467DA" w:rsidRDefault="00EA6F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l</w:t>
      </w:r>
      <w:r w:rsidR="005C0BC7">
        <w:rPr>
          <w:sz w:val="24"/>
          <w:lang w:eastAsia="zh-CN"/>
        </w:rPr>
        <w:t xml:space="preserve">ay out platform </w:t>
      </w:r>
      <w:r>
        <w:rPr>
          <w:sz w:val="24"/>
          <w:lang w:eastAsia="zh-CN"/>
        </w:rPr>
        <w:t xml:space="preserve">in front of tenant shutter door opening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</w:t>
      </w:r>
      <w:r w:rsidR="00EA6F5B">
        <w:rPr>
          <w:sz w:val="24"/>
          <w:lang w:eastAsia="zh-CN"/>
        </w:rPr>
        <w:t xml:space="preserve">old </w:t>
      </w:r>
      <w:r w:rsidR="00895D5D">
        <w:rPr>
          <w:sz w:val="24"/>
          <w:lang w:eastAsia="zh-CN"/>
        </w:rPr>
        <w:t>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CA15D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31B3C">
        <w:rPr>
          <w:sz w:val="24"/>
          <w:lang w:eastAsia="zh-CN"/>
        </w:rPr>
        <w:t>lorry crane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A6F5B" w:rsidRPr="00EA6F5B" w:rsidRDefault="00431B3C" w:rsidP="00EA6F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EA6F5B">
        <w:rPr>
          <w:sz w:val="24"/>
          <w:lang w:eastAsia="zh-CN"/>
        </w:rPr>
        <w:t>machine onto forwarder lorry and s</w:t>
      </w:r>
      <w:r w:rsidR="000D3C89" w:rsidRPr="00EA6F5B">
        <w:rPr>
          <w:sz w:val="24"/>
          <w:lang w:eastAsia="zh-CN"/>
        </w:rPr>
        <w:t>ecured</w:t>
      </w:r>
      <w:r w:rsidR="00EA6F5B">
        <w:rPr>
          <w:sz w:val="24"/>
          <w:lang w:eastAsia="zh-CN"/>
        </w:rPr>
        <w:t xml:space="preserve"> </w:t>
      </w:r>
      <w:r w:rsidR="00C21D12" w:rsidRPr="00EA6F5B">
        <w:rPr>
          <w:sz w:val="24"/>
          <w:lang w:eastAsia="zh-CN"/>
        </w:rPr>
        <w:t xml:space="preserve">with strapping belt prior to moving out of </w:t>
      </w:r>
      <w:r w:rsidR="000D3C89" w:rsidRPr="00EA6F5B">
        <w:rPr>
          <w:sz w:val="24"/>
          <w:lang w:eastAsia="zh-CN"/>
        </w:rPr>
        <w:t xml:space="preserve"> premise</w:t>
      </w:r>
    </w:p>
    <w:p w:rsidR="000D3C89" w:rsidRDefault="00EA6F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new machine from lorry chassis onto platform</w:t>
      </w:r>
    </w:p>
    <w:p w:rsidR="00EA6F5B" w:rsidRDefault="00EA6F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EA6F5B" w:rsidRDefault="00EA6F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into tenant premise </w:t>
      </w:r>
    </w:p>
    <w:p w:rsidR="009A261E" w:rsidRPr="00895D5D" w:rsidRDefault="009A261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C382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6C3823">
        <w:rPr>
          <w:sz w:val="24"/>
          <w:lang w:eastAsia="zh-CN"/>
        </w:rPr>
        <w:t>o perform proper housekeeping</w:t>
      </w:r>
    </w:p>
    <w:p w:rsidR="006467DA" w:rsidRPr="0099046A" w:rsidRDefault="006C382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D2A" w:rsidRDefault="004F6D2A">
      <w:r>
        <w:separator/>
      </w:r>
    </w:p>
  </w:endnote>
  <w:endnote w:type="continuationSeparator" w:id="0">
    <w:p w:rsidR="004F6D2A" w:rsidRDefault="004F6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43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43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D2A" w:rsidRDefault="004F6D2A">
      <w:r>
        <w:separator/>
      </w:r>
    </w:p>
  </w:footnote>
  <w:footnote w:type="continuationSeparator" w:id="0">
    <w:p w:rsidR="004F6D2A" w:rsidRDefault="004F6D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F6D2A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F6D2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738FF"/>
    <w:rsid w:val="001D77B5"/>
    <w:rsid w:val="00211C09"/>
    <w:rsid w:val="0024430C"/>
    <w:rsid w:val="00257C21"/>
    <w:rsid w:val="00260807"/>
    <w:rsid w:val="002F791A"/>
    <w:rsid w:val="00420DA0"/>
    <w:rsid w:val="00431B3C"/>
    <w:rsid w:val="0046470C"/>
    <w:rsid w:val="00466C7A"/>
    <w:rsid w:val="004A28FB"/>
    <w:rsid w:val="004F6D2A"/>
    <w:rsid w:val="00553E1A"/>
    <w:rsid w:val="005C0BC7"/>
    <w:rsid w:val="005D4DDF"/>
    <w:rsid w:val="005D6724"/>
    <w:rsid w:val="0060073B"/>
    <w:rsid w:val="006467DA"/>
    <w:rsid w:val="0065291B"/>
    <w:rsid w:val="006972ED"/>
    <w:rsid w:val="006B330A"/>
    <w:rsid w:val="006C3823"/>
    <w:rsid w:val="00716161"/>
    <w:rsid w:val="0077593E"/>
    <w:rsid w:val="00895D5D"/>
    <w:rsid w:val="008C0380"/>
    <w:rsid w:val="008F0C05"/>
    <w:rsid w:val="00925C9F"/>
    <w:rsid w:val="00971AE8"/>
    <w:rsid w:val="0099046A"/>
    <w:rsid w:val="009A261E"/>
    <w:rsid w:val="009F20D4"/>
    <w:rsid w:val="00A244C1"/>
    <w:rsid w:val="00AE3E09"/>
    <w:rsid w:val="00B8538A"/>
    <w:rsid w:val="00B92070"/>
    <w:rsid w:val="00BB0DA2"/>
    <w:rsid w:val="00C21D12"/>
    <w:rsid w:val="00C504E8"/>
    <w:rsid w:val="00C66B15"/>
    <w:rsid w:val="00C76862"/>
    <w:rsid w:val="00CA15D2"/>
    <w:rsid w:val="00CB2E4C"/>
    <w:rsid w:val="00D15F80"/>
    <w:rsid w:val="00E441E4"/>
    <w:rsid w:val="00E64DCD"/>
    <w:rsid w:val="00E76DB5"/>
    <w:rsid w:val="00EA6F5B"/>
    <w:rsid w:val="00EC1220"/>
    <w:rsid w:val="00F1403D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2022-02-17T02:42:00Z</cp:lastPrinted>
  <dcterms:created xsi:type="dcterms:W3CDTF">2022-02-16T07:39:00Z</dcterms:created>
  <dcterms:modified xsi:type="dcterms:W3CDTF">2022-02-17T02:42:00Z</dcterms:modified>
</cp:coreProperties>
</file>