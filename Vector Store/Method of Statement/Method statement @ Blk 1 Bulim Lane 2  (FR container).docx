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72793" w14:textId="75C730EC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655F89D" w14:textId="77777777" w:rsidR="009A38A9" w:rsidRDefault="009A38A9">
      <w:pPr>
        <w:rPr>
          <w:sz w:val="24"/>
        </w:rPr>
      </w:pPr>
    </w:p>
    <w:p w14:paraId="2B2F5A15" w14:textId="181510C3" w:rsidR="006467DA" w:rsidRDefault="004169E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E72AD">
        <w:rPr>
          <w:sz w:val="24"/>
        </w:rPr>
        <w:t>06</w:t>
      </w:r>
      <w:r w:rsidR="00CE72AD" w:rsidRPr="00CE72AD">
        <w:rPr>
          <w:sz w:val="24"/>
          <w:vertAlign w:val="superscript"/>
        </w:rPr>
        <w:t>th</w:t>
      </w:r>
      <w:r w:rsidR="00CE72AD">
        <w:rPr>
          <w:sz w:val="24"/>
        </w:rPr>
        <w:t xml:space="preserve"> Jan 2025</w:t>
      </w:r>
    </w:p>
    <w:p w14:paraId="529F903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E6BD3B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9A4D4A4" w14:textId="5AD71E2C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</w:t>
      </w:r>
      <w:r w:rsidR="00CE72AD">
        <w:rPr>
          <w:sz w:val="24"/>
          <w:lang w:eastAsia="zh-CN"/>
        </w:rPr>
        <w:t>14</w:t>
      </w:r>
      <w:r w:rsidR="004169EF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>case</w:t>
      </w:r>
      <w:r w:rsidR="004169EF">
        <w:rPr>
          <w:sz w:val="24"/>
          <w:lang w:eastAsia="zh-CN"/>
        </w:rPr>
        <w:t xml:space="preserve">s of </w:t>
      </w:r>
      <w:proofErr w:type="gramStart"/>
      <w:r w:rsidR="00CE72AD">
        <w:rPr>
          <w:sz w:val="24"/>
          <w:lang w:eastAsia="zh-CN"/>
        </w:rPr>
        <w:t>2</w:t>
      </w:r>
      <w:r w:rsidR="004169EF">
        <w:rPr>
          <w:sz w:val="24"/>
          <w:lang w:eastAsia="zh-CN"/>
        </w:rPr>
        <w:t xml:space="preserve"> unit</w:t>
      </w:r>
      <w:proofErr w:type="gramEnd"/>
      <w:r w:rsidR="004169EF">
        <w:rPr>
          <w:sz w:val="24"/>
          <w:lang w:eastAsia="zh-CN"/>
        </w:rPr>
        <w:t xml:space="preserve"> machine from </w:t>
      </w:r>
      <w:r w:rsidR="00CE72AD">
        <w:rPr>
          <w:sz w:val="24"/>
          <w:lang w:eastAsia="zh-CN"/>
        </w:rPr>
        <w:t>5</w:t>
      </w:r>
      <w:r w:rsidR="002D3728">
        <w:rPr>
          <w:sz w:val="24"/>
          <w:lang w:eastAsia="zh-CN"/>
        </w:rPr>
        <w:t xml:space="preserve"> x </w:t>
      </w:r>
      <w:r w:rsidR="004169EF">
        <w:rPr>
          <w:sz w:val="24"/>
          <w:lang w:eastAsia="zh-CN"/>
        </w:rPr>
        <w:t>4</w:t>
      </w:r>
      <w:r w:rsidR="00F91C9C">
        <w:rPr>
          <w:sz w:val="24"/>
          <w:lang w:eastAsia="zh-CN"/>
        </w:rPr>
        <w:t xml:space="preserve">0ft FR </w:t>
      </w:r>
      <w:r w:rsidR="004169EF">
        <w:rPr>
          <w:sz w:val="24"/>
          <w:lang w:eastAsia="zh-CN"/>
        </w:rPr>
        <w:t xml:space="preserve">and 2 x 40ft GP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637E58EA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20A4D7" w14:textId="77777777" w:rsidR="0060260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</w:t>
      </w:r>
      <w:r w:rsidR="00602609">
        <w:rPr>
          <w:b/>
          <w:sz w:val="32"/>
          <w:szCs w:val="32"/>
          <w:u w:val="single"/>
          <w:lang w:eastAsia="zh-CN"/>
        </w:rPr>
        <w:t>c</w:t>
      </w:r>
    </w:p>
    <w:p w14:paraId="27BB56A4" w14:textId="717B9390" w:rsidR="00EE6C2D" w:rsidRPr="00602609" w:rsidRDefault="006026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5 cases of YMS-9000</w:t>
      </w:r>
      <w:r w:rsidR="004169EF">
        <w:rPr>
          <w:b/>
          <w:sz w:val="24"/>
          <w:szCs w:val="24"/>
          <w:u w:val="single"/>
          <w:lang w:eastAsia="zh-CN"/>
        </w:rPr>
        <w:t xml:space="preserve"> </w:t>
      </w:r>
      <w:r w:rsidR="001F3613">
        <w:rPr>
          <w:b/>
          <w:sz w:val="24"/>
          <w:szCs w:val="24"/>
          <w:u w:val="single"/>
          <w:lang w:eastAsia="zh-CN"/>
        </w:rPr>
        <w:t xml:space="preserve">machine </w:t>
      </w:r>
    </w:p>
    <w:p w14:paraId="58F79863" w14:textId="1A7EBCB1" w:rsidR="004B0B99" w:rsidRDefault="004169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6</w:t>
      </w:r>
      <w:r w:rsidR="00602609">
        <w:rPr>
          <w:sz w:val="24"/>
          <w:szCs w:val="24"/>
          <w:lang w:eastAsia="zh-CN"/>
        </w:rPr>
        <w:t>32</w:t>
      </w:r>
      <w:r>
        <w:rPr>
          <w:sz w:val="24"/>
          <w:szCs w:val="24"/>
          <w:lang w:eastAsia="zh-CN"/>
        </w:rPr>
        <w:t xml:space="preserve"> x 3</w:t>
      </w:r>
      <w:r w:rsidR="00602609">
        <w:rPr>
          <w:sz w:val="24"/>
          <w:szCs w:val="24"/>
          <w:lang w:eastAsia="zh-CN"/>
        </w:rPr>
        <w:t>50</w:t>
      </w:r>
      <w:r>
        <w:rPr>
          <w:sz w:val="24"/>
          <w:szCs w:val="24"/>
          <w:lang w:eastAsia="zh-CN"/>
        </w:rPr>
        <w:t xml:space="preserve"> x 3</w:t>
      </w:r>
      <w:r w:rsidR="00602609">
        <w:rPr>
          <w:sz w:val="24"/>
          <w:szCs w:val="24"/>
          <w:lang w:eastAsia="zh-CN"/>
        </w:rPr>
        <w:t>62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</w:t>
      </w:r>
      <w:r w:rsidR="00602609">
        <w:rPr>
          <w:sz w:val="24"/>
          <w:szCs w:val="24"/>
          <w:lang w:eastAsia="zh-CN"/>
        </w:rPr>
        <w:t>8, 900</w:t>
      </w:r>
      <w:r>
        <w:rPr>
          <w:sz w:val="24"/>
          <w:szCs w:val="24"/>
          <w:lang w:eastAsia="zh-CN"/>
        </w:rPr>
        <w:t xml:space="preserve"> kg</w:t>
      </w:r>
    </w:p>
    <w:p w14:paraId="2D9DE5E5" w14:textId="2767E66A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</w:t>
      </w:r>
      <w:r w:rsidR="00602609">
        <w:rPr>
          <w:sz w:val="24"/>
          <w:szCs w:val="24"/>
          <w:lang w:eastAsia="zh-CN"/>
        </w:rPr>
        <w:t>519</w:t>
      </w:r>
      <w:r>
        <w:rPr>
          <w:sz w:val="24"/>
          <w:szCs w:val="24"/>
          <w:lang w:eastAsia="zh-CN"/>
        </w:rPr>
        <w:t xml:space="preserve"> x 2</w:t>
      </w:r>
      <w:r w:rsidR="00602609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x </w:t>
      </w:r>
      <w:r w:rsidR="00602609">
        <w:rPr>
          <w:sz w:val="24"/>
          <w:szCs w:val="24"/>
          <w:lang w:eastAsia="zh-CN"/>
        </w:rPr>
        <w:t>340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602609">
        <w:rPr>
          <w:sz w:val="24"/>
          <w:szCs w:val="24"/>
          <w:lang w:eastAsia="zh-CN"/>
        </w:rPr>
        <w:t>5, 800</w:t>
      </w:r>
      <w:r>
        <w:rPr>
          <w:sz w:val="24"/>
          <w:szCs w:val="24"/>
          <w:lang w:eastAsia="zh-CN"/>
        </w:rPr>
        <w:t xml:space="preserve"> kg</w:t>
      </w:r>
    </w:p>
    <w:p w14:paraId="1D894EC5" w14:textId="7718BEF4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</w:t>
      </w:r>
      <w:r w:rsidR="00602609">
        <w:rPr>
          <w:sz w:val="24"/>
          <w:szCs w:val="24"/>
          <w:lang w:eastAsia="zh-CN"/>
        </w:rPr>
        <w:t>300</w:t>
      </w:r>
      <w:r>
        <w:rPr>
          <w:sz w:val="24"/>
          <w:szCs w:val="24"/>
          <w:lang w:eastAsia="zh-CN"/>
        </w:rPr>
        <w:t xml:space="preserve"> x </w:t>
      </w:r>
      <w:r w:rsidR="00602609">
        <w:rPr>
          <w:sz w:val="24"/>
          <w:szCs w:val="24"/>
          <w:lang w:eastAsia="zh-CN"/>
        </w:rPr>
        <w:t>210</w:t>
      </w:r>
      <w:r>
        <w:rPr>
          <w:sz w:val="24"/>
          <w:szCs w:val="24"/>
          <w:lang w:eastAsia="zh-CN"/>
        </w:rPr>
        <w:t xml:space="preserve"> x </w:t>
      </w:r>
      <w:r w:rsidR="00602609">
        <w:rPr>
          <w:sz w:val="24"/>
          <w:szCs w:val="24"/>
          <w:lang w:eastAsia="zh-CN"/>
        </w:rPr>
        <w:t>135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1A05BC">
        <w:rPr>
          <w:sz w:val="24"/>
          <w:szCs w:val="24"/>
          <w:lang w:eastAsia="zh-CN"/>
        </w:rPr>
        <w:t>1, 200</w:t>
      </w:r>
      <w:r>
        <w:rPr>
          <w:sz w:val="24"/>
          <w:szCs w:val="24"/>
          <w:lang w:eastAsia="zh-CN"/>
        </w:rPr>
        <w:t xml:space="preserve"> kg</w:t>
      </w:r>
    </w:p>
    <w:p w14:paraId="379FA778" w14:textId="3047EBF5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</w:t>
      </w:r>
      <w:r w:rsidR="00602609">
        <w:rPr>
          <w:sz w:val="24"/>
          <w:szCs w:val="24"/>
          <w:lang w:eastAsia="zh-CN"/>
        </w:rPr>
        <w:t>453</w:t>
      </w:r>
      <w:r>
        <w:rPr>
          <w:sz w:val="24"/>
          <w:szCs w:val="24"/>
          <w:lang w:eastAsia="zh-CN"/>
        </w:rPr>
        <w:t xml:space="preserve"> x 2</w:t>
      </w:r>
      <w:r w:rsidR="00602609">
        <w:rPr>
          <w:sz w:val="24"/>
          <w:szCs w:val="24"/>
          <w:lang w:eastAsia="zh-CN"/>
        </w:rPr>
        <w:t>37</w:t>
      </w:r>
      <w:r>
        <w:rPr>
          <w:sz w:val="24"/>
          <w:szCs w:val="24"/>
          <w:lang w:eastAsia="zh-CN"/>
        </w:rPr>
        <w:t xml:space="preserve"> x 2</w:t>
      </w:r>
      <w:r w:rsidR="00602609">
        <w:rPr>
          <w:sz w:val="24"/>
          <w:szCs w:val="24"/>
          <w:lang w:eastAsia="zh-CN"/>
        </w:rPr>
        <w:t>18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1A05BC">
        <w:rPr>
          <w:sz w:val="24"/>
          <w:szCs w:val="24"/>
          <w:lang w:eastAsia="zh-CN"/>
        </w:rPr>
        <w:t>2, 900</w:t>
      </w:r>
      <w:r>
        <w:rPr>
          <w:sz w:val="24"/>
          <w:szCs w:val="24"/>
          <w:lang w:eastAsia="zh-CN"/>
        </w:rPr>
        <w:t xml:space="preserve"> kg</w:t>
      </w:r>
    </w:p>
    <w:p w14:paraId="02E88083" w14:textId="7EAF743F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</w:t>
      </w:r>
      <w:r w:rsidR="00602609">
        <w:rPr>
          <w:sz w:val="24"/>
          <w:szCs w:val="24"/>
          <w:lang w:eastAsia="zh-CN"/>
        </w:rPr>
        <w:t>290</w:t>
      </w:r>
      <w:r>
        <w:rPr>
          <w:sz w:val="24"/>
          <w:szCs w:val="24"/>
          <w:lang w:eastAsia="zh-CN"/>
        </w:rPr>
        <w:t xml:space="preserve"> x </w:t>
      </w:r>
      <w:r w:rsidR="00602609">
        <w:rPr>
          <w:sz w:val="24"/>
          <w:szCs w:val="24"/>
          <w:lang w:eastAsia="zh-CN"/>
        </w:rPr>
        <w:t>213</w:t>
      </w:r>
      <w:r>
        <w:rPr>
          <w:sz w:val="24"/>
          <w:szCs w:val="24"/>
          <w:lang w:eastAsia="zh-CN"/>
        </w:rPr>
        <w:t xml:space="preserve"> x 1</w:t>
      </w:r>
      <w:r w:rsidR="00602609">
        <w:rPr>
          <w:sz w:val="24"/>
          <w:szCs w:val="24"/>
          <w:lang w:eastAsia="zh-CN"/>
        </w:rPr>
        <w:t>92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1A05BC">
        <w:rPr>
          <w:sz w:val="24"/>
          <w:szCs w:val="24"/>
          <w:lang w:eastAsia="zh-CN"/>
        </w:rPr>
        <w:t>2, 100</w:t>
      </w:r>
      <w:r>
        <w:rPr>
          <w:sz w:val="24"/>
          <w:szCs w:val="24"/>
          <w:lang w:eastAsia="zh-CN"/>
        </w:rPr>
        <w:t xml:space="preserve"> kg</w:t>
      </w:r>
    </w:p>
    <w:p w14:paraId="540194FE" w14:textId="77777777" w:rsidR="001A05BC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6F2BE87" w14:textId="016493D2" w:rsidR="001A05BC" w:rsidRPr="001A05BC" w:rsidRDefault="001A05B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9 cases of YMS-9001 machine</w:t>
      </w:r>
    </w:p>
    <w:p w14:paraId="2C96D3DE" w14:textId="6020BF29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A7691F">
        <w:rPr>
          <w:sz w:val="24"/>
          <w:szCs w:val="24"/>
          <w:lang w:eastAsia="zh-CN"/>
        </w:rPr>
        <w:t>1</w:t>
      </w:r>
      <w:r>
        <w:rPr>
          <w:sz w:val="24"/>
          <w:szCs w:val="24"/>
          <w:lang w:eastAsia="zh-CN"/>
        </w:rPr>
        <w:t xml:space="preserve">: </w:t>
      </w:r>
      <w:r w:rsidR="001A05BC">
        <w:rPr>
          <w:sz w:val="24"/>
          <w:szCs w:val="24"/>
          <w:lang w:eastAsia="zh-CN"/>
        </w:rPr>
        <w:t>768</w:t>
      </w:r>
      <w:r>
        <w:rPr>
          <w:sz w:val="24"/>
          <w:szCs w:val="24"/>
          <w:lang w:eastAsia="zh-CN"/>
        </w:rPr>
        <w:t xml:space="preserve"> x </w:t>
      </w:r>
      <w:r w:rsidR="001A05BC">
        <w:rPr>
          <w:sz w:val="24"/>
          <w:szCs w:val="24"/>
          <w:lang w:eastAsia="zh-CN"/>
        </w:rPr>
        <w:t>225</w:t>
      </w:r>
      <w:r>
        <w:rPr>
          <w:sz w:val="24"/>
          <w:szCs w:val="24"/>
          <w:lang w:eastAsia="zh-CN"/>
        </w:rPr>
        <w:t xml:space="preserve"> x </w:t>
      </w:r>
      <w:r w:rsidR="001A05BC">
        <w:rPr>
          <w:sz w:val="24"/>
          <w:szCs w:val="24"/>
          <w:lang w:eastAsia="zh-CN"/>
        </w:rPr>
        <w:t>294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A7691F">
        <w:rPr>
          <w:sz w:val="24"/>
          <w:szCs w:val="24"/>
          <w:lang w:eastAsia="zh-CN"/>
        </w:rPr>
        <w:t xml:space="preserve"> 3, 700</w:t>
      </w:r>
      <w:r>
        <w:rPr>
          <w:sz w:val="24"/>
          <w:szCs w:val="24"/>
          <w:lang w:eastAsia="zh-CN"/>
        </w:rPr>
        <w:t xml:space="preserve"> kg</w:t>
      </w:r>
    </w:p>
    <w:p w14:paraId="314AC0EC" w14:textId="002EA35A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A7691F"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 xml:space="preserve">: </w:t>
      </w:r>
      <w:r w:rsidR="001A05BC">
        <w:rPr>
          <w:sz w:val="24"/>
          <w:szCs w:val="24"/>
          <w:lang w:eastAsia="zh-CN"/>
        </w:rPr>
        <w:t>768</w:t>
      </w:r>
      <w:r>
        <w:rPr>
          <w:sz w:val="24"/>
          <w:szCs w:val="24"/>
          <w:lang w:eastAsia="zh-CN"/>
        </w:rPr>
        <w:t xml:space="preserve"> x </w:t>
      </w:r>
      <w:r w:rsidR="001A05BC">
        <w:rPr>
          <w:sz w:val="24"/>
          <w:szCs w:val="24"/>
          <w:lang w:eastAsia="zh-CN"/>
        </w:rPr>
        <w:t>225</w:t>
      </w:r>
      <w:r>
        <w:rPr>
          <w:sz w:val="24"/>
          <w:szCs w:val="24"/>
          <w:lang w:eastAsia="zh-CN"/>
        </w:rPr>
        <w:t xml:space="preserve"> x </w:t>
      </w:r>
      <w:r w:rsidR="001A05BC">
        <w:rPr>
          <w:sz w:val="24"/>
          <w:szCs w:val="24"/>
          <w:lang w:eastAsia="zh-CN"/>
        </w:rPr>
        <w:t>294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A7691F">
        <w:rPr>
          <w:sz w:val="24"/>
          <w:szCs w:val="24"/>
          <w:lang w:eastAsia="zh-CN"/>
        </w:rPr>
        <w:t>4, 500</w:t>
      </w:r>
      <w:r>
        <w:rPr>
          <w:sz w:val="24"/>
          <w:szCs w:val="24"/>
          <w:lang w:eastAsia="zh-CN"/>
        </w:rPr>
        <w:t xml:space="preserve"> kg</w:t>
      </w:r>
    </w:p>
    <w:p w14:paraId="1BD7DCFA" w14:textId="5CCB6FAE" w:rsidR="00F61CAD" w:rsidRDefault="00F61CA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A7691F">
        <w:rPr>
          <w:sz w:val="24"/>
          <w:szCs w:val="24"/>
          <w:lang w:eastAsia="zh-CN"/>
        </w:rPr>
        <w:t>3</w:t>
      </w:r>
      <w:r>
        <w:rPr>
          <w:sz w:val="24"/>
          <w:szCs w:val="24"/>
          <w:lang w:eastAsia="zh-CN"/>
        </w:rPr>
        <w:t xml:space="preserve">: </w:t>
      </w:r>
      <w:r w:rsidR="001A05BC">
        <w:rPr>
          <w:sz w:val="24"/>
          <w:szCs w:val="24"/>
          <w:lang w:eastAsia="zh-CN"/>
        </w:rPr>
        <w:t>257</w:t>
      </w:r>
      <w:r>
        <w:rPr>
          <w:sz w:val="24"/>
          <w:szCs w:val="24"/>
          <w:lang w:eastAsia="zh-CN"/>
        </w:rPr>
        <w:t xml:space="preserve"> x 20</w:t>
      </w:r>
      <w:r w:rsidR="001A05BC">
        <w:rPr>
          <w:sz w:val="24"/>
          <w:szCs w:val="24"/>
          <w:lang w:eastAsia="zh-CN"/>
        </w:rPr>
        <w:t>2</w:t>
      </w:r>
      <w:r>
        <w:rPr>
          <w:sz w:val="24"/>
          <w:szCs w:val="24"/>
          <w:lang w:eastAsia="zh-CN"/>
        </w:rPr>
        <w:t xml:space="preserve"> x </w:t>
      </w:r>
      <w:r w:rsidR="001A05BC">
        <w:rPr>
          <w:sz w:val="24"/>
          <w:szCs w:val="24"/>
          <w:lang w:eastAsia="zh-CN"/>
        </w:rPr>
        <w:t>322</w:t>
      </w:r>
      <w:r>
        <w:rPr>
          <w:sz w:val="24"/>
          <w:szCs w:val="24"/>
          <w:lang w:eastAsia="zh-CN"/>
        </w:rPr>
        <w:t xml:space="preserve">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A7691F">
        <w:rPr>
          <w:sz w:val="24"/>
          <w:szCs w:val="24"/>
          <w:lang w:eastAsia="zh-CN"/>
        </w:rPr>
        <w:t>3, 110</w:t>
      </w:r>
      <w:r>
        <w:rPr>
          <w:sz w:val="24"/>
          <w:szCs w:val="24"/>
          <w:lang w:eastAsia="zh-CN"/>
        </w:rPr>
        <w:t xml:space="preserve"> kg </w:t>
      </w:r>
    </w:p>
    <w:p w14:paraId="434521FC" w14:textId="79646D52" w:rsidR="00F54240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257 x 202 x 135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450 kg</w:t>
      </w:r>
    </w:p>
    <w:p w14:paraId="7C909053" w14:textId="3EFF7672" w:rsidR="001A05BC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257 x 202 x 155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600 kg</w:t>
      </w:r>
    </w:p>
    <w:p w14:paraId="5EB62272" w14:textId="77777777" w:rsidR="001A05BC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6: 418 x 147 x 305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100 kg</w:t>
      </w:r>
    </w:p>
    <w:p w14:paraId="7C3440AA" w14:textId="77777777" w:rsidR="001A05BC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7: 166 x 120 x 255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700 kg</w:t>
      </w:r>
    </w:p>
    <w:p w14:paraId="76703BAE" w14:textId="77777777" w:rsidR="001A05BC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8: 450 x 220 x 150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980 kg</w:t>
      </w:r>
    </w:p>
    <w:p w14:paraId="003EF282" w14:textId="7CAA921C" w:rsidR="001A05BC" w:rsidRPr="00BF1F53" w:rsidRDefault="001A05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9: 450 x 220 x 140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A7691F">
        <w:rPr>
          <w:sz w:val="24"/>
          <w:szCs w:val="24"/>
          <w:lang w:eastAsia="zh-CN"/>
        </w:rPr>
        <w:t xml:space="preserve">2, 600 kg </w:t>
      </w:r>
      <w:r>
        <w:rPr>
          <w:sz w:val="24"/>
          <w:szCs w:val="24"/>
          <w:lang w:eastAsia="zh-CN"/>
        </w:rPr>
        <w:t xml:space="preserve"> </w:t>
      </w:r>
    </w:p>
    <w:p w14:paraId="201061BD" w14:textId="77777777" w:rsidR="00A7691F" w:rsidRDefault="00A769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359F1B" w14:textId="03885422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25B17C" w14:textId="77777777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F1F53">
        <w:rPr>
          <w:rFonts w:hint="eastAsia"/>
          <w:sz w:val="24"/>
          <w:lang w:eastAsia="zh-CN"/>
        </w:rPr>
        <w:t>attach</w:t>
      </w:r>
      <w:proofErr w:type="gramEnd"/>
    </w:p>
    <w:p w14:paraId="1316EAB8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37544E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4F89FC3" w14:textId="77777777" w:rsidR="00CE72AD" w:rsidRDefault="00CE72A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2AA2EC4" w14:textId="6995EB9D" w:rsidR="006467DA" w:rsidRDefault="00CE72AD">
      <w:pPr>
        <w:rPr>
          <w:sz w:val="24"/>
          <w:lang w:eastAsia="zh-CN"/>
        </w:rPr>
      </w:pPr>
      <w:r>
        <w:rPr>
          <w:sz w:val="24"/>
          <w:lang w:eastAsia="zh-CN"/>
        </w:rPr>
        <w:t>10/01</w:t>
      </w:r>
      <w:r w:rsidR="00EE6C2D">
        <w:rPr>
          <w:sz w:val="24"/>
          <w:lang w:eastAsia="zh-CN"/>
        </w:rPr>
        <w:t>/2</w:t>
      </w:r>
      <w:r>
        <w:rPr>
          <w:sz w:val="24"/>
          <w:lang w:eastAsia="zh-CN"/>
        </w:rPr>
        <w:t>5</w:t>
      </w:r>
    </w:p>
    <w:p w14:paraId="05D10DE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00F9576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0E5A656" w14:textId="77777777" w:rsidR="00C94FC9" w:rsidRDefault="004B0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14:paraId="752AFC3E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03DB02" w14:textId="1C5462E5" w:rsidR="00EE6C2D" w:rsidRPr="001F3613" w:rsidRDefault="006467DA" w:rsidP="001F361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1F5D2DD" w14:textId="0D885E21" w:rsidR="00BA65F8" w:rsidRPr="00EE6C2D" w:rsidRDefault="00D748CF" w:rsidP="00EE6C2D">
      <w:pPr>
        <w:pStyle w:val="Heading4"/>
      </w:pPr>
      <w:r>
        <w:t>TSH Metal Tech Pte Ltd</w:t>
      </w:r>
      <w:r w:rsidR="001F3613">
        <w:t xml:space="preserve"> #01-51</w:t>
      </w:r>
    </w:p>
    <w:p w14:paraId="5EA73AEE" w14:textId="340CAB6A" w:rsidR="0089628B" w:rsidRPr="001F3613" w:rsidRDefault="001F3613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Bulim Square, Blk 1 Bulim Lane 2 </w:t>
      </w:r>
    </w:p>
    <w:p w14:paraId="347B9A32" w14:textId="77777777" w:rsidR="00A7691F" w:rsidRDefault="00A7691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08CA3B6" w14:textId="2F824AC8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E71627F" w14:textId="55D48F6A" w:rsidR="00F54240" w:rsidRDefault="006C19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D748CF">
        <w:rPr>
          <w:sz w:val="24"/>
          <w:lang w:eastAsia="zh-CN"/>
        </w:rPr>
        <w:t>10</w:t>
      </w:r>
      <w:r w:rsidR="00F8456C">
        <w:rPr>
          <w:sz w:val="24"/>
          <w:lang w:eastAsia="zh-CN"/>
        </w:rPr>
        <w:t>0 ton</w:t>
      </w:r>
      <w:proofErr w:type="gramEnd"/>
      <w:r w:rsidR="00F8456C">
        <w:rPr>
          <w:sz w:val="24"/>
          <w:lang w:eastAsia="zh-CN"/>
        </w:rPr>
        <w:t xml:space="preserve"> mobile crane</w:t>
      </w:r>
    </w:p>
    <w:p w14:paraId="0A2B6767" w14:textId="682E1793" w:rsidR="00430169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lorry </w:t>
      </w:r>
      <w:proofErr w:type="gramStart"/>
      <w:r>
        <w:rPr>
          <w:sz w:val="24"/>
          <w:lang w:eastAsia="zh-CN"/>
        </w:rPr>
        <w:t>loader</w:t>
      </w:r>
      <w:proofErr w:type="gramEnd"/>
      <w:r w:rsidR="00862AB1">
        <w:rPr>
          <w:sz w:val="24"/>
          <w:lang w:eastAsia="zh-CN"/>
        </w:rPr>
        <w:t xml:space="preserve"> </w:t>
      </w:r>
    </w:p>
    <w:p w14:paraId="3E2A959D" w14:textId="40D1C3EE" w:rsidR="00F61CAD" w:rsidRDefault="00D748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</w:t>
      </w:r>
      <w:r w:rsidR="00F61CAD">
        <w:rPr>
          <w:sz w:val="24"/>
          <w:lang w:eastAsia="zh-CN"/>
        </w:rPr>
        <w:t xml:space="preserve"> rollers</w:t>
      </w:r>
    </w:p>
    <w:p w14:paraId="02BA6E8C" w14:textId="77777777" w:rsidR="006467DA" w:rsidRDefault="00F61C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71FF0">
        <w:rPr>
          <w:sz w:val="24"/>
          <w:lang w:eastAsia="zh-CN"/>
        </w:rPr>
        <w:t>allet truck</w:t>
      </w:r>
    </w:p>
    <w:p w14:paraId="452FA16A" w14:textId="77777777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4F502DF6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520007AA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6632E1AB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49083FF4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5C8A3D85" w14:textId="77777777"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E66F4E7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CE16B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34B1BD1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4376DB85" w14:textId="77777777"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1D058CE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0EBA85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1BA69CE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1DD13E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51F057" w14:textId="77777777"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14:paraId="577E2EDE" w14:textId="77777777"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helmet </w:t>
      </w:r>
    </w:p>
    <w:p w14:paraId="1ED8DED4" w14:textId="0DA8C6FB"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7FDF6381" w14:textId="4DF28738" w:rsidR="00BF5112" w:rsidRDefault="00BF51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Glove</w:t>
      </w:r>
    </w:p>
    <w:p w14:paraId="00E93F3D" w14:textId="77777777" w:rsidR="006C1998" w:rsidRP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038B002" w14:textId="77777777" w:rsidR="00A7691F" w:rsidRDefault="00A7691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C0EF" w14:textId="01374402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C954607" w14:textId="4B4B5558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5AC382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5AF3C5F7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54FE6BFC" w14:textId="77777777" w:rsidR="006467DA" w:rsidRDefault="006C1998">
      <w:pPr>
        <w:pStyle w:val="BodyText2"/>
      </w:pPr>
      <w:r>
        <w:rPr>
          <w:rFonts w:hint="eastAsia"/>
        </w:rPr>
        <w:t xml:space="preserve">Lifting crew shall be </w:t>
      </w:r>
      <w:r>
        <w:t>composed</w:t>
      </w:r>
      <w:r>
        <w:rPr>
          <w:rFonts w:hint="eastAsia"/>
        </w:rPr>
        <w:t xml:space="preserve"> </w:t>
      </w:r>
      <w:r>
        <w:t>to the following but not limited by other trained personnel in respect to number of crew needed for the operation:</w:t>
      </w:r>
    </w:p>
    <w:p w14:paraId="3F817D36" w14:textId="77777777" w:rsidR="006C1998" w:rsidRDefault="006C1998">
      <w:pPr>
        <w:pStyle w:val="BodyText2"/>
      </w:pPr>
      <w:r>
        <w:t>a) Lifting Supervisor</w:t>
      </w:r>
    </w:p>
    <w:p w14:paraId="65AD5236" w14:textId="77777777" w:rsidR="006C1998" w:rsidRDefault="006C1998">
      <w:pPr>
        <w:pStyle w:val="BodyText2"/>
      </w:pPr>
      <w:r>
        <w:t>b) Mobile Crane Operator</w:t>
      </w:r>
    </w:p>
    <w:p w14:paraId="4537DA67" w14:textId="77777777" w:rsidR="006C1998" w:rsidRDefault="006C1998">
      <w:pPr>
        <w:pStyle w:val="BodyText2"/>
      </w:pPr>
      <w:r>
        <w:t>c) Lorry Loader Operator</w:t>
      </w:r>
    </w:p>
    <w:p w14:paraId="0AC273C5" w14:textId="77777777" w:rsidR="006C1998" w:rsidRDefault="00CA5492">
      <w:pPr>
        <w:pStyle w:val="BodyText2"/>
      </w:pPr>
      <w:r>
        <w:t xml:space="preserve">d) </w:t>
      </w:r>
      <w:proofErr w:type="spellStart"/>
      <w:r>
        <w:t>Riggerman</w:t>
      </w:r>
      <w:proofErr w:type="spellEnd"/>
      <w:r>
        <w:t xml:space="preserve"> </w:t>
      </w:r>
      <w:r w:rsidR="006C1998">
        <w:t xml:space="preserve"> </w:t>
      </w:r>
    </w:p>
    <w:p w14:paraId="60DFF194" w14:textId="77777777" w:rsidR="006C1998" w:rsidRDefault="006C1998">
      <w:pPr>
        <w:pStyle w:val="BodyText2"/>
      </w:pPr>
      <w:r>
        <w:t>e) Signalman</w:t>
      </w:r>
    </w:p>
    <w:p w14:paraId="0A43B0A2" w14:textId="77777777" w:rsidR="006C1998" w:rsidRDefault="006C1998">
      <w:pPr>
        <w:pStyle w:val="BodyText2"/>
      </w:pPr>
      <w:r>
        <w:t xml:space="preserve">f) Skill Mover </w:t>
      </w:r>
    </w:p>
    <w:p w14:paraId="61DBDF9C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B1E5CAE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66D66676" w14:textId="77777777" w:rsidR="00D51A21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</w:t>
      </w:r>
      <w:r w:rsidR="00F61CAD">
        <w:rPr>
          <w:sz w:val="24"/>
          <w:lang w:eastAsia="zh-CN"/>
        </w:rPr>
        <w:t>/lorry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14:paraId="4A25A23F" w14:textId="77777777" w:rsidR="00771FF0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771FF0">
        <w:rPr>
          <w:sz w:val="24"/>
          <w:lang w:eastAsia="zh-CN"/>
        </w:rPr>
        <w:t xml:space="preserve">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</w:t>
      </w:r>
      <w:r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14:paraId="6EB1625D" w14:textId="296EFCE7" w:rsidR="00D748CF" w:rsidRDefault="00D748C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container to near crane </w:t>
      </w:r>
    </w:p>
    <w:p w14:paraId="20CE1B83" w14:textId="77777777"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14:paraId="1E023527" w14:textId="77777777"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14:paraId="55BDD45C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6E88BA4A" w14:textId="371D7168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</w:t>
      </w:r>
      <w:r w:rsidR="00AF4077">
        <w:rPr>
          <w:sz w:val="24"/>
          <w:lang w:eastAsia="zh-CN"/>
        </w:rPr>
        <w:t>ine</w:t>
      </w:r>
      <w:r w:rsidR="002C7DE3">
        <w:rPr>
          <w:sz w:val="24"/>
          <w:lang w:eastAsia="zh-CN"/>
        </w:rPr>
        <w:t xml:space="preserve"> </w:t>
      </w:r>
    </w:p>
    <w:p w14:paraId="0E5FA62B" w14:textId="77777777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067667B6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07756B6A" w14:textId="77777777"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14:paraId="3EA6811F" w14:textId="77777777"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14B46445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67777505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6CD1255E" w14:textId="77777777"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14:paraId="2E937E36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6B5DA938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126429C4" w14:textId="77777777" w:rsidR="00BF5112" w:rsidRDefault="00BF5112" w:rsidP="00BF511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0331ADC0" w14:textId="6C3A4489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3E36183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267671D" w14:textId="6C7B99C7" w:rsidR="0099046A" w:rsidRDefault="00BF5112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DB192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14:paraId="43EB8865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3DDC61C2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A9F2BD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264A39" w14:textId="77777777" w:rsidR="006E706C" w:rsidRDefault="006E706C">
      <w:r>
        <w:separator/>
      </w:r>
    </w:p>
  </w:endnote>
  <w:endnote w:type="continuationSeparator" w:id="0">
    <w:p w14:paraId="43B125BA" w14:textId="77777777" w:rsidR="006E706C" w:rsidRDefault="006E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0FD5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7D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7D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D1385" w14:textId="77777777" w:rsidR="006E706C" w:rsidRDefault="006E706C">
      <w:r>
        <w:separator/>
      </w:r>
    </w:p>
  </w:footnote>
  <w:footnote w:type="continuationSeparator" w:id="0">
    <w:p w14:paraId="479EA164" w14:textId="77777777" w:rsidR="006E706C" w:rsidRDefault="006E7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7760D" w14:textId="616218A8" w:rsidR="006467DA" w:rsidRPr="001F3613" w:rsidRDefault="00AF4077" w:rsidP="001F361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822C44B" wp14:editId="6AAA010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2609">
      <w:rPr>
        <w:b/>
        <w:color w:val="0000FF"/>
        <w:sz w:val="28"/>
      </w:rPr>
      <w:t xml:space="preserve">                    </w:t>
    </w:r>
    <w:r w:rsidR="006467DA">
      <w:rPr>
        <w:b/>
        <w:color w:val="0000FF"/>
        <w:sz w:val="28"/>
      </w:rPr>
      <w:t>ERIC WONG MACHINERY TRANSPORTATION PTE LTD</w:t>
    </w:r>
  </w:p>
  <w:p w14:paraId="3AB891D6" w14:textId="77777777" w:rsidR="006467DA" w:rsidRDefault="006467DA">
    <w:pPr>
      <w:pStyle w:val="Header"/>
      <w:jc w:val="center"/>
    </w:pPr>
    <w:r>
      <w:t xml:space="preserve">No. </w:t>
    </w:r>
    <w:r w:rsidR="00985301">
      <w:t xml:space="preserve">28 </w:t>
    </w:r>
    <w:proofErr w:type="spellStart"/>
    <w:r w:rsidR="006C1998">
      <w:t>Kranji</w:t>
    </w:r>
    <w:proofErr w:type="spellEnd"/>
    <w:r w:rsidR="006C1998">
      <w:t xml:space="preserve"> Loop #05-03 </w:t>
    </w:r>
    <w:proofErr w:type="spellStart"/>
    <w:r w:rsidR="006C1998">
      <w:t>Kranji</w:t>
    </w:r>
    <w:proofErr w:type="spellEnd"/>
    <w:r w:rsidR="006C1998">
      <w:t xml:space="preserve"> Green</w:t>
    </w:r>
    <w:r w:rsidR="00985301">
      <w:t>, Singapore 739571</w:t>
    </w:r>
  </w:p>
  <w:p w14:paraId="55BF92A9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C1998">
      <w:t>2826020</w:t>
    </w:r>
  </w:p>
  <w:p w14:paraId="316A4805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559AD80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C61DE7D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23359">
    <w:abstractNumId w:val="2"/>
  </w:num>
  <w:num w:numId="2" w16cid:durableId="642538592">
    <w:abstractNumId w:val="4"/>
  </w:num>
  <w:num w:numId="3" w16cid:durableId="330450956">
    <w:abstractNumId w:val="0"/>
  </w:num>
  <w:num w:numId="4" w16cid:durableId="640814914">
    <w:abstractNumId w:val="9"/>
  </w:num>
  <w:num w:numId="5" w16cid:durableId="2126120798">
    <w:abstractNumId w:val="5"/>
  </w:num>
  <w:num w:numId="6" w16cid:durableId="1822116002">
    <w:abstractNumId w:val="6"/>
  </w:num>
  <w:num w:numId="7" w16cid:durableId="925461221">
    <w:abstractNumId w:val="3"/>
  </w:num>
  <w:num w:numId="8" w16cid:durableId="1610774079">
    <w:abstractNumId w:val="7"/>
  </w:num>
  <w:num w:numId="9" w16cid:durableId="636493117">
    <w:abstractNumId w:val="1"/>
  </w:num>
  <w:num w:numId="10" w16cid:durableId="722141675">
    <w:abstractNumId w:val="8"/>
  </w:num>
  <w:num w:numId="11" w16cid:durableId="50786719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6322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B2FD6"/>
    <w:rsid w:val="000C68D5"/>
    <w:rsid w:val="000D3C89"/>
    <w:rsid w:val="000D3F7C"/>
    <w:rsid w:val="000E4639"/>
    <w:rsid w:val="00115606"/>
    <w:rsid w:val="001268A8"/>
    <w:rsid w:val="00136332"/>
    <w:rsid w:val="00141D73"/>
    <w:rsid w:val="00147D28"/>
    <w:rsid w:val="001851BA"/>
    <w:rsid w:val="001A05BC"/>
    <w:rsid w:val="001A1840"/>
    <w:rsid w:val="001A46A7"/>
    <w:rsid w:val="001A4F28"/>
    <w:rsid w:val="001D4762"/>
    <w:rsid w:val="001F3613"/>
    <w:rsid w:val="001F5380"/>
    <w:rsid w:val="00207787"/>
    <w:rsid w:val="00210BA1"/>
    <w:rsid w:val="002120E9"/>
    <w:rsid w:val="002210C1"/>
    <w:rsid w:val="0023381F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5568"/>
    <w:rsid w:val="003575DA"/>
    <w:rsid w:val="00372D0B"/>
    <w:rsid w:val="003811DD"/>
    <w:rsid w:val="003C43A5"/>
    <w:rsid w:val="003D3BEA"/>
    <w:rsid w:val="003D4113"/>
    <w:rsid w:val="0040545C"/>
    <w:rsid w:val="00415A40"/>
    <w:rsid w:val="004169EF"/>
    <w:rsid w:val="0042603C"/>
    <w:rsid w:val="00430169"/>
    <w:rsid w:val="004430F2"/>
    <w:rsid w:val="004443A0"/>
    <w:rsid w:val="00466C7A"/>
    <w:rsid w:val="00480BD2"/>
    <w:rsid w:val="00497D23"/>
    <w:rsid w:val="004B0B99"/>
    <w:rsid w:val="004C039D"/>
    <w:rsid w:val="004C1E42"/>
    <w:rsid w:val="004F048F"/>
    <w:rsid w:val="004F162E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76B5D"/>
    <w:rsid w:val="00580C7E"/>
    <w:rsid w:val="00581A5E"/>
    <w:rsid w:val="00581AFF"/>
    <w:rsid w:val="005F4872"/>
    <w:rsid w:val="00601C76"/>
    <w:rsid w:val="00602609"/>
    <w:rsid w:val="00634800"/>
    <w:rsid w:val="006467DA"/>
    <w:rsid w:val="00663BC0"/>
    <w:rsid w:val="00691C1C"/>
    <w:rsid w:val="0069630F"/>
    <w:rsid w:val="006C1998"/>
    <w:rsid w:val="006D440D"/>
    <w:rsid w:val="006E706C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16DBC"/>
    <w:rsid w:val="008225C1"/>
    <w:rsid w:val="008274F1"/>
    <w:rsid w:val="00830444"/>
    <w:rsid w:val="00846B4B"/>
    <w:rsid w:val="008512EB"/>
    <w:rsid w:val="00856F03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85301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37C97"/>
    <w:rsid w:val="00A70290"/>
    <w:rsid w:val="00A73CEB"/>
    <w:rsid w:val="00A73D4F"/>
    <w:rsid w:val="00A74680"/>
    <w:rsid w:val="00A7691F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AF4077"/>
    <w:rsid w:val="00B02D1C"/>
    <w:rsid w:val="00B03BCD"/>
    <w:rsid w:val="00B32164"/>
    <w:rsid w:val="00B61A87"/>
    <w:rsid w:val="00BA65F8"/>
    <w:rsid w:val="00BD025E"/>
    <w:rsid w:val="00BF1F53"/>
    <w:rsid w:val="00BF5112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A5492"/>
    <w:rsid w:val="00CC01EF"/>
    <w:rsid w:val="00CE72AD"/>
    <w:rsid w:val="00CF73D7"/>
    <w:rsid w:val="00D40FFB"/>
    <w:rsid w:val="00D51A21"/>
    <w:rsid w:val="00D54348"/>
    <w:rsid w:val="00D748CF"/>
    <w:rsid w:val="00DA2CD4"/>
    <w:rsid w:val="00DA74D6"/>
    <w:rsid w:val="00DB1928"/>
    <w:rsid w:val="00DB6F3A"/>
    <w:rsid w:val="00DE134E"/>
    <w:rsid w:val="00DE29B7"/>
    <w:rsid w:val="00E12055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102E3"/>
    <w:rsid w:val="00F23E6D"/>
    <w:rsid w:val="00F36CE9"/>
    <w:rsid w:val="00F41581"/>
    <w:rsid w:val="00F54240"/>
    <w:rsid w:val="00F61CAD"/>
    <w:rsid w:val="00F77A1A"/>
    <w:rsid w:val="00F8456C"/>
    <w:rsid w:val="00F87411"/>
    <w:rsid w:val="00F87F48"/>
    <w:rsid w:val="00F91991"/>
    <w:rsid w:val="00F91C9C"/>
    <w:rsid w:val="00FB388C"/>
    <w:rsid w:val="00FB547A"/>
    <w:rsid w:val="00FB5957"/>
    <w:rsid w:val="00FE469B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1331E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2025-01-06T06:17:00Z</cp:lastPrinted>
  <dcterms:created xsi:type="dcterms:W3CDTF">2025-01-03T06:35:00Z</dcterms:created>
  <dcterms:modified xsi:type="dcterms:W3CDTF">2025-01-06T06:17:00Z</dcterms:modified>
</cp:coreProperties>
</file>