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71FF0" w:rsidRDefault="00771FF0">
      <w:pPr>
        <w:rPr>
          <w:sz w:val="24"/>
        </w:rPr>
      </w:pPr>
    </w:p>
    <w:p w:rsidR="006467DA" w:rsidRDefault="00A278FF">
      <w:pPr>
        <w:rPr>
          <w:sz w:val="24"/>
          <w:lang w:eastAsia="zh-CN"/>
        </w:rPr>
      </w:pPr>
      <w:r>
        <w:rPr>
          <w:sz w:val="24"/>
        </w:rPr>
        <w:t>Date: 19</w:t>
      </w:r>
      <w:r w:rsidR="00ED058F" w:rsidRPr="00ED058F">
        <w:rPr>
          <w:sz w:val="24"/>
          <w:vertAlign w:val="superscript"/>
        </w:rPr>
        <w:t>th</w:t>
      </w:r>
      <w:r w:rsidR="00AB361C">
        <w:rPr>
          <w:sz w:val="24"/>
          <w:vertAlign w:val="superscript"/>
        </w:rPr>
        <w:t xml:space="preserve"> </w:t>
      </w:r>
      <w:r w:rsidR="00AB361C">
        <w:rPr>
          <w:sz w:val="24"/>
          <w:lang w:eastAsia="zh-CN"/>
        </w:rPr>
        <w:t>Aug</w:t>
      </w:r>
      <w:r w:rsidR="00A73D4F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566474" w:rsidRDefault="00BA65F8" w:rsidP="005664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F2B">
        <w:rPr>
          <w:sz w:val="24"/>
          <w:lang w:eastAsia="zh-CN"/>
        </w:rPr>
        <w:t xml:space="preserve">unload </w:t>
      </w:r>
      <w:r w:rsidR="00ED058F">
        <w:rPr>
          <w:sz w:val="24"/>
          <w:lang w:eastAsia="zh-CN"/>
        </w:rPr>
        <w:t>3</w:t>
      </w:r>
      <w:r w:rsidR="006F22E8">
        <w:rPr>
          <w:sz w:val="24"/>
          <w:lang w:eastAsia="zh-CN"/>
        </w:rPr>
        <w:t xml:space="preserve"> cases of </w:t>
      </w:r>
      <w:r w:rsidR="00ED058F">
        <w:rPr>
          <w:sz w:val="24"/>
          <w:lang w:eastAsia="zh-CN"/>
        </w:rPr>
        <w:t>1</w:t>
      </w:r>
      <w:r w:rsidR="00C94FC9">
        <w:rPr>
          <w:sz w:val="24"/>
          <w:lang w:eastAsia="zh-CN"/>
        </w:rPr>
        <w:t xml:space="preserve"> unit machine</w:t>
      </w:r>
      <w:r w:rsidR="00AB361C">
        <w:rPr>
          <w:sz w:val="24"/>
          <w:lang w:eastAsia="zh-CN"/>
        </w:rPr>
        <w:t xml:space="preserve"> and accessories from 1</w:t>
      </w:r>
      <w:r w:rsidR="002D3728">
        <w:rPr>
          <w:sz w:val="24"/>
          <w:lang w:eastAsia="zh-CN"/>
        </w:rPr>
        <w:t xml:space="preserve"> x </w:t>
      </w:r>
      <w:r w:rsidR="00AB361C">
        <w:rPr>
          <w:sz w:val="24"/>
          <w:lang w:eastAsia="zh-CN"/>
        </w:rPr>
        <w:t xml:space="preserve">40ft FR </w:t>
      </w:r>
      <w:r w:rsidR="00C25A49">
        <w:rPr>
          <w:sz w:val="24"/>
          <w:lang w:eastAsia="zh-CN"/>
        </w:rPr>
        <w:t>container,</w:t>
      </w:r>
      <w:r w:rsidR="00581AFF">
        <w:rPr>
          <w:sz w:val="24"/>
          <w:lang w:eastAsia="zh-CN"/>
        </w:rPr>
        <w:t xml:space="preserve"> uncrate</w:t>
      </w:r>
      <w:r w:rsidR="00ED058F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581AFF">
        <w:rPr>
          <w:sz w:val="24"/>
          <w:lang w:eastAsia="zh-CN"/>
        </w:rPr>
        <w:t>production</w:t>
      </w:r>
      <w:r w:rsidR="002210C1">
        <w:rPr>
          <w:sz w:val="24"/>
          <w:lang w:eastAsia="zh-CN"/>
        </w:rPr>
        <w:t xml:space="preserve"> area</w:t>
      </w:r>
      <w:r w:rsidR="006D440D">
        <w:rPr>
          <w:sz w:val="24"/>
          <w:lang w:eastAsia="zh-CN"/>
        </w:rPr>
        <w:t xml:space="preserve"> at ground floor</w:t>
      </w:r>
    </w:p>
    <w:p w:rsidR="00BF1F53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F1F53" w:rsidRPr="00D51A21" w:rsidRDefault="00BF1F5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07F2B" w:rsidRDefault="00AB361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FJV-35/60</w:t>
      </w:r>
    </w:p>
    <w:p w:rsidR="00994F2F" w:rsidRDefault="00A73D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</w:t>
      </w:r>
      <w:r w:rsidR="00ED058F">
        <w:rPr>
          <w:sz w:val="24"/>
          <w:szCs w:val="24"/>
          <w:lang w:eastAsia="zh-CN"/>
        </w:rPr>
        <w:t>e 1: 545 x 343 x 339 cm / Wt: 19, 000</w:t>
      </w:r>
      <w:r w:rsidR="00936603">
        <w:rPr>
          <w:sz w:val="24"/>
          <w:szCs w:val="24"/>
          <w:lang w:eastAsia="zh-CN"/>
        </w:rPr>
        <w:t xml:space="preserve"> kg</w:t>
      </w:r>
    </w:p>
    <w:p w:rsidR="00A73D4F" w:rsidRDefault="00ED05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335 x 147 x 168 cm</w:t>
      </w:r>
      <w:r w:rsidR="002D3728">
        <w:rPr>
          <w:sz w:val="24"/>
          <w:szCs w:val="24"/>
          <w:lang w:eastAsia="zh-CN"/>
        </w:rPr>
        <w:t xml:space="preserve"> </w:t>
      </w:r>
      <w:r w:rsidR="00936603">
        <w:rPr>
          <w:sz w:val="24"/>
          <w:szCs w:val="24"/>
          <w:lang w:eastAsia="zh-CN"/>
        </w:rPr>
        <w:t xml:space="preserve">/ </w:t>
      </w:r>
      <w:r>
        <w:rPr>
          <w:sz w:val="24"/>
          <w:szCs w:val="24"/>
          <w:lang w:eastAsia="zh-CN"/>
        </w:rPr>
        <w:t>Wt: 63</w:t>
      </w:r>
      <w:r w:rsidR="00A42CCD">
        <w:rPr>
          <w:sz w:val="24"/>
          <w:szCs w:val="24"/>
          <w:lang w:eastAsia="zh-CN"/>
        </w:rPr>
        <w:t>0</w:t>
      </w:r>
      <w:r w:rsidR="00936603">
        <w:rPr>
          <w:sz w:val="24"/>
          <w:szCs w:val="24"/>
          <w:lang w:eastAsia="zh-CN"/>
        </w:rPr>
        <w:t xml:space="preserve"> kg</w:t>
      </w:r>
    </w:p>
    <w:p w:rsidR="00A73D4F" w:rsidRDefault="00ED05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121 x 94 x 57 cm / Wt: 220 </w:t>
      </w:r>
      <w:r w:rsidR="00A42CCD">
        <w:rPr>
          <w:sz w:val="24"/>
          <w:szCs w:val="24"/>
          <w:lang w:eastAsia="zh-CN"/>
        </w:rPr>
        <w:t>kg</w:t>
      </w:r>
    </w:p>
    <w:p w:rsidR="00A42CCD" w:rsidRDefault="00A42CC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E46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ED058F">
      <w:pPr>
        <w:rPr>
          <w:sz w:val="24"/>
          <w:lang w:eastAsia="zh-CN"/>
        </w:rPr>
      </w:pPr>
      <w:r>
        <w:rPr>
          <w:sz w:val="24"/>
          <w:lang w:eastAsia="zh-CN"/>
        </w:rPr>
        <w:t>21/08/24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94FC9" w:rsidRDefault="00C94FC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C94FC9" w:rsidRDefault="0072630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C94FC9" w:rsidRPr="00C94FC9" w:rsidRDefault="00C94FC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ED058F" w:rsidP="00BA65F8">
      <w:pPr>
        <w:pStyle w:val="Heading4"/>
      </w:pPr>
      <w:r>
        <w:t>6 Loyang Walk</w:t>
      </w:r>
    </w:p>
    <w:p w:rsidR="00BA65F8" w:rsidRPr="00BA65F8" w:rsidRDefault="00ED058F" w:rsidP="00BA65F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Fidel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81C27" w:rsidRDefault="00BF7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50ton mobile crane </w:t>
      </w:r>
    </w:p>
    <w:p w:rsidR="004054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430169" w:rsidRDefault="004054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862AB1">
        <w:rPr>
          <w:sz w:val="24"/>
          <w:lang w:eastAsia="zh-CN"/>
        </w:rPr>
        <w:t xml:space="preserve"> </w:t>
      </w:r>
    </w:p>
    <w:p w:rsidR="006467DA" w:rsidRDefault="00681C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 roller/r</w:t>
      </w:r>
      <w:r w:rsidR="00691C1C">
        <w:rPr>
          <w:sz w:val="24"/>
          <w:lang w:eastAsia="zh-CN"/>
        </w:rPr>
        <w:t>ollers</w:t>
      </w:r>
      <w:r w:rsidR="00771FF0">
        <w:rPr>
          <w:sz w:val="24"/>
          <w:lang w:eastAsia="zh-CN"/>
        </w:rPr>
        <w:t>/pallet truck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9B5A5C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566474">
        <w:rPr>
          <w:sz w:val="24"/>
          <w:lang w:eastAsia="zh-CN"/>
        </w:rPr>
        <w:t>sling</w:t>
      </w:r>
    </w:p>
    <w:p w:rsidR="00771FF0" w:rsidRDefault="00771F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AD680E" w:rsidRDefault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AD680E">
        <w:rPr>
          <w:sz w:val="24"/>
          <w:lang w:eastAsia="zh-CN"/>
        </w:rPr>
        <w:t xml:space="preserve">ydraulic jack </w:t>
      </w:r>
    </w:p>
    <w:p w:rsidR="00681C27" w:rsidRDefault="009B5A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Metal </w:t>
      </w:r>
      <w:r w:rsidR="002C7DE3">
        <w:rPr>
          <w:sz w:val="24"/>
          <w:lang w:eastAsia="zh-CN"/>
        </w:rPr>
        <w:t>plate/canvas (</w:t>
      </w:r>
      <w:r w:rsidR="00936603">
        <w:rPr>
          <w:sz w:val="24"/>
          <w:lang w:eastAsia="zh-CN"/>
        </w:rPr>
        <w:t xml:space="preserve">to lay out </w:t>
      </w:r>
      <w:r w:rsidR="002C7DE3">
        <w:rPr>
          <w:sz w:val="24"/>
          <w:lang w:eastAsia="zh-CN"/>
        </w:rPr>
        <w:t>for</w:t>
      </w:r>
      <w:r>
        <w:rPr>
          <w:sz w:val="24"/>
          <w:lang w:eastAsia="zh-CN"/>
        </w:rPr>
        <w:t xml:space="preserve"> </w:t>
      </w:r>
      <w:r w:rsidR="00681C27">
        <w:rPr>
          <w:sz w:val="24"/>
          <w:lang w:eastAsia="zh-CN"/>
        </w:rPr>
        <w:t xml:space="preserve">epoxy </w:t>
      </w:r>
      <w:r>
        <w:rPr>
          <w:sz w:val="24"/>
          <w:lang w:eastAsia="zh-CN"/>
        </w:rPr>
        <w:t>floor protection)</w:t>
      </w:r>
      <w:r w:rsidR="001268A8">
        <w:rPr>
          <w:sz w:val="24"/>
          <w:lang w:eastAsia="zh-CN"/>
        </w:rPr>
        <w:t xml:space="preserve"> </w:t>
      </w:r>
    </w:p>
    <w:p w:rsidR="006467DA" w:rsidRPr="00681C27" w:rsidRDefault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E95798" w:rsidRDefault="006467DA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862AB1" w:rsidRDefault="00862AB1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94FC9" w:rsidRDefault="00147D28" w:rsidP="00147D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534F50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94FC9" w:rsidRDefault="00C94FC9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34F50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4630B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2D3984">
        <w:rPr>
          <w:sz w:val="24"/>
          <w:lang w:eastAsia="zh-CN"/>
        </w:rPr>
        <w:t>erv</w:t>
      </w:r>
      <w:r w:rsidR="00691C1C">
        <w:rPr>
          <w:sz w:val="24"/>
          <w:lang w:eastAsia="zh-CN"/>
        </w:rPr>
        <w:t xml:space="preserve">isor, rigger, signalman and </w:t>
      </w:r>
      <w:r w:rsidR="00771FF0">
        <w:rPr>
          <w:sz w:val="24"/>
          <w:lang w:eastAsia="zh-CN"/>
        </w:rPr>
        <w:t>lorry crane</w:t>
      </w:r>
      <w:r>
        <w:rPr>
          <w:sz w:val="24"/>
          <w:lang w:eastAsia="zh-CN"/>
        </w:rPr>
        <w:t xml:space="preserve">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94FC9" w:rsidRDefault="00C94FC9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4630B">
        <w:rPr>
          <w:rFonts w:hint="eastAsia"/>
          <w:sz w:val="24"/>
          <w:lang w:eastAsia="zh-CN"/>
        </w:rPr>
        <w:t xml:space="preserve">ty shoes, </w:t>
      </w:r>
      <w:r w:rsidR="00E4630B">
        <w:rPr>
          <w:sz w:val="24"/>
          <w:lang w:eastAsia="zh-CN"/>
        </w:rPr>
        <w:t xml:space="preserve">safety </w:t>
      </w:r>
      <w:r w:rsidR="00E4630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E4630B">
        <w:t>.</w:t>
      </w:r>
      <w:r w:rsidR="001268A8">
        <w:rPr>
          <w:rFonts w:hint="eastAsia"/>
        </w:rPr>
        <w:t>O</w:t>
      </w:r>
      <w:r w:rsidR="00E4630B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E4630B" w:rsidRDefault="006467DA" w:rsidP="00C25A4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D51A21" w:rsidRDefault="00BF769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mobile</w:t>
      </w:r>
      <w:r w:rsidR="00ED058F">
        <w:rPr>
          <w:sz w:val="24"/>
          <w:lang w:eastAsia="zh-CN"/>
        </w:rPr>
        <w:t xml:space="preserve"> crane at designated unloading</w:t>
      </w:r>
      <w:r w:rsidR="003D4113">
        <w:rPr>
          <w:sz w:val="24"/>
          <w:lang w:eastAsia="zh-CN"/>
        </w:rPr>
        <w:t xml:space="preserve"> area </w:t>
      </w:r>
    </w:p>
    <w:p w:rsidR="00771FF0" w:rsidRDefault="00771FF0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</w:t>
      </w:r>
      <w:r w:rsidR="00CF73D7">
        <w:rPr>
          <w:sz w:val="24"/>
          <w:lang w:eastAsia="zh-CN"/>
        </w:rPr>
        <w:t>crane with outrigger fully extended</w:t>
      </w:r>
      <w:r w:rsidR="003D4113">
        <w:rPr>
          <w:sz w:val="24"/>
          <w:lang w:eastAsia="zh-CN"/>
        </w:rPr>
        <w:t xml:space="preserve"> and resting on metal plate</w:t>
      </w:r>
      <w:r w:rsidR="00B575B1">
        <w:rPr>
          <w:sz w:val="24"/>
          <w:lang w:eastAsia="zh-CN"/>
        </w:rPr>
        <w:t>/timber mats</w:t>
      </w:r>
      <w:r w:rsidR="003D4113">
        <w:rPr>
          <w:sz w:val="24"/>
          <w:lang w:eastAsia="zh-CN"/>
        </w:rPr>
        <w:t xml:space="preserve"> as base plate</w:t>
      </w:r>
    </w:p>
    <w:p w:rsidR="00C90E43" w:rsidRPr="00AD680E" w:rsidRDefault="003D4113" w:rsidP="00AD680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under</w:t>
      </w:r>
      <w:r w:rsidR="00534F50" w:rsidRPr="00AD680E">
        <w:rPr>
          <w:sz w:val="24"/>
          <w:lang w:eastAsia="zh-CN"/>
        </w:rPr>
        <w:t xml:space="preserve"> </w:t>
      </w:r>
      <w:r w:rsidR="00BF7692">
        <w:rPr>
          <w:sz w:val="24"/>
          <w:lang w:eastAsia="zh-CN"/>
        </w:rPr>
        <w:t xml:space="preserve">machine </w:t>
      </w:r>
      <w:bookmarkStart w:id="0" w:name="_GoBack"/>
      <w:bookmarkEnd w:id="0"/>
      <w:r w:rsidR="00534F50" w:rsidRPr="00AD680E">
        <w:rPr>
          <w:sz w:val="24"/>
          <w:lang w:eastAsia="zh-CN"/>
        </w:rPr>
        <w:t>case</w:t>
      </w:r>
    </w:p>
    <w:p w:rsidR="00C90E43" w:rsidRDefault="00ED058F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534F50">
        <w:rPr>
          <w:sz w:val="24"/>
          <w:lang w:eastAsia="zh-CN"/>
        </w:rPr>
        <w:t xml:space="preserve">oist down case </w:t>
      </w:r>
      <w:r w:rsidR="00C90E43">
        <w:rPr>
          <w:sz w:val="24"/>
          <w:lang w:eastAsia="zh-CN"/>
        </w:rPr>
        <w:t>fro</w:t>
      </w:r>
      <w:r w:rsidR="00534F50">
        <w:rPr>
          <w:sz w:val="24"/>
          <w:lang w:eastAsia="zh-CN"/>
        </w:rPr>
        <w:t xml:space="preserve">m </w:t>
      </w:r>
      <w:r w:rsidR="002C7DE3">
        <w:rPr>
          <w:sz w:val="24"/>
          <w:lang w:eastAsia="zh-CN"/>
        </w:rPr>
        <w:t xml:space="preserve">FR </w:t>
      </w:r>
      <w:r w:rsidR="00534F50">
        <w:rPr>
          <w:sz w:val="24"/>
          <w:lang w:eastAsia="zh-CN"/>
        </w:rPr>
        <w:t>container to the ground</w:t>
      </w:r>
    </w:p>
    <w:p w:rsidR="00726308" w:rsidRPr="00B575B1" w:rsidRDefault="00534F50" w:rsidP="00B575B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2C7DE3">
        <w:rPr>
          <w:sz w:val="24"/>
          <w:lang w:eastAsia="zh-CN"/>
        </w:rPr>
        <w:t xml:space="preserve"> and put aside</w:t>
      </w:r>
    </w:p>
    <w:p w:rsidR="002D3984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2C7DE3">
        <w:rPr>
          <w:sz w:val="24"/>
          <w:lang w:eastAsia="zh-CN"/>
        </w:rPr>
        <w:t xml:space="preserve">nsert sling </w:t>
      </w:r>
      <w:r>
        <w:rPr>
          <w:sz w:val="24"/>
          <w:lang w:eastAsia="zh-CN"/>
        </w:rPr>
        <w:t>to crane hook</w:t>
      </w:r>
    </w:p>
    <w:p w:rsidR="002C7DE3" w:rsidRDefault="002D3984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2C7DE3">
        <w:rPr>
          <w:sz w:val="24"/>
          <w:lang w:eastAsia="zh-CN"/>
        </w:rPr>
        <w:t>ecured</w:t>
      </w:r>
      <w:r>
        <w:rPr>
          <w:sz w:val="24"/>
          <w:lang w:eastAsia="zh-CN"/>
        </w:rPr>
        <w:t xml:space="preserve"> sling</w:t>
      </w:r>
      <w:r w:rsidR="002C7DE3">
        <w:rPr>
          <w:sz w:val="24"/>
          <w:lang w:eastAsia="zh-CN"/>
        </w:rPr>
        <w:t xml:space="preserve"> to rigging point of machine </w:t>
      </w:r>
    </w:p>
    <w:p w:rsidR="00534F50" w:rsidRPr="003D4113" w:rsidRDefault="003D4113" w:rsidP="003D411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Signalman to give signal to crane operator to hoist up </w:t>
      </w:r>
      <w:r w:rsidR="00534F50" w:rsidRPr="003D4113">
        <w:rPr>
          <w:sz w:val="24"/>
          <w:lang w:eastAsia="zh-CN"/>
        </w:rPr>
        <w:t>and detach machine from base</w:t>
      </w:r>
    </w:p>
    <w:p w:rsidR="002C7DE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machine away from base  </w:t>
      </w:r>
    </w:p>
    <w:p w:rsidR="006467DA" w:rsidRPr="00C90E43" w:rsidRDefault="002C7DE3" w:rsidP="00C90E4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1A46A7">
        <w:rPr>
          <w:sz w:val="24"/>
          <w:lang w:eastAsia="zh-CN"/>
        </w:rPr>
        <w:t>ower</w:t>
      </w:r>
      <w:r>
        <w:rPr>
          <w:sz w:val="24"/>
          <w:lang w:eastAsia="zh-CN"/>
        </w:rPr>
        <w:t xml:space="preserve"> down machine to near ground level</w:t>
      </w:r>
    </w:p>
    <w:p w:rsidR="00EF789A" w:rsidRPr="00534F50" w:rsidRDefault="001A46A7" w:rsidP="00534F5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0D3C89" w:rsidRDefault="001A46A7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42D33">
        <w:rPr>
          <w:sz w:val="24"/>
          <w:lang w:eastAsia="zh-CN"/>
        </w:rPr>
        <w:t xml:space="preserve">hift </w:t>
      </w:r>
      <w:r w:rsidR="009B5A5C">
        <w:rPr>
          <w:sz w:val="24"/>
          <w:lang w:eastAsia="zh-CN"/>
        </w:rPr>
        <w:t xml:space="preserve">and transport </w:t>
      </w:r>
      <w:r w:rsidR="006F22E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into </w:t>
      </w:r>
      <w:r w:rsidR="00B61A87">
        <w:rPr>
          <w:sz w:val="24"/>
          <w:lang w:eastAsia="zh-CN"/>
        </w:rPr>
        <w:t>factory</w:t>
      </w:r>
      <w:r w:rsidR="00724AD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  <w:r w:rsidR="002210C1">
        <w:rPr>
          <w:sz w:val="24"/>
          <w:lang w:eastAsia="zh-CN"/>
        </w:rPr>
        <w:t xml:space="preserve"> at ground floor </w:t>
      </w:r>
    </w:p>
    <w:p w:rsidR="009B5A5C" w:rsidRDefault="006F22E8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</w:t>
      </w:r>
      <w:r w:rsidR="009B5A5C">
        <w:rPr>
          <w:sz w:val="24"/>
          <w:lang w:eastAsia="zh-CN"/>
        </w:rPr>
        <w:t xml:space="preserve"> location</w:t>
      </w:r>
    </w:p>
    <w:p w:rsidR="00724AD3" w:rsidRPr="00ED058F" w:rsidRDefault="00724AD3" w:rsidP="00ED058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</w:t>
      </w:r>
      <w:r w:rsidR="00862AB1">
        <w:rPr>
          <w:sz w:val="24"/>
          <w:lang w:eastAsia="zh-CN"/>
        </w:rPr>
        <w:t>machine form ro</w:t>
      </w:r>
      <w:r w:rsidR="006F22E8">
        <w:rPr>
          <w:sz w:val="24"/>
          <w:lang w:eastAsia="zh-CN"/>
        </w:rPr>
        <w:t>llers and insert leveling pad</w:t>
      </w:r>
      <w:r w:rsidR="00862AB1">
        <w:rPr>
          <w:sz w:val="24"/>
          <w:lang w:eastAsia="zh-CN"/>
        </w:rPr>
        <w:t xml:space="preserve"> under machine bed</w:t>
      </w:r>
    </w:p>
    <w:p w:rsidR="00724AD3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724AD3">
        <w:rPr>
          <w:sz w:val="24"/>
          <w:lang w:eastAsia="zh-CN"/>
        </w:rPr>
        <w:t>o perform proper housekeeping</w:t>
      </w:r>
    </w:p>
    <w:p w:rsidR="00ED058F" w:rsidRDefault="00ED058F" w:rsidP="00ED058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AD680E" w:rsidRPr="002C7DE3" w:rsidRDefault="00724AD3" w:rsidP="002C7D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</w:t>
      </w:r>
      <w:r w:rsidR="0099046A">
        <w:rPr>
          <w:sz w:val="24"/>
          <w:lang w:eastAsia="zh-CN"/>
        </w:rPr>
        <w:t>ll debris will be clear and dispose</w:t>
      </w:r>
    </w:p>
    <w:p w:rsidR="00E4630B" w:rsidRPr="009B5A5C" w:rsidRDefault="006467DA" w:rsidP="009B5A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4630B" w:rsidRDefault="00E4630B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691C1C" w:rsidP="00691C1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2C7DE3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2D3984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A48" w:rsidRDefault="00601A48">
      <w:r>
        <w:separator/>
      </w:r>
    </w:p>
  </w:endnote>
  <w:endnote w:type="continuationSeparator" w:id="0">
    <w:p w:rsidR="00601A48" w:rsidRDefault="00601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A3B1E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A3B1E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A48" w:rsidRDefault="00601A48">
      <w:r>
        <w:separator/>
      </w:r>
    </w:p>
  </w:footnote>
  <w:footnote w:type="continuationSeparator" w:id="0">
    <w:p w:rsidR="00601A48" w:rsidRDefault="00601A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01A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ED058F">
    <w:pPr>
      <w:pStyle w:val="Header"/>
      <w:jc w:val="center"/>
    </w:pPr>
    <w:r>
      <w:t>28 Kranji Loop #05-03, Kranji Green, Singapore 739571</w:t>
    </w:r>
  </w:p>
  <w:p w:rsidR="006467DA" w:rsidRDefault="00DE134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ED058F">
      <w:t>2826020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601A4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52D01DB"/>
    <w:multiLevelType w:val="hybridMultilevel"/>
    <w:tmpl w:val="2DB609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7AA8"/>
    <w:rsid w:val="00035253"/>
    <w:rsid w:val="000611E1"/>
    <w:rsid w:val="0007152C"/>
    <w:rsid w:val="00083372"/>
    <w:rsid w:val="00086987"/>
    <w:rsid w:val="000A3198"/>
    <w:rsid w:val="000B45A0"/>
    <w:rsid w:val="000C68D5"/>
    <w:rsid w:val="000D1DB9"/>
    <w:rsid w:val="000D3C89"/>
    <w:rsid w:val="000D3F7C"/>
    <w:rsid w:val="000E4639"/>
    <w:rsid w:val="001268A8"/>
    <w:rsid w:val="00136332"/>
    <w:rsid w:val="00141D73"/>
    <w:rsid w:val="00147D28"/>
    <w:rsid w:val="001851BA"/>
    <w:rsid w:val="001A1840"/>
    <w:rsid w:val="001A46A7"/>
    <w:rsid w:val="001A4F28"/>
    <w:rsid w:val="001F5380"/>
    <w:rsid w:val="00210BA1"/>
    <w:rsid w:val="002210C1"/>
    <w:rsid w:val="00241657"/>
    <w:rsid w:val="00257C21"/>
    <w:rsid w:val="002C7DE3"/>
    <w:rsid w:val="002D3728"/>
    <w:rsid w:val="002D3984"/>
    <w:rsid w:val="00334C7D"/>
    <w:rsid w:val="003403FB"/>
    <w:rsid w:val="003575DA"/>
    <w:rsid w:val="003C43A5"/>
    <w:rsid w:val="003D3BEA"/>
    <w:rsid w:val="003D4113"/>
    <w:rsid w:val="0040545C"/>
    <w:rsid w:val="00415A40"/>
    <w:rsid w:val="00430169"/>
    <w:rsid w:val="004363FA"/>
    <w:rsid w:val="004443A0"/>
    <w:rsid w:val="00466C7A"/>
    <w:rsid w:val="004871BA"/>
    <w:rsid w:val="004A3B1E"/>
    <w:rsid w:val="004C039D"/>
    <w:rsid w:val="00503E70"/>
    <w:rsid w:val="0052641D"/>
    <w:rsid w:val="005333BC"/>
    <w:rsid w:val="00534F50"/>
    <w:rsid w:val="00545552"/>
    <w:rsid w:val="005557FA"/>
    <w:rsid w:val="00557513"/>
    <w:rsid w:val="00566474"/>
    <w:rsid w:val="00580C7E"/>
    <w:rsid w:val="00581A5E"/>
    <w:rsid w:val="00581AFF"/>
    <w:rsid w:val="00601A48"/>
    <w:rsid w:val="00634800"/>
    <w:rsid w:val="006467DA"/>
    <w:rsid w:val="00663BC0"/>
    <w:rsid w:val="00681C27"/>
    <w:rsid w:val="00691C1C"/>
    <w:rsid w:val="00692912"/>
    <w:rsid w:val="0069630F"/>
    <w:rsid w:val="006D440D"/>
    <w:rsid w:val="006F22E8"/>
    <w:rsid w:val="006F6DC8"/>
    <w:rsid w:val="007066F2"/>
    <w:rsid w:val="00707F2B"/>
    <w:rsid w:val="007131A7"/>
    <w:rsid w:val="00724AD3"/>
    <w:rsid w:val="00726308"/>
    <w:rsid w:val="00735210"/>
    <w:rsid w:val="00742D33"/>
    <w:rsid w:val="00746A35"/>
    <w:rsid w:val="00771FF0"/>
    <w:rsid w:val="00797013"/>
    <w:rsid w:val="007F701F"/>
    <w:rsid w:val="008225C1"/>
    <w:rsid w:val="008274F1"/>
    <w:rsid w:val="00830444"/>
    <w:rsid w:val="0083149A"/>
    <w:rsid w:val="008512EB"/>
    <w:rsid w:val="00860CD2"/>
    <w:rsid w:val="00862AB1"/>
    <w:rsid w:val="0086572B"/>
    <w:rsid w:val="008721A6"/>
    <w:rsid w:val="00892332"/>
    <w:rsid w:val="00895D5D"/>
    <w:rsid w:val="0089628B"/>
    <w:rsid w:val="00933FF0"/>
    <w:rsid w:val="00936603"/>
    <w:rsid w:val="00971AE8"/>
    <w:rsid w:val="0099046A"/>
    <w:rsid w:val="00994F2F"/>
    <w:rsid w:val="00995E60"/>
    <w:rsid w:val="009B2057"/>
    <w:rsid w:val="009B5A5C"/>
    <w:rsid w:val="009B6AB6"/>
    <w:rsid w:val="009C60D1"/>
    <w:rsid w:val="009E11F6"/>
    <w:rsid w:val="00A1115F"/>
    <w:rsid w:val="00A2504F"/>
    <w:rsid w:val="00A278FF"/>
    <w:rsid w:val="00A42CCD"/>
    <w:rsid w:val="00A70290"/>
    <w:rsid w:val="00A73CEB"/>
    <w:rsid w:val="00A73D4F"/>
    <w:rsid w:val="00A74680"/>
    <w:rsid w:val="00A84205"/>
    <w:rsid w:val="00A93B6F"/>
    <w:rsid w:val="00A9792C"/>
    <w:rsid w:val="00AB3248"/>
    <w:rsid w:val="00AB361C"/>
    <w:rsid w:val="00AB583B"/>
    <w:rsid w:val="00AD373C"/>
    <w:rsid w:val="00AD680E"/>
    <w:rsid w:val="00AE4252"/>
    <w:rsid w:val="00B02D1C"/>
    <w:rsid w:val="00B03BCD"/>
    <w:rsid w:val="00B575B1"/>
    <w:rsid w:val="00B61A87"/>
    <w:rsid w:val="00BA65F8"/>
    <w:rsid w:val="00BF1F53"/>
    <w:rsid w:val="00BF6178"/>
    <w:rsid w:val="00BF7692"/>
    <w:rsid w:val="00C03735"/>
    <w:rsid w:val="00C25A49"/>
    <w:rsid w:val="00C42774"/>
    <w:rsid w:val="00C56D82"/>
    <w:rsid w:val="00C90E43"/>
    <w:rsid w:val="00C94FC9"/>
    <w:rsid w:val="00C95881"/>
    <w:rsid w:val="00CA4CAB"/>
    <w:rsid w:val="00CC01EF"/>
    <w:rsid w:val="00CF73D7"/>
    <w:rsid w:val="00D51A21"/>
    <w:rsid w:val="00DB6F3A"/>
    <w:rsid w:val="00DE134E"/>
    <w:rsid w:val="00DE29B7"/>
    <w:rsid w:val="00E4630B"/>
    <w:rsid w:val="00E708AE"/>
    <w:rsid w:val="00E76DB5"/>
    <w:rsid w:val="00E92C71"/>
    <w:rsid w:val="00E95798"/>
    <w:rsid w:val="00E95AFF"/>
    <w:rsid w:val="00E95CFA"/>
    <w:rsid w:val="00EC1220"/>
    <w:rsid w:val="00EC1B89"/>
    <w:rsid w:val="00EC37A1"/>
    <w:rsid w:val="00ED058F"/>
    <w:rsid w:val="00EF789A"/>
    <w:rsid w:val="00F36CE9"/>
    <w:rsid w:val="00F41581"/>
    <w:rsid w:val="00F4704B"/>
    <w:rsid w:val="00F77A1A"/>
    <w:rsid w:val="00F87411"/>
    <w:rsid w:val="00F91991"/>
    <w:rsid w:val="00F94E37"/>
    <w:rsid w:val="00FB388C"/>
    <w:rsid w:val="00FB547A"/>
    <w:rsid w:val="00FB5957"/>
    <w:rsid w:val="00FE5779"/>
    <w:rsid w:val="00FF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18</cp:revision>
  <cp:lastPrinted>2024-01-29T01:03:00Z</cp:lastPrinted>
  <dcterms:created xsi:type="dcterms:W3CDTF">2024-08-13T05:38:00Z</dcterms:created>
  <dcterms:modified xsi:type="dcterms:W3CDTF">2024-08-19T05:19:00Z</dcterms:modified>
</cp:coreProperties>
</file>