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90F1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E3E8A2A" w14:textId="77777777" w:rsidR="00C3043C" w:rsidRDefault="00C3043C">
      <w:pPr>
        <w:rPr>
          <w:sz w:val="24"/>
        </w:rPr>
      </w:pPr>
    </w:p>
    <w:p w14:paraId="4295F429" w14:textId="70BF1967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904FA">
        <w:rPr>
          <w:sz w:val="24"/>
        </w:rPr>
        <w:t>10</w:t>
      </w:r>
      <w:r w:rsidR="00F904FA" w:rsidRPr="00F904FA">
        <w:rPr>
          <w:sz w:val="24"/>
          <w:vertAlign w:val="superscript"/>
        </w:rPr>
        <w:t>th</w:t>
      </w:r>
      <w:r w:rsidR="00F904FA">
        <w:rPr>
          <w:sz w:val="24"/>
        </w:rPr>
        <w:t xml:space="preserve"> June</w:t>
      </w:r>
      <w:r w:rsidR="00B94B16">
        <w:rPr>
          <w:sz w:val="24"/>
        </w:rPr>
        <w:t xml:space="preserve"> 2025</w:t>
      </w:r>
    </w:p>
    <w:p w14:paraId="0DC4915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08F5F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77D127D9" w14:textId="2FA3FDAB"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 xml:space="preserve">hoist up </w:t>
      </w:r>
      <w:r w:rsidR="00F904FA">
        <w:rPr>
          <w:sz w:val="24"/>
          <w:lang w:eastAsia="zh-CN"/>
        </w:rPr>
        <w:t>Test Bench from ground level to 2</w:t>
      </w:r>
      <w:r w:rsidR="00F904FA" w:rsidRPr="00F904FA">
        <w:rPr>
          <w:sz w:val="24"/>
          <w:vertAlign w:val="superscript"/>
          <w:lang w:eastAsia="zh-CN"/>
        </w:rPr>
        <w:t>nd</w:t>
      </w:r>
      <w:r w:rsidR="00D34AA7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 xml:space="preserve">floor </w:t>
      </w:r>
      <w:r w:rsidR="00A26699">
        <w:rPr>
          <w:sz w:val="24"/>
          <w:lang w:eastAsia="zh-CN"/>
        </w:rPr>
        <w:t>by using lorry loader</w:t>
      </w:r>
    </w:p>
    <w:p w14:paraId="78A20B2C" w14:textId="77777777" w:rsidR="00F904FA" w:rsidRDefault="00F904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13A093" w14:textId="508E2804"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3F040AC2" w14:textId="112E4D68" w:rsidR="00E022DD" w:rsidRDefault="00F904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units Test Bench </w:t>
      </w:r>
    </w:p>
    <w:p w14:paraId="4DD06E65" w14:textId="50CDDB9F" w:rsidR="00905FD2" w:rsidRDefault="00905F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</w:t>
      </w:r>
      <w:r w:rsidR="00F904FA">
        <w:rPr>
          <w:bCs/>
          <w:sz w:val="24"/>
          <w:szCs w:val="24"/>
          <w:lang w:eastAsia="zh-CN"/>
        </w:rPr>
        <w:t>4</w:t>
      </w:r>
      <w:r w:rsidR="00876508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x </w:t>
      </w:r>
      <w:r w:rsidR="00876508">
        <w:rPr>
          <w:bCs/>
          <w:sz w:val="24"/>
          <w:szCs w:val="24"/>
          <w:lang w:eastAsia="zh-CN"/>
        </w:rPr>
        <w:t>1</w:t>
      </w:r>
      <w:r w:rsidR="00F904FA">
        <w:rPr>
          <w:bCs/>
          <w:sz w:val="24"/>
          <w:szCs w:val="24"/>
          <w:lang w:eastAsia="zh-CN"/>
        </w:rPr>
        <w:t>2</w:t>
      </w:r>
      <w:r w:rsidR="00876508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x </w:t>
      </w:r>
      <w:r w:rsidR="00F904FA">
        <w:rPr>
          <w:bCs/>
          <w:sz w:val="24"/>
          <w:szCs w:val="24"/>
          <w:lang w:eastAsia="zh-CN"/>
        </w:rPr>
        <w:t>6</w:t>
      </w:r>
      <w:r>
        <w:rPr>
          <w:bCs/>
          <w:sz w:val="24"/>
          <w:szCs w:val="24"/>
          <w:lang w:eastAsia="zh-CN"/>
        </w:rPr>
        <w:t xml:space="preserve"> cm </w:t>
      </w:r>
      <w:r w:rsidR="00F904FA">
        <w:rPr>
          <w:bCs/>
          <w:sz w:val="24"/>
          <w:szCs w:val="24"/>
          <w:lang w:eastAsia="zh-CN"/>
        </w:rPr>
        <w:t>each</w:t>
      </w:r>
    </w:p>
    <w:p w14:paraId="191D88C6" w14:textId="6F8281A2" w:rsid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F904FA">
        <w:rPr>
          <w:bCs/>
          <w:sz w:val="24"/>
          <w:szCs w:val="24"/>
          <w:lang w:eastAsia="zh-CN"/>
        </w:rPr>
        <w:t xml:space="preserve"> 120</w:t>
      </w:r>
      <w:r>
        <w:rPr>
          <w:bCs/>
          <w:sz w:val="24"/>
          <w:szCs w:val="24"/>
          <w:lang w:eastAsia="zh-CN"/>
        </w:rPr>
        <w:t xml:space="preserve"> kg</w:t>
      </w:r>
      <w:r w:rsidR="00F904FA">
        <w:rPr>
          <w:bCs/>
          <w:sz w:val="24"/>
          <w:szCs w:val="24"/>
          <w:lang w:eastAsia="zh-CN"/>
        </w:rPr>
        <w:t xml:space="preserve"> each</w:t>
      </w:r>
    </w:p>
    <w:p w14:paraId="1D14D4AC" w14:textId="77777777"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2F7B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FA41C2E" w14:textId="6D563C1B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F904FA">
        <w:rPr>
          <w:sz w:val="24"/>
          <w:lang w:eastAsia="zh-CN"/>
        </w:rPr>
        <w:t xml:space="preserve">ed </w:t>
      </w:r>
      <w:r w:rsidR="00905FD2">
        <w:rPr>
          <w:sz w:val="24"/>
          <w:lang w:eastAsia="zh-CN"/>
        </w:rPr>
        <w:t xml:space="preserve"> </w:t>
      </w:r>
    </w:p>
    <w:p w14:paraId="25D9D48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BADAEB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57D116" w14:textId="604D29F6" w:rsidR="00905FD2" w:rsidRDefault="00F904FA">
      <w:pPr>
        <w:rPr>
          <w:sz w:val="24"/>
          <w:lang w:eastAsia="zh-CN"/>
        </w:rPr>
      </w:pPr>
      <w:r>
        <w:rPr>
          <w:sz w:val="24"/>
          <w:lang w:eastAsia="zh-CN"/>
        </w:rPr>
        <w:t>16/06</w:t>
      </w:r>
      <w:r w:rsidR="00B94B16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(Mon)</w:t>
      </w:r>
    </w:p>
    <w:p w14:paraId="773FDCBD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68043053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3BECF20" w14:textId="758F2E75" w:rsidR="00BD3C0C" w:rsidRPr="00BD3C0C" w:rsidRDefault="00F904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94B16">
        <w:rPr>
          <w:bCs/>
          <w:sz w:val="24"/>
          <w:szCs w:val="24"/>
          <w:lang w:eastAsia="zh-CN"/>
        </w:rPr>
        <w:t xml:space="preserve"> am </w:t>
      </w:r>
      <w:r w:rsidR="00BD3C0C">
        <w:rPr>
          <w:bCs/>
          <w:sz w:val="24"/>
          <w:szCs w:val="24"/>
          <w:lang w:eastAsia="zh-CN"/>
        </w:rPr>
        <w:t xml:space="preserve"> </w:t>
      </w:r>
    </w:p>
    <w:p w14:paraId="3D81E2F5" w14:textId="77777777" w:rsidR="00905FD2" w:rsidRDefault="00905F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F7C078" w14:textId="4CE66372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9FA6BE" w14:textId="29B1F3DC" w:rsidR="0042603E" w:rsidRDefault="00F904FA" w:rsidP="008254AB">
      <w:pPr>
        <w:pStyle w:val="Heading4"/>
      </w:pPr>
      <w:r>
        <w:t>91 Hillview Link, CMPB Regional Health Hub</w:t>
      </w:r>
    </w:p>
    <w:p w14:paraId="47CC971F" w14:textId="314F4FDC" w:rsidR="00840DC8" w:rsidRPr="00840DC8" w:rsidRDefault="00F904F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CMPB HQ, CMPBFCC</w:t>
      </w:r>
    </w:p>
    <w:p w14:paraId="0ECE60C6" w14:textId="77777777" w:rsidR="00EE527F" w:rsidRDefault="00EE527F">
      <w:pPr>
        <w:rPr>
          <w:lang w:eastAsia="zh-CN"/>
        </w:rPr>
      </w:pPr>
    </w:p>
    <w:p w14:paraId="1E633D9C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3F4D8E" w14:textId="0AF14EDB" w:rsidR="00DC4505" w:rsidRDefault="00F904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14:paraId="778F3027" w14:textId="424FCCB2" w:rsidR="00E47B96" w:rsidRDefault="00F904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022DD">
        <w:rPr>
          <w:sz w:val="24"/>
          <w:lang w:eastAsia="zh-CN"/>
        </w:rPr>
        <w:t>allet truck</w:t>
      </w:r>
    </w:p>
    <w:p w14:paraId="4B3733C4" w14:textId="3960C5B9" w:rsidR="00EE527F" w:rsidRDefault="00F904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1FC9B9C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C289" w14:textId="77777777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1EB5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4B2D42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2267D9A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516DF0D" w14:textId="5AF90D7E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977AC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14:paraId="68E33D9A" w14:textId="70474FF0" w:rsidR="00C3043C" w:rsidRPr="00C3043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04D6C53" w14:textId="4147570C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75418A1C" w14:textId="77777777"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E022DD">
        <w:rPr>
          <w:sz w:val="24"/>
          <w:lang w:eastAsia="zh-CN"/>
        </w:rPr>
        <w:t>lved in this operation</w:t>
      </w:r>
      <w:r w:rsidR="00155257">
        <w:rPr>
          <w:sz w:val="24"/>
          <w:lang w:eastAsia="zh-CN"/>
        </w:rPr>
        <w:t xml:space="preserve"> </w:t>
      </w:r>
    </w:p>
    <w:p w14:paraId="6E5C4BD4" w14:textId="77777777"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5D6075D" w14:textId="77777777"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E564A8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1537420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E022D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199AA31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5C6FEE1E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4D0ECE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0CBB1C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F72ECED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78006C86" w14:textId="7BA7C3ED" w:rsidR="00905FD2" w:rsidRDefault="00905FD2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</w:p>
    <w:p w14:paraId="70305E2B" w14:textId="77777777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EF62AA" w:rsidRPr="00BD3C0C">
        <w:rPr>
          <w:sz w:val="24"/>
          <w:lang w:eastAsia="zh-CN"/>
        </w:rPr>
        <w:t>nse</w:t>
      </w:r>
      <w:r w:rsidR="00155257">
        <w:rPr>
          <w:sz w:val="24"/>
          <w:lang w:eastAsia="zh-CN"/>
        </w:rPr>
        <w:t>rt sling to</w:t>
      </w:r>
      <w:r>
        <w:rPr>
          <w:sz w:val="24"/>
          <w:lang w:eastAsia="zh-CN"/>
        </w:rPr>
        <w:t xml:space="preserve"> crane hook</w:t>
      </w:r>
    </w:p>
    <w:p w14:paraId="16F80C14" w14:textId="3204728F" w:rsidR="00EF62AA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</w:t>
      </w:r>
      <w:r w:rsidR="00C3043C">
        <w:rPr>
          <w:sz w:val="24"/>
          <w:lang w:eastAsia="zh-CN"/>
        </w:rPr>
        <w:t xml:space="preserve"> test bench </w:t>
      </w:r>
      <w:r>
        <w:rPr>
          <w:sz w:val="24"/>
          <w:lang w:eastAsia="zh-CN"/>
        </w:rPr>
        <w:t xml:space="preserve"> </w:t>
      </w:r>
      <w:r w:rsidR="00EB5E8A" w:rsidRPr="00BD3C0C">
        <w:rPr>
          <w:sz w:val="24"/>
          <w:lang w:eastAsia="zh-CN"/>
        </w:rPr>
        <w:t xml:space="preserve"> </w:t>
      </w:r>
    </w:p>
    <w:p w14:paraId="44F415C9" w14:textId="103536D4"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</w:t>
      </w:r>
      <w:r w:rsidR="00C3043C">
        <w:rPr>
          <w:sz w:val="24"/>
          <w:lang w:eastAsia="zh-CN"/>
        </w:rPr>
        <w:t>test bench</w:t>
      </w:r>
      <w:r w:rsidR="00155257">
        <w:rPr>
          <w:sz w:val="24"/>
          <w:lang w:eastAsia="zh-CN"/>
        </w:rPr>
        <w:t xml:space="preserve"> to </w:t>
      </w:r>
      <w:r w:rsidR="00876508">
        <w:rPr>
          <w:sz w:val="24"/>
          <w:lang w:eastAsia="zh-CN"/>
        </w:rPr>
        <w:t>2</w:t>
      </w:r>
      <w:r w:rsidR="00876508" w:rsidRPr="00876508">
        <w:rPr>
          <w:sz w:val="24"/>
          <w:vertAlign w:val="superscript"/>
          <w:lang w:eastAsia="zh-CN"/>
        </w:rPr>
        <w:t>nd</w:t>
      </w:r>
      <w:r w:rsidR="00BD3C0C">
        <w:rPr>
          <w:sz w:val="24"/>
          <w:lang w:eastAsia="zh-CN"/>
        </w:rPr>
        <w:t xml:space="preserve"> floor </w:t>
      </w:r>
    </w:p>
    <w:p w14:paraId="62F49489" w14:textId="4803F2D7"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C3043C">
        <w:rPr>
          <w:sz w:val="24"/>
          <w:lang w:eastAsia="zh-CN"/>
        </w:rPr>
        <w:t>test bench</w:t>
      </w:r>
      <w:r w:rsidR="00E022DD">
        <w:rPr>
          <w:sz w:val="24"/>
          <w:lang w:eastAsia="zh-CN"/>
        </w:rPr>
        <w:t xml:space="preserve"> to the ground</w:t>
      </w:r>
    </w:p>
    <w:p w14:paraId="5BF347C6" w14:textId="08D1C0ED"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155257">
        <w:rPr>
          <w:sz w:val="24"/>
          <w:lang w:eastAsia="zh-CN"/>
        </w:rPr>
        <w:t xml:space="preserve"> </w:t>
      </w:r>
      <w:r w:rsidR="00C3043C">
        <w:rPr>
          <w:sz w:val="24"/>
          <w:lang w:eastAsia="zh-CN"/>
        </w:rPr>
        <w:t>onto test bench</w:t>
      </w:r>
    </w:p>
    <w:p w14:paraId="1F156860" w14:textId="3C1522A1" w:rsidR="00A26699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3043C">
        <w:rPr>
          <w:sz w:val="24"/>
          <w:lang w:eastAsia="zh-CN"/>
        </w:rPr>
        <w:t xml:space="preserve"> </w:t>
      </w:r>
      <w:r w:rsidR="003C19E4">
        <w:rPr>
          <w:sz w:val="24"/>
          <w:lang w:eastAsia="zh-CN"/>
        </w:rPr>
        <w:t>into</w:t>
      </w:r>
      <w:r w:rsidR="00C3043C">
        <w:rPr>
          <w:sz w:val="24"/>
          <w:lang w:eastAsia="zh-CN"/>
        </w:rPr>
        <w:t xml:space="preserve"> workshop</w:t>
      </w:r>
      <w:r w:rsidR="003C19E4">
        <w:rPr>
          <w:sz w:val="24"/>
          <w:lang w:eastAsia="zh-CN"/>
        </w:rPr>
        <w:t xml:space="preserve"> premise</w:t>
      </w:r>
    </w:p>
    <w:p w14:paraId="7E5FFADB" w14:textId="34A4A3FE" w:rsidR="003C19E4" w:rsidRPr="00C3043C" w:rsidRDefault="003C19E4" w:rsidP="00C3043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14:paraId="1351DE81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6D1B41C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75F7675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F4383C4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C22BB1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B6F2BE0" w14:textId="403B49A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C19E4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22F3332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6FD2B1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A952E" w14:textId="77777777" w:rsidR="00D60683" w:rsidRDefault="00D60683">
      <w:r>
        <w:separator/>
      </w:r>
    </w:p>
  </w:endnote>
  <w:endnote w:type="continuationSeparator" w:id="0">
    <w:p w14:paraId="1F495A89" w14:textId="77777777" w:rsidR="00D60683" w:rsidRDefault="00D60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6871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DDB89" w14:textId="77777777" w:rsidR="00D60683" w:rsidRDefault="00D60683">
      <w:r>
        <w:separator/>
      </w:r>
    </w:p>
  </w:footnote>
  <w:footnote w:type="continuationSeparator" w:id="0">
    <w:p w14:paraId="7AF82EAF" w14:textId="77777777" w:rsidR="00D60683" w:rsidRDefault="00D60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236E" w14:textId="6FD153D7" w:rsidR="00AB2ACC" w:rsidRPr="00D13DAA" w:rsidRDefault="00AB2ACC" w:rsidP="00AB2AC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1312" behindDoc="1" locked="0" layoutInCell="1" allowOverlap="1" wp14:anchorId="7A914014" wp14:editId="6B98DEF2">
          <wp:simplePos x="0" y="0"/>
          <wp:positionH relativeFrom="column">
            <wp:posOffset>5753100</wp:posOffset>
          </wp:positionH>
          <wp:positionV relativeFrom="paragraph">
            <wp:posOffset>-80010</wp:posOffset>
          </wp:positionV>
          <wp:extent cx="742950" cy="561975"/>
          <wp:effectExtent l="0" t="0" r="0" b="9525"/>
          <wp:wrapThrough wrapText="bothSides">
            <wp:wrapPolygon edited="0">
              <wp:start x="0" y="0"/>
              <wp:lineTo x="0" y="21234"/>
              <wp:lineTo x="21046" y="21234"/>
              <wp:lineTo x="21046" y="0"/>
              <wp:lineTo x="0" y="0"/>
            </wp:wrapPolygon>
          </wp:wrapThrough>
          <wp:docPr id="226356644" name="Picture 2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69A8A56B" wp14:editId="58BDEB0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4D0024" w14:textId="6F6D0C98" w:rsidR="00AB2ACC" w:rsidRDefault="00AB2ACC" w:rsidP="00AB2ACC">
    <w:pPr>
      <w:pStyle w:val="Header"/>
      <w:ind w:rightChars="-1" w:right="-2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                                  28 Kranji Loop #05-03 Kanji Green, Singapore 739571</w:t>
    </w:r>
  </w:p>
  <w:p w14:paraId="5E0B1C00" w14:textId="5BDF6784" w:rsidR="00AB2ACC" w:rsidRDefault="00AB2ACC" w:rsidP="00AB2ACC">
    <w:pPr>
      <w:pStyle w:val="Header"/>
      <w:jc w:val="center"/>
      <w:rPr>
        <w:rFonts w:ascii="Arial" w:hAnsi="Arial" w:cs="Arial"/>
        <w:color w:val="0000FF"/>
      </w:rPr>
    </w:pPr>
    <w:r>
      <w:rPr>
        <w:rFonts w:ascii="Arial" w:hAnsi="Arial" w:cs="Arial"/>
        <w:color w:val="0000FF"/>
      </w:rPr>
      <w:t>Tel: 62824175, 62828203, 62826020</w:t>
    </w:r>
  </w:p>
  <w:p w14:paraId="6B3E0B4E" w14:textId="1FDB5E4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5C38AFC" wp14:editId="75831363">
          <wp:simplePos x="0" y="0"/>
          <wp:positionH relativeFrom="column">
            <wp:posOffset>5781675</wp:posOffset>
          </wp:positionH>
          <wp:positionV relativeFrom="paragraph">
            <wp:posOffset>13335</wp:posOffset>
          </wp:positionV>
          <wp:extent cx="737870" cy="590550"/>
          <wp:effectExtent l="0" t="0" r="5080" b="0"/>
          <wp:wrapSquare wrapText="bothSides"/>
          <wp:docPr id="18425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0000FF"/>
        <w:sz w:val="21"/>
        <w:szCs w:val="21"/>
      </w:rPr>
      <w:t>Co.Reg.No: 199603812E   GST Reg No. : M2-8923804 – 2</w:t>
    </w:r>
  </w:p>
  <w:p w14:paraId="4644B156" w14:textId="740466AA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4540FC6" w14:textId="51F3B29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0D4A8E" w14:textId="433AA6CE" w:rsidR="00EE527F" w:rsidRDefault="00EE527F" w:rsidP="00AB2ACC">
    <w:pPr>
      <w:pStyle w:val="Header"/>
      <w:rPr>
        <w:b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1313">
    <w:abstractNumId w:val="2"/>
  </w:num>
  <w:num w:numId="2" w16cid:durableId="1310671111">
    <w:abstractNumId w:val="4"/>
  </w:num>
  <w:num w:numId="3" w16cid:durableId="2003577344">
    <w:abstractNumId w:val="0"/>
  </w:num>
  <w:num w:numId="4" w16cid:durableId="1848518786">
    <w:abstractNumId w:val="9"/>
  </w:num>
  <w:num w:numId="5" w16cid:durableId="345637094">
    <w:abstractNumId w:val="5"/>
  </w:num>
  <w:num w:numId="6" w16cid:durableId="1944722701">
    <w:abstractNumId w:val="6"/>
  </w:num>
  <w:num w:numId="7" w16cid:durableId="28653763">
    <w:abstractNumId w:val="3"/>
  </w:num>
  <w:num w:numId="8" w16cid:durableId="756169651">
    <w:abstractNumId w:val="7"/>
  </w:num>
  <w:num w:numId="9" w16cid:durableId="1803304629">
    <w:abstractNumId w:val="1"/>
  </w:num>
  <w:num w:numId="10" w16cid:durableId="1747413445">
    <w:abstractNumId w:val="8"/>
  </w:num>
  <w:num w:numId="11" w16cid:durableId="8350719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2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928B9"/>
    <w:rsid w:val="000D5483"/>
    <w:rsid w:val="000F12E7"/>
    <w:rsid w:val="00103580"/>
    <w:rsid w:val="00155257"/>
    <w:rsid w:val="001F145E"/>
    <w:rsid w:val="00251834"/>
    <w:rsid w:val="00255E64"/>
    <w:rsid w:val="002B6B68"/>
    <w:rsid w:val="002D1F09"/>
    <w:rsid w:val="002D5DF8"/>
    <w:rsid w:val="00380541"/>
    <w:rsid w:val="00385586"/>
    <w:rsid w:val="003927EB"/>
    <w:rsid w:val="003B701A"/>
    <w:rsid w:val="003C19E4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5C37D3"/>
    <w:rsid w:val="00605CE3"/>
    <w:rsid w:val="00652CA0"/>
    <w:rsid w:val="00691F2F"/>
    <w:rsid w:val="006A0465"/>
    <w:rsid w:val="006A6AE2"/>
    <w:rsid w:val="006C66D8"/>
    <w:rsid w:val="007250C7"/>
    <w:rsid w:val="007279C3"/>
    <w:rsid w:val="007F7197"/>
    <w:rsid w:val="008254AB"/>
    <w:rsid w:val="00840DC8"/>
    <w:rsid w:val="00856FFB"/>
    <w:rsid w:val="00876508"/>
    <w:rsid w:val="00880CD7"/>
    <w:rsid w:val="00884C68"/>
    <w:rsid w:val="008D02BC"/>
    <w:rsid w:val="00900916"/>
    <w:rsid w:val="00905FD2"/>
    <w:rsid w:val="00917B6D"/>
    <w:rsid w:val="00956B85"/>
    <w:rsid w:val="00997640"/>
    <w:rsid w:val="009C51A6"/>
    <w:rsid w:val="009E073B"/>
    <w:rsid w:val="009E678E"/>
    <w:rsid w:val="009F6B90"/>
    <w:rsid w:val="00A26699"/>
    <w:rsid w:val="00A303EC"/>
    <w:rsid w:val="00A342AB"/>
    <w:rsid w:val="00A4217E"/>
    <w:rsid w:val="00A558F1"/>
    <w:rsid w:val="00AA5E43"/>
    <w:rsid w:val="00AB2ACC"/>
    <w:rsid w:val="00AB2B90"/>
    <w:rsid w:val="00AD13C8"/>
    <w:rsid w:val="00AD5DD6"/>
    <w:rsid w:val="00B535E6"/>
    <w:rsid w:val="00B94B16"/>
    <w:rsid w:val="00BD3C0C"/>
    <w:rsid w:val="00C3043C"/>
    <w:rsid w:val="00C35759"/>
    <w:rsid w:val="00C6366A"/>
    <w:rsid w:val="00C72B2E"/>
    <w:rsid w:val="00C76ABF"/>
    <w:rsid w:val="00C9783D"/>
    <w:rsid w:val="00CA3063"/>
    <w:rsid w:val="00CC3E03"/>
    <w:rsid w:val="00CC772F"/>
    <w:rsid w:val="00CF7395"/>
    <w:rsid w:val="00D10D34"/>
    <w:rsid w:val="00D34AA7"/>
    <w:rsid w:val="00D60683"/>
    <w:rsid w:val="00DC4505"/>
    <w:rsid w:val="00DD2574"/>
    <w:rsid w:val="00E022DD"/>
    <w:rsid w:val="00E12D5A"/>
    <w:rsid w:val="00E47B96"/>
    <w:rsid w:val="00E657B6"/>
    <w:rsid w:val="00EB5E8A"/>
    <w:rsid w:val="00EE527F"/>
    <w:rsid w:val="00EF62AA"/>
    <w:rsid w:val="00F25688"/>
    <w:rsid w:val="00F71DC7"/>
    <w:rsid w:val="00F7282D"/>
    <w:rsid w:val="00F7633A"/>
    <w:rsid w:val="00F904FA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B8F1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B2AC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2025-01-07T07:14:00Z</cp:lastPrinted>
  <dcterms:created xsi:type="dcterms:W3CDTF">2025-03-19T00:34:00Z</dcterms:created>
  <dcterms:modified xsi:type="dcterms:W3CDTF">2025-06-10T01:02:00Z</dcterms:modified>
</cp:coreProperties>
</file>