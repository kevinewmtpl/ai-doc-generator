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AEC7D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5DF5D9E" w14:textId="77777777" w:rsidR="0032640E" w:rsidRDefault="0032640E">
      <w:pPr>
        <w:rPr>
          <w:sz w:val="24"/>
        </w:rPr>
      </w:pPr>
    </w:p>
    <w:p w14:paraId="65172095" w14:textId="68B0B5F0" w:rsidR="00684C71" w:rsidRDefault="0046201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42EC5">
        <w:rPr>
          <w:sz w:val="24"/>
        </w:rPr>
        <w:t>08</w:t>
      </w:r>
      <w:r w:rsidR="00742EC5" w:rsidRPr="00742EC5">
        <w:rPr>
          <w:sz w:val="24"/>
          <w:vertAlign w:val="superscript"/>
        </w:rPr>
        <w:t>th</w:t>
      </w:r>
      <w:r w:rsidR="00742EC5">
        <w:rPr>
          <w:sz w:val="24"/>
        </w:rPr>
        <w:t xml:space="preserve"> Dec</w:t>
      </w:r>
      <w:r w:rsidR="00FC6347">
        <w:rPr>
          <w:sz w:val="24"/>
        </w:rPr>
        <w:t xml:space="preserve"> 2025</w:t>
      </w:r>
    </w:p>
    <w:p w14:paraId="4349D81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2F38350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30133D5" w14:textId="6D3674C3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42EC5">
        <w:rPr>
          <w:sz w:val="24"/>
          <w:lang w:eastAsia="zh-CN"/>
        </w:rPr>
        <w:t>hoist down</w:t>
      </w:r>
      <w:r w:rsidR="00462012">
        <w:rPr>
          <w:sz w:val="24"/>
          <w:lang w:eastAsia="zh-CN"/>
        </w:rPr>
        <w:t xml:space="preserve"> </w:t>
      </w:r>
      <w:r w:rsidR="00742EC5">
        <w:rPr>
          <w:sz w:val="24"/>
          <w:lang w:eastAsia="zh-CN"/>
        </w:rPr>
        <w:t>2</w:t>
      </w:r>
      <w:r w:rsidR="00FC6347">
        <w:rPr>
          <w:sz w:val="24"/>
          <w:lang w:eastAsia="zh-CN"/>
        </w:rPr>
        <w:t xml:space="preserve"> unit</w:t>
      </w:r>
      <w:r w:rsidR="00742EC5">
        <w:rPr>
          <w:sz w:val="24"/>
          <w:lang w:eastAsia="zh-CN"/>
        </w:rPr>
        <w:t>s</w:t>
      </w:r>
      <w:r w:rsidR="00FC6347">
        <w:rPr>
          <w:sz w:val="24"/>
          <w:lang w:eastAsia="zh-CN"/>
        </w:rPr>
        <w:t xml:space="preserve"> </w:t>
      </w:r>
      <w:r w:rsidR="00462012">
        <w:rPr>
          <w:sz w:val="24"/>
          <w:lang w:eastAsia="zh-CN"/>
        </w:rPr>
        <w:t xml:space="preserve">machine from </w:t>
      </w:r>
      <w:r w:rsidR="002659F9">
        <w:rPr>
          <w:sz w:val="24"/>
          <w:lang w:eastAsia="zh-CN"/>
        </w:rPr>
        <w:t>lorry chassis</w:t>
      </w:r>
      <w:r w:rsidR="00695CCB">
        <w:rPr>
          <w:sz w:val="24"/>
          <w:lang w:eastAsia="zh-CN"/>
        </w:rPr>
        <w:t xml:space="preserve">, </w:t>
      </w:r>
      <w:r w:rsidR="002659F9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</w:t>
      </w:r>
      <w:r w:rsidR="00983496">
        <w:rPr>
          <w:sz w:val="24"/>
          <w:lang w:eastAsia="zh-CN"/>
        </w:rPr>
        <w:t xml:space="preserve"> floor</w:t>
      </w:r>
      <w:r w:rsidR="00D31BCD">
        <w:rPr>
          <w:sz w:val="24"/>
          <w:lang w:eastAsia="zh-CN"/>
        </w:rPr>
        <w:t xml:space="preserve"> </w:t>
      </w:r>
    </w:p>
    <w:p w14:paraId="702E4CD1" w14:textId="77777777" w:rsidR="00525D01" w:rsidRDefault="00525D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B45E7FC" w14:textId="77777777"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62CA4CD3" w14:textId="77777777" w:rsidR="00742EC5" w:rsidRDefault="00742E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CNC Wire Cut AR2 Pro 450</w:t>
      </w:r>
    </w:p>
    <w:p w14:paraId="7EDD534A" w14:textId="77777777" w:rsidR="00742EC5" w:rsidRDefault="00742E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190 x 200 x 210 cm</w:t>
      </w:r>
    </w:p>
    <w:p w14:paraId="00E39371" w14:textId="20768BC9" w:rsidR="00742EC5" w:rsidRDefault="00742E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800 kg</w:t>
      </w:r>
    </w:p>
    <w:p w14:paraId="3CB0A287" w14:textId="77777777" w:rsidR="00742EC5" w:rsidRDefault="00742E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44CBCF7" w14:textId="77777777" w:rsidR="00742EC5" w:rsidRDefault="00742E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CNC Wire Cut AF50</w:t>
      </w:r>
    </w:p>
    <w:p w14:paraId="4BA0517B" w14:textId="77777777" w:rsidR="00742EC5" w:rsidRDefault="00742E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238 x 161 x 240 cm</w:t>
      </w:r>
    </w:p>
    <w:p w14:paraId="7D9ED69E" w14:textId="11CEF52C" w:rsidR="00462012" w:rsidRPr="00742EC5" w:rsidRDefault="00742EC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300 kg</w:t>
      </w:r>
      <w:r w:rsidR="00FC6347">
        <w:rPr>
          <w:b/>
          <w:bCs/>
          <w:sz w:val="24"/>
          <w:szCs w:val="24"/>
          <w:lang w:eastAsia="zh-CN"/>
        </w:rPr>
        <w:t xml:space="preserve"> </w:t>
      </w:r>
    </w:p>
    <w:p w14:paraId="519C6382" w14:textId="77777777"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7A252A8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949EE78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144E39C1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0A5185" w14:textId="77777777"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EE61BD4" w14:textId="6769406C" w:rsidR="00695CCB" w:rsidRDefault="00742E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22/12/25</w:t>
      </w:r>
    </w:p>
    <w:p w14:paraId="3CC67CEA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5B3023D" w14:textId="77777777"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F69A0D8" w14:textId="41CEABA5" w:rsidR="00BC5A20" w:rsidRDefault="00462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742EC5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 xml:space="preserve"> am </w:t>
      </w:r>
    </w:p>
    <w:p w14:paraId="724C71A1" w14:textId="77777777"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9B034A8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7E104F1" w14:textId="77777777" w:rsidR="007D6AC7" w:rsidRDefault="00983496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249 Jalan Boon Lay </w:t>
      </w:r>
    </w:p>
    <w:p w14:paraId="0E8791C2" w14:textId="20E31615" w:rsidR="00D31BCD" w:rsidRPr="007D6AC7" w:rsidRDefault="003B1884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742EC5">
        <w:rPr>
          <w:sz w:val="24"/>
          <w:szCs w:val="24"/>
          <w:lang w:eastAsia="zh-CN"/>
        </w:rPr>
        <w:t>EA Precision Pte Ltd</w:t>
      </w:r>
    </w:p>
    <w:p w14:paraId="01EF6ADD" w14:textId="77777777"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58E35A47" w14:textId="77777777"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50B4644" w14:textId="77777777" w:rsidR="002639DB" w:rsidRDefault="004620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D6AC7">
        <w:rPr>
          <w:sz w:val="24"/>
          <w:lang w:eastAsia="zh-CN"/>
        </w:rPr>
        <w:t>orry loader</w:t>
      </w:r>
      <w:r w:rsidR="00695CCB">
        <w:rPr>
          <w:sz w:val="24"/>
          <w:lang w:eastAsia="zh-CN"/>
        </w:rPr>
        <w:t xml:space="preserve"> </w:t>
      </w:r>
      <w:r w:rsidR="007D6AC7">
        <w:rPr>
          <w:sz w:val="24"/>
          <w:lang w:eastAsia="zh-CN"/>
        </w:rPr>
        <w:t xml:space="preserve"> </w:t>
      </w:r>
    </w:p>
    <w:p w14:paraId="3C935B78" w14:textId="77777777" w:rsidR="00D1424C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</w:t>
      </w:r>
      <w:r w:rsidR="009610F3">
        <w:rPr>
          <w:sz w:val="24"/>
          <w:lang w:eastAsia="zh-CN"/>
        </w:rPr>
        <w:t>webbing</w:t>
      </w:r>
      <w:r w:rsidR="0098349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7C28F058" w14:textId="77777777"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4999536F" w14:textId="6DAA06F7" w:rsidR="00695CCB" w:rsidRDefault="00C569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F6761">
        <w:rPr>
          <w:sz w:val="24"/>
          <w:lang w:eastAsia="zh-CN"/>
        </w:rPr>
        <w:t>allet truck</w:t>
      </w:r>
    </w:p>
    <w:p w14:paraId="1A229FB8" w14:textId="5D87D663" w:rsidR="0032640E" w:rsidRDefault="00C569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742EC5">
        <w:rPr>
          <w:sz w:val="24"/>
          <w:lang w:eastAsia="zh-CN"/>
        </w:rPr>
        <w:t>rowbar</w:t>
      </w:r>
    </w:p>
    <w:p w14:paraId="3D5619E1" w14:textId="77777777" w:rsidR="00D31BCD" w:rsidRDefault="00326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695CCB">
        <w:rPr>
          <w:sz w:val="24"/>
          <w:lang w:eastAsia="zh-CN"/>
        </w:rPr>
        <w:t xml:space="preserve"> </w:t>
      </w:r>
      <w:r w:rsidR="00DF6761">
        <w:rPr>
          <w:sz w:val="24"/>
          <w:lang w:eastAsia="zh-CN"/>
        </w:rPr>
        <w:t xml:space="preserve"> </w:t>
      </w:r>
    </w:p>
    <w:p w14:paraId="443AD218" w14:textId="77777777"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1F9AB70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14:paraId="0D6BD532" w14:textId="77777777" w:rsidR="0032640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14:paraId="2730A21C" w14:textId="77777777" w:rsidR="00742EC5" w:rsidRDefault="00742EC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1507364" w14:textId="11B6A6FB"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667874B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14:paraId="4CBDF20F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DFBF60F" w14:textId="77777777"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61B786A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6E7419D" w14:textId="18D817C1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 certificate)</w:t>
      </w:r>
    </w:p>
    <w:p w14:paraId="00CD0C57" w14:textId="77777777"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55F1316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B6C16A6" w14:textId="77777777"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CADB393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B188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14:paraId="6ECEDD00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11013799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6BE9FF3" w14:textId="77777777"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A0B3666" w14:textId="77777777" w:rsidR="00CE2ACA" w:rsidRDefault="006325EB" w:rsidP="00695C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2659F9">
        <w:rPr>
          <w:sz w:val="24"/>
          <w:lang w:eastAsia="zh-CN"/>
        </w:rPr>
        <w:t>ad</w:t>
      </w:r>
      <w:r w:rsidR="00CE2ACA">
        <w:rPr>
          <w:sz w:val="24"/>
          <w:lang w:eastAsia="zh-CN"/>
        </w:rPr>
        <w:t>er at designated unloading area</w:t>
      </w:r>
    </w:p>
    <w:p w14:paraId="6B32AA1D" w14:textId="227E8272" w:rsidR="00462012" w:rsidRPr="00695CCB" w:rsidRDefault="00742EC5" w:rsidP="00695C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timber mats as base plate</w:t>
      </w:r>
      <w:r w:rsidR="00FC6347">
        <w:rPr>
          <w:sz w:val="24"/>
          <w:lang w:eastAsia="zh-CN"/>
        </w:rPr>
        <w:t xml:space="preserve"> </w:t>
      </w:r>
    </w:p>
    <w:p w14:paraId="69545310" w14:textId="46C35566" w:rsidR="00AC7E7A" w:rsidRPr="00742EC5" w:rsidRDefault="00695CCB" w:rsidP="00742E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</w:t>
      </w:r>
      <w:r w:rsidR="00742EC5">
        <w:rPr>
          <w:sz w:val="24"/>
          <w:lang w:eastAsia="zh-CN"/>
        </w:rPr>
        <w:t>will</w:t>
      </w:r>
      <w:r>
        <w:rPr>
          <w:sz w:val="24"/>
          <w:lang w:eastAsia="zh-CN"/>
        </w:rPr>
        <w:t xml:space="preserve"> insert required sling onto crane hook</w:t>
      </w:r>
      <w:r w:rsidR="00742EC5">
        <w:rPr>
          <w:sz w:val="24"/>
          <w:lang w:eastAsia="zh-CN"/>
        </w:rPr>
        <w:t xml:space="preserve"> and secure </w:t>
      </w:r>
      <w:r w:rsidR="00AC7E7A" w:rsidRPr="00742EC5">
        <w:rPr>
          <w:sz w:val="24"/>
          <w:lang w:eastAsia="zh-CN"/>
        </w:rPr>
        <w:t xml:space="preserve">to rigging point of machine </w:t>
      </w:r>
    </w:p>
    <w:p w14:paraId="63036A2C" w14:textId="5BE5C02F" w:rsidR="006325EB" w:rsidRPr="00695CCB" w:rsidRDefault="00CE2ACA" w:rsidP="00695C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742EC5">
        <w:rPr>
          <w:sz w:val="24"/>
          <w:lang w:eastAsia="zh-CN"/>
        </w:rPr>
        <w:t xml:space="preserve">machine from lorry chassis </w:t>
      </w:r>
      <w:r w:rsidR="00FC6347">
        <w:rPr>
          <w:sz w:val="24"/>
          <w:lang w:eastAsia="zh-CN"/>
        </w:rPr>
        <w:t xml:space="preserve"> </w:t>
      </w:r>
    </w:p>
    <w:p w14:paraId="150D0044" w14:textId="77777777" w:rsidR="001F7FE2" w:rsidRDefault="00695CCB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1F7FE2">
        <w:rPr>
          <w:sz w:val="24"/>
          <w:lang w:eastAsia="zh-CN"/>
        </w:rPr>
        <w:t>ower down machine to near ground level</w:t>
      </w:r>
      <w:r w:rsidR="008103FE">
        <w:rPr>
          <w:sz w:val="24"/>
          <w:lang w:eastAsia="zh-CN"/>
        </w:rPr>
        <w:t xml:space="preserve">   </w:t>
      </w:r>
    </w:p>
    <w:p w14:paraId="2ECFE1DC" w14:textId="6B67D558" w:rsidR="003B1884" w:rsidRPr="001F7FE2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 xml:space="preserve">Insert </w:t>
      </w:r>
      <w:r>
        <w:rPr>
          <w:sz w:val="24"/>
          <w:lang w:eastAsia="zh-CN"/>
        </w:rPr>
        <w:t>pallet truck under machine bed</w:t>
      </w:r>
      <w:r w:rsidRPr="001F7FE2">
        <w:rPr>
          <w:sz w:val="24"/>
          <w:lang w:eastAsia="zh-CN"/>
        </w:rPr>
        <w:t xml:space="preserve"> </w:t>
      </w:r>
    </w:p>
    <w:p w14:paraId="78186E64" w14:textId="77777777"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  <w:r w:rsidR="00983496">
        <w:rPr>
          <w:sz w:val="24"/>
          <w:lang w:eastAsia="zh-CN"/>
        </w:rPr>
        <w:t xml:space="preserve"> at ground floor</w:t>
      </w:r>
    </w:p>
    <w:p w14:paraId="5C4FD861" w14:textId="77777777" w:rsidR="001F7FE2" w:rsidRDefault="0041482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14:paraId="7E2CEA5C" w14:textId="701B89A8" w:rsidR="003B1884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</w:t>
      </w:r>
      <w:r w:rsidR="00C569A7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 </w:t>
      </w:r>
    </w:p>
    <w:p w14:paraId="1C27C58F" w14:textId="77777777" w:rsidR="00EF0653" w:rsidRPr="00462012" w:rsidRDefault="0081336E" w:rsidP="004620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62012">
        <w:rPr>
          <w:sz w:val="24"/>
          <w:lang w:eastAsia="zh-CN"/>
        </w:rPr>
        <w:t>Once job complete, team leader will instruct t</w:t>
      </w:r>
      <w:r w:rsidR="00A64537" w:rsidRPr="00462012">
        <w:rPr>
          <w:sz w:val="24"/>
          <w:lang w:eastAsia="zh-CN"/>
        </w:rPr>
        <w:t>he team to perform proper house</w:t>
      </w:r>
      <w:r w:rsidRPr="00462012">
        <w:rPr>
          <w:sz w:val="24"/>
          <w:lang w:eastAsia="zh-CN"/>
        </w:rPr>
        <w:t>keeping</w:t>
      </w:r>
    </w:p>
    <w:p w14:paraId="3CD2B56C" w14:textId="77777777"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7A86CC18" w14:textId="77777777"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695CCB">
        <w:rPr>
          <w:sz w:val="24"/>
          <w:lang w:eastAsia="zh-CN"/>
        </w:rPr>
        <w:t xml:space="preserve">  </w:t>
      </w:r>
      <w:r w:rsidR="003B1884">
        <w:rPr>
          <w:sz w:val="24"/>
          <w:lang w:eastAsia="zh-CN"/>
        </w:rPr>
        <w:t xml:space="preserve"> </w:t>
      </w:r>
    </w:p>
    <w:p w14:paraId="2050A916" w14:textId="77777777"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517367EA" w14:textId="77777777"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53665B51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5CCB">
        <w:rPr>
          <w:sz w:val="24"/>
        </w:rPr>
        <w:t xml:space="preserve">Kevin Wong / </w:t>
      </w:r>
      <w:r w:rsidR="003B1884">
        <w:rPr>
          <w:sz w:val="24"/>
        </w:rPr>
        <w:t xml:space="preserve">Zailani </w:t>
      </w:r>
    </w:p>
    <w:p w14:paraId="18CA0E11" w14:textId="77777777" w:rsidR="0032640E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14:paraId="1A8A5B46" w14:textId="77777777" w:rsidR="00684C71" w:rsidRPr="005259C0" w:rsidRDefault="0032640E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688B6D" w14:textId="77777777" w:rsidR="00132C92" w:rsidRDefault="00132C92">
      <w:r>
        <w:separator/>
      </w:r>
    </w:p>
  </w:endnote>
  <w:endnote w:type="continuationSeparator" w:id="0">
    <w:p w14:paraId="5557F389" w14:textId="77777777" w:rsidR="00132C92" w:rsidRDefault="00132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DA1D6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620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620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33D887" w14:textId="77777777" w:rsidR="00132C92" w:rsidRDefault="00132C92">
      <w:r>
        <w:separator/>
      </w:r>
    </w:p>
  </w:footnote>
  <w:footnote w:type="continuationSeparator" w:id="0">
    <w:p w14:paraId="36A88AAF" w14:textId="77777777" w:rsidR="00132C92" w:rsidRDefault="00132C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E104DE" w14:textId="77777777" w:rsidR="00684C71" w:rsidRDefault="00000000">
    <w:pPr>
      <w:pStyle w:val="Header"/>
      <w:jc w:val="center"/>
      <w:rPr>
        <w:b/>
        <w:sz w:val="26"/>
      </w:rPr>
    </w:pPr>
    <w:r>
      <w:rPr>
        <w:noProof/>
      </w:rPr>
      <w:pict w14:anchorId="5AE94D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1849C27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17676667" w14:textId="42A95F04" w:rsidR="00684C71" w:rsidRDefault="00FC6347">
    <w:pPr>
      <w:pStyle w:val="Header"/>
      <w:jc w:val="center"/>
    </w:pPr>
    <w:r>
      <w:t>28 Kranji Loop #05-03</w:t>
    </w:r>
    <w:r w:rsidR="0081336E">
      <w:t xml:space="preserve">, </w:t>
    </w:r>
    <w:r>
      <w:t xml:space="preserve">Kranji Green, </w:t>
    </w:r>
    <w:r w:rsidR="0081336E">
      <w:t xml:space="preserve">Singapore </w:t>
    </w:r>
    <w:r>
      <w:t>739571</w:t>
    </w:r>
  </w:p>
  <w:p w14:paraId="74D035E9" w14:textId="2B879C69"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</w:t>
    </w:r>
  </w:p>
  <w:p w14:paraId="72B12A32" w14:textId="77777777" w:rsidR="00684C71" w:rsidRDefault="0081336E">
    <w:pPr>
      <w:pStyle w:val="Header"/>
      <w:jc w:val="center"/>
    </w:pPr>
    <w:r>
      <w:t>GST Reg No. : M2-8923804 – 2</w:t>
    </w:r>
  </w:p>
  <w:p w14:paraId="11ACB86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A2BF59B" w14:textId="77777777"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1510634">
    <w:abstractNumId w:val="2"/>
  </w:num>
  <w:num w:numId="2" w16cid:durableId="1534877385">
    <w:abstractNumId w:val="4"/>
  </w:num>
  <w:num w:numId="3" w16cid:durableId="1485121083">
    <w:abstractNumId w:val="0"/>
  </w:num>
  <w:num w:numId="4" w16cid:durableId="1332291126">
    <w:abstractNumId w:val="9"/>
  </w:num>
  <w:num w:numId="5" w16cid:durableId="1091316941">
    <w:abstractNumId w:val="5"/>
  </w:num>
  <w:num w:numId="6" w16cid:durableId="238908917">
    <w:abstractNumId w:val="6"/>
  </w:num>
  <w:num w:numId="7" w16cid:durableId="415437817">
    <w:abstractNumId w:val="3"/>
  </w:num>
  <w:num w:numId="8" w16cid:durableId="1377851122">
    <w:abstractNumId w:val="7"/>
  </w:num>
  <w:num w:numId="9" w16cid:durableId="700328331">
    <w:abstractNumId w:val="1"/>
  </w:num>
  <w:num w:numId="10" w16cid:durableId="930813524">
    <w:abstractNumId w:val="8"/>
  </w:num>
  <w:num w:numId="11" w16cid:durableId="11491777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B09"/>
    <w:rsid w:val="00001488"/>
    <w:rsid w:val="0001665B"/>
    <w:rsid w:val="000343CD"/>
    <w:rsid w:val="00057FF4"/>
    <w:rsid w:val="000801A2"/>
    <w:rsid w:val="00090AFE"/>
    <w:rsid w:val="000961F0"/>
    <w:rsid w:val="000C4536"/>
    <w:rsid w:val="000C6E3E"/>
    <w:rsid w:val="000D1431"/>
    <w:rsid w:val="000F2D87"/>
    <w:rsid w:val="00132C92"/>
    <w:rsid w:val="001B4DB4"/>
    <w:rsid w:val="001C67C6"/>
    <w:rsid w:val="001C782A"/>
    <w:rsid w:val="001D43A7"/>
    <w:rsid w:val="001F7FE2"/>
    <w:rsid w:val="00205704"/>
    <w:rsid w:val="002235D4"/>
    <w:rsid w:val="002547C6"/>
    <w:rsid w:val="002639DB"/>
    <w:rsid w:val="002659F9"/>
    <w:rsid w:val="002D3928"/>
    <w:rsid w:val="002E7DF1"/>
    <w:rsid w:val="0032640E"/>
    <w:rsid w:val="00352C91"/>
    <w:rsid w:val="003A38CC"/>
    <w:rsid w:val="003B10FC"/>
    <w:rsid w:val="003B1884"/>
    <w:rsid w:val="003C5C9D"/>
    <w:rsid w:val="003D017C"/>
    <w:rsid w:val="00404EF6"/>
    <w:rsid w:val="00410512"/>
    <w:rsid w:val="004135BC"/>
    <w:rsid w:val="0041482A"/>
    <w:rsid w:val="004203AE"/>
    <w:rsid w:val="00430E18"/>
    <w:rsid w:val="004338FC"/>
    <w:rsid w:val="00462012"/>
    <w:rsid w:val="004672BC"/>
    <w:rsid w:val="0047011D"/>
    <w:rsid w:val="005056C2"/>
    <w:rsid w:val="005259C0"/>
    <w:rsid w:val="00525D01"/>
    <w:rsid w:val="0052796F"/>
    <w:rsid w:val="00564F83"/>
    <w:rsid w:val="00596BDF"/>
    <w:rsid w:val="005C3CF1"/>
    <w:rsid w:val="005D7370"/>
    <w:rsid w:val="00603994"/>
    <w:rsid w:val="00620E16"/>
    <w:rsid w:val="006304BE"/>
    <w:rsid w:val="006325EB"/>
    <w:rsid w:val="00646A54"/>
    <w:rsid w:val="00650074"/>
    <w:rsid w:val="00650243"/>
    <w:rsid w:val="0067261B"/>
    <w:rsid w:val="00684C71"/>
    <w:rsid w:val="00695CCB"/>
    <w:rsid w:val="006B2C9C"/>
    <w:rsid w:val="006B6525"/>
    <w:rsid w:val="006F37C2"/>
    <w:rsid w:val="0070496B"/>
    <w:rsid w:val="00707B09"/>
    <w:rsid w:val="007130E5"/>
    <w:rsid w:val="0073581F"/>
    <w:rsid w:val="00742EC5"/>
    <w:rsid w:val="007D5BAA"/>
    <w:rsid w:val="007D6AC7"/>
    <w:rsid w:val="007E7225"/>
    <w:rsid w:val="007F48C2"/>
    <w:rsid w:val="008103FE"/>
    <w:rsid w:val="0081336E"/>
    <w:rsid w:val="00822C80"/>
    <w:rsid w:val="00837F27"/>
    <w:rsid w:val="008453A8"/>
    <w:rsid w:val="00867645"/>
    <w:rsid w:val="008727AF"/>
    <w:rsid w:val="00880467"/>
    <w:rsid w:val="00885204"/>
    <w:rsid w:val="008E3BAF"/>
    <w:rsid w:val="008F1C49"/>
    <w:rsid w:val="009610F3"/>
    <w:rsid w:val="00983496"/>
    <w:rsid w:val="009836A1"/>
    <w:rsid w:val="009A0AFA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85865"/>
    <w:rsid w:val="00BC5A20"/>
    <w:rsid w:val="00BF67C0"/>
    <w:rsid w:val="00C569A7"/>
    <w:rsid w:val="00C86602"/>
    <w:rsid w:val="00CE2ACA"/>
    <w:rsid w:val="00D1424C"/>
    <w:rsid w:val="00D31BCD"/>
    <w:rsid w:val="00D35E8E"/>
    <w:rsid w:val="00D412BF"/>
    <w:rsid w:val="00D54FB8"/>
    <w:rsid w:val="00D55394"/>
    <w:rsid w:val="00D9328F"/>
    <w:rsid w:val="00DB733C"/>
    <w:rsid w:val="00DD7730"/>
    <w:rsid w:val="00DF3590"/>
    <w:rsid w:val="00DF6761"/>
    <w:rsid w:val="00E273BB"/>
    <w:rsid w:val="00E615DC"/>
    <w:rsid w:val="00E83FCD"/>
    <w:rsid w:val="00E9120A"/>
    <w:rsid w:val="00ED6CD0"/>
    <w:rsid w:val="00EE22A6"/>
    <w:rsid w:val="00EF0653"/>
    <w:rsid w:val="00F04980"/>
    <w:rsid w:val="00F31173"/>
    <w:rsid w:val="00F46FA1"/>
    <w:rsid w:val="00F5394C"/>
    <w:rsid w:val="00F65ED0"/>
    <w:rsid w:val="00F772D1"/>
    <w:rsid w:val="00FA40A4"/>
    <w:rsid w:val="00FC6347"/>
    <w:rsid w:val="00FE100C"/>
    <w:rsid w:val="00FE1E86"/>
    <w:rsid w:val="00FE2C0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66D43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2023-10-31T08:37:00Z</cp:lastPrinted>
  <dcterms:created xsi:type="dcterms:W3CDTF">2023-11-07T03:11:00Z</dcterms:created>
  <dcterms:modified xsi:type="dcterms:W3CDTF">2025-12-08T00:59:00Z</dcterms:modified>
</cp:coreProperties>
</file>