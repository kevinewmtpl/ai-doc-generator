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990F1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4DA37A9" w14:textId="77777777" w:rsidR="00A558F1" w:rsidRDefault="00A558F1">
      <w:pPr>
        <w:rPr>
          <w:sz w:val="24"/>
        </w:rPr>
      </w:pPr>
    </w:p>
    <w:p w14:paraId="4295F429" w14:textId="20147854"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94B16">
        <w:rPr>
          <w:sz w:val="24"/>
        </w:rPr>
        <w:t>07</w:t>
      </w:r>
      <w:r w:rsidR="00B94B16" w:rsidRPr="00B94B16">
        <w:rPr>
          <w:sz w:val="24"/>
          <w:vertAlign w:val="superscript"/>
        </w:rPr>
        <w:t>th</w:t>
      </w:r>
      <w:r w:rsidR="00B94B16">
        <w:rPr>
          <w:sz w:val="24"/>
        </w:rPr>
        <w:t xml:space="preserve"> Jan 2025</w:t>
      </w:r>
    </w:p>
    <w:p w14:paraId="0DC4915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908F5F9" w14:textId="77777777"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14:paraId="77D127D9" w14:textId="1B5D4312" w:rsidR="009C51A6" w:rsidRPr="0015525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022DD">
        <w:rPr>
          <w:sz w:val="24"/>
          <w:lang w:eastAsia="zh-CN"/>
        </w:rPr>
        <w:t xml:space="preserve">hoist up </w:t>
      </w:r>
      <w:r w:rsidR="00905FD2">
        <w:rPr>
          <w:sz w:val="24"/>
          <w:lang w:eastAsia="zh-CN"/>
        </w:rPr>
        <w:t xml:space="preserve">1 </w:t>
      </w:r>
      <w:r w:rsidR="00155257">
        <w:rPr>
          <w:sz w:val="24"/>
          <w:lang w:eastAsia="zh-CN"/>
        </w:rPr>
        <w:t xml:space="preserve">unit machine to </w:t>
      </w:r>
      <w:r w:rsidR="00876508">
        <w:rPr>
          <w:sz w:val="24"/>
          <w:lang w:eastAsia="zh-CN"/>
        </w:rPr>
        <w:t>2</w:t>
      </w:r>
      <w:r w:rsidR="00876508">
        <w:rPr>
          <w:sz w:val="24"/>
          <w:vertAlign w:val="superscript"/>
          <w:lang w:eastAsia="zh-CN"/>
        </w:rPr>
        <w:t>nd</w:t>
      </w:r>
      <w:r w:rsidR="00DC4505">
        <w:rPr>
          <w:sz w:val="24"/>
          <w:lang w:eastAsia="zh-CN"/>
        </w:rPr>
        <w:t xml:space="preserve"> </w:t>
      </w:r>
      <w:r w:rsidR="00E022DD">
        <w:rPr>
          <w:sz w:val="24"/>
          <w:lang w:eastAsia="zh-CN"/>
        </w:rPr>
        <w:t>floor through shutter door</w:t>
      </w:r>
      <w:r w:rsidR="00A26699">
        <w:rPr>
          <w:sz w:val="24"/>
          <w:lang w:eastAsia="zh-CN"/>
        </w:rPr>
        <w:t xml:space="preserve"> opening by using lorry loader</w:t>
      </w:r>
    </w:p>
    <w:p w14:paraId="2DF29A3B" w14:textId="77777777"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F13A093" w14:textId="77777777" w:rsidR="00E022DD" w:rsidRDefault="00E022D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3F040AC2" w14:textId="336F8FD4" w:rsidR="00E022DD" w:rsidRDefault="008765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Mazak QT Compact 100</w:t>
      </w:r>
    </w:p>
    <w:p w14:paraId="4DD06E65" w14:textId="527DEFD0" w:rsidR="00905FD2" w:rsidRDefault="00905F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</w:t>
      </w:r>
      <w:r w:rsidR="00876508">
        <w:rPr>
          <w:bCs/>
          <w:sz w:val="24"/>
          <w:szCs w:val="24"/>
          <w:lang w:eastAsia="zh-CN"/>
        </w:rPr>
        <w:t>60</w:t>
      </w:r>
      <w:r>
        <w:rPr>
          <w:bCs/>
          <w:sz w:val="24"/>
          <w:szCs w:val="24"/>
          <w:lang w:eastAsia="zh-CN"/>
        </w:rPr>
        <w:t xml:space="preserve"> x </w:t>
      </w:r>
      <w:r w:rsidR="00876508">
        <w:rPr>
          <w:bCs/>
          <w:sz w:val="24"/>
          <w:szCs w:val="24"/>
          <w:lang w:eastAsia="zh-CN"/>
        </w:rPr>
        <w:t>170</w:t>
      </w:r>
      <w:r>
        <w:rPr>
          <w:bCs/>
          <w:sz w:val="24"/>
          <w:szCs w:val="24"/>
          <w:lang w:eastAsia="zh-CN"/>
        </w:rPr>
        <w:t xml:space="preserve"> x 1</w:t>
      </w:r>
      <w:r w:rsidR="00876508">
        <w:rPr>
          <w:bCs/>
          <w:sz w:val="24"/>
          <w:szCs w:val="24"/>
          <w:lang w:eastAsia="zh-CN"/>
        </w:rPr>
        <w:t>75</w:t>
      </w:r>
      <w:r>
        <w:rPr>
          <w:bCs/>
          <w:sz w:val="24"/>
          <w:szCs w:val="24"/>
          <w:lang w:eastAsia="zh-CN"/>
        </w:rPr>
        <w:t xml:space="preserve"> cm </w:t>
      </w:r>
    </w:p>
    <w:p w14:paraId="191D88C6" w14:textId="3E1F4090" w:rsidR="00E022DD" w:rsidRDefault="00E022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876508">
        <w:rPr>
          <w:bCs/>
          <w:sz w:val="24"/>
          <w:szCs w:val="24"/>
          <w:lang w:eastAsia="zh-CN"/>
        </w:rPr>
        <w:t>4, 600</w:t>
      </w:r>
      <w:r>
        <w:rPr>
          <w:bCs/>
          <w:sz w:val="24"/>
          <w:szCs w:val="24"/>
          <w:lang w:eastAsia="zh-CN"/>
        </w:rPr>
        <w:t xml:space="preserve"> kg</w:t>
      </w:r>
    </w:p>
    <w:p w14:paraId="1D14D4AC" w14:textId="77777777" w:rsidR="00E022DD" w:rsidRPr="00E022DD" w:rsidRDefault="00E022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32F7B90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FA41C2E" w14:textId="173703D8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</w:t>
      </w:r>
      <w:proofErr w:type="gramStart"/>
      <w:r>
        <w:rPr>
          <w:rFonts w:hint="eastAsia"/>
          <w:sz w:val="24"/>
          <w:lang w:eastAsia="zh-CN"/>
        </w:rPr>
        <w:t>attach</w:t>
      </w:r>
      <w:proofErr w:type="gramEnd"/>
      <w:r w:rsidR="00905FD2">
        <w:rPr>
          <w:sz w:val="24"/>
          <w:lang w:eastAsia="zh-CN"/>
        </w:rPr>
        <w:t xml:space="preserve"> </w:t>
      </w:r>
    </w:p>
    <w:p w14:paraId="25D9D486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0BADAEB" w14:textId="77777777"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F57D116" w14:textId="45A51945" w:rsidR="00905FD2" w:rsidRDefault="00B94B16">
      <w:pPr>
        <w:rPr>
          <w:sz w:val="24"/>
          <w:lang w:eastAsia="zh-CN"/>
        </w:rPr>
      </w:pPr>
      <w:r>
        <w:rPr>
          <w:sz w:val="24"/>
          <w:lang w:eastAsia="zh-CN"/>
        </w:rPr>
        <w:t>10/01/25</w:t>
      </w:r>
    </w:p>
    <w:p w14:paraId="773FDCBD" w14:textId="77777777"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14:paraId="68043053" w14:textId="77777777"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03BECF20" w14:textId="1C3CF34E" w:rsidR="00BD3C0C" w:rsidRPr="00BD3C0C" w:rsidRDefault="00B94B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12:00 am </w:t>
      </w:r>
      <w:r w:rsidR="00BD3C0C">
        <w:rPr>
          <w:bCs/>
          <w:sz w:val="24"/>
          <w:szCs w:val="24"/>
          <w:lang w:eastAsia="zh-CN"/>
        </w:rPr>
        <w:t xml:space="preserve"> </w:t>
      </w:r>
    </w:p>
    <w:p w14:paraId="3D81E2F5" w14:textId="77777777" w:rsidR="00905FD2" w:rsidRDefault="00905F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9F7C078" w14:textId="4CE66372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09FA6BE" w14:textId="7D3AF483" w:rsidR="0042603E" w:rsidRDefault="00876508" w:rsidP="008254AB">
      <w:pPr>
        <w:pStyle w:val="Heading4"/>
      </w:pPr>
      <w:r>
        <w:t>2A Changi North St 2</w:t>
      </w:r>
    </w:p>
    <w:p w14:paraId="47CC971F" w14:textId="69AEB013" w:rsidR="00840DC8" w:rsidRPr="00840DC8" w:rsidRDefault="00876508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 Limited</w:t>
      </w:r>
      <w:r w:rsidR="00905FD2">
        <w:rPr>
          <w:sz w:val="24"/>
          <w:szCs w:val="24"/>
          <w:lang w:eastAsia="zh-CN"/>
        </w:rPr>
        <w:t xml:space="preserve"> </w:t>
      </w:r>
    </w:p>
    <w:p w14:paraId="0ECE60C6" w14:textId="77777777" w:rsidR="00EE527F" w:rsidRDefault="00EE527F">
      <w:pPr>
        <w:rPr>
          <w:lang w:eastAsia="zh-CN"/>
        </w:rPr>
      </w:pPr>
    </w:p>
    <w:p w14:paraId="1E633D9C" w14:textId="77777777"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03F4D8E" w14:textId="0B18526F" w:rsidR="00DC4505" w:rsidRDefault="008765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47B96">
        <w:rPr>
          <w:sz w:val="24"/>
          <w:lang w:eastAsia="zh-CN"/>
        </w:rPr>
        <w:t xml:space="preserve">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155257">
        <w:rPr>
          <w:sz w:val="24"/>
          <w:lang w:eastAsia="zh-CN"/>
        </w:rPr>
        <w:t xml:space="preserve"> loader </w:t>
      </w:r>
    </w:p>
    <w:p w14:paraId="778F3027" w14:textId="1ECED77F" w:rsidR="00E47B96" w:rsidRDefault="008765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E022DD">
        <w:rPr>
          <w:sz w:val="24"/>
          <w:lang w:eastAsia="zh-CN"/>
        </w:rPr>
        <w:t>allet truck</w:t>
      </w:r>
    </w:p>
    <w:p w14:paraId="11539E19" w14:textId="77777777" w:rsidR="00905FD2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E022DD">
        <w:rPr>
          <w:sz w:val="24"/>
          <w:lang w:eastAsia="zh-CN"/>
        </w:rPr>
        <w:t>wire/</w:t>
      </w: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14:paraId="79109C65" w14:textId="2AEF90E5" w:rsidR="00876508" w:rsidRDefault="008765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4B3733C4" w14:textId="687F2245" w:rsidR="00EE527F" w:rsidRDefault="00905F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Canvas/PVC sheet (to lay out for epoxy floor protection)</w:t>
      </w:r>
      <w:r w:rsidR="00EE527F">
        <w:rPr>
          <w:sz w:val="24"/>
          <w:lang w:eastAsia="zh-CN"/>
        </w:rPr>
        <w:t xml:space="preserve"> </w:t>
      </w:r>
    </w:p>
    <w:p w14:paraId="1FC9B9C0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E7C289" w14:textId="77777777"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E1EB5B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14:paraId="4B2D42C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14:paraId="2267D9AF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1F879223" w14:textId="77777777" w:rsidR="005C37D3" w:rsidRDefault="005C37D3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516DF0D" w14:textId="5AF90D7E"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5977AC5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9E678E">
        <w:rPr>
          <w:sz w:val="24"/>
          <w:lang w:eastAsia="zh-CN"/>
        </w:rPr>
        <w:t>derstorms and lightning weather</w:t>
      </w:r>
    </w:p>
    <w:p w14:paraId="5F1B95C4" w14:textId="77777777" w:rsidR="00E022DD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3351FB9" w14:textId="77777777" w:rsidR="00905FD2" w:rsidRDefault="00905FD2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04D6C53" w14:textId="3AECA2FA"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5418A1C" w14:textId="77777777" w:rsidR="009F6B90" w:rsidRDefault="00EE527F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E022DD">
        <w:rPr>
          <w:sz w:val="24"/>
          <w:lang w:eastAsia="zh-CN"/>
        </w:rPr>
        <w:t>lved in this operation</w:t>
      </w:r>
      <w:r w:rsidR="00155257">
        <w:rPr>
          <w:sz w:val="24"/>
          <w:lang w:eastAsia="zh-CN"/>
        </w:rPr>
        <w:t xml:space="preserve"> </w:t>
      </w:r>
    </w:p>
    <w:p w14:paraId="6E5C4BD4" w14:textId="77777777" w:rsidR="00E022DD" w:rsidRDefault="00E022DD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5D6075D" w14:textId="77777777" w:rsidR="00EE527F" w:rsidRPr="009F6B90" w:rsidRDefault="009E678E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EE564A8" w14:textId="77777777"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14:paraId="21537420" w14:textId="77777777"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E022DD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14:paraId="199AA31A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14:paraId="5C6FEE1E" w14:textId="77777777"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14:paraId="4D0ECE4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C0CBB1C" w14:textId="77777777"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1F72ECED" w14:textId="77777777"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14:paraId="78006C86" w14:textId="45FD2C56" w:rsidR="00905FD2" w:rsidRDefault="00905FD2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70305E2B" w14:textId="77777777" w:rsidR="003C19E4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EF62AA" w:rsidRPr="00BD3C0C">
        <w:rPr>
          <w:sz w:val="24"/>
          <w:lang w:eastAsia="zh-CN"/>
        </w:rPr>
        <w:t>nse</w:t>
      </w:r>
      <w:r w:rsidR="00155257">
        <w:rPr>
          <w:sz w:val="24"/>
          <w:lang w:eastAsia="zh-CN"/>
        </w:rPr>
        <w:t>rt sling to</w:t>
      </w:r>
      <w:r>
        <w:rPr>
          <w:sz w:val="24"/>
          <w:lang w:eastAsia="zh-CN"/>
        </w:rPr>
        <w:t xml:space="preserve"> crane hook</w:t>
      </w:r>
    </w:p>
    <w:p w14:paraId="16F80C14" w14:textId="6D881F1D" w:rsidR="00EF62AA" w:rsidRPr="00BD3C0C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  <w:r w:rsidR="00EB5E8A" w:rsidRPr="00BD3C0C">
        <w:rPr>
          <w:sz w:val="24"/>
          <w:lang w:eastAsia="zh-CN"/>
        </w:rPr>
        <w:t xml:space="preserve"> </w:t>
      </w:r>
    </w:p>
    <w:p w14:paraId="44F415C9" w14:textId="745173E0" w:rsidR="000077CE" w:rsidRDefault="00E022DD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BD3C0C">
        <w:rPr>
          <w:sz w:val="24"/>
          <w:lang w:eastAsia="zh-CN"/>
        </w:rPr>
        <w:t xml:space="preserve"> to hoist up</w:t>
      </w:r>
      <w:r w:rsidR="00155257">
        <w:rPr>
          <w:sz w:val="24"/>
          <w:lang w:eastAsia="zh-CN"/>
        </w:rPr>
        <w:t xml:space="preserve"> machine to </w:t>
      </w:r>
      <w:r w:rsidR="00876508">
        <w:rPr>
          <w:sz w:val="24"/>
          <w:lang w:eastAsia="zh-CN"/>
        </w:rPr>
        <w:t>2</w:t>
      </w:r>
      <w:r w:rsidR="00876508" w:rsidRPr="00876508">
        <w:rPr>
          <w:sz w:val="24"/>
          <w:vertAlign w:val="superscript"/>
          <w:lang w:eastAsia="zh-CN"/>
        </w:rPr>
        <w:t>nd</w:t>
      </w:r>
      <w:r w:rsidR="00BD3C0C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shutter door</w:t>
      </w:r>
      <w:r w:rsidR="0045662C">
        <w:rPr>
          <w:sz w:val="24"/>
          <w:lang w:eastAsia="zh-CN"/>
        </w:rPr>
        <w:t xml:space="preserve"> opening</w:t>
      </w:r>
    </w:p>
    <w:p w14:paraId="62F49489" w14:textId="77777777" w:rsidR="00EE527F" w:rsidRDefault="00155257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E022DD">
        <w:rPr>
          <w:sz w:val="24"/>
          <w:lang w:eastAsia="zh-CN"/>
        </w:rPr>
        <w:t xml:space="preserve"> to the ground</w:t>
      </w:r>
    </w:p>
    <w:p w14:paraId="5BF347C6" w14:textId="655CEDC8" w:rsidR="00BD3C0C" w:rsidRDefault="00E022DD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76508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155257">
        <w:rPr>
          <w:sz w:val="24"/>
          <w:lang w:eastAsia="zh-CN"/>
        </w:rPr>
        <w:t xml:space="preserve"> under machine base</w:t>
      </w:r>
    </w:p>
    <w:p w14:paraId="1F156860" w14:textId="41036480" w:rsidR="00A26699" w:rsidRDefault="00155257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3C19E4">
        <w:rPr>
          <w:sz w:val="24"/>
          <w:lang w:eastAsia="zh-CN"/>
        </w:rPr>
        <w:t>machine into factory premise</w:t>
      </w:r>
    </w:p>
    <w:p w14:paraId="4B1845B6" w14:textId="60D5462A" w:rsidR="003C19E4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14:paraId="7E5FFADB" w14:textId="59534ECB" w:rsidR="003C19E4" w:rsidRPr="00BD3C0C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and insert levelling pad under machine bed </w:t>
      </w:r>
    </w:p>
    <w:p w14:paraId="1351DE81" w14:textId="77777777"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46D1B41C" w14:textId="77777777"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14:paraId="75F76751" w14:textId="77777777"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F4383C4" w14:textId="77777777"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4C22BB10" w14:textId="77777777"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6B6F2BE0" w14:textId="403B49A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C19E4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22F33321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6FD2B1D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7A19B8" w14:textId="77777777" w:rsidR="007279C3" w:rsidRDefault="007279C3">
      <w:r>
        <w:separator/>
      </w:r>
    </w:p>
  </w:endnote>
  <w:endnote w:type="continuationSeparator" w:id="0">
    <w:p w14:paraId="4F98E61F" w14:textId="77777777" w:rsidR="007279C3" w:rsidRDefault="00727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6871C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54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548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4633BA" w14:textId="77777777" w:rsidR="007279C3" w:rsidRDefault="007279C3">
      <w:r>
        <w:separator/>
      </w:r>
    </w:p>
  </w:footnote>
  <w:footnote w:type="continuationSeparator" w:id="0">
    <w:p w14:paraId="0C78B2FF" w14:textId="77777777" w:rsidR="007279C3" w:rsidRDefault="007279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5236E" w14:textId="6FD153D7" w:rsidR="00AB2ACC" w:rsidRPr="00D13DAA" w:rsidRDefault="00AB2ACC" w:rsidP="00AB2ACC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1312" behindDoc="1" locked="0" layoutInCell="1" allowOverlap="1" wp14:anchorId="7A914014" wp14:editId="6B98DEF2">
          <wp:simplePos x="0" y="0"/>
          <wp:positionH relativeFrom="column">
            <wp:posOffset>5753100</wp:posOffset>
          </wp:positionH>
          <wp:positionV relativeFrom="paragraph">
            <wp:posOffset>-80010</wp:posOffset>
          </wp:positionV>
          <wp:extent cx="742950" cy="561975"/>
          <wp:effectExtent l="0" t="0" r="0" b="9525"/>
          <wp:wrapThrough wrapText="bothSides">
            <wp:wrapPolygon edited="0">
              <wp:start x="0" y="0"/>
              <wp:lineTo x="0" y="21234"/>
              <wp:lineTo x="21046" y="21234"/>
              <wp:lineTo x="21046" y="0"/>
              <wp:lineTo x="0" y="0"/>
            </wp:wrapPolygon>
          </wp:wrapThrough>
          <wp:docPr id="226356644" name="Picture 2" descr="C:\Users\Huang\AppData\Local\Temp\Rar$DIa0.710\ISO 9001 + ISO 45001 VERTICAL SA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uang\AppData\Local\Temp\Rar$DIa0.710\ISO 9001 + ISO 45001 VERTICAL SA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59264" behindDoc="0" locked="0" layoutInCell="1" allowOverlap="1" wp14:anchorId="69A8A56B" wp14:editId="58BDEB0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D4D0024" w14:textId="6F6D0C98" w:rsidR="00AB2ACC" w:rsidRDefault="00AB2ACC" w:rsidP="00AB2ACC">
    <w:pPr>
      <w:pStyle w:val="Header"/>
      <w:ind w:rightChars="-1" w:right="-2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                                 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Kanji Green, Singapore 739571</w:t>
    </w:r>
  </w:p>
  <w:p w14:paraId="5E0B1C00" w14:textId="5BDF6784" w:rsidR="00AB2ACC" w:rsidRDefault="00AB2ACC" w:rsidP="00AB2ACC">
    <w:pPr>
      <w:pStyle w:val="Header"/>
      <w:jc w:val="center"/>
      <w:rPr>
        <w:rFonts w:ascii="Arial" w:hAnsi="Arial" w:cs="Arial"/>
        <w:color w:val="0000FF"/>
      </w:rPr>
    </w:pPr>
    <w:r>
      <w:rPr>
        <w:rFonts w:ascii="Arial" w:hAnsi="Arial" w:cs="Arial"/>
        <w:color w:val="0000FF"/>
      </w:rPr>
      <w:t>Tel: 62824175, 62828203, 62826020</w:t>
    </w:r>
  </w:p>
  <w:p w14:paraId="6B3E0B4E" w14:textId="1FDB5E48" w:rsidR="00AB2ACC" w:rsidRDefault="00AB2ACC" w:rsidP="00AB2ACC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05C38AFC" wp14:editId="75831363">
          <wp:simplePos x="0" y="0"/>
          <wp:positionH relativeFrom="column">
            <wp:posOffset>5781675</wp:posOffset>
          </wp:positionH>
          <wp:positionV relativeFrom="paragraph">
            <wp:posOffset>13335</wp:posOffset>
          </wp:positionV>
          <wp:extent cx="737870" cy="590550"/>
          <wp:effectExtent l="0" t="0" r="5080" b="0"/>
          <wp:wrapSquare wrapText="bothSides"/>
          <wp:docPr id="18425535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87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644B156" w14:textId="740466AA" w:rsidR="00AB2ACC" w:rsidRDefault="00AB2ACC" w:rsidP="00AB2ACC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54540FC6" w14:textId="51F3B298" w:rsidR="00AB2ACC" w:rsidRDefault="00AB2ACC" w:rsidP="00AB2ACC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e-mail: </w:t>
    </w:r>
    <w:hyperlink r:id="rId5" w:history="1">
      <w:r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50D4A8E" w14:textId="433AA6CE" w:rsidR="00EE527F" w:rsidRDefault="00EE527F" w:rsidP="00AB2ACC">
    <w:pPr>
      <w:pStyle w:val="Header"/>
      <w:rPr>
        <w:b/>
        <w:sz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41313">
    <w:abstractNumId w:val="2"/>
  </w:num>
  <w:num w:numId="2" w16cid:durableId="1310671111">
    <w:abstractNumId w:val="4"/>
  </w:num>
  <w:num w:numId="3" w16cid:durableId="2003577344">
    <w:abstractNumId w:val="0"/>
  </w:num>
  <w:num w:numId="4" w16cid:durableId="1848518786">
    <w:abstractNumId w:val="9"/>
  </w:num>
  <w:num w:numId="5" w16cid:durableId="345637094">
    <w:abstractNumId w:val="5"/>
  </w:num>
  <w:num w:numId="6" w16cid:durableId="1944722701">
    <w:abstractNumId w:val="6"/>
  </w:num>
  <w:num w:numId="7" w16cid:durableId="28653763">
    <w:abstractNumId w:val="3"/>
  </w:num>
  <w:num w:numId="8" w16cid:durableId="756169651">
    <w:abstractNumId w:val="7"/>
  </w:num>
  <w:num w:numId="9" w16cid:durableId="1803304629">
    <w:abstractNumId w:val="1"/>
  </w:num>
  <w:num w:numId="10" w16cid:durableId="1747413445">
    <w:abstractNumId w:val="8"/>
  </w:num>
  <w:num w:numId="11" w16cid:durableId="83507190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64324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77CE"/>
    <w:rsid w:val="000128D4"/>
    <w:rsid w:val="00063D68"/>
    <w:rsid w:val="00081630"/>
    <w:rsid w:val="000928B9"/>
    <w:rsid w:val="000D5483"/>
    <w:rsid w:val="000F12E7"/>
    <w:rsid w:val="00103580"/>
    <w:rsid w:val="00155257"/>
    <w:rsid w:val="00251834"/>
    <w:rsid w:val="00255E64"/>
    <w:rsid w:val="002D1F09"/>
    <w:rsid w:val="00380541"/>
    <w:rsid w:val="00385586"/>
    <w:rsid w:val="003927EB"/>
    <w:rsid w:val="003B701A"/>
    <w:rsid w:val="003C19E4"/>
    <w:rsid w:val="003D6643"/>
    <w:rsid w:val="0042603E"/>
    <w:rsid w:val="0044333E"/>
    <w:rsid w:val="0045662C"/>
    <w:rsid w:val="00471A02"/>
    <w:rsid w:val="004725E1"/>
    <w:rsid w:val="004D3589"/>
    <w:rsid w:val="004F6A44"/>
    <w:rsid w:val="00512C3F"/>
    <w:rsid w:val="00552A68"/>
    <w:rsid w:val="005C37D3"/>
    <w:rsid w:val="00605CE3"/>
    <w:rsid w:val="00691F2F"/>
    <w:rsid w:val="006A0465"/>
    <w:rsid w:val="006A6AE2"/>
    <w:rsid w:val="006C66D8"/>
    <w:rsid w:val="007250C7"/>
    <w:rsid w:val="007279C3"/>
    <w:rsid w:val="007F7197"/>
    <w:rsid w:val="008254AB"/>
    <w:rsid w:val="00840DC8"/>
    <w:rsid w:val="00856FFB"/>
    <w:rsid w:val="00876508"/>
    <w:rsid w:val="00880CD7"/>
    <w:rsid w:val="00884C68"/>
    <w:rsid w:val="008D02BC"/>
    <w:rsid w:val="00900916"/>
    <w:rsid w:val="00905FD2"/>
    <w:rsid w:val="00917B6D"/>
    <w:rsid w:val="00956B85"/>
    <w:rsid w:val="00997640"/>
    <w:rsid w:val="009C51A6"/>
    <w:rsid w:val="009E073B"/>
    <w:rsid w:val="009E678E"/>
    <w:rsid w:val="009F6B90"/>
    <w:rsid w:val="00A26699"/>
    <w:rsid w:val="00A303EC"/>
    <w:rsid w:val="00A342AB"/>
    <w:rsid w:val="00A4217E"/>
    <w:rsid w:val="00A558F1"/>
    <w:rsid w:val="00AA5E43"/>
    <w:rsid w:val="00AB2ACC"/>
    <w:rsid w:val="00AD13C8"/>
    <w:rsid w:val="00AD5DD6"/>
    <w:rsid w:val="00B535E6"/>
    <w:rsid w:val="00B94B16"/>
    <w:rsid w:val="00BD3C0C"/>
    <w:rsid w:val="00C35759"/>
    <w:rsid w:val="00C6366A"/>
    <w:rsid w:val="00C72B2E"/>
    <w:rsid w:val="00C76ABF"/>
    <w:rsid w:val="00C9783D"/>
    <w:rsid w:val="00CA3063"/>
    <w:rsid w:val="00CC772F"/>
    <w:rsid w:val="00CF7395"/>
    <w:rsid w:val="00D10D34"/>
    <w:rsid w:val="00DC4505"/>
    <w:rsid w:val="00DD2574"/>
    <w:rsid w:val="00E022DD"/>
    <w:rsid w:val="00E12D5A"/>
    <w:rsid w:val="00E47B96"/>
    <w:rsid w:val="00E657B6"/>
    <w:rsid w:val="00EB5E8A"/>
    <w:rsid w:val="00EE527F"/>
    <w:rsid w:val="00EF62AA"/>
    <w:rsid w:val="00F25688"/>
    <w:rsid w:val="00F71DC7"/>
    <w:rsid w:val="00F7282D"/>
    <w:rsid w:val="00F7633A"/>
    <w:rsid w:val="00FC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B8F13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AB2ACC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F6442-CCF5-4B8F-9969-610F7BFDB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2025-01-07T07:14:00Z</cp:lastPrinted>
  <dcterms:created xsi:type="dcterms:W3CDTF">2024-12-27T02:34:00Z</dcterms:created>
  <dcterms:modified xsi:type="dcterms:W3CDTF">2025-01-07T07:14:00Z</dcterms:modified>
</cp:coreProperties>
</file>