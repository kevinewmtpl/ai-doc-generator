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00174" w:rsidRDefault="00900174">
      <w:pPr>
        <w:rPr>
          <w:sz w:val="24"/>
        </w:rPr>
      </w:pPr>
    </w:p>
    <w:p w:rsidR="00FC7A38" w:rsidRDefault="00175376">
      <w:pPr>
        <w:rPr>
          <w:sz w:val="24"/>
          <w:lang w:eastAsia="zh-CN"/>
        </w:rPr>
      </w:pPr>
      <w:r>
        <w:rPr>
          <w:sz w:val="24"/>
        </w:rPr>
        <w:t>Date: 16</w:t>
      </w:r>
      <w:r w:rsidR="007A6AEA" w:rsidRPr="007A6AEA">
        <w:rPr>
          <w:sz w:val="24"/>
          <w:vertAlign w:val="superscript"/>
        </w:rPr>
        <w:t>th</w:t>
      </w:r>
      <w:r w:rsidR="007A6AEA">
        <w:rPr>
          <w:sz w:val="24"/>
        </w:rPr>
        <w:t xml:space="preserve"> Sep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7A6A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fork down </w:t>
      </w:r>
      <w:r w:rsidR="00900174">
        <w:rPr>
          <w:sz w:val="24"/>
          <w:lang w:eastAsia="zh-CN"/>
        </w:rPr>
        <w:t>machine</w:t>
      </w:r>
      <w:r>
        <w:rPr>
          <w:sz w:val="24"/>
          <w:lang w:eastAsia="zh-CN"/>
        </w:rPr>
        <w:t>ries</w:t>
      </w:r>
      <w:r w:rsidR="00900174">
        <w:rPr>
          <w:sz w:val="24"/>
          <w:lang w:eastAsia="zh-CN"/>
        </w:rPr>
        <w:t xml:space="preserve"> </w:t>
      </w:r>
      <w:r w:rsidR="00E5231F">
        <w:rPr>
          <w:rFonts w:hint="eastAsia"/>
          <w:sz w:val="24"/>
          <w:lang w:eastAsia="zh-CN"/>
        </w:rPr>
        <w:t xml:space="preserve">from lorry using forklift, </w:t>
      </w:r>
      <w:r>
        <w:rPr>
          <w:sz w:val="24"/>
          <w:lang w:eastAsia="zh-CN"/>
        </w:rPr>
        <w:t xml:space="preserve">unload at loading bay, </w:t>
      </w:r>
      <w:r w:rsidR="00DA0070">
        <w:rPr>
          <w:sz w:val="24"/>
          <w:lang w:eastAsia="zh-CN"/>
        </w:rPr>
        <w:t xml:space="preserve">shift </w:t>
      </w:r>
      <w:r w:rsidR="00F83D1F">
        <w:rPr>
          <w:rFonts w:hint="eastAsia"/>
          <w:sz w:val="24"/>
          <w:lang w:eastAsia="zh-CN"/>
        </w:rPr>
        <w:t xml:space="preserve">and position to </w:t>
      </w:r>
      <w:r w:rsidR="00282A7E">
        <w:rPr>
          <w:sz w:val="24"/>
          <w:lang w:eastAsia="zh-CN"/>
        </w:rPr>
        <w:t xml:space="preserve">designated </w:t>
      </w:r>
      <w:r w:rsidR="00A23DBE">
        <w:rPr>
          <w:rFonts w:hint="eastAsia"/>
          <w:sz w:val="24"/>
          <w:lang w:eastAsia="zh-CN"/>
        </w:rPr>
        <w:t>location</w:t>
      </w:r>
      <w:r w:rsidR="000B0D07">
        <w:rPr>
          <w:sz w:val="24"/>
          <w:lang w:eastAsia="zh-CN"/>
        </w:rPr>
        <w:t xml:space="preserve"> using rollers</w:t>
      </w:r>
      <w:r w:rsidR="00A9159E">
        <w:rPr>
          <w:sz w:val="24"/>
          <w:lang w:eastAsia="zh-CN"/>
        </w:rPr>
        <w:t xml:space="preserve">/pallet truck </w:t>
      </w:r>
      <w:r w:rsidR="000B0D07">
        <w:rPr>
          <w:sz w:val="24"/>
          <w:lang w:eastAsia="zh-CN"/>
        </w:rPr>
        <w:t xml:space="preserve">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804BF2" w:rsidRPr="007A6AEA" w:rsidRDefault="007A6AE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Refer to attach list</w:t>
      </w:r>
    </w:p>
    <w:p w:rsidR="00804BF2" w:rsidRDefault="00804B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204CDE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  <w:bookmarkStart w:id="0" w:name="_GoBack"/>
      <w:bookmarkEnd w:id="0"/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  <w:r w:rsidR="004E45AD">
        <w:rPr>
          <w:b/>
          <w:bCs/>
          <w:sz w:val="32"/>
          <w:u w:val="single"/>
          <w:lang w:eastAsia="zh-CN"/>
        </w:rPr>
        <w:t xml:space="preserve">   </w:t>
      </w:r>
    </w:p>
    <w:p w:rsidR="007A6AEA" w:rsidRDefault="007A6AE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2 day job</w:t>
      </w:r>
    </w:p>
    <w:p w:rsidR="007B2A2C" w:rsidRDefault="007A6AE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12/10/24</w:t>
      </w:r>
    </w:p>
    <w:p w:rsidR="007A6AEA" w:rsidRDefault="007A6AE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13/10/24</w:t>
      </w:r>
    </w:p>
    <w:p w:rsidR="007B2A2C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B2A2C" w:rsidRPr="007B2A2C" w:rsidRDefault="007B2A2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F147AF" w:rsidRPr="0073503C" w:rsidRDefault="004540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7E0784">
        <w:rPr>
          <w:bCs/>
          <w:sz w:val="24"/>
          <w:szCs w:val="24"/>
          <w:lang w:eastAsia="zh-CN"/>
        </w:rPr>
        <w:t xml:space="preserve"> 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7A6AE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8 Commonwealth Lane #01-01</w:t>
      </w:r>
    </w:p>
    <w:p w:rsidR="007E0784" w:rsidRPr="000B14C2" w:rsidRDefault="007A6AE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Acot Precision Engineering</w:t>
      </w:r>
      <w:r w:rsidR="00393250">
        <w:rPr>
          <w:bCs/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45AD" w:rsidRDefault="007A6A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9C3595">
        <w:rPr>
          <w:sz w:val="24"/>
          <w:lang w:eastAsia="zh-CN"/>
        </w:rPr>
        <w:t xml:space="preserve"> x </w:t>
      </w:r>
      <w:r w:rsidR="00804BF2"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 xml:space="preserve">orry loader </w:t>
      </w:r>
    </w:p>
    <w:p w:rsidR="009F1764" w:rsidRDefault="00A915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9B69C5">
        <w:rPr>
          <w:sz w:val="24"/>
          <w:lang w:eastAsia="zh-CN"/>
        </w:rPr>
        <w:t xml:space="preserve"> ton forklift</w:t>
      </w:r>
    </w:p>
    <w:p w:rsidR="00900174" w:rsidRDefault="009001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E078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900174" w:rsidRDefault="009001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jack/crowbar</w:t>
      </w:r>
    </w:p>
    <w:p w:rsidR="007E0784" w:rsidRDefault="009001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 </w:t>
      </w:r>
    </w:p>
    <w:p w:rsidR="00637AB8" w:rsidRDefault="00637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sheet/canvas </w:t>
      </w:r>
      <w:r w:rsidR="004E45AD">
        <w:rPr>
          <w:sz w:val="24"/>
          <w:lang w:eastAsia="zh-CN"/>
        </w:rPr>
        <w:t xml:space="preserve">(to lay out for floor protection)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4E45AD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E5231F" w:rsidRDefault="00E5231F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Pr="004E45AD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182314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182314" w:rsidRDefault="0018231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Pr="00637AB8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 xml:space="preserve">certified </w:t>
      </w:r>
      <w:r w:rsidR="00637AB8">
        <w:rPr>
          <w:sz w:val="24"/>
          <w:szCs w:val="24"/>
        </w:rPr>
        <w:t>forklift driver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E45AD" w:rsidRDefault="004E45A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Deployment</w:t>
      </w:r>
      <w:r w:rsidR="00900174">
        <w:rPr>
          <w:b w:val="0"/>
          <w:sz w:val="24"/>
          <w:szCs w:val="24"/>
          <w:u w:val="none"/>
          <w:lang w:eastAsia="zh-CN"/>
        </w:rPr>
        <w:t xml:space="preserve"> of lorry loader </w:t>
      </w:r>
      <w:r>
        <w:rPr>
          <w:b w:val="0"/>
          <w:sz w:val="24"/>
          <w:szCs w:val="24"/>
          <w:u w:val="none"/>
          <w:lang w:eastAsia="zh-CN"/>
        </w:rPr>
        <w:t>to site</w:t>
      </w:r>
    </w:p>
    <w:p w:rsidR="00AD14A5" w:rsidRDefault="00A23DB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Using </w:t>
      </w:r>
      <w:r w:rsidR="00A9159E">
        <w:rPr>
          <w:b w:val="0"/>
          <w:sz w:val="24"/>
          <w:szCs w:val="24"/>
          <w:u w:val="none"/>
          <w:lang w:eastAsia="zh-CN"/>
        </w:rPr>
        <w:t>7</w:t>
      </w:r>
      <w:r w:rsidR="00637AB8">
        <w:rPr>
          <w:b w:val="0"/>
          <w:sz w:val="24"/>
          <w:szCs w:val="24"/>
          <w:u w:val="none"/>
          <w:lang w:eastAsia="zh-CN"/>
        </w:rPr>
        <w:t xml:space="preserve"> ton </w:t>
      </w:r>
      <w:r>
        <w:rPr>
          <w:b w:val="0"/>
          <w:sz w:val="24"/>
          <w:szCs w:val="24"/>
          <w:u w:val="none"/>
          <w:lang w:eastAsia="zh-CN"/>
        </w:rPr>
        <w:t>f</w:t>
      </w:r>
      <w:r w:rsidR="009B69C5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7A6AEA">
        <w:rPr>
          <w:b w:val="0"/>
          <w:sz w:val="24"/>
          <w:szCs w:val="24"/>
          <w:u w:val="none"/>
          <w:lang w:eastAsia="zh-CN"/>
        </w:rPr>
        <w:t xml:space="preserve"> down machine </w:t>
      </w:r>
      <w:r w:rsidR="004E45AD">
        <w:rPr>
          <w:b w:val="0"/>
          <w:sz w:val="24"/>
          <w:szCs w:val="24"/>
          <w:u w:val="none"/>
          <w:lang w:eastAsia="zh-CN"/>
        </w:rPr>
        <w:t xml:space="preserve">from lorry chassis </w:t>
      </w:r>
    </w:p>
    <w:p w:rsidR="007A6AEA" w:rsidRDefault="007A6AE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Transport to loading bay</w:t>
      </w:r>
    </w:p>
    <w:p w:rsidR="007A6AEA" w:rsidRDefault="007A6AE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Unload machine onto woodblock</w:t>
      </w:r>
    </w:p>
    <w:p w:rsidR="00FD0AC7" w:rsidRPr="007A6AEA" w:rsidRDefault="00EC18F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93500F">
        <w:rPr>
          <w:b w:val="0"/>
          <w:sz w:val="24"/>
          <w:u w:val="none"/>
          <w:lang w:eastAsia="zh-CN"/>
        </w:rPr>
        <w:t>rollers</w:t>
      </w:r>
      <w:r w:rsidR="007A6AEA">
        <w:rPr>
          <w:b w:val="0"/>
          <w:sz w:val="24"/>
          <w:u w:val="none"/>
          <w:lang w:eastAsia="zh-CN"/>
        </w:rPr>
        <w:t>/pallet truck</w:t>
      </w:r>
      <w:r>
        <w:rPr>
          <w:b w:val="0"/>
          <w:sz w:val="24"/>
          <w:u w:val="none"/>
          <w:lang w:eastAsia="zh-CN"/>
        </w:rPr>
        <w:t xml:space="preserve">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7A6AEA">
        <w:rPr>
          <w:b w:val="0"/>
          <w:sz w:val="24"/>
          <w:u w:val="none"/>
          <w:lang w:eastAsia="zh-CN"/>
        </w:rPr>
        <w:t>ine into tenant premise</w:t>
      </w:r>
      <w:r w:rsidR="00A23DBE">
        <w:rPr>
          <w:b w:val="0"/>
          <w:sz w:val="24"/>
          <w:u w:val="none"/>
          <w:lang w:eastAsia="zh-CN"/>
        </w:rPr>
        <w:t xml:space="preserve"> </w:t>
      </w:r>
      <w:r w:rsidR="00204CDE">
        <w:rPr>
          <w:b w:val="0"/>
          <w:sz w:val="24"/>
          <w:u w:val="none"/>
          <w:lang w:eastAsia="zh-CN"/>
        </w:rPr>
        <w:t>at ground floor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4E645C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</w:t>
      </w:r>
      <w:r w:rsidR="0093500F">
        <w:rPr>
          <w:b w:val="0"/>
          <w:sz w:val="24"/>
          <w:u w:val="none"/>
          <w:lang w:eastAsia="zh-CN"/>
        </w:rPr>
        <w:t>achine from rollers</w:t>
      </w:r>
      <w:r>
        <w:rPr>
          <w:b w:val="0"/>
          <w:sz w:val="24"/>
          <w:u w:val="none"/>
          <w:lang w:eastAsia="zh-CN"/>
        </w:rPr>
        <w:t xml:space="preserve"> and insert levelling pad under machine bed</w:t>
      </w:r>
    </w:p>
    <w:p w:rsidR="007A6AEA" w:rsidRDefault="007A6AE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Repeat process till all machine have been move in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E523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53D5" w:rsidRDefault="006D53D5">
      <w:r>
        <w:separator/>
      </w:r>
    </w:p>
  </w:endnote>
  <w:endnote w:type="continuationSeparator" w:id="0">
    <w:p w:rsidR="006D53D5" w:rsidRDefault="006D5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04A7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04A7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53D5" w:rsidRDefault="006D53D5">
      <w:r>
        <w:separator/>
      </w:r>
    </w:p>
  </w:footnote>
  <w:footnote w:type="continuationSeparator" w:id="0">
    <w:p w:rsidR="006D53D5" w:rsidRDefault="006D53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6D53D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6D53D5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0D07"/>
    <w:rsid w:val="000B14C2"/>
    <w:rsid w:val="000E48B7"/>
    <w:rsid w:val="00117BEB"/>
    <w:rsid w:val="00147418"/>
    <w:rsid w:val="001603BC"/>
    <w:rsid w:val="001614A1"/>
    <w:rsid w:val="00171BEE"/>
    <w:rsid w:val="00175376"/>
    <w:rsid w:val="0018220D"/>
    <w:rsid w:val="00182314"/>
    <w:rsid w:val="00192349"/>
    <w:rsid w:val="001A79AD"/>
    <w:rsid w:val="001F45D6"/>
    <w:rsid w:val="00204CDE"/>
    <w:rsid w:val="0020540F"/>
    <w:rsid w:val="0025419E"/>
    <w:rsid w:val="00260421"/>
    <w:rsid w:val="002665A0"/>
    <w:rsid w:val="00282A7E"/>
    <w:rsid w:val="00292C1C"/>
    <w:rsid w:val="00297257"/>
    <w:rsid w:val="002E5BAE"/>
    <w:rsid w:val="00372A1A"/>
    <w:rsid w:val="00387587"/>
    <w:rsid w:val="0039107A"/>
    <w:rsid w:val="00391A33"/>
    <w:rsid w:val="00393250"/>
    <w:rsid w:val="004021A7"/>
    <w:rsid w:val="00430975"/>
    <w:rsid w:val="00446E52"/>
    <w:rsid w:val="0045403D"/>
    <w:rsid w:val="00490BC3"/>
    <w:rsid w:val="004E45AD"/>
    <w:rsid w:val="004E645C"/>
    <w:rsid w:val="00516B90"/>
    <w:rsid w:val="0052333A"/>
    <w:rsid w:val="00542CC5"/>
    <w:rsid w:val="00575B76"/>
    <w:rsid w:val="005939F8"/>
    <w:rsid w:val="005A2F6A"/>
    <w:rsid w:val="005E3EC3"/>
    <w:rsid w:val="00625B41"/>
    <w:rsid w:val="006344B2"/>
    <w:rsid w:val="00637AB8"/>
    <w:rsid w:val="006B0D6D"/>
    <w:rsid w:val="006D186A"/>
    <w:rsid w:val="006D53D5"/>
    <w:rsid w:val="006F120D"/>
    <w:rsid w:val="006F658B"/>
    <w:rsid w:val="007016C9"/>
    <w:rsid w:val="007071FD"/>
    <w:rsid w:val="00711935"/>
    <w:rsid w:val="0073503C"/>
    <w:rsid w:val="00763FA8"/>
    <w:rsid w:val="007A5D4B"/>
    <w:rsid w:val="007A6AEA"/>
    <w:rsid w:val="007B2A2C"/>
    <w:rsid w:val="007E0784"/>
    <w:rsid w:val="007E6F9D"/>
    <w:rsid w:val="00804BF2"/>
    <w:rsid w:val="008248D1"/>
    <w:rsid w:val="0083266D"/>
    <w:rsid w:val="00853AD2"/>
    <w:rsid w:val="008814A0"/>
    <w:rsid w:val="008937B8"/>
    <w:rsid w:val="008F7E9B"/>
    <w:rsid w:val="00900174"/>
    <w:rsid w:val="009047DA"/>
    <w:rsid w:val="0093500F"/>
    <w:rsid w:val="00940648"/>
    <w:rsid w:val="00976D96"/>
    <w:rsid w:val="009B0018"/>
    <w:rsid w:val="009B421A"/>
    <w:rsid w:val="009B64F4"/>
    <w:rsid w:val="009B69C5"/>
    <w:rsid w:val="009C3595"/>
    <w:rsid w:val="009D0021"/>
    <w:rsid w:val="009F1764"/>
    <w:rsid w:val="00A23DBE"/>
    <w:rsid w:val="00A5562D"/>
    <w:rsid w:val="00A6704E"/>
    <w:rsid w:val="00A72C6E"/>
    <w:rsid w:val="00A85900"/>
    <w:rsid w:val="00A9159E"/>
    <w:rsid w:val="00AB5AF9"/>
    <w:rsid w:val="00AC385A"/>
    <w:rsid w:val="00AD14A5"/>
    <w:rsid w:val="00AF5C78"/>
    <w:rsid w:val="00B014B7"/>
    <w:rsid w:val="00B36E1D"/>
    <w:rsid w:val="00B51A74"/>
    <w:rsid w:val="00B62E7E"/>
    <w:rsid w:val="00B776A5"/>
    <w:rsid w:val="00BD2D10"/>
    <w:rsid w:val="00BE0949"/>
    <w:rsid w:val="00BE1224"/>
    <w:rsid w:val="00C236CF"/>
    <w:rsid w:val="00C2416E"/>
    <w:rsid w:val="00C624BB"/>
    <w:rsid w:val="00C84C45"/>
    <w:rsid w:val="00CA1D71"/>
    <w:rsid w:val="00CC2333"/>
    <w:rsid w:val="00CD01C9"/>
    <w:rsid w:val="00CD4E44"/>
    <w:rsid w:val="00D04A79"/>
    <w:rsid w:val="00D63E8A"/>
    <w:rsid w:val="00D95D0B"/>
    <w:rsid w:val="00DA0070"/>
    <w:rsid w:val="00DA0349"/>
    <w:rsid w:val="00DA3154"/>
    <w:rsid w:val="00DD3399"/>
    <w:rsid w:val="00DD6A1A"/>
    <w:rsid w:val="00DE52F9"/>
    <w:rsid w:val="00DF1013"/>
    <w:rsid w:val="00DF421F"/>
    <w:rsid w:val="00E14CAC"/>
    <w:rsid w:val="00E30442"/>
    <w:rsid w:val="00E33CE7"/>
    <w:rsid w:val="00E35857"/>
    <w:rsid w:val="00E40E90"/>
    <w:rsid w:val="00E5231F"/>
    <w:rsid w:val="00E83F11"/>
    <w:rsid w:val="00EC18FD"/>
    <w:rsid w:val="00ED0A49"/>
    <w:rsid w:val="00EE334C"/>
    <w:rsid w:val="00F137BD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523EFCB-2E62-4D21-98C3-85F40E422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B6448C-E1E6-4A04-82D1-9878D439E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2249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dc:description/>
  <cp:lastModifiedBy>ZailaniB</cp:lastModifiedBy>
  <cp:revision>6</cp:revision>
  <cp:lastPrinted>2023-09-14T05:07:00Z</cp:lastPrinted>
  <dcterms:created xsi:type="dcterms:W3CDTF">2024-09-13T07:25:00Z</dcterms:created>
  <dcterms:modified xsi:type="dcterms:W3CDTF">2024-09-16T01:08:00Z</dcterms:modified>
</cp:coreProperties>
</file>