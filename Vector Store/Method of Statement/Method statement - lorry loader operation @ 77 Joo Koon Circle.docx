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7C8B70" w14:textId="77777777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8FE2C2A" w14:textId="77777777" w:rsidR="003417DD" w:rsidRDefault="003417DD">
      <w:pPr>
        <w:rPr>
          <w:sz w:val="24"/>
        </w:rPr>
      </w:pPr>
    </w:p>
    <w:p w14:paraId="49F1375A" w14:textId="2131D207" w:rsidR="00FC7A38" w:rsidRDefault="00844FE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091E39">
        <w:rPr>
          <w:sz w:val="24"/>
        </w:rPr>
        <w:t>09</w:t>
      </w:r>
      <w:r w:rsidR="00091E39" w:rsidRPr="00091E39">
        <w:rPr>
          <w:sz w:val="24"/>
          <w:vertAlign w:val="superscript"/>
        </w:rPr>
        <w:t>th</w:t>
      </w:r>
      <w:r w:rsidR="00091E39">
        <w:rPr>
          <w:sz w:val="24"/>
        </w:rPr>
        <w:t xml:space="preserve"> Dec</w:t>
      </w:r>
      <w:r w:rsidR="004D5C6C">
        <w:rPr>
          <w:sz w:val="24"/>
        </w:rPr>
        <w:t xml:space="preserve"> 2024</w:t>
      </w:r>
    </w:p>
    <w:p w14:paraId="45E54758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7EED809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0E2754F" w14:textId="77777777" w:rsidR="00FC7A38" w:rsidRDefault="00844F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hoist down 1 unit machine</w:t>
      </w:r>
      <w:r w:rsidR="00AD7EE8">
        <w:rPr>
          <w:rFonts w:hint="eastAsia"/>
          <w:sz w:val="24"/>
          <w:lang w:eastAsia="zh-CN"/>
        </w:rPr>
        <w:t xml:space="preserve"> from lorry chassis to the ground</w:t>
      </w:r>
      <w:r w:rsidR="00BC1E8B">
        <w:rPr>
          <w:rFonts w:hint="eastAsia"/>
          <w:sz w:val="24"/>
          <w:lang w:eastAsia="zh-CN"/>
        </w:rPr>
        <w:t>,</w:t>
      </w:r>
      <w:r>
        <w:rPr>
          <w:sz w:val="24"/>
          <w:lang w:eastAsia="zh-CN"/>
        </w:rPr>
        <w:t xml:space="preserve"> shift and position </w:t>
      </w:r>
      <w:r w:rsidR="00FE1A46">
        <w:rPr>
          <w:sz w:val="24"/>
          <w:lang w:eastAsia="zh-CN"/>
        </w:rPr>
        <w:t>into factory premise</w:t>
      </w:r>
      <w:r w:rsidR="00F1229E">
        <w:rPr>
          <w:sz w:val="24"/>
          <w:lang w:eastAsia="zh-CN"/>
        </w:rPr>
        <w:t xml:space="preserve"> at ground floor</w:t>
      </w:r>
    </w:p>
    <w:p w14:paraId="3ABB3FB3" w14:textId="77777777" w:rsidR="001155B0" w:rsidRDefault="001155B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C87945D" w14:textId="77777777" w:rsidR="00CC2333" w:rsidRDefault="00CC233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14:paraId="38538190" w14:textId="7B034245" w:rsidR="00A62208" w:rsidRDefault="00844FE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Microweily TY2</w:t>
      </w:r>
      <w:r w:rsidR="00A80932">
        <w:rPr>
          <w:bCs/>
          <w:sz w:val="24"/>
          <w:szCs w:val="24"/>
          <w:lang w:eastAsia="zh-CN"/>
        </w:rPr>
        <w:t>680</w:t>
      </w:r>
    </w:p>
    <w:p w14:paraId="769E399E" w14:textId="5359BD49" w:rsidR="00AD7EE8" w:rsidRDefault="00844FE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</w:t>
      </w:r>
      <w:r w:rsidR="00A80932">
        <w:rPr>
          <w:bCs/>
          <w:sz w:val="24"/>
          <w:szCs w:val="24"/>
          <w:lang w:eastAsia="zh-CN"/>
        </w:rPr>
        <w:t>69</w:t>
      </w:r>
      <w:r>
        <w:rPr>
          <w:bCs/>
          <w:sz w:val="24"/>
          <w:szCs w:val="24"/>
          <w:lang w:eastAsia="zh-CN"/>
        </w:rPr>
        <w:t xml:space="preserve"> x 1</w:t>
      </w:r>
      <w:r w:rsidR="00A80932">
        <w:rPr>
          <w:bCs/>
          <w:sz w:val="24"/>
          <w:szCs w:val="24"/>
          <w:lang w:eastAsia="zh-CN"/>
        </w:rPr>
        <w:t>22</w:t>
      </w:r>
      <w:r>
        <w:rPr>
          <w:bCs/>
          <w:sz w:val="24"/>
          <w:szCs w:val="24"/>
          <w:lang w:eastAsia="zh-CN"/>
        </w:rPr>
        <w:t xml:space="preserve"> x 1</w:t>
      </w:r>
      <w:r w:rsidR="00A80932">
        <w:rPr>
          <w:bCs/>
          <w:sz w:val="24"/>
          <w:szCs w:val="24"/>
          <w:lang w:eastAsia="zh-CN"/>
        </w:rPr>
        <w:t>60</w:t>
      </w:r>
      <w:r>
        <w:rPr>
          <w:bCs/>
          <w:sz w:val="24"/>
          <w:szCs w:val="24"/>
          <w:lang w:eastAsia="zh-CN"/>
        </w:rPr>
        <w:t xml:space="preserve"> cm</w:t>
      </w:r>
    </w:p>
    <w:p w14:paraId="2F15471A" w14:textId="79D89FB5" w:rsidR="00AD7EE8" w:rsidRDefault="00844FE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2, </w:t>
      </w:r>
      <w:r w:rsidR="00A80932">
        <w:rPr>
          <w:bCs/>
          <w:sz w:val="24"/>
          <w:szCs w:val="24"/>
          <w:lang w:eastAsia="zh-CN"/>
        </w:rPr>
        <w:t>850</w:t>
      </w:r>
      <w:r w:rsidR="00BA54CF">
        <w:rPr>
          <w:bCs/>
          <w:sz w:val="24"/>
          <w:szCs w:val="24"/>
          <w:lang w:eastAsia="zh-CN"/>
        </w:rPr>
        <w:t xml:space="preserve"> kg </w:t>
      </w:r>
    </w:p>
    <w:p w14:paraId="5E558F14" w14:textId="77777777"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35EDBEB" w14:textId="77777777" w:rsidR="00844FEC" w:rsidRDefault="00844F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Risk Assessment</w:t>
      </w:r>
    </w:p>
    <w:p w14:paraId="39277E32" w14:textId="77777777" w:rsidR="00844FEC" w:rsidRDefault="00844FE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3B210401" w14:textId="77777777" w:rsidR="00844FEC" w:rsidRPr="00844FEC" w:rsidRDefault="00844FE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CA36AE8" w14:textId="77777777" w:rsidR="00DF421F" w:rsidRPr="007A5D4B" w:rsidRDefault="00AD7EE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2449509A" w14:textId="787E1B27" w:rsidR="00DA33F3" w:rsidRDefault="004E5D94">
      <w:pPr>
        <w:rPr>
          <w:sz w:val="24"/>
          <w:lang w:eastAsia="zh-CN"/>
        </w:rPr>
      </w:pPr>
      <w:r>
        <w:rPr>
          <w:sz w:val="24"/>
          <w:lang w:eastAsia="zh-CN"/>
        </w:rPr>
        <w:t>20</w:t>
      </w:r>
      <w:r w:rsidR="00091E39">
        <w:rPr>
          <w:sz w:val="24"/>
          <w:lang w:eastAsia="zh-CN"/>
        </w:rPr>
        <w:t>/12</w:t>
      </w:r>
      <w:r w:rsidR="00EE49AD">
        <w:rPr>
          <w:sz w:val="24"/>
          <w:lang w:eastAsia="zh-CN"/>
        </w:rPr>
        <w:t>/24</w:t>
      </w:r>
    </w:p>
    <w:p w14:paraId="2BA5E369" w14:textId="77777777" w:rsidR="00AD7EE8" w:rsidRDefault="00AD7EE8">
      <w:pPr>
        <w:rPr>
          <w:sz w:val="24"/>
          <w:lang w:eastAsia="zh-CN"/>
        </w:rPr>
      </w:pPr>
    </w:p>
    <w:p w14:paraId="16120738" w14:textId="77777777" w:rsidR="00AD7EE8" w:rsidRDefault="00AD7EE8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14:paraId="4CAB9B2D" w14:textId="3B0CDFD0" w:rsidR="00AD7EE8" w:rsidRPr="00AD7EE8" w:rsidRDefault="00A8093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</w:t>
      </w:r>
      <w:r w:rsidR="00AD7EE8">
        <w:rPr>
          <w:sz w:val="24"/>
          <w:szCs w:val="24"/>
          <w:lang w:eastAsia="zh-CN"/>
        </w:rPr>
        <w:t xml:space="preserve"> am</w:t>
      </w:r>
    </w:p>
    <w:p w14:paraId="6E6CF126" w14:textId="77777777" w:rsidR="00625B41" w:rsidRDefault="00625B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46C3CE8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7698519" w14:textId="7774FD2D" w:rsidR="006D186A" w:rsidRDefault="00A80932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77 Joo Koon Circle</w:t>
      </w:r>
      <w:r w:rsidR="00DA33F3">
        <w:rPr>
          <w:bCs/>
          <w:sz w:val="24"/>
          <w:szCs w:val="24"/>
          <w:lang w:eastAsia="zh-CN"/>
        </w:rPr>
        <w:t xml:space="preserve"> </w:t>
      </w:r>
    </w:p>
    <w:p w14:paraId="1623CA61" w14:textId="5EC59809" w:rsidR="00A62208" w:rsidRPr="000B14C2" w:rsidRDefault="00A80932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Hoebiger</w:t>
      </w:r>
    </w:p>
    <w:p w14:paraId="7617AAD9" w14:textId="77777777" w:rsidR="00FC7A38" w:rsidRDefault="00FC7A38">
      <w:pPr>
        <w:rPr>
          <w:lang w:eastAsia="zh-CN"/>
        </w:rPr>
      </w:pPr>
    </w:p>
    <w:p w14:paraId="05024F35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44A547D8" w14:textId="77777777" w:rsidR="00A62208" w:rsidRDefault="00844F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04B42">
        <w:rPr>
          <w:sz w:val="24"/>
          <w:lang w:eastAsia="zh-CN"/>
        </w:rPr>
        <w:t xml:space="preserve"> x </w:t>
      </w:r>
      <w:r w:rsidR="004D5C6C">
        <w:rPr>
          <w:sz w:val="24"/>
          <w:lang w:eastAsia="zh-CN"/>
        </w:rPr>
        <w:t xml:space="preserve">633 </w:t>
      </w:r>
      <w:r w:rsidR="00E04B42">
        <w:rPr>
          <w:sz w:val="24"/>
          <w:lang w:eastAsia="zh-CN"/>
        </w:rPr>
        <w:t xml:space="preserve">lorry loader </w:t>
      </w:r>
    </w:p>
    <w:p w14:paraId="13C20E07" w14:textId="77777777" w:rsidR="006D186A" w:rsidRDefault="00844F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8248D1">
        <w:rPr>
          <w:sz w:val="24"/>
          <w:lang w:eastAsia="zh-CN"/>
        </w:rPr>
        <w:t>allet truck</w:t>
      </w:r>
    </w:p>
    <w:p w14:paraId="16A0CCE1" w14:textId="77777777" w:rsidR="00F1229E" w:rsidRDefault="00DA33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14:paraId="31E09F44" w14:textId="77777777" w:rsidR="00F1229E" w:rsidRDefault="00F122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14:paraId="114AD124" w14:textId="77777777" w:rsidR="00DA33F3" w:rsidRDefault="00F122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  <w:r w:rsidR="004D5C6C">
        <w:rPr>
          <w:sz w:val="24"/>
          <w:lang w:eastAsia="zh-CN"/>
        </w:rPr>
        <w:t xml:space="preserve"> </w:t>
      </w:r>
      <w:r w:rsidR="00DA33F3">
        <w:rPr>
          <w:sz w:val="24"/>
          <w:lang w:eastAsia="zh-CN"/>
        </w:rPr>
        <w:t xml:space="preserve"> </w:t>
      </w:r>
    </w:p>
    <w:p w14:paraId="7E4618F5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23868C3" w14:textId="7777777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2917E120" w14:textId="77777777" w:rsidR="007A5D4B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at unloading area</w:t>
      </w:r>
    </w:p>
    <w:p w14:paraId="14244BC4" w14:textId="77777777"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 who are not involved enter unintentionally</w:t>
      </w:r>
    </w:p>
    <w:p w14:paraId="4F7B4816" w14:textId="77777777"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7896270" w14:textId="77777777" w:rsidR="00E04B42" w:rsidRDefault="00E04B42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14:paraId="7C92327C" w14:textId="77777777"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carried out on heavy rain, thunderstorms and lightning weather</w:t>
      </w:r>
    </w:p>
    <w:p w14:paraId="0FA7AA0C" w14:textId="77777777" w:rsidR="004D5C6C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All debris will be clear and disposed </w:t>
      </w:r>
    </w:p>
    <w:p w14:paraId="2E335086" w14:textId="77777777" w:rsidR="00844FEC" w:rsidRDefault="00844FEC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1A4E712" w14:textId="77777777" w:rsidR="00C80115" w:rsidRPr="004D5C6C" w:rsidRDefault="00C80115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Lifting Crew </w:t>
      </w:r>
    </w:p>
    <w:p w14:paraId="2E414E78" w14:textId="77777777" w:rsidR="00C80115" w:rsidRDefault="00C80115" w:rsidP="00A72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M.O.M </w:t>
      </w:r>
      <w:r w:rsidR="00E92424">
        <w:rPr>
          <w:bCs/>
          <w:sz w:val="24"/>
          <w:szCs w:val="24"/>
          <w:lang w:eastAsia="zh-CN"/>
        </w:rPr>
        <w:t>certified lifting supervisor, rigger, sign</w:t>
      </w:r>
      <w:r w:rsidR="00B20262">
        <w:rPr>
          <w:bCs/>
          <w:sz w:val="24"/>
          <w:szCs w:val="24"/>
          <w:lang w:eastAsia="zh-CN"/>
        </w:rPr>
        <w:t xml:space="preserve">alman and lorry crane </w:t>
      </w:r>
      <w:r w:rsidR="00E92424">
        <w:rPr>
          <w:bCs/>
          <w:sz w:val="24"/>
          <w:szCs w:val="24"/>
          <w:lang w:eastAsia="zh-CN"/>
        </w:rPr>
        <w:t xml:space="preserve">operator will be involved in this operation (attached all lifting crew certificate) </w:t>
      </w:r>
    </w:p>
    <w:p w14:paraId="1A6C1C87" w14:textId="77777777" w:rsidR="00E92424" w:rsidRPr="00C80115" w:rsidRDefault="00E92424" w:rsidP="00A72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08F183C" w14:textId="77777777" w:rsidR="00FC7A38" w:rsidRPr="00DA33F3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4CA185EF" w14:textId="036EF4C1"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14:paraId="6B9BF298" w14:textId="77777777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r w:rsidR="00DA33F3">
        <w:rPr>
          <w:sz w:val="24"/>
          <w:szCs w:val="24"/>
        </w:rPr>
        <w:t xml:space="preserve">fully </w:t>
      </w:r>
      <w:r w:rsidR="00DA0070">
        <w:rPr>
          <w:sz w:val="24"/>
          <w:szCs w:val="24"/>
        </w:rPr>
        <w:t>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58B6AA14" w14:textId="77777777" w:rsidR="000D2FEB" w:rsidRDefault="000D2FEB">
      <w:pPr>
        <w:rPr>
          <w:sz w:val="24"/>
          <w:szCs w:val="24"/>
        </w:rPr>
      </w:pPr>
      <w:r>
        <w:rPr>
          <w:sz w:val="24"/>
          <w:szCs w:val="24"/>
        </w:rPr>
        <w:t xml:space="preserve">Lifting machine and lifting gear with M.O.M certificate </w:t>
      </w:r>
    </w:p>
    <w:p w14:paraId="72A79AA7" w14:textId="77777777" w:rsidR="00FC7A38" w:rsidRPr="00AD14A5" w:rsidRDefault="00C80115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</w:t>
      </w:r>
      <w:r w:rsidR="00AD14A5">
        <w:rPr>
          <w:sz w:val="24"/>
          <w:szCs w:val="24"/>
        </w:rPr>
        <w:t>M</w:t>
      </w:r>
      <w:r w:rsidR="000B14C2">
        <w:rPr>
          <w:sz w:val="24"/>
          <w:szCs w:val="24"/>
        </w:rPr>
        <w:t>.</w:t>
      </w:r>
      <w:r w:rsidR="00AD14A5">
        <w:rPr>
          <w:sz w:val="24"/>
          <w:szCs w:val="24"/>
        </w:rPr>
        <w:t>O</w:t>
      </w:r>
      <w:r w:rsidR="000B14C2">
        <w:rPr>
          <w:sz w:val="24"/>
          <w:szCs w:val="24"/>
        </w:rPr>
        <w:t>.</w:t>
      </w:r>
      <w:r w:rsidR="006D186A">
        <w:rPr>
          <w:sz w:val="24"/>
          <w:szCs w:val="24"/>
        </w:rPr>
        <w:t xml:space="preserve">M certified </w:t>
      </w:r>
      <w:r>
        <w:rPr>
          <w:sz w:val="24"/>
          <w:szCs w:val="24"/>
        </w:rPr>
        <w:t>lifting supervisor, rigger and signalman</w:t>
      </w:r>
      <w:r w:rsidR="00DE52F9">
        <w:t xml:space="preserve">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22E4ED42" w14:textId="77777777" w:rsidR="003417DD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</w:p>
    <w:p w14:paraId="436EC8BB" w14:textId="77777777" w:rsidR="00FC7A38" w:rsidRPr="006D186A" w:rsidRDefault="003417D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CC2333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0C1779EA" w14:textId="77777777" w:rsidR="000D2FEB" w:rsidRDefault="000D2FE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crane at designated unloading area</w:t>
      </w:r>
    </w:p>
    <w:p w14:paraId="7BACC086" w14:textId="77777777" w:rsidR="00FE1A46" w:rsidRDefault="00FE1A4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Rigger to attached sling to crane hook</w:t>
      </w:r>
    </w:p>
    <w:p w14:paraId="2D62CF90" w14:textId="77777777" w:rsidR="00FE1A46" w:rsidRDefault="00FE1A4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Secured sling to rigging point of machine </w:t>
      </w:r>
    </w:p>
    <w:p w14:paraId="42C19CF5" w14:textId="77777777" w:rsidR="00C80115" w:rsidRDefault="00FE1A4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</w:t>
      </w:r>
      <w:r w:rsidR="00034916">
        <w:rPr>
          <w:b w:val="0"/>
          <w:sz w:val="24"/>
          <w:szCs w:val="24"/>
          <w:u w:val="none"/>
          <w:lang w:eastAsia="zh-CN"/>
        </w:rPr>
        <w:t>oist and</w:t>
      </w:r>
      <w:r w:rsidR="00C80115">
        <w:rPr>
          <w:b w:val="0"/>
          <w:sz w:val="24"/>
          <w:szCs w:val="24"/>
          <w:u w:val="none"/>
          <w:lang w:eastAsia="zh-CN"/>
        </w:rPr>
        <w:t xml:space="preserve"> deta</w:t>
      </w:r>
      <w:r w:rsidR="00034916">
        <w:rPr>
          <w:b w:val="0"/>
          <w:sz w:val="24"/>
          <w:szCs w:val="24"/>
          <w:u w:val="none"/>
          <w:lang w:eastAsia="zh-CN"/>
        </w:rPr>
        <w:t>ch machine from base</w:t>
      </w:r>
      <w:r>
        <w:rPr>
          <w:b w:val="0"/>
          <w:sz w:val="24"/>
          <w:szCs w:val="24"/>
          <w:u w:val="none"/>
          <w:lang w:eastAsia="zh-CN"/>
        </w:rPr>
        <w:t xml:space="preserve">     </w:t>
      </w:r>
    </w:p>
    <w:p w14:paraId="18AF2E16" w14:textId="77777777" w:rsidR="00034916" w:rsidRDefault="0003491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Swing machine away from base</w:t>
      </w:r>
    </w:p>
    <w:p w14:paraId="1387B59F" w14:textId="77777777" w:rsidR="00034916" w:rsidRDefault="0003491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</w:t>
      </w:r>
      <w:r w:rsidR="00FE1A46">
        <w:rPr>
          <w:b w:val="0"/>
          <w:sz w:val="24"/>
          <w:szCs w:val="24"/>
          <w:u w:val="none"/>
          <w:lang w:eastAsia="zh-CN"/>
        </w:rPr>
        <w:t>ower</w:t>
      </w:r>
      <w:r w:rsidR="004D5C6C">
        <w:rPr>
          <w:b w:val="0"/>
          <w:sz w:val="24"/>
          <w:szCs w:val="24"/>
          <w:u w:val="none"/>
          <w:lang w:eastAsia="zh-CN"/>
        </w:rPr>
        <w:t xml:space="preserve"> down machine to near ground level </w:t>
      </w:r>
    </w:p>
    <w:p w14:paraId="584F4E01" w14:textId="77777777" w:rsidR="000D2FEB" w:rsidRDefault="0003491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Inser</w:t>
      </w:r>
      <w:r w:rsidR="004D5C6C">
        <w:rPr>
          <w:b w:val="0"/>
          <w:sz w:val="24"/>
          <w:szCs w:val="24"/>
          <w:u w:val="none"/>
          <w:lang w:eastAsia="zh-CN"/>
        </w:rPr>
        <w:t xml:space="preserve">t </w:t>
      </w:r>
      <w:r w:rsidR="00844FEC">
        <w:rPr>
          <w:b w:val="0"/>
          <w:sz w:val="24"/>
          <w:szCs w:val="24"/>
          <w:u w:val="none"/>
          <w:lang w:eastAsia="zh-CN"/>
        </w:rPr>
        <w:t>rollers/</w:t>
      </w:r>
      <w:r w:rsidR="004D5C6C">
        <w:rPr>
          <w:b w:val="0"/>
          <w:sz w:val="24"/>
          <w:szCs w:val="24"/>
          <w:u w:val="none"/>
          <w:lang w:eastAsia="zh-CN"/>
        </w:rPr>
        <w:t>pallet truck under machine bed</w:t>
      </w:r>
    </w:p>
    <w:p w14:paraId="757073DF" w14:textId="77777777" w:rsidR="00B20262" w:rsidRDefault="00B2026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</w:t>
      </w:r>
      <w:r w:rsidR="00024726">
        <w:rPr>
          <w:b w:val="0"/>
          <w:sz w:val="24"/>
          <w:u w:val="none"/>
          <w:lang w:eastAsia="zh-CN"/>
        </w:rPr>
        <w:t>hift and</w:t>
      </w:r>
      <w:r w:rsidR="007C576A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transport machine into factory premise</w:t>
      </w:r>
    </w:p>
    <w:p w14:paraId="761A2759" w14:textId="77777777" w:rsidR="00844FEC" w:rsidRDefault="00B2026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</w:t>
      </w:r>
      <w:r w:rsidR="007C576A">
        <w:rPr>
          <w:b w:val="0"/>
          <w:sz w:val="24"/>
          <w:u w:val="none"/>
          <w:lang w:eastAsia="zh-CN"/>
        </w:rPr>
        <w:t>osit</w:t>
      </w:r>
      <w:r>
        <w:rPr>
          <w:b w:val="0"/>
          <w:sz w:val="24"/>
          <w:u w:val="none"/>
          <w:lang w:eastAsia="zh-CN"/>
        </w:rPr>
        <w:t>ion at</w:t>
      </w:r>
      <w:r w:rsidR="00BA54CF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the </w:t>
      </w:r>
      <w:r w:rsidR="00844FEC">
        <w:rPr>
          <w:b w:val="0"/>
          <w:sz w:val="24"/>
          <w:u w:val="none"/>
          <w:lang w:eastAsia="zh-CN"/>
        </w:rPr>
        <w:t>designated location</w:t>
      </w:r>
    </w:p>
    <w:p w14:paraId="64646C8D" w14:textId="77777777" w:rsidR="00446E52" w:rsidRPr="00B20262" w:rsidRDefault="00844FEC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from rollers and insert levelling pad under machine bed </w:t>
      </w:r>
      <w:r w:rsidR="00C80115">
        <w:rPr>
          <w:b w:val="0"/>
          <w:sz w:val="24"/>
          <w:u w:val="none"/>
          <w:lang w:eastAsia="zh-CN"/>
        </w:rPr>
        <w:t xml:space="preserve"> </w:t>
      </w:r>
    </w:p>
    <w:p w14:paraId="7BA55AB9" w14:textId="77777777" w:rsidR="007C576A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119674EE" w14:textId="77777777" w:rsidR="00C80115" w:rsidRDefault="007C576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>ll debris</w:t>
      </w:r>
      <w:r w:rsidR="00C80115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will be clear and dispose</w:t>
      </w:r>
      <w:r w:rsidR="00C80115">
        <w:rPr>
          <w:b w:val="0"/>
          <w:sz w:val="24"/>
          <w:u w:val="none"/>
          <w:lang w:eastAsia="zh-CN"/>
        </w:rPr>
        <w:t>d</w:t>
      </w:r>
    </w:p>
    <w:p w14:paraId="54107C8A" w14:textId="77777777" w:rsidR="00B20262" w:rsidRPr="003417DD" w:rsidRDefault="00B2026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1786AF2C" w14:textId="77777777" w:rsidR="00AD14A5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24FAFA30" w14:textId="77777777"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4B5CB6B0" w14:textId="77777777" w:rsidR="00FC7A38" w:rsidRDefault="004D5C6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14:paraId="3ED96111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14:paraId="346DAEEE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6EDCAD8F" w14:textId="77777777" w:rsidR="00FC7A38" w:rsidRPr="0001590F" w:rsidRDefault="00B20262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        </w:t>
      </w: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766152" w14:textId="77777777" w:rsidR="0057688F" w:rsidRDefault="0057688F">
      <w:r>
        <w:separator/>
      </w:r>
    </w:p>
  </w:endnote>
  <w:endnote w:type="continuationSeparator" w:id="0">
    <w:p w14:paraId="432C8270" w14:textId="77777777" w:rsidR="0057688F" w:rsidRDefault="00576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526CB6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73BA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73BA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358559" w14:textId="77777777" w:rsidR="0057688F" w:rsidRDefault="0057688F">
      <w:r>
        <w:separator/>
      </w:r>
    </w:p>
  </w:footnote>
  <w:footnote w:type="continuationSeparator" w:id="0">
    <w:p w14:paraId="32B00FE6" w14:textId="77777777" w:rsidR="0057688F" w:rsidRDefault="00576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0CE7B3" w14:textId="7EB45D68" w:rsidR="00FC7A38" w:rsidRPr="00324428" w:rsidRDefault="00A80932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13946E29" wp14:editId="14B6EFED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4428">
      <w:rPr>
        <w:b/>
        <w:sz w:val="28"/>
      </w:rPr>
      <w:t xml:space="preserve">                    </w:t>
    </w:r>
    <w:r w:rsidR="00DE52F9">
      <w:rPr>
        <w:b/>
        <w:sz w:val="28"/>
      </w:rPr>
      <w:t xml:space="preserve"> </w:t>
    </w:r>
    <w:r w:rsidR="00DE52F9">
      <w:rPr>
        <w:b/>
        <w:color w:val="0000FF"/>
        <w:sz w:val="28"/>
      </w:rPr>
      <w:t>ERIC WONG MACHINERY TRANSPORTATION PTE LTD</w:t>
    </w:r>
  </w:p>
  <w:p w14:paraId="41219000" w14:textId="77777777" w:rsidR="00FC7A38" w:rsidRDefault="00DE52F9">
    <w:pPr>
      <w:pStyle w:val="Header"/>
      <w:jc w:val="center"/>
    </w:pPr>
    <w:r>
      <w:t>No. 30, Defu Lane 7, Singapore 539347</w:t>
    </w:r>
  </w:p>
  <w:p w14:paraId="3F9E1EE6" w14:textId="77777777" w:rsidR="00FC7A38" w:rsidRDefault="003417DD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14:paraId="301441A9" w14:textId="77777777" w:rsidR="00FC7A38" w:rsidRDefault="003417DD">
    <w:pPr>
      <w:pStyle w:val="Header"/>
      <w:jc w:val="center"/>
    </w:pPr>
    <w:r>
      <w:t>GST Reg No</w:t>
    </w:r>
    <w:r w:rsidR="00DE52F9">
      <w:t>: M2-8923804 – 2</w:t>
    </w:r>
  </w:p>
  <w:p w14:paraId="1427BDA6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3A34732" w14:textId="77777777" w:rsidR="00FC7A38" w:rsidRDefault="003417DD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0D43D3"/>
    <w:multiLevelType w:val="hybridMultilevel"/>
    <w:tmpl w:val="FF18DE8C"/>
    <w:lvl w:ilvl="0" w:tplc="343E75C8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79448014">
    <w:abstractNumId w:val="2"/>
  </w:num>
  <w:num w:numId="2" w16cid:durableId="963006140">
    <w:abstractNumId w:val="4"/>
  </w:num>
  <w:num w:numId="3" w16cid:durableId="1137837475">
    <w:abstractNumId w:val="0"/>
  </w:num>
  <w:num w:numId="4" w16cid:durableId="1715614189">
    <w:abstractNumId w:val="10"/>
  </w:num>
  <w:num w:numId="5" w16cid:durableId="717124568">
    <w:abstractNumId w:val="5"/>
  </w:num>
  <w:num w:numId="6" w16cid:durableId="955873113">
    <w:abstractNumId w:val="6"/>
  </w:num>
  <w:num w:numId="7" w16cid:durableId="1884631150">
    <w:abstractNumId w:val="3"/>
  </w:num>
  <w:num w:numId="8" w16cid:durableId="17048247">
    <w:abstractNumId w:val="8"/>
  </w:num>
  <w:num w:numId="9" w16cid:durableId="1384909742">
    <w:abstractNumId w:val="1"/>
  </w:num>
  <w:num w:numId="10" w16cid:durableId="1021590870">
    <w:abstractNumId w:val="9"/>
  </w:num>
  <w:num w:numId="11" w16cid:durableId="135734469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05478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1590F"/>
    <w:rsid w:val="00024726"/>
    <w:rsid w:val="00030034"/>
    <w:rsid w:val="000300F6"/>
    <w:rsid w:val="00034916"/>
    <w:rsid w:val="00083B53"/>
    <w:rsid w:val="00091E39"/>
    <w:rsid w:val="000A5B0C"/>
    <w:rsid w:val="000B14C2"/>
    <w:rsid w:val="000D2FEB"/>
    <w:rsid w:val="000E48B7"/>
    <w:rsid w:val="001155B0"/>
    <w:rsid w:val="00147418"/>
    <w:rsid w:val="00153F54"/>
    <w:rsid w:val="0015504B"/>
    <w:rsid w:val="001603BC"/>
    <w:rsid w:val="0018220D"/>
    <w:rsid w:val="001A79AD"/>
    <w:rsid w:val="001F45D6"/>
    <w:rsid w:val="00205D54"/>
    <w:rsid w:val="00235455"/>
    <w:rsid w:val="002B2551"/>
    <w:rsid w:val="002D3C9B"/>
    <w:rsid w:val="00324428"/>
    <w:rsid w:val="00326C18"/>
    <w:rsid w:val="003417DD"/>
    <w:rsid w:val="003423C8"/>
    <w:rsid w:val="00391A33"/>
    <w:rsid w:val="0039411F"/>
    <w:rsid w:val="003A6B5D"/>
    <w:rsid w:val="003C74FA"/>
    <w:rsid w:val="004021A7"/>
    <w:rsid w:val="00434F01"/>
    <w:rsid w:val="00446E52"/>
    <w:rsid w:val="00457AFD"/>
    <w:rsid w:val="004B714D"/>
    <w:rsid w:val="004D5C6C"/>
    <w:rsid w:val="004E5D94"/>
    <w:rsid w:val="0050448B"/>
    <w:rsid w:val="00541A71"/>
    <w:rsid w:val="00542CC5"/>
    <w:rsid w:val="00575B76"/>
    <w:rsid w:val="0057688F"/>
    <w:rsid w:val="005770A0"/>
    <w:rsid w:val="00580B70"/>
    <w:rsid w:val="005E3EC3"/>
    <w:rsid w:val="00625B41"/>
    <w:rsid w:val="00681D71"/>
    <w:rsid w:val="006B0D6D"/>
    <w:rsid w:val="006D186A"/>
    <w:rsid w:val="006F120D"/>
    <w:rsid w:val="006F658B"/>
    <w:rsid w:val="007071FD"/>
    <w:rsid w:val="007465AA"/>
    <w:rsid w:val="00773BAF"/>
    <w:rsid w:val="007A5D4B"/>
    <w:rsid w:val="007B4F20"/>
    <w:rsid w:val="007C576A"/>
    <w:rsid w:val="007E6F9D"/>
    <w:rsid w:val="00811254"/>
    <w:rsid w:val="00811C1B"/>
    <w:rsid w:val="008248D1"/>
    <w:rsid w:val="00833B53"/>
    <w:rsid w:val="00844FEC"/>
    <w:rsid w:val="008500B4"/>
    <w:rsid w:val="00853AD2"/>
    <w:rsid w:val="00880294"/>
    <w:rsid w:val="008F7E9B"/>
    <w:rsid w:val="00940648"/>
    <w:rsid w:val="00976D96"/>
    <w:rsid w:val="009A3EEF"/>
    <w:rsid w:val="009B0018"/>
    <w:rsid w:val="009B421A"/>
    <w:rsid w:val="009B64F4"/>
    <w:rsid w:val="00A37B13"/>
    <w:rsid w:val="00A62208"/>
    <w:rsid w:val="00A66D36"/>
    <w:rsid w:val="00A72C6E"/>
    <w:rsid w:val="00A775BD"/>
    <w:rsid w:val="00A80932"/>
    <w:rsid w:val="00A94D77"/>
    <w:rsid w:val="00AC385A"/>
    <w:rsid w:val="00AD03AF"/>
    <w:rsid w:val="00AD14A5"/>
    <w:rsid w:val="00AD7EE8"/>
    <w:rsid w:val="00AF0FB6"/>
    <w:rsid w:val="00B014B7"/>
    <w:rsid w:val="00B20262"/>
    <w:rsid w:val="00B366F8"/>
    <w:rsid w:val="00B36E1D"/>
    <w:rsid w:val="00B4392B"/>
    <w:rsid w:val="00B62E7E"/>
    <w:rsid w:val="00B776A5"/>
    <w:rsid w:val="00BA54CF"/>
    <w:rsid w:val="00BC1E8B"/>
    <w:rsid w:val="00BE0949"/>
    <w:rsid w:val="00C70167"/>
    <w:rsid w:val="00C80115"/>
    <w:rsid w:val="00C84C45"/>
    <w:rsid w:val="00CC08C3"/>
    <w:rsid w:val="00CC2333"/>
    <w:rsid w:val="00CC302A"/>
    <w:rsid w:val="00CD01C9"/>
    <w:rsid w:val="00CD4E44"/>
    <w:rsid w:val="00D63E8A"/>
    <w:rsid w:val="00DA0070"/>
    <w:rsid w:val="00DA0349"/>
    <w:rsid w:val="00DA33F3"/>
    <w:rsid w:val="00DD6A1A"/>
    <w:rsid w:val="00DE52F9"/>
    <w:rsid w:val="00DE700F"/>
    <w:rsid w:val="00DF421F"/>
    <w:rsid w:val="00E04B42"/>
    <w:rsid w:val="00E12136"/>
    <w:rsid w:val="00E30442"/>
    <w:rsid w:val="00E35857"/>
    <w:rsid w:val="00E60282"/>
    <w:rsid w:val="00E92424"/>
    <w:rsid w:val="00EC18FD"/>
    <w:rsid w:val="00EC657A"/>
    <w:rsid w:val="00ED0A49"/>
    <w:rsid w:val="00EE334C"/>
    <w:rsid w:val="00EE49AD"/>
    <w:rsid w:val="00F1229E"/>
    <w:rsid w:val="00FA12A2"/>
    <w:rsid w:val="00FC7A38"/>
    <w:rsid w:val="00FD0AC7"/>
    <w:rsid w:val="00FE1A46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9BA5FF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F610B3-C8DA-408E-A16F-2C3B2CD2A9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2342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2024-12-09T05:20:00Z</cp:lastPrinted>
  <dcterms:created xsi:type="dcterms:W3CDTF">2024-12-09T05:19:00Z</dcterms:created>
  <dcterms:modified xsi:type="dcterms:W3CDTF">2024-12-20T02:52:00Z</dcterms:modified>
</cp:coreProperties>
</file>