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C316AF">
      <w:pPr>
        <w:rPr>
          <w:sz w:val="24"/>
          <w:lang w:eastAsia="zh-CN"/>
        </w:rPr>
      </w:pPr>
      <w:r>
        <w:rPr>
          <w:sz w:val="24"/>
        </w:rPr>
        <w:t>Date: 23</w:t>
      </w:r>
      <w:r w:rsidRPr="00C316AF">
        <w:rPr>
          <w:sz w:val="24"/>
          <w:vertAlign w:val="superscript"/>
        </w:rPr>
        <w:t>rd</w:t>
      </w:r>
      <w:r>
        <w:rPr>
          <w:sz w:val="24"/>
        </w:rPr>
        <w:t xml:space="preserve"> Aug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AF0E50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6467DA"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>
        <w:rPr>
          <w:sz w:val="24"/>
          <w:lang w:eastAsia="zh-CN"/>
        </w:rPr>
        <w:t xml:space="preserve"> 1 </w:t>
      </w:r>
      <w:r w:rsidR="00E55EF7">
        <w:rPr>
          <w:sz w:val="24"/>
          <w:lang w:eastAsia="zh-CN"/>
        </w:rPr>
        <w:t xml:space="preserve">Schaubt CG </w:t>
      </w:r>
      <w:r>
        <w:rPr>
          <w:sz w:val="24"/>
          <w:lang w:eastAsia="zh-CN"/>
        </w:rPr>
        <w:t>machine</w:t>
      </w:r>
      <w:r w:rsidR="00455FE6">
        <w:rPr>
          <w:sz w:val="24"/>
          <w:lang w:eastAsia="zh-CN"/>
        </w:rPr>
        <w:t xml:space="preserve"> from production to loading area</w:t>
      </w:r>
      <w:r w:rsidR="00C76164">
        <w:rPr>
          <w:sz w:val="24"/>
          <w:lang w:eastAsia="zh-CN"/>
        </w:rPr>
        <w:t xml:space="preserve">, </w:t>
      </w:r>
      <w:r w:rsidR="00455FE6">
        <w:rPr>
          <w:sz w:val="24"/>
          <w:lang w:eastAsia="zh-CN"/>
        </w:rPr>
        <w:t xml:space="preserve">hoist up </w:t>
      </w:r>
      <w:r w:rsidR="006F4A12">
        <w:rPr>
          <w:sz w:val="24"/>
          <w:lang w:eastAsia="zh-CN"/>
        </w:rPr>
        <w:t>onto lorr</w:t>
      </w:r>
      <w:r w:rsidR="000A78AF">
        <w:rPr>
          <w:sz w:val="24"/>
          <w:lang w:eastAsia="zh-CN"/>
        </w:rPr>
        <w:t>y chassis and de</w:t>
      </w:r>
      <w:r>
        <w:rPr>
          <w:sz w:val="24"/>
          <w:lang w:eastAsia="zh-CN"/>
        </w:rPr>
        <w:t>liver to scrapyard for disposal</w:t>
      </w:r>
    </w:p>
    <w:p w:rsidR="00AF0E50" w:rsidRDefault="00AF0E50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relocate 1 unit Faisei Grinder within workshop</w:t>
      </w:r>
    </w:p>
    <w:p w:rsidR="00455FE6" w:rsidRPr="00E55EF7" w:rsidRDefault="00AF0E50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3) To shift out 1 unit C clamp machine from existing building, hoist up onto lorry chassis, transfer to another building, unload, shift and position workshop at ground floor </w:t>
      </w:r>
    </w:p>
    <w:p w:rsidR="00455FE6" w:rsidRPr="00455FE6" w:rsidRDefault="00455FE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6467DA" w:rsidRPr="000A78AF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E55EF7">
      <w:pPr>
        <w:rPr>
          <w:sz w:val="24"/>
          <w:lang w:eastAsia="zh-CN"/>
        </w:rPr>
      </w:pPr>
      <w:r>
        <w:rPr>
          <w:sz w:val="24"/>
          <w:lang w:eastAsia="zh-CN"/>
        </w:rPr>
        <w:t>02/09/24</w:t>
      </w:r>
    </w:p>
    <w:p w:rsidR="00D41A4A" w:rsidRDefault="00D41A4A">
      <w:pPr>
        <w:rPr>
          <w:sz w:val="24"/>
          <w:lang w:eastAsia="zh-CN"/>
        </w:rPr>
      </w:pPr>
    </w:p>
    <w:p w:rsidR="00A4691E" w:rsidRDefault="00455FE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A4691E">
        <w:rPr>
          <w:b/>
          <w:sz w:val="32"/>
          <w:szCs w:val="32"/>
          <w:u w:val="single"/>
          <w:lang w:eastAsia="zh-CN"/>
        </w:rPr>
        <w:t>f Operation</w:t>
      </w:r>
    </w:p>
    <w:p w:rsidR="00A4691E" w:rsidRDefault="00E55EF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10:00</w:t>
      </w:r>
      <w:r w:rsidR="00455FE6">
        <w:rPr>
          <w:sz w:val="24"/>
          <w:szCs w:val="24"/>
          <w:lang w:eastAsia="zh-CN"/>
        </w:rPr>
        <w:t xml:space="preserve"> am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A6EE4" w:rsidRDefault="00E55EF7" w:rsidP="000A78AF">
      <w:pPr>
        <w:pStyle w:val="Heading4"/>
      </w:pPr>
      <w:r>
        <w:t>501</w:t>
      </w:r>
      <w:r w:rsidR="00455FE6">
        <w:t xml:space="preserve"> Airport Rd </w:t>
      </w:r>
    </w:p>
    <w:p w:rsidR="000A78AF" w:rsidRPr="000A78AF" w:rsidRDefault="00E55EF7" w:rsidP="000A78A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ST Aerospace Engines Pte Ltd </w:t>
      </w:r>
      <w:r w:rsidR="00455FE6"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55FE6" w:rsidRPr="00E55EF7" w:rsidRDefault="001D45A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9A18A9">
        <w:rPr>
          <w:bCs/>
          <w:sz w:val="24"/>
          <w:lang w:eastAsia="zh-CN"/>
        </w:rPr>
        <w:t xml:space="preserve"> x lorry crane</w:t>
      </w:r>
    </w:p>
    <w:p w:rsidR="00455FE6" w:rsidRDefault="00AA2C67" w:rsidP="00455F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455FE6">
        <w:rPr>
          <w:sz w:val="24"/>
          <w:lang w:eastAsia="zh-CN"/>
        </w:rPr>
        <w:t>allet truck</w:t>
      </w:r>
    </w:p>
    <w:p w:rsidR="00AA2C67" w:rsidRDefault="00455F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</w:t>
      </w:r>
      <w:r w:rsidR="00AA2C67">
        <w:rPr>
          <w:sz w:val="24"/>
          <w:lang w:eastAsia="zh-CN"/>
        </w:rPr>
        <w:t>hand jack</w:t>
      </w:r>
    </w:p>
    <w:p w:rsidR="00C76164" w:rsidRDefault="00AA2C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55FE6">
        <w:rPr>
          <w:sz w:val="24"/>
          <w:lang w:eastAsia="zh-CN"/>
        </w:rPr>
        <w:t>oodblock</w:t>
      </w:r>
    </w:p>
    <w:p w:rsidR="00455FE6" w:rsidRDefault="00455F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A2C67">
        <w:rPr>
          <w:sz w:val="24"/>
          <w:lang w:eastAsia="zh-CN"/>
        </w:rPr>
        <w:t>ire/w</w:t>
      </w:r>
      <w:r>
        <w:rPr>
          <w:sz w:val="24"/>
          <w:lang w:eastAsia="zh-CN"/>
        </w:rPr>
        <w:t xml:space="preserve">ebbing sling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  <w:r w:rsidR="0096488F">
        <w:rPr>
          <w:sz w:val="24"/>
          <w:lang w:eastAsia="zh-CN"/>
        </w:rPr>
        <w:t xml:space="preserve"> and route to machine location 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A16A1" w:rsidRDefault="003A16A1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0A78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AA2C67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455FE6" w:rsidRPr="00AA2C67" w:rsidRDefault="00AA2C67" w:rsidP="007D338F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Lifting Crew </w:t>
      </w:r>
    </w:p>
    <w:p w:rsidR="00455FE6" w:rsidRDefault="00455FE6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M.O.M certified lifting supervisor, rigger, signalman and lorry loader operator will be involved in the operation</w:t>
      </w:r>
    </w:p>
    <w:p w:rsidR="00455FE6" w:rsidRPr="00455FE6" w:rsidRDefault="00455FE6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467DA" w:rsidRDefault="006467DA" w:rsidP="005F46F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455FE6" w:rsidRDefault="00455FE6" w:rsidP="005F46F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machine and lifting gear with M.O.M certificate </w:t>
      </w:r>
    </w:p>
    <w:p w:rsidR="00455FE6" w:rsidRPr="005F46FC" w:rsidRDefault="00455FE6" w:rsidP="005F46F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455FE6" w:rsidRDefault="006467DA" w:rsidP="005570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</w:p>
    <w:p w:rsidR="003A6EE4" w:rsidRDefault="00455FE6" w:rsidP="0055704A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AA2C67" w:rsidRPr="00AA2C67" w:rsidRDefault="00AA2C67" w:rsidP="0055704A">
      <w:pPr>
        <w:pStyle w:val="Title"/>
        <w:jc w:val="left"/>
        <w:rPr>
          <w:b w:val="0"/>
          <w:sz w:val="20"/>
          <w:lang w:eastAsia="zh-CN"/>
        </w:rPr>
      </w:pPr>
      <w:r>
        <w:rPr>
          <w:lang w:eastAsia="zh-CN"/>
        </w:rPr>
        <w:t xml:space="preserve">        </w:t>
      </w:r>
    </w:p>
    <w:p w:rsidR="00AA2C67" w:rsidRDefault="00AA2C67" w:rsidP="00AA2C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(1)</w:t>
      </w:r>
    </w:p>
    <w:p w:rsidR="005F46FC" w:rsidRDefault="00AA2C67" w:rsidP="00AA2C67">
      <w:pPr>
        <w:pStyle w:val="Header"/>
        <w:tabs>
          <w:tab w:val="clear" w:pos="4320"/>
          <w:tab w:val="clear" w:pos="8640"/>
        </w:tabs>
        <w:ind w:left="284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  <w:r w:rsidR="00C23DE7">
        <w:rPr>
          <w:sz w:val="24"/>
          <w:lang w:eastAsia="zh-CN"/>
        </w:rPr>
        <w:t>Deploy lorry loader at designated loading area</w:t>
      </w:r>
    </w:p>
    <w:p w:rsidR="00AA2C67" w:rsidRDefault="00AA2C67" w:rsidP="00AA2C67">
      <w:pPr>
        <w:pStyle w:val="Header"/>
        <w:tabs>
          <w:tab w:val="clear" w:pos="4320"/>
          <w:tab w:val="clear" w:pos="8640"/>
        </w:tabs>
        <w:ind w:left="284"/>
        <w:rPr>
          <w:sz w:val="24"/>
          <w:lang w:eastAsia="zh-CN"/>
        </w:rPr>
      </w:pPr>
      <w:r>
        <w:rPr>
          <w:sz w:val="24"/>
          <w:lang w:eastAsia="zh-CN"/>
        </w:rPr>
        <w:t xml:space="preserve">      Set up crane with outriggers fully extended and resting on steel plate/timber mats as base   </w:t>
      </w:r>
    </w:p>
    <w:p w:rsidR="00AA2C67" w:rsidRDefault="00AA2C67" w:rsidP="00AA2C67">
      <w:pPr>
        <w:pStyle w:val="Header"/>
        <w:tabs>
          <w:tab w:val="clear" w:pos="4320"/>
          <w:tab w:val="clear" w:pos="8640"/>
        </w:tabs>
        <w:ind w:left="284"/>
        <w:rPr>
          <w:sz w:val="24"/>
          <w:lang w:eastAsia="zh-CN"/>
        </w:rPr>
      </w:pPr>
      <w:r>
        <w:rPr>
          <w:sz w:val="24"/>
          <w:lang w:eastAsia="zh-CN"/>
        </w:rPr>
        <w:t xml:space="preserve">      plate</w:t>
      </w:r>
    </w:p>
    <w:p w:rsidR="006A4189" w:rsidRDefault="00AA2C67" w:rsidP="006A4189">
      <w:pPr>
        <w:pStyle w:val="Header"/>
        <w:tabs>
          <w:tab w:val="clear" w:pos="4320"/>
          <w:tab w:val="clear" w:pos="8640"/>
        </w:tabs>
        <w:ind w:left="284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  <w:r w:rsidR="006A4189">
        <w:rPr>
          <w:sz w:val="24"/>
          <w:lang w:eastAsia="zh-CN"/>
        </w:rPr>
        <w:t>Jack up machine and let it sit onto woodblock</w:t>
      </w:r>
    </w:p>
    <w:p w:rsidR="006A4189" w:rsidRDefault="006A4189" w:rsidP="006A4189">
      <w:pPr>
        <w:pStyle w:val="Header"/>
        <w:tabs>
          <w:tab w:val="clear" w:pos="4320"/>
          <w:tab w:val="clear" w:pos="8640"/>
        </w:tabs>
        <w:ind w:left="284"/>
        <w:rPr>
          <w:sz w:val="24"/>
          <w:lang w:eastAsia="zh-CN"/>
        </w:rPr>
      </w:pPr>
      <w:r>
        <w:rPr>
          <w:sz w:val="24"/>
          <w:lang w:eastAsia="zh-CN"/>
        </w:rPr>
        <w:t xml:space="preserve">      Insert pallet truck under machine bed</w:t>
      </w:r>
    </w:p>
    <w:p w:rsidR="006A4189" w:rsidRDefault="006A4189" w:rsidP="006A41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To shift out machine from production to loading area </w:t>
      </w:r>
    </w:p>
    <w:p w:rsidR="006A4189" w:rsidRDefault="006A4189" w:rsidP="006A4189">
      <w:pPr>
        <w:pStyle w:val="Header"/>
        <w:tabs>
          <w:tab w:val="clear" w:pos="4320"/>
          <w:tab w:val="clear" w:pos="8640"/>
        </w:tabs>
        <w:ind w:left="644"/>
        <w:rPr>
          <w:sz w:val="24"/>
          <w:lang w:eastAsia="zh-CN"/>
        </w:rPr>
      </w:pPr>
      <w:r>
        <w:rPr>
          <w:sz w:val="24"/>
          <w:lang w:eastAsia="zh-CN"/>
        </w:rPr>
        <w:t xml:space="preserve">Rigger to insert sling to crane hook </w:t>
      </w:r>
    </w:p>
    <w:p w:rsidR="006A4189" w:rsidRDefault="006A4189" w:rsidP="006A4189">
      <w:pPr>
        <w:pStyle w:val="Header"/>
        <w:tabs>
          <w:tab w:val="clear" w:pos="4320"/>
          <w:tab w:val="clear" w:pos="8640"/>
        </w:tabs>
        <w:ind w:left="644"/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:rsidR="006A4189" w:rsidRDefault="006A4189" w:rsidP="006A4189">
      <w:pPr>
        <w:pStyle w:val="Header"/>
        <w:tabs>
          <w:tab w:val="clear" w:pos="4320"/>
          <w:tab w:val="clear" w:pos="8640"/>
        </w:tabs>
        <w:ind w:left="644"/>
        <w:rPr>
          <w:sz w:val="24"/>
          <w:lang w:eastAsia="zh-CN"/>
        </w:rPr>
      </w:pPr>
      <w:r>
        <w:rPr>
          <w:sz w:val="24"/>
          <w:lang w:eastAsia="zh-CN"/>
        </w:rPr>
        <w:t xml:space="preserve">Once rigging is done, signalman to give signal to crane operator to hoist up machine </w:t>
      </w:r>
    </w:p>
    <w:p w:rsidR="006A4189" w:rsidRDefault="006A4189" w:rsidP="006A4189">
      <w:pPr>
        <w:pStyle w:val="Header"/>
        <w:tabs>
          <w:tab w:val="clear" w:pos="4320"/>
          <w:tab w:val="clear" w:pos="8640"/>
        </w:tabs>
        <w:ind w:left="644"/>
        <w:rPr>
          <w:sz w:val="24"/>
          <w:lang w:eastAsia="zh-CN"/>
        </w:rPr>
      </w:pPr>
      <w:r>
        <w:rPr>
          <w:sz w:val="24"/>
          <w:lang w:eastAsia="zh-CN"/>
        </w:rPr>
        <w:t xml:space="preserve">Load up machine onto lorry chassis </w:t>
      </w:r>
    </w:p>
    <w:p w:rsidR="006A4189" w:rsidRPr="00AA2C67" w:rsidRDefault="006A4189" w:rsidP="006A4189">
      <w:pPr>
        <w:pStyle w:val="Header"/>
        <w:tabs>
          <w:tab w:val="clear" w:pos="4320"/>
          <w:tab w:val="clear" w:pos="8640"/>
        </w:tabs>
        <w:ind w:left="644"/>
        <w:rPr>
          <w:sz w:val="24"/>
          <w:lang w:eastAsia="zh-CN"/>
        </w:rPr>
      </w:pPr>
      <w:r w:rsidRPr="00AA2C67">
        <w:rPr>
          <w:sz w:val="24"/>
          <w:lang w:eastAsia="zh-CN"/>
        </w:rPr>
        <w:t xml:space="preserve">Secured </w:t>
      </w:r>
      <w:r>
        <w:rPr>
          <w:sz w:val="24"/>
          <w:lang w:eastAsia="zh-CN"/>
        </w:rPr>
        <w:t>machine</w:t>
      </w:r>
      <w:r w:rsidRPr="00AA2C67">
        <w:rPr>
          <w:sz w:val="24"/>
          <w:lang w:eastAsia="zh-CN"/>
        </w:rPr>
        <w:t xml:space="preserve"> with strapping belt </w:t>
      </w:r>
    </w:p>
    <w:p w:rsidR="006A4189" w:rsidRPr="00AA2C67" w:rsidRDefault="006A4189" w:rsidP="006A4189">
      <w:pPr>
        <w:pStyle w:val="Header"/>
        <w:tabs>
          <w:tab w:val="clear" w:pos="4320"/>
          <w:tab w:val="clear" w:pos="8640"/>
        </w:tabs>
        <w:ind w:left="644"/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to scrapyard for disposal </w:t>
      </w:r>
    </w:p>
    <w:p w:rsidR="006A4189" w:rsidRDefault="006A4189" w:rsidP="006A4189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99046A" w:rsidRDefault="0099046A" w:rsidP="006A4189">
      <w:pPr>
        <w:pStyle w:val="Header"/>
        <w:tabs>
          <w:tab w:val="clear" w:pos="4320"/>
          <w:tab w:val="clear" w:pos="8640"/>
        </w:tabs>
        <w:ind w:left="284"/>
        <w:rPr>
          <w:sz w:val="24"/>
          <w:lang w:eastAsia="zh-CN"/>
        </w:rPr>
      </w:pPr>
    </w:p>
    <w:p w:rsidR="00AA2C67" w:rsidRDefault="00AA2C67" w:rsidP="00AA2C67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(2)</w:t>
      </w:r>
    </w:p>
    <w:p w:rsidR="006A4189" w:rsidRDefault="006A4189" w:rsidP="006A4189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Lift up machine using crowbar and let it sit onto woodblock</w:t>
      </w:r>
    </w:p>
    <w:p w:rsidR="006A4189" w:rsidRDefault="006A4189" w:rsidP="006A4189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Insert pallet truck under machine bed</w:t>
      </w:r>
    </w:p>
    <w:p w:rsidR="006A4189" w:rsidRDefault="006A4189" w:rsidP="006A4189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Shift out from existing location</w:t>
      </w:r>
    </w:p>
    <w:p w:rsidR="006A4189" w:rsidRDefault="006A4189" w:rsidP="006A4189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Transfer to new location within workshop</w:t>
      </w:r>
    </w:p>
    <w:p w:rsidR="006A4189" w:rsidRDefault="006A4189" w:rsidP="006A4189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Position at the designated location</w:t>
      </w:r>
    </w:p>
    <w:p w:rsidR="006A4189" w:rsidRDefault="006A4189" w:rsidP="006A4189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A4189" w:rsidRDefault="006A4189" w:rsidP="006A4189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(3)</w:t>
      </w:r>
    </w:p>
    <w:p w:rsidR="006A4189" w:rsidRDefault="006A4189" w:rsidP="006A4189">
      <w:pPr>
        <w:pStyle w:val="Header"/>
        <w:tabs>
          <w:tab w:val="clear" w:pos="4320"/>
          <w:tab w:val="clear" w:pos="8640"/>
        </w:tabs>
        <w:ind w:left="284"/>
        <w:rPr>
          <w:sz w:val="24"/>
          <w:lang w:eastAsia="zh-CN"/>
        </w:rPr>
      </w:pPr>
      <w:r>
        <w:rPr>
          <w:sz w:val="24"/>
          <w:lang w:eastAsia="zh-CN"/>
        </w:rPr>
        <w:t xml:space="preserve">       Lift up machine using crow and let it sit onto woodblock </w:t>
      </w:r>
    </w:p>
    <w:p w:rsidR="006A4189" w:rsidRDefault="006A4189" w:rsidP="006A4189">
      <w:pPr>
        <w:pStyle w:val="Header"/>
        <w:tabs>
          <w:tab w:val="clear" w:pos="4320"/>
          <w:tab w:val="clear" w:pos="8640"/>
        </w:tabs>
        <w:ind w:left="284"/>
        <w:rPr>
          <w:sz w:val="24"/>
          <w:lang w:eastAsia="zh-CN"/>
        </w:rPr>
      </w:pPr>
      <w:r>
        <w:rPr>
          <w:sz w:val="24"/>
          <w:lang w:eastAsia="zh-CN"/>
        </w:rPr>
        <w:t xml:space="preserve">       Insert pallet truck under machine bed</w:t>
      </w:r>
    </w:p>
    <w:p w:rsidR="006A4189" w:rsidRDefault="006A4189" w:rsidP="006A41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To shift out machine from production to loading area </w:t>
      </w:r>
    </w:p>
    <w:p w:rsidR="006A4189" w:rsidRDefault="006A4189" w:rsidP="006A4189">
      <w:pPr>
        <w:pStyle w:val="Header"/>
        <w:tabs>
          <w:tab w:val="clear" w:pos="4320"/>
          <w:tab w:val="clear" w:pos="8640"/>
        </w:tabs>
        <w:ind w:left="644"/>
        <w:rPr>
          <w:sz w:val="24"/>
          <w:lang w:eastAsia="zh-CN"/>
        </w:rPr>
      </w:pPr>
      <w:r>
        <w:rPr>
          <w:sz w:val="24"/>
          <w:lang w:eastAsia="zh-CN"/>
        </w:rPr>
        <w:t xml:space="preserve"> Rigger to insert sling to crane hook </w:t>
      </w:r>
    </w:p>
    <w:p w:rsidR="006A4189" w:rsidRDefault="006A4189" w:rsidP="006A4189">
      <w:pPr>
        <w:pStyle w:val="Header"/>
        <w:tabs>
          <w:tab w:val="clear" w:pos="4320"/>
          <w:tab w:val="clear" w:pos="8640"/>
        </w:tabs>
        <w:ind w:left="644"/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 Secured sling to rigging point of machine</w:t>
      </w:r>
    </w:p>
    <w:p w:rsidR="006A4189" w:rsidRDefault="006A4189" w:rsidP="006A4189">
      <w:pPr>
        <w:pStyle w:val="Header"/>
        <w:tabs>
          <w:tab w:val="clear" w:pos="4320"/>
          <w:tab w:val="clear" w:pos="8640"/>
        </w:tabs>
        <w:ind w:left="644"/>
        <w:rPr>
          <w:sz w:val="24"/>
          <w:lang w:eastAsia="zh-CN"/>
        </w:rPr>
      </w:pPr>
      <w:r>
        <w:rPr>
          <w:sz w:val="24"/>
          <w:lang w:eastAsia="zh-CN"/>
        </w:rPr>
        <w:t xml:space="preserve"> Once rigging is done, signalman to give signal to crane operator to hoist up machine</w:t>
      </w:r>
    </w:p>
    <w:p w:rsidR="006A4189" w:rsidRDefault="006A4189" w:rsidP="006A4189">
      <w:pPr>
        <w:pStyle w:val="Header"/>
        <w:tabs>
          <w:tab w:val="clear" w:pos="4320"/>
          <w:tab w:val="clear" w:pos="8640"/>
        </w:tabs>
        <w:ind w:left="644"/>
        <w:rPr>
          <w:sz w:val="24"/>
          <w:lang w:eastAsia="zh-CN"/>
        </w:rPr>
      </w:pPr>
      <w:r>
        <w:rPr>
          <w:sz w:val="24"/>
          <w:lang w:eastAsia="zh-CN"/>
        </w:rPr>
        <w:t xml:space="preserve"> Load up machine onto lorry chassis </w:t>
      </w:r>
    </w:p>
    <w:p w:rsidR="006A4189" w:rsidRPr="00AA2C67" w:rsidRDefault="006A4189" w:rsidP="006A4189">
      <w:pPr>
        <w:pStyle w:val="Header"/>
        <w:tabs>
          <w:tab w:val="clear" w:pos="4320"/>
          <w:tab w:val="clear" w:pos="8640"/>
        </w:tabs>
        <w:ind w:left="644"/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  <w:r w:rsidRPr="00AA2C67">
        <w:rPr>
          <w:sz w:val="24"/>
          <w:lang w:eastAsia="zh-CN"/>
        </w:rPr>
        <w:t xml:space="preserve">Secured </w:t>
      </w:r>
      <w:r>
        <w:rPr>
          <w:sz w:val="24"/>
          <w:lang w:eastAsia="zh-CN"/>
        </w:rPr>
        <w:t>machine</w:t>
      </w:r>
      <w:r w:rsidRPr="00AA2C67">
        <w:rPr>
          <w:sz w:val="24"/>
          <w:lang w:eastAsia="zh-CN"/>
        </w:rPr>
        <w:t xml:space="preserve"> with strapping belt </w:t>
      </w:r>
    </w:p>
    <w:p w:rsidR="006A4189" w:rsidRDefault="006A4189" w:rsidP="006A4189">
      <w:pPr>
        <w:pStyle w:val="Header"/>
        <w:tabs>
          <w:tab w:val="clear" w:pos="4320"/>
          <w:tab w:val="clear" w:pos="8640"/>
        </w:tabs>
        <w:ind w:left="644"/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  <w:r w:rsidR="00814AC0">
        <w:rPr>
          <w:sz w:val="24"/>
          <w:lang w:eastAsia="zh-CN"/>
        </w:rPr>
        <w:t xml:space="preserve">Transport to another building within premise </w:t>
      </w:r>
    </w:p>
    <w:p w:rsidR="00814AC0" w:rsidRPr="00AA2C67" w:rsidRDefault="00814AC0" w:rsidP="006A4189">
      <w:pPr>
        <w:pStyle w:val="Header"/>
        <w:tabs>
          <w:tab w:val="clear" w:pos="4320"/>
          <w:tab w:val="clear" w:pos="8640"/>
        </w:tabs>
        <w:ind w:left="644"/>
        <w:rPr>
          <w:sz w:val="24"/>
          <w:lang w:eastAsia="zh-CN"/>
        </w:rPr>
      </w:pPr>
      <w:r>
        <w:rPr>
          <w:sz w:val="24"/>
          <w:lang w:eastAsia="zh-CN"/>
        </w:rPr>
        <w:t xml:space="preserve"> Unload, shift and position into premise at ground floor </w:t>
      </w:r>
    </w:p>
    <w:p w:rsidR="006A4189" w:rsidRDefault="006A4189" w:rsidP="006A4189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A4189" w:rsidRPr="005F46FC" w:rsidRDefault="006A4189" w:rsidP="006A4189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814AC0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26B1" w:rsidRDefault="008726B1">
      <w:r>
        <w:separator/>
      </w:r>
    </w:p>
  </w:endnote>
  <w:endnote w:type="continuationSeparator" w:id="0">
    <w:p w:rsidR="008726B1" w:rsidRDefault="00872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D246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D246E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26B1" w:rsidRDefault="008726B1">
      <w:r>
        <w:separator/>
      </w:r>
    </w:p>
  </w:footnote>
  <w:footnote w:type="continuationSeparator" w:id="0">
    <w:p w:rsidR="008726B1" w:rsidRDefault="008726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8726B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C316AF">
    <w:pPr>
      <w:pStyle w:val="Header"/>
      <w:jc w:val="center"/>
    </w:pPr>
    <w:r>
      <w:t>No. 28 Kranji Loop #05-03 Kranji Green, Singapore 739571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 xml:space="preserve">824175, 62828203, </w:t>
    </w:r>
    <w:r w:rsidR="00C316AF">
      <w:t>62826020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8726B1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A78AF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211F1E"/>
    <w:rsid w:val="00216F79"/>
    <w:rsid w:val="00236907"/>
    <w:rsid w:val="00251AD9"/>
    <w:rsid w:val="00257C21"/>
    <w:rsid w:val="0030276C"/>
    <w:rsid w:val="0030317F"/>
    <w:rsid w:val="00333DB7"/>
    <w:rsid w:val="00375E51"/>
    <w:rsid w:val="003961AA"/>
    <w:rsid w:val="003A16A1"/>
    <w:rsid w:val="003A6EE4"/>
    <w:rsid w:val="003D5FEC"/>
    <w:rsid w:val="00455FE6"/>
    <w:rsid w:val="00456295"/>
    <w:rsid w:val="00466C7A"/>
    <w:rsid w:val="004813F3"/>
    <w:rsid w:val="00501090"/>
    <w:rsid w:val="005226B3"/>
    <w:rsid w:val="005463C4"/>
    <w:rsid w:val="0055704A"/>
    <w:rsid w:val="0057657F"/>
    <w:rsid w:val="005D3C81"/>
    <w:rsid w:val="005F46FC"/>
    <w:rsid w:val="006467DA"/>
    <w:rsid w:val="00647F9A"/>
    <w:rsid w:val="0066401C"/>
    <w:rsid w:val="00670B64"/>
    <w:rsid w:val="00693582"/>
    <w:rsid w:val="006A4189"/>
    <w:rsid w:val="006B3F8F"/>
    <w:rsid w:val="006C647D"/>
    <w:rsid w:val="006F12DE"/>
    <w:rsid w:val="006F4A12"/>
    <w:rsid w:val="007036E3"/>
    <w:rsid w:val="00760813"/>
    <w:rsid w:val="00777860"/>
    <w:rsid w:val="00797545"/>
    <w:rsid w:val="007D338F"/>
    <w:rsid w:val="007D4C7E"/>
    <w:rsid w:val="007F663B"/>
    <w:rsid w:val="00814AC0"/>
    <w:rsid w:val="00871396"/>
    <w:rsid w:val="008726B1"/>
    <w:rsid w:val="0087572A"/>
    <w:rsid w:val="00885DDC"/>
    <w:rsid w:val="00895D5D"/>
    <w:rsid w:val="008C067B"/>
    <w:rsid w:val="008D2441"/>
    <w:rsid w:val="008E2FB9"/>
    <w:rsid w:val="00941781"/>
    <w:rsid w:val="0096488F"/>
    <w:rsid w:val="00964ED6"/>
    <w:rsid w:val="00971AE8"/>
    <w:rsid w:val="0099046A"/>
    <w:rsid w:val="009A18A9"/>
    <w:rsid w:val="009A228D"/>
    <w:rsid w:val="009A4B03"/>
    <w:rsid w:val="009F4FEB"/>
    <w:rsid w:val="00A2540E"/>
    <w:rsid w:val="00A4691E"/>
    <w:rsid w:val="00A73EA0"/>
    <w:rsid w:val="00A81D33"/>
    <w:rsid w:val="00A9491E"/>
    <w:rsid w:val="00AA2C67"/>
    <w:rsid w:val="00AA67DA"/>
    <w:rsid w:val="00AD5F61"/>
    <w:rsid w:val="00AF0E50"/>
    <w:rsid w:val="00B06871"/>
    <w:rsid w:val="00B16B6D"/>
    <w:rsid w:val="00B568EA"/>
    <w:rsid w:val="00B742F4"/>
    <w:rsid w:val="00B86C01"/>
    <w:rsid w:val="00C10048"/>
    <w:rsid w:val="00C15DC7"/>
    <w:rsid w:val="00C23DE7"/>
    <w:rsid w:val="00C316AF"/>
    <w:rsid w:val="00C4669E"/>
    <w:rsid w:val="00C72DAD"/>
    <w:rsid w:val="00C76164"/>
    <w:rsid w:val="00C95881"/>
    <w:rsid w:val="00D07325"/>
    <w:rsid w:val="00D221DF"/>
    <w:rsid w:val="00D35F55"/>
    <w:rsid w:val="00D41A4A"/>
    <w:rsid w:val="00D47B4C"/>
    <w:rsid w:val="00DA01F0"/>
    <w:rsid w:val="00DD246E"/>
    <w:rsid w:val="00E2158B"/>
    <w:rsid w:val="00E3288E"/>
    <w:rsid w:val="00E55EF7"/>
    <w:rsid w:val="00E76DB5"/>
    <w:rsid w:val="00EC1220"/>
    <w:rsid w:val="00EF55B5"/>
    <w:rsid w:val="00F03666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28</TotalTime>
  <Pages>1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3235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2024-08-23T05:16:00Z</cp:lastPrinted>
  <dcterms:created xsi:type="dcterms:W3CDTF">2024-08-22T07:42:00Z</dcterms:created>
  <dcterms:modified xsi:type="dcterms:W3CDTF">2024-08-23T05:16:00Z</dcterms:modified>
</cp:coreProperties>
</file>