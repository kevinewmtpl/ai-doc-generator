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9AF44E" w14:textId="46ABE0A0" w:rsidR="00766BC6" w:rsidRDefault="00BD6808">
      <w:pPr>
        <w:pStyle w:val="Title"/>
        <w:jc w:val="left"/>
        <w:rPr>
          <w:lang w:eastAsia="zh-CN"/>
        </w:rPr>
      </w:pPr>
      <w:r>
        <w:rPr>
          <w:lang w:eastAsia="zh-C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656F955" w14:textId="079AEDA1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295A46A0" w14:textId="30E8B8C9" w:rsidR="00EE527F" w:rsidRDefault="00A56E64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365C45">
        <w:rPr>
          <w:sz w:val="24"/>
        </w:rPr>
        <w:t>0</w:t>
      </w:r>
      <w:r w:rsidR="00CA14A5">
        <w:rPr>
          <w:sz w:val="24"/>
        </w:rPr>
        <w:t>8</w:t>
      </w:r>
      <w:r w:rsidR="00365C45" w:rsidRPr="00365C45">
        <w:rPr>
          <w:sz w:val="24"/>
          <w:vertAlign w:val="superscript"/>
        </w:rPr>
        <w:t>th</w:t>
      </w:r>
      <w:r w:rsidR="00CB5DC3">
        <w:rPr>
          <w:sz w:val="24"/>
        </w:rPr>
        <w:t xml:space="preserve"> Oct</w:t>
      </w:r>
      <w:r w:rsidR="001E0F90">
        <w:rPr>
          <w:sz w:val="24"/>
          <w:lang w:eastAsia="zh-CN"/>
        </w:rPr>
        <w:t xml:space="preserve"> 202</w:t>
      </w:r>
      <w:r w:rsidR="001A6DF8">
        <w:rPr>
          <w:sz w:val="24"/>
          <w:lang w:eastAsia="zh-CN"/>
        </w:rPr>
        <w:t>5</w:t>
      </w:r>
    </w:p>
    <w:p w14:paraId="07541FBA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8356807" w14:textId="77777777" w:rsidR="0023194E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1DCF7F9" w14:textId="72412224" w:rsidR="007D5FAE" w:rsidRDefault="007D5F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82621">
        <w:rPr>
          <w:sz w:val="24"/>
          <w:lang w:eastAsia="zh-CN"/>
        </w:rPr>
        <w:t xml:space="preserve">To </w:t>
      </w:r>
      <w:r w:rsidR="00A56E64">
        <w:rPr>
          <w:sz w:val="24"/>
          <w:lang w:eastAsia="zh-CN"/>
        </w:rPr>
        <w:t xml:space="preserve">hoist down </w:t>
      </w:r>
      <w:r w:rsidR="00CB5DC3">
        <w:rPr>
          <w:sz w:val="24"/>
          <w:lang w:eastAsia="zh-CN"/>
        </w:rPr>
        <w:t>machineries from 2</w:t>
      </w:r>
      <w:r w:rsidR="00CB5DC3" w:rsidRPr="00CB5DC3">
        <w:rPr>
          <w:sz w:val="24"/>
          <w:vertAlign w:val="superscript"/>
          <w:lang w:eastAsia="zh-CN"/>
        </w:rPr>
        <w:t>nd</w:t>
      </w:r>
      <w:r w:rsidR="001E0F90">
        <w:rPr>
          <w:sz w:val="24"/>
          <w:lang w:eastAsia="zh-CN"/>
        </w:rPr>
        <w:t xml:space="preserve"> </w:t>
      </w:r>
      <w:r w:rsidR="00945F2F">
        <w:rPr>
          <w:sz w:val="24"/>
          <w:lang w:eastAsia="zh-CN"/>
        </w:rPr>
        <w:t xml:space="preserve">floor </w:t>
      </w:r>
      <w:r w:rsidR="00A56E64">
        <w:rPr>
          <w:sz w:val="24"/>
          <w:lang w:eastAsia="zh-CN"/>
        </w:rPr>
        <w:t xml:space="preserve">through </w:t>
      </w:r>
      <w:r w:rsidR="00FB110B">
        <w:rPr>
          <w:sz w:val="24"/>
          <w:lang w:eastAsia="zh-CN"/>
        </w:rPr>
        <w:t>swing gate</w:t>
      </w:r>
      <w:r w:rsidR="00A641DB">
        <w:rPr>
          <w:sz w:val="24"/>
          <w:lang w:eastAsia="zh-CN"/>
        </w:rPr>
        <w:t xml:space="preserve"> opening </w:t>
      </w:r>
      <w:r w:rsidR="00463419">
        <w:rPr>
          <w:sz w:val="24"/>
          <w:lang w:eastAsia="zh-CN"/>
        </w:rPr>
        <w:t xml:space="preserve">by </w:t>
      </w:r>
      <w:r w:rsidR="00A56E64">
        <w:rPr>
          <w:sz w:val="24"/>
          <w:lang w:eastAsia="zh-CN"/>
        </w:rPr>
        <w:t xml:space="preserve">using platform </w:t>
      </w:r>
      <w:r w:rsidR="00A641DB">
        <w:rPr>
          <w:sz w:val="24"/>
          <w:lang w:eastAsia="zh-CN"/>
        </w:rPr>
        <w:t xml:space="preserve">and </w:t>
      </w:r>
      <w:r w:rsidR="00A56E64">
        <w:rPr>
          <w:sz w:val="24"/>
          <w:lang w:eastAsia="zh-CN"/>
        </w:rPr>
        <w:t>mobile</w:t>
      </w:r>
      <w:r w:rsidR="00226E83">
        <w:rPr>
          <w:sz w:val="24"/>
          <w:lang w:eastAsia="zh-CN"/>
        </w:rPr>
        <w:t>/lorry</w:t>
      </w:r>
      <w:r w:rsidR="00BB52EB">
        <w:rPr>
          <w:sz w:val="24"/>
          <w:lang w:eastAsia="zh-CN"/>
        </w:rPr>
        <w:t xml:space="preserve"> </w:t>
      </w:r>
      <w:r w:rsidR="00A56E64">
        <w:rPr>
          <w:sz w:val="24"/>
          <w:lang w:eastAsia="zh-CN"/>
        </w:rPr>
        <w:t xml:space="preserve">crane, </w:t>
      </w:r>
      <w:r w:rsidR="00A641DB">
        <w:rPr>
          <w:sz w:val="24"/>
          <w:lang w:eastAsia="zh-CN"/>
        </w:rPr>
        <w:t xml:space="preserve">load </w:t>
      </w:r>
      <w:r w:rsidR="00CF7400">
        <w:rPr>
          <w:sz w:val="24"/>
          <w:lang w:eastAsia="zh-CN"/>
        </w:rPr>
        <w:t xml:space="preserve">up </w:t>
      </w:r>
      <w:r w:rsidR="00A641DB">
        <w:rPr>
          <w:sz w:val="24"/>
          <w:lang w:eastAsia="zh-CN"/>
        </w:rPr>
        <w:t>o</w:t>
      </w:r>
      <w:r w:rsidR="00EC2E7B">
        <w:rPr>
          <w:sz w:val="24"/>
          <w:lang w:eastAsia="zh-CN"/>
        </w:rPr>
        <w:t>nto lorry</w:t>
      </w:r>
      <w:r w:rsidR="00BB52EB">
        <w:rPr>
          <w:sz w:val="24"/>
          <w:lang w:eastAsia="zh-CN"/>
        </w:rPr>
        <w:t xml:space="preserve"> chassis</w:t>
      </w:r>
    </w:p>
    <w:p w14:paraId="5AFF0B93" w14:textId="78D07E1B" w:rsidR="00CF7400" w:rsidRPr="00DD56F6" w:rsidRDefault="007D5F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small item to loading bay via cargo lift </w:t>
      </w:r>
      <w:r w:rsidR="00BB52EB">
        <w:rPr>
          <w:sz w:val="24"/>
          <w:lang w:eastAsia="zh-CN"/>
        </w:rPr>
        <w:t xml:space="preserve"> </w:t>
      </w:r>
    </w:p>
    <w:p w14:paraId="4A28B9E8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42A7667B" w14:textId="77777777" w:rsidR="00BF6C3C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6EB36D25" w14:textId="77777777" w:rsidR="00CB5DC3" w:rsidRDefault="00CB5DC3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Via hoisting</w:t>
      </w:r>
    </w:p>
    <w:p w14:paraId="624291E4" w14:textId="189D8992" w:rsidR="00B82835" w:rsidRPr="00CB5DC3" w:rsidRDefault="00CB5DC3">
      <w:pPr>
        <w:pStyle w:val="Header"/>
        <w:tabs>
          <w:tab w:val="clear" w:pos="4320"/>
          <w:tab w:val="clear" w:pos="8640"/>
        </w:tabs>
        <w:rPr>
          <w:sz w:val="32"/>
          <w:lang w:eastAsia="zh-CN"/>
        </w:rPr>
      </w:pPr>
      <w:r>
        <w:rPr>
          <w:sz w:val="24"/>
          <w:szCs w:val="24"/>
          <w:lang w:eastAsia="zh-CN"/>
        </w:rPr>
        <w:t xml:space="preserve">Refer to attached machine list </w:t>
      </w:r>
    </w:p>
    <w:p w14:paraId="49F80CA0" w14:textId="77777777"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5D6AB7A" w14:textId="24F33258" w:rsidR="00BF6C3C" w:rsidRDefault="00BF6C3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 xml:space="preserve">Via cargo lift </w:t>
      </w:r>
    </w:p>
    <w:p w14:paraId="5EC89A51" w14:textId="69EEBDC0" w:rsidR="00BF6C3C" w:rsidRPr="00BF6C3C" w:rsidRDefault="00EA13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Machine accessories &amp; small item </w:t>
      </w:r>
    </w:p>
    <w:p w14:paraId="1D6B22F3" w14:textId="5A04C50E" w:rsidR="00BF6C3C" w:rsidRPr="00BF6C3C" w:rsidRDefault="00BF6C3C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</w:p>
    <w:p w14:paraId="4C093BE1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194AF3D8" w14:textId="4350307B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3194E">
        <w:rPr>
          <w:sz w:val="24"/>
          <w:lang w:eastAsia="zh-CN"/>
        </w:rPr>
        <w:t>ed</w:t>
      </w:r>
    </w:p>
    <w:p w14:paraId="6B79556C" w14:textId="77777777" w:rsidR="007E2FF0" w:rsidRPr="007E2FF0" w:rsidRDefault="007E2FF0" w:rsidP="007E2FF0">
      <w:pPr>
        <w:rPr>
          <w:sz w:val="24"/>
          <w:lang w:eastAsia="zh-CN"/>
        </w:rPr>
      </w:pPr>
    </w:p>
    <w:p w14:paraId="28CEF3AA" w14:textId="77777777"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0C166952" w14:textId="1A36CCF1" w:rsidR="00E567B1" w:rsidRDefault="00CB5DC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14:paraId="77A020A7" w14:textId="14ECB16D" w:rsidR="00CB5DC3" w:rsidRPr="0023194E" w:rsidRDefault="00CB5DC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21/10/25 – 25/10/25</w:t>
      </w:r>
    </w:p>
    <w:p w14:paraId="497F2EAB" w14:textId="77777777"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F2E29D1" w14:textId="018A8416"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  <w:r w:rsidR="002C385C">
        <w:rPr>
          <w:b/>
          <w:bCs/>
          <w:sz w:val="32"/>
          <w:szCs w:val="32"/>
          <w:u w:val="single"/>
          <w:lang w:eastAsia="zh-CN"/>
        </w:rPr>
        <w:t xml:space="preserve">           </w:t>
      </w:r>
    </w:p>
    <w:p w14:paraId="19070CA5" w14:textId="23EDDB22" w:rsidR="00BA6E59" w:rsidRPr="003C46B8" w:rsidRDefault="0022310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</w:t>
      </w:r>
      <w:r w:rsidR="00C94EB7">
        <w:rPr>
          <w:bCs/>
          <w:sz w:val="24"/>
          <w:szCs w:val="24"/>
          <w:lang w:eastAsia="zh-CN"/>
        </w:rPr>
        <w:t>45</w:t>
      </w:r>
      <w:r>
        <w:rPr>
          <w:bCs/>
          <w:sz w:val="24"/>
          <w:szCs w:val="24"/>
          <w:lang w:eastAsia="zh-CN"/>
        </w:rPr>
        <w:t xml:space="preserve"> am </w:t>
      </w:r>
    </w:p>
    <w:p w14:paraId="088A52EA" w14:textId="77777777" w:rsidR="001A6DF8" w:rsidRDefault="001A6DF8" w:rsidP="00CF740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6A5F9F7" w14:textId="0D942CE0" w:rsidR="00CF7400" w:rsidRDefault="00EE527F" w:rsidP="00CF740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4C9956B" w14:textId="6ABCD14F" w:rsidR="00B85262" w:rsidRDefault="00C94EB7" w:rsidP="00CF74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65A Jalan Tenteram</w:t>
      </w:r>
      <w:r w:rsidR="00BF6C3C">
        <w:rPr>
          <w:sz w:val="24"/>
          <w:szCs w:val="24"/>
          <w:lang w:eastAsia="zh-CN"/>
        </w:rPr>
        <w:t xml:space="preserve"> #0</w:t>
      </w:r>
      <w:r w:rsidR="00CD6C92">
        <w:rPr>
          <w:sz w:val="24"/>
          <w:szCs w:val="24"/>
          <w:lang w:eastAsia="zh-CN"/>
        </w:rPr>
        <w:t>2-</w:t>
      </w:r>
      <w:r w:rsidR="00365C45">
        <w:rPr>
          <w:sz w:val="24"/>
          <w:szCs w:val="24"/>
          <w:lang w:eastAsia="zh-CN"/>
        </w:rPr>
        <w:t>09/10/11</w:t>
      </w:r>
    </w:p>
    <w:p w14:paraId="29FE5C81" w14:textId="1A2B336B" w:rsidR="00CF7400" w:rsidRPr="00CF7400" w:rsidRDefault="00CD6C92" w:rsidP="00CF740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Grindmills Precision Engineering Services </w:t>
      </w:r>
      <w:r w:rsidR="00C94EB7">
        <w:rPr>
          <w:sz w:val="24"/>
          <w:szCs w:val="24"/>
          <w:lang w:eastAsia="zh-CN"/>
        </w:rPr>
        <w:t xml:space="preserve"> </w:t>
      </w:r>
      <w:r w:rsidR="00BF6C3C">
        <w:rPr>
          <w:sz w:val="24"/>
          <w:szCs w:val="24"/>
          <w:lang w:eastAsia="zh-CN"/>
        </w:rPr>
        <w:t xml:space="preserve"> </w:t>
      </w:r>
    </w:p>
    <w:p w14:paraId="54760A9A" w14:textId="77777777" w:rsidR="00304CC9" w:rsidRDefault="00304CC9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4F81A2E4" w14:textId="1D4FC8D9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</w:t>
      </w:r>
      <w:r w:rsidR="00F17EE6">
        <w:rPr>
          <w:b/>
          <w:sz w:val="32"/>
          <w:szCs w:val="32"/>
          <w:u w:val="single"/>
          <w:lang w:eastAsia="zh-CN"/>
        </w:rPr>
        <w:t>e</w:t>
      </w:r>
    </w:p>
    <w:p w14:paraId="4B4D9CD9" w14:textId="69BAA378" w:rsidR="005D778D" w:rsidRDefault="00C94E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5D778D">
        <w:rPr>
          <w:sz w:val="24"/>
          <w:lang w:eastAsia="zh-CN"/>
        </w:rPr>
        <w:t xml:space="preserve"> x 50ton mobile crane</w:t>
      </w:r>
    </w:p>
    <w:p w14:paraId="33FB4BE6" w14:textId="77777777" w:rsidR="00CB5DC3" w:rsidRDefault="00CB5D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75D050CE" w14:textId="3FDA47A5" w:rsidR="00782621" w:rsidRDefault="00CB5D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3-</w:t>
      </w:r>
      <w:r w:rsidR="00CF7400">
        <w:rPr>
          <w:sz w:val="24"/>
          <w:lang w:eastAsia="zh-CN"/>
        </w:rPr>
        <w:t>4</w:t>
      </w:r>
      <w:r w:rsidR="00945F2F">
        <w:rPr>
          <w:sz w:val="24"/>
          <w:lang w:eastAsia="zh-CN"/>
        </w:rPr>
        <w:t xml:space="preserve"> x </w:t>
      </w:r>
      <w:r w:rsidR="0022310D">
        <w:rPr>
          <w:sz w:val="24"/>
          <w:lang w:eastAsia="zh-CN"/>
        </w:rPr>
        <w:t xml:space="preserve">633 </w:t>
      </w:r>
      <w:r w:rsidR="00EE3F45">
        <w:rPr>
          <w:sz w:val="24"/>
          <w:lang w:eastAsia="zh-CN"/>
        </w:rPr>
        <w:t>lorry crane</w:t>
      </w:r>
    </w:p>
    <w:p w14:paraId="53B8F63B" w14:textId="525B0FB8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44BF3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14:paraId="79CB17F6" w14:textId="77777777" w:rsidR="00782621" w:rsidRDefault="009A1F8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19488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45AA5E84" w14:textId="2A102562" w:rsidR="00CF7400" w:rsidRDefault="00CF740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Webbing sling</w:t>
      </w:r>
    </w:p>
    <w:p w14:paraId="7F633319" w14:textId="3CB2DDEF" w:rsidR="00EE3F45" w:rsidRDefault="0078262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  <w:r w:rsidR="00BF0DFC">
        <w:rPr>
          <w:sz w:val="24"/>
          <w:lang w:eastAsia="zh-CN"/>
        </w:rPr>
        <w:t xml:space="preserve">   </w:t>
      </w:r>
    </w:p>
    <w:p w14:paraId="37991970" w14:textId="77777777" w:rsidR="001E0F90" w:rsidRDefault="001E0F9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1BAC344E" w14:textId="19AA5C06" w:rsidR="00EE527F" w:rsidRPr="00A641DB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385F4F4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3B723B4D" w14:textId="77777777" w:rsidR="009A1F80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2859DC41" w14:textId="77777777" w:rsidR="00782621" w:rsidRDefault="00782621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1A6376F1" w14:textId="77777777"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74D6C068" w14:textId="6BA8FB32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C94EB7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4EB7E5AC" w14:textId="08251AD6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7FF2CF39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104B273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14:paraId="4C3E9941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188A244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14:paraId="069EDDEA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17B401DF" w14:textId="77777777"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14:paraId="6FB893C3" w14:textId="77777777"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1709922F" w14:textId="5F40D828"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6539CFBE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14:paraId="75E38E7A" w14:textId="77777777"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14:paraId="35DDD216" w14:textId="77777777"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</w:p>
    <w:p w14:paraId="19D161E6" w14:textId="100F06FF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0A5681C" w14:textId="571FE42B" w:rsidR="00EE527F" w:rsidRDefault="00EE3F45">
      <w:pPr>
        <w:pStyle w:val="BodyText2"/>
      </w:pPr>
      <w:r>
        <w:rPr>
          <w:rFonts w:hint="eastAsia"/>
        </w:rPr>
        <w:t xml:space="preserve">Lifting crew shall be composed to the following but not limited by other trained personnel in respect to number of crew needed </w:t>
      </w:r>
      <w:r w:rsidR="00777B81">
        <w:t>for the operation:</w:t>
      </w:r>
    </w:p>
    <w:p w14:paraId="3497AC73" w14:textId="33EAA129" w:rsidR="00777B81" w:rsidRDefault="005D778D" w:rsidP="005D778D">
      <w:pPr>
        <w:pStyle w:val="BodyText2"/>
      </w:pPr>
      <w:r>
        <w:t xml:space="preserve">a. </w:t>
      </w:r>
      <w:r w:rsidR="00777B81">
        <w:t>Lifting Supervisor</w:t>
      </w:r>
    </w:p>
    <w:p w14:paraId="757FE40E" w14:textId="42DD03E1" w:rsidR="005D778D" w:rsidRDefault="005D778D" w:rsidP="005D778D">
      <w:pPr>
        <w:pStyle w:val="BodyText2"/>
      </w:pPr>
      <w:r>
        <w:t>b. Mobile Crane Operator</w:t>
      </w:r>
    </w:p>
    <w:p w14:paraId="0492D3F7" w14:textId="37C241C0" w:rsidR="00777B81" w:rsidRDefault="00C94EB7">
      <w:pPr>
        <w:pStyle w:val="BodyText2"/>
      </w:pPr>
      <w:r>
        <w:t>c</w:t>
      </w:r>
      <w:r w:rsidR="00777B81">
        <w:t>.</w:t>
      </w:r>
      <w:r w:rsidR="00D44BF3">
        <w:t xml:space="preserve"> </w:t>
      </w:r>
      <w:r w:rsidR="00777B81">
        <w:t>Lorry Crane Operator</w:t>
      </w:r>
    </w:p>
    <w:p w14:paraId="0FDA4C9A" w14:textId="7B86FFE1" w:rsidR="00777B81" w:rsidRDefault="00777B81">
      <w:pPr>
        <w:pStyle w:val="BodyText2"/>
      </w:pPr>
      <w:r>
        <w:t xml:space="preserve">d. Signalman </w:t>
      </w:r>
    </w:p>
    <w:p w14:paraId="15E1DFAE" w14:textId="77777777" w:rsidR="00CD6C92" w:rsidRDefault="00CD6C92">
      <w:pPr>
        <w:pStyle w:val="BodyText2"/>
      </w:pPr>
    </w:p>
    <w:p w14:paraId="44B96751" w14:textId="6FD9E98E" w:rsidR="00777B81" w:rsidRDefault="00777B81">
      <w:pPr>
        <w:pStyle w:val="BodyText2"/>
      </w:pPr>
      <w:r>
        <w:t>e. Riggerman</w:t>
      </w:r>
    </w:p>
    <w:p w14:paraId="17BD712F" w14:textId="77777777" w:rsidR="00777B81" w:rsidRDefault="00777B81">
      <w:pPr>
        <w:pStyle w:val="BodyText2"/>
      </w:pPr>
      <w:r>
        <w:t xml:space="preserve">f. Skill Mover </w:t>
      </w:r>
    </w:p>
    <w:p w14:paraId="3BE74C30" w14:textId="77777777" w:rsidR="00800189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30FCD741" w14:textId="0D4F34C6" w:rsidR="00EE527F" w:rsidRPr="0082563E" w:rsidRDefault="00800189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14:paraId="6EDAAD0E" w14:textId="3909ECF1"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5D778D">
        <w:rPr>
          <w:sz w:val="24"/>
          <w:lang w:eastAsia="zh-CN"/>
        </w:rPr>
        <w:t>mobile</w:t>
      </w:r>
      <w:r w:rsidR="00CD6C92">
        <w:rPr>
          <w:sz w:val="24"/>
          <w:lang w:eastAsia="zh-CN"/>
        </w:rPr>
        <w:t>/lorry</w:t>
      </w:r>
      <w:r w:rsidR="00BF6C3C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</w:p>
    <w:p w14:paraId="562DE71F" w14:textId="77777777" w:rsidR="00CA6422" w:rsidRDefault="00CA642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metal plate/timber mats as base plate </w:t>
      </w:r>
    </w:p>
    <w:p w14:paraId="561C6FB5" w14:textId="171E55C1" w:rsidR="00800189" w:rsidRDefault="00F772A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</w:t>
      </w:r>
      <w:r w:rsidR="00CA6422">
        <w:rPr>
          <w:sz w:val="24"/>
          <w:lang w:eastAsia="zh-CN"/>
        </w:rPr>
        <w:t>, red/white tape and</w:t>
      </w:r>
      <w:r>
        <w:rPr>
          <w:sz w:val="24"/>
          <w:lang w:eastAsia="zh-CN"/>
        </w:rPr>
        <w:t xml:space="preserve"> lifting in operation signage</w:t>
      </w:r>
    </w:p>
    <w:p w14:paraId="1027E9BC" w14:textId="249BCA67" w:rsidR="007E758E" w:rsidRPr="00F369A7" w:rsidRDefault="00D44BF3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D778D">
        <w:rPr>
          <w:sz w:val="24"/>
          <w:lang w:eastAsia="zh-CN"/>
        </w:rPr>
        <w:t>mobile</w:t>
      </w:r>
      <w:r w:rsidR="007E758E">
        <w:rPr>
          <w:sz w:val="24"/>
          <w:lang w:eastAsia="zh-CN"/>
        </w:rPr>
        <w:t xml:space="preserve"> crane to hoist up platform to </w:t>
      </w:r>
      <w:r w:rsidR="00CD6C92">
        <w:rPr>
          <w:sz w:val="24"/>
          <w:lang w:eastAsia="zh-CN"/>
        </w:rPr>
        <w:t>2</w:t>
      </w:r>
      <w:r w:rsidR="00CD6C92" w:rsidRPr="00CD6C92">
        <w:rPr>
          <w:sz w:val="24"/>
          <w:vertAlign w:val="superscript"/>
          <w:lang w:eastAsia="zh-CN"/>
        </w:rPr>
        <w:t>nd</w:t>
      </w:r>
      <w:r w:rsidR="007E758E">
        <w:rPr>
          <w:sz w:val="24"/>
          <w:lang w:eastAsia="zh-CN"/>
        </w:rPr>
        <w:t xml:space="preserve"> floor </w:t>
      </w:r>
      <w:r w:rsidR="00C94EB7">
        <w:rPr>
          <w:sz w:val="24"/>
          <w:lang w:eastAsia="zh-CN"/>
        </w:rPr>
        <w:t>swing gate</w:t>
      </w:r>
      <w:r w:rsidR="007E758E" w:rsidRPr="00F369A7">
        <w:rPr>
          <w:sz w:val="24"/>
          <w:lang w:eastAsia="zh-CN"/>
        </w:rPr>
        <w:t xml:space="preserve"> opening </w:t>
      </w:r>
    </w:p>
    <w:p w14:paraId="2FB65948" w14:textId="0B789519" w:rsidR="00BF0DFC" w:rsidRDefault="007E758E" w:rsidP="004718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65685">
        <w:rPr>
          <w:sz w:val="24"/>
          <w:lang w:eastAsia="zh-CN"/>
        </w:rPr>
        <w:t>Stabilize platform effectively and ensure platform 3ft metal plate protruding is fully lean and rested on the building opening slab</w:t>
      </w:r>
    </w:p>
    <w:p w14:paraId="1EA4204A" w14:textId="4416EE7C" w:rsidR="00CD6C92" w:rsidRPr="0047184A" w:rsidRDefault="00CD6C92" w:rsidP="004718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14:paraId="2CB9FA90" w14:textId="71ED94E1" w:rsidR="007E758E" w:rsidRDefault="00BF0DFC" w:rsidP="007E758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onto building railing/pillar to prevent platform swing outward</w:t>
      </w:r>
      <w:r w:rsidR="007E758E">
        <w:rPr>
          <w:sz w:val="24"/>
          <w:lang w:eastAsia="zh-CN"/>
        </w:rPr>
        <w:t xml:space="preserve"> </w:t>
      </w:r>
    </w:p>
    <w:p w14:paraId="5A22ADC5" w14:textId="28CBF575" w:rsidR="007E758E" w:rsidRDefault="007E758E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machine from production and load into platform</w:t>
      </w:r>
    </w:p>
    <w:p w14:paraId="13C1261B" w14:textId="046F8E51" w:rsidR="0047184A" w:rsidRDefault="00CD6C92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insert sling to crane hook</w:t>
      </w:r>
    </w:p>
    <w:p w14:paraId="6C20AEB1" w14:textId="7F6CFC5F" w:rsidR="00CD6C92" w:rsidRDefault="00CD6C92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14:paraId="39481485" w14:textId="5C5F68A3" w:rsidR="007E758E" w:rsidRPr="0047184A" w:rsidRDefault="005D778D" w:rsidP="0047184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7184A">
        <w:rPr>
          <w:sz w:val="24"/>
          <w:lang w:eastAsia="zh-CN"/>
        </w:rPr>
        <w:t>Mobile</w:t>
      </w:r>
      <w:r w:rsidR="002D0935" w:rsidRPr="0047184A">
        <w:rPr>
          <w:sz w:val="24"/>
          <w:lang w:eastAsia="zh-CN"/>
        </w:rPr>
        <w:t xml:space="preserve"> crane to hoist down machine </w:t>
      </w:r>
      <w:r w:rsidR="00976EDC">
        <w:rPr>
          <w:sz w:val="24"/>
          <w:lang w:eastAsia="zh-CN"/>
        </w:rPr>
        <w:t xml:space="preserve">from platform </w:t>
      </w:r>
      <w:r w:rsidR="002D0935" w:rsidRPr="0047184A">
        <w:rPr>
          <w:sz w:val="24"/>
          <w:lang w:eastAsia="zh-CN"/>
        </w:rPr>
        <w:t xml:space="preserve">to the ground </w:t>
      </w:r>
    </w:p>
    <w:p w14:paraId="034D8705" w14:textId="77777777" w:rsidR="001D0405" w:rsidRDefault="002D093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</w:t>
      </w:r>
      <w:r w:rsidR="001D0405">
        <w:rPr>
          <w:sz w:val="24"/>
          <w:lang w:eastAsia="zh-CN"/>
        </w:rPr>
        <w:t xml:space="preserve">machine </w:t>
      </w:r>
      <w:r>
        <w:rPr>
          <w:sz w:val="24"/>
          <w:lang w:eastAsia="zh-CN"/>
        </w:rPr>
        <w:t>onto lorry chassis</w:t>
      </w:r>
    </w:p>
    <w:p w14:paraId="37F7681F" w14:textId="2217AD5A" w:rsidR="002D0935" w:rsidRDefault="001D0405" w:rsidP="0080018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with strapping belt prior to being transport out of site premise </w:t>
      </w:r>
      <w:r w:rsidR="002D0935">
        <w:rPr>
          <w:sz w:val="24"/>
          <w:lang w:eastAsia="zh-CN"/>
        </w:rPr>
        <w:t xml:space="preserve"> </w:t>
      </w:r>
    </w:p>
    <w:p w14:paraId="275EE7BF" w14:textId="009ABEFF" w:rsidR="00EE527F" w:rsidRPr="002D0935" w:rsidRDefault="00EE527F" w:rsidP="002D093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D0935">
        <w:rPr>
          <w:sz w:val="24"/>
          <w:lang w:eastAsia="zh-CN"/>
        </w:rPr>
        <w:t>Once job complete, team leader will instruct the team to perform proper housekeeping</w:t>
      </w:r>
    </w:p>
    <w:p w14:paraId="7EED6366" w14:textId="77777777"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14:paraId="740B3829" w14:textId="77777777" w:rsidR="005405DF" w:rsidRPr="009A1F80" w:rsidRDefault="00EE527F" w:rsidP="009A1F8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  <w:r w:rsidR="005405DF" w:rsidRPr="009A1F80">
        <w:rPr>
          <w:sz w:val="24"/>
          <w:szCs w:val="24"/>
          <w:lang w:eastAsia="zh-CN"/>
        </w:rPr>
        <w:t xml:space="preserve"> </w:t>
      </w:r>
    </w:p>
    <w:p w14:paraId="6D7683B0" w14:textId="77777777" w:rsidR="005405DF" w:rsidRPr="005405DF" w:rsidRDefault="005405DF" w:rsidP="0099108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76A6EE72" w14:textId="77777777" w:rsidR="00EE527F" w:rsidRPr="00EE7A41" w:rsidRDefault="0099108C" w:rsidP="00EE7A4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  <w:lang w:eastAsia="zh-CN"/>
        </w:rPr>
        <w:t xml:space="preserve">           </w:t>
      </w:r>
      <w:r w:rsidR="00B17867">
        <w:rPr>
          <w:sz w:val="24"/>
          <w:szCs w:val="24"/>
          <w:lang w:eastAsia="zh-CN"/>
        </w:rPr>
        <w:t xml:space="preserve">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7D1680D3" w14:textId="77777777" w:rsidR="006A0465" w:rsidRPr="006A0465" w:rsidRDefault="009A1F8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65685">
        <w:rPr>
          <w:sz w:val="24"/>
          <w:szCs w:val="24"/>
        </w:rPr>
        <w:t xml:space="preserve">Kevin </w:t>
      </w:r>
      <w:r>
        <w:rPr>
          <w:sz w:val="24"/>
          <w:szCs w:val="24"/>
        </w:rPr>
        <w:t>Wong / Zailani</w:t>
      </w:r>
    </w:p>
    <w:p w14:paraId="635910C4" w14:textId="5ABE47C7" w:rsidR="00CA3063" w:rsidRPr="00BF0DFC" w:rsidRDefault="00EE527F">
      <w:r>
        <w:t xml:space="preserve">       </w:t>
      </w:r>
      <w:r w:rsidR="0042603E">
        <w:t xml:space="preserve">      </w:t>
      </w:r>
      <w:r w:rsidR="00BF0DFC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6AE5219E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9246EB" w14:textId="77777777" w:rsidR="00FB751B" w:rsidRDefault="00FB751B">
      <w:r>
        <w:separator/>
      </w:r>
    </w:p>
  </w:endnote>
  <w:endnote w:type="continuationSeparator" w:id="0">
    <w:p w14:paraId="76A0295E" w14:textId="77777777" w:rsidR="00FB751B" w:rsidRDefault="00FB7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4AA9FE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36874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36874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74AD5E" w14:textId="77777777" w:rsidR="00FB751B" w:rsidRDefault="00FB751B">
      <w:r>
        <w:separator/>
      </w:r>
    </w:p>
  </w:footnote>
  <w:footnote w:type="continuationSeparator" w:id="0">
    <w:p w14:paraId="4592EC7D" w14:textId="77777777" w:rsidR="00FB751B" w:rsidRDefault="00FB75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994208" w14:textId="6C991B97" w:rsidR="00EE527F" w:rsidRPr="001E0F90" w:rsidRDefault="00544BA0" w:rsidP="001E0F90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C190A39" wp14:editId="307FBA4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B5DC3">
      <w:rPr>
        <w:b/>
        <w:color w:val="0000FF"/>
        <w:sz w:val="28"/>
      </w:rPr>
      <w:t xml:space="preserve">                </w:t>
    </w:r>
    <w:r w:rsidR="00EE527F">
      <w:rPr>
        <w:b/>
        <w:color w:val="0000FF"/>
        <w:sz w:val="28"/>
      </w:rPr>
      <w:t>ERIC WONG MACHINERY TRANSPORTATION PTE LTD</w:t>
    </w:r>
  </w:p>
  <w:p w14:paraId="0E87034D" w14:textId="77777777" w:rsidR="00EE527F" w:rsidRDefault="003C46B8">
    <w:pPr>
      <w:pStyle w:val="Header"/>
      <w:jc w:val="center"/>
    </w:pPr>
    <w:r>
      <w:t>No. 28 Kranji Loop #05-03, Kranji Green, Singapore 739571</w:t>
    </w:r>
  </w:p>
  <w:p w14:paraId="6C966501" w14:textId="77777777"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 w:rsidR="003C46B8">
      <w:t>2826020</w:t>
    </w:r>
  </w:p>
  <w:p w14:paraId="60ADD4DE" w14:textId="77777777" w:rsidR="00EE527F" w:rsidRDefault="00EE527F">
    <w:pPr>
      <w:pStyle w:val="Header"/>
      <w:jc w:val="center"/>
    </w:pPr>
    <w:r>
      <w:t>GST Reg No. : M2-8923804 – 2</w:t>
    </w:r>
  </w:p>
  <w:p w14:paraId="07CC2C15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EC3D687" w14:textId="77777777"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C5731C"/>
    <w:multiLevelType w:val="hybridMultilevel"/>
    <w:tmpl w:val="249E4E2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E36E45"/>
    <w:multiLevelType w:val="hybridMultilevel"/>
    <w:tmpl w:val="B8DEB014"/>
    <w:lvl w:ilvl="0" w:tplc="4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66359366">
    <w:abstractNumId w:val="4"/>
  </w:num>
  <w:num w:numId="2" w16cid:durableId="691955534">
    <w:abstractNumId w:val="6"/>
  </w:num>
  <w:num w:numId="3" w16cid:durableId="568929104">
    <w:abstractNumId w:val="0"/>
  </w:num>
  <w:num w:numId="4" w16cid:durableId="2062484275">
    <w:abstractNumId w:val="12"/>
  </w:num>
  <w:num w:numId="5" w16cid:durableId="643658770">
    <w:abstractNumId w:val="7"/>
  </w:num>
  <w:num w:numId="6" w16cid:durableId="320503753">
    <w:abstractNumId w:val="8"/>
  </w:num>
  <w:num w:numId="7" w16cid:durableId="1456024228">
    <w:abstractNumId w:val="5"/>
  </w:num>
  <w:num w:numId="8" w16cid:durableId="36976481">
    <w:abstractNumId w:val="9"/>
  </w:num>
  <w:num w:numId="9" w16cid:durableId="1646736276">
    <w:abstractNumId w:val="3"/>
  </w:num>
  <w:num w:numId="10" w16cid:durableId="1379432791">
    <w:abstractNumId w:val="11"/>
  </w:num>
  <w:num w:numId="11" w16cid:durableId="1371952073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5758383">
    <w:abstractNumId w:val="1"/>
  </w:num>
  <w:num w:numId="13" w16cid:durableId="437919439">
    <w:abstractNumId w:val="2"/>
  </w:num>
  <w:num w:numId="14" w16cid:durableId="5283766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4018"/>
    <w:rsid w:val="000043C0"/>
    <w:rsid w:val="00004C51"/>
    <w:rsid w:val="000272EE"/>
    <w:rsid w:val="0004224E"/>
    <w:rsid w:val="000430A5"/>
    <w:rsid w:val="00060982"/>
    <w:rsid w:val="000839BB"/>
    <w:rsid w:val="00090E16"/>
    <w:rsid w:val="00093A2F"/>
    <w:rsid w:val="000A3CDF"/>
    <w:rsid w:val="000A4B74"/>
    <w:rsid w:val="000A77B9"/>
    <w:rsid w:val="000B2F2C"/>
    <w:rsid w:val="000D2669"/>
    <w:rsid w:val="000D3507"/>
    <w:rsid w:val="000D3EE1"/>
    <w:rsid w:val="000D42CD"/>
    <w:rsid w:val="00117C48"/>
    <w:rsid w:val="00130300"/>
    <w:rsid w:val="00132211"/>
    <w:rsid w:val="00136874"/>
    <w:rsid w:val="00136D8D"/>
    <w:rsid w:val="00141C71"/>
    <w:rsid w:val="00155AB5"/>
    <w:rsid w:val="001570E4"/>
    <w:rsid w:val="0015799D"/>
    <w:rsid w:val="0017768F"/>
    <w:rsid w:val="00180033"/>
    <w:rsid w:val="00180FE3"/>
    <w:rsid w:val="00186153"/>
    <w:rsid w:val="00194883"/>
    <w:rsid w:val="001A16F2"/>
    <w:rsid w:val="001A6DF8"/>
    <w:rsid w:val="001B2043"/>
    <w:rsid w:val="001B2EBA"/>
    <w:rsid w:val="001B3AAA"/>
    <w:rsid w:val="001D0405"/>
    <w:rsid w:val="001D1C80"/>
    <w:rsid w:val="001D38AF"/>
    <w:rsid w:val="001D6265"/>
    <w:rsid w:val="001D7BC0"/>
    <w:rsid w:val="001E0F90"/>
    <w:rsid w:val="001F2A15"/>
    <w:rsid w:val="00214CA3"/>
    <w:rsid w:val="0022310D"/>
    <w:rsid w:val="00225487"/>
    <w:rsid w:val="00226E83"/>
    <w:rsid w:val="002305DE"/>
    <w:rsid w:val="0023194E"/>
    <w:rsid w:val="00240608"/>
    <w:rsid w:val="00251834"/>
    <w:rsid w:val="0026667A"/>
    <w:rsid w:val="00274BF0"/>
    <w:rsid w:val="00274E2F"/>
    <w:rsid w:val="00281296"/>
    <w:rsid w:val="0029590D"/>
    <w:rsid w:val="00295F33"/>
    <w:rsid w:val="002A1405"/>
    <w:rsid w:val="002A1BD7"/>
    <w:rsid w:val="002A6243"/>
    <w:rsid w:val="002B29A9"/>
    <w:rsid w:val="002B4194"/>
    <w:rsid w:val="002C385C"/>
    <w:rsid w:val="002C6A5C"/>
    <w:rsid w:val="002D0935"/>
    <w:rsid w:val="002D0D60"/>
    <w:rsid w:val="002D2383"/>
    <w:rsid w:val="002D3B07"/>
    <w:rsid w:val="002E18E7"/>
    <w:rsid w:val="002E7473"/>
    <w:rsid w:val="00304CC9"/>
    <w:rsid w:val="00317E1C"/>
    <w:rsid w:val="003631BE"/>
    <w:rsid w:val="00365C45"/>
    <w:rsid w:val="00373A8D"/>
    <w:rsid w:val="003758B9"/>
    <w:rsid w:val="0038272B"/>
    <w:rsid w:val="00395A8D"/>
    <w:rsid w:val="003A3CF3"/>
    <w:rsid w:val="003B59A6"/>
    <w:rsid w:val="003B605C"/>
    <w:rsid w:val="003C03A1"/>
    <w:rsid w:val="003C4111"/>
    <w:rsid w:val="003C46B8"/>
    <w:rsid w:val="003E1B45"/>
    <w:rsid w:val="003F1E5C"/>
    <w:rsid w:val="003F5083"/>
    <w:rsid w:val="0040331B"/>
    <w:rsid w:val="004224BD"/>
    <w:rsid w:val="004237DA"/>
    <w:rsid w:val="0042434B"/>
    <w:rsid w:val="0042603E"/>
    <w:rsid w:val="00430E91"/>
    <w:rsid w:val="00432BC5"/>
    <w:rsid w:val="00447263"/>
    <w:rsid w:val="004512AB"/>
    <w:rsid w:val="004546ED"/>
    <w:rsid w:val="00462D1E"/>
    <w:rsid w:val="00463419"/>
    <w:rsid w:val="004645C2"/>
    <w:rsid w:val="0047184A"/>
    <w:rsid w:val="004725E1"/>
    <w:rsid w:val="0048350E"/>
    <w:rsid w:val="00486FF0"/>
    <w:rsid w:val="004872DF"/>
    <w:rsid w:val="00487B0F"/>
    <w:rsid w:val="00491A93"/>
    <w:rsid w:val="004949D8"/>
    <w:rsid w:val="00495727"/>
    <w:rsid w:val="004963F5"/>
    <w:rsid w:val="00496A2A"/>
    <w:rsid w:val="004C392C"/>
    <w:rsid w:val="004D5933"/>
    <w:rsid w:val="004F07E0"/>
    <w:rsid w:val="004F78BB"/>
    <w:rsid w:val="00501F73"/>
    <w:rsid w:val="00512A9D"/>
    <w:rsid w:val="005307F1"/>
    <w:rsid w:val="005405DF"/>
    <w:rsid w:val="00544BA0"/>
    <w:rsid w:val="0055075D"/>
    <w:rsid w:val="00550D01"/>
    <w:rsid w:val="005541DC"/>
    <w:rsid w:val="00567B2B"/>
    <w:rsid w:val="005966C4"/>
    <w:rsid w:val="005A6319"/>
    <w:rsid w:val="005B0717"/>
    <w:rsid w:val="005B35C9"/>
    <w:rsid w:val="005C1792"/>
    <w:rsid w:val="005C69FA"/>
    <w:rsid w:val="005D04C7"/>
    <w:rsid w:val="005D232A"/>
    <w:rsid w:val="005D3220"/>
    <w:rsid w:val="005D778D"/>
    <w:rsid w:val="005E132E"/>
    <w:rsid w:val="005F2F7B"/>
    <w:rsid w:val="00600917"/>
    <w:rsid w:val="00604A7F"/>
    <w:rsid w:val="00604B10"/>
    <w:rsid w:val="00611539"/>
    <w:rsid w:val="0061759B"/>
    <w:rsid w:val="00620DC9"/>
    <w:rsid w:val="00623BDE"/>
    <w:rsid w:val="006362BB"/>
    <w:rsid w:val="0064156E"/>
    <w:rsid w:val="00660815"/>
    <w:rsid w:val="00662529"/>
    <w:rsid w:val="00664D20"/>
    <w:rsid w:val="00683037"/>
    <w:rsid w:val="0068706B"/>
    <w:rsid w:val="0068752E"/>
    <w:rsid w:val="00695134"/>
    <w:rsid w:val="006A0465"/>
    <w:rsid w:val="006B19E6"/>
    <w:rsid w:val="006F4C39"/>
    <w:rsid w:val="00700106"/>
    <w:rsid w:val="00707759"/>
    <w:rsid w:val="00723021"/>
    <w:rsid w:val="00723472"/>
    <w:rsid w:val="00724965"/>
    <w:rsid w:val="00733502"/>
    <w:rsid w:val="00750715"/>
    <w:rsid w:val="00752419"/>
    <w:rsid w:val="00766BC6"/>
    <w:rsid w:val="0076738E"/>
    <w:rsid w:val="00777B81"/>
    <w:rsid w:val="00782621"/>
    <w:rsid w:val="00782718"/>
    <w:rsid w:val="007A3031"/>
    <w:rsid w:val="007B6717"/>
    <w:rsid w:val="007C5834"/>
    <w:rsid w:val="007D1A3A"/>
    <w:rsid w:val="007D552D"/>
    <w:rsid w:val="007D5FAE"/>
    <w:rsid w:val="007D7519"/>
    <w:rsid w:val="007E2FF0"/>
    <w:rsid w:val="007E6356"/>
    <w:rsid w:val="007E758E"/>
    <w:rsid w:val="00800189"/>
    <w:rsid w:val="00804E5E"/>
    <w:rsid w:val="008067B7"/>
    <w:rsid w:val="0081772B"/>
    <w:rsid w:val="008254AB"/>
    <w:rsid w:val="0082563E"/>
    <w:rsid w:val="00827B9E"/>
    <w:rsid w:val="00840DC8"/>
    <w:rsid w:val="00844656"/>
    <w:rsid w:val="00882A6E"/>
    <w:rsid w:val="0088777C"/>
    <w:rsid w:val="008A5148"/>
    <w:rsid w:val="008A6AAC"/>
    <w:rsid w:val="008B3B91"/>
    <w:rsid w:val="008B3FC0"/>
    <w:rsid w:val="008D2591"/>
    <w:rsid w:val="008E4A57"/>
    <w:rsid w:val="008F2319"/>
    <w:rsid w:val="008F416F"/>
    <w:rsid w:val="008F6CAF"/>
    <w:rsid w:val="009005EE"/>
    <w:rsid w:val="0090213C"/>
    <w:rsid w:val="00904AE4"/>
    <w:rsid w:val="00945F2F"/>
    <w:rsid w:val="00956769"/>
    <w:rsid w:val="0095773E"/>
    <w:rsid w:val="00957CA2"/>
    <w:rsid w:val="00970E4B"/>
    <w:rsid w:val="00971FA9"/>
    <w:rsid w:val="00975E6B"/>
    <w:rsid w:val="00976EDC"/>
    <w:rsid w:val="00987027"/>
    <w:rsid w:val="0099108C"/>
    <w:rsid w:val="009A1F80"/>
    <w:rsid w:val="009B0B5B"/>
    <w:rsid w:val="009E0BEF"/>
    <w:rsid w:val="009E694C"/>
    <w:rsid w:val="00A02FEC"/>
    <w:rsid w:val="00A04987"/>
    <w:rsid w:val="00A2618C"/>
    <w:rsid w:val="00A33F02"/>
    <w:rsid w:val="00A459AF"/>
    <w:rsid w:val="00A46072"/>
    <w:rsid w:val="00A56E64"/>
    <w:rsid w:val="00A641DB"/>
    <w:rsid w:val="00A65BC3"/>
    <w:rsid w:val="00A66F3B"/>
    <w:rsid w:val="00A84CBC"/>
    <w:rsid w:val="00A85535"/>
    <w:rsid w:val="00A870A3"/>
    <w:rsid w:val="00A94515"/>
    <w:rsid w:val="00AB3C71"/>
    <w:rsid w:val="00AC4808"/>
    <w:rsid w:val="00AD4C31"/>
    <w:rsid w:val="00B024E5"/>
    <w:rsid w:val="00B17867"/>
    <w:rsid w:val="00B223D5"/>
    <w:rsid w:val="00B24B7C"/>
    <w:rsid w:val="00B253FF"/>
    <w:rsid w:val="00B424C8"/>
    <w:rsid w:val="00B44740"/>
    <w:rsid w:val="00B469FA"/>
    <w:rsid w:val="00B526E7"/>
    <w:rsid w:val="00B64B5B"/>
    <w:rsid w:val="00B814A1"/>
    <w:rsid w:val="00B82835"/>
    <w:rsid w:val="00B85262"/>
    <w:rsid w:val="00B85990"/>
    <w:rsid w:val="00B8750E"/>
    <w:rsid w:val="00B90DC1"/>
    <w:rsid w:val="00B965F7"/>
    <w:rsid w:val="00BA657A"/>
    <w:rsid w:val="00BA6E59"/>
    <w:rsid w:val="00BB52EB"/>
    <w:rsid w:val="00BB5968"/>
    <w:rsid w:val="00BC2F04"/>
    <w:rsid w:val="00BC6BCE"/>
    <w:rsid w:val="00BD3F12"/>
    <w:rsid w:val="00BD6808"/>
    <w:rsid w:val="00BF0DFC"/>
    <w:rsid w:val="00BF2DAD"/>
    <w:rsid w:val="00BF6C3C"/>
    <w:rsid w:val="00C02A5C"/>
    <w:rsid w:val="00C13874"/>
    <w:rsid w:val="00C231C9"/>
    <w:rsid w:val="00C24B7E"/>
    <w:rsid w:val="00C43DA6"/>
    <w:rsid w:val="00C45B69"/>
    <w:rsid w:val="00C50CC7"/>
    <w:rsid w:val="00C65685"/>
    <w:rsid w:val="00C753A3"/>
    <w:rsid w:val="00C94EB7"/>
    <w:rsid w:val="00CA0D71"/>
    <w:rsid w:val="00CA14A5"/>
    <w:rsid w:val="00CA3063"/>
    <w:rsid w:val="00CA6422"/>
    <w:rsid w:val="00CB5DC3"/>
    <w:rsid w:val="00CC27F9"/>
    <w:rsid w:val="00CC7C83"/>
    <w:rsid w:val="00CD6C92"/>
    <w:rsid w:val="00CE271F"/>
    <w:rsid w:val="00CF7400"/>
    <w:rsid w:val="00D015DC"/>
    <w:rsid w:val="00D01F82"/>
    <w:rsid w:val="00D031B7"/>
    <w:rsid w:val="00D14B56"/>
    <w:rsid w:val="00D17A14"/>
    <w:rsid w:val="00D26A63"/>
    <w:rsid w:val="00D44BF3"/>
    <w:rsid w:val="00D50A85"/>
    <w:rsid w:val="00D52CB3"/>
    <w:rsid w:val="00D664B7"/>
    <w:rsid w:val="00D668A8"/>
    <w:rsid w:val="00D73F2B"/>
    <w:rsid w:val="00D81E4E"/>
    <w:rsid w:val="00D916F7"/>
    <w:rsid w:val="00D9518E"/>
    <w:rsid w:val="00DA4D77"/>
    <w:rsid w:val="00DC1E88"/>
    <w:rsid w:val="00DC2578"/>
    <w:rsid w:val="00DC37B9"/>
    <w:rsid w:val="00DD56F6"/>
    <w:rsid w:val="00DD5AAB"/>
    <w:rsid w:val="00DE21AC"/>
    <w:rsid w:val="00DE5FCD"/>
    <w:rsid w:val="00DE72CA"/>
    <w:rsid w:val="00DE7463"/>
    <w:rsid w:val="00DF7994"/>
    <w:rsid w:val="00E13011"/>
    <w:rsid w:val="00E400F3"/>
    <w:rsid w:val="00E43D50"/>
    <w:rsid w:val="00E45494"/>
    <w:rsid w:val="00E519DB"/>
    <w:rsid w:val="00E567B1"/>
    <w:rsid w:val="00E72650"/>
    <w:rsid w:val="00E72AA3"/>
    <w:rsid w:val="00E72B52"/>
    <w:rsid w:val="00E848B1"/>
    <w:rsid w:val="00E8651A"/>
    <w:rsid w:val="00E91028"/>
    <w:rsid w:val="00EA1328"/>
    <w:rsid w:val="00EA18DF"/>
    <w:rsid w:val="00EA6EE0"/>
    <w:rsid w:val="00EB5B4C"/>
    <w:rsid w:val="00EC2E7B"/>
    <w:rsid w:val="00EC3274"/>
    <w:rsid w:val="00EC64E9"/>
    <w:rsid w:val="00EE0406"/>
    <w:rsid w:val="00EE3F45"/>
    <w:rsid w:val="00EE527F"/>
    <w:rsid w:val="00EE7A41"/>
    <w:rsid w:val="00EF0804"/>
    <w:rsid w:val="00EF1902"/>
    <w:rsid w:val="00EF2BA3"/>
    <w:rsid w:val="00F11FFE"/>
    <w:rsid w:val="00F1709C"/>
    <w:rsid w:val="00F17EE6"/>
    <w:rsid w:val="00F369A7"/>
    <w:rsid w:val="00F63A7E"/>
    <w:rsid w:val="00F6678A"/>
    <w:rsid w:val="00F772A5"/>
    <w:rsid w:val="00F844A0"/>
    <w:rsid w:val="00F84696"/>
    <w:rsid w:val="00F853FF"/>
    <w:rsid w:val="00F97386"/>
    <w:rsid w:val="00FB110B"/>
    <w:rsid w:val="00FB6F59"/>
    <w:rsid w:val="00FB751B"/>
    <w:rsid w:val="00FC1978"/>
    <w:rsid w:val="00FC49E1"/>
    <w:rsid w:val="00FD41B2"/>
    <w:rsid w:val="00FE059E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6DD328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56</TotalTime>
  <Pages>1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5370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10</cp:revision>
  <cp:lastPrinted>2025-05-15T03:11:00Z</cp:lastPrinted>
  <dcterms:created xsi:type="dcterms:W3CDTF">2025-10-03T01:24:00Z</dcterms:created>
  <dcterms:modified xsi:type="dcterms:W3CDTF">2025-10-08T05:18:00Z</dcterms:modified>
</cp:coreProperties>
</file>