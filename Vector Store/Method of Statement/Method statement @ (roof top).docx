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7C009" w14:textId="77777777" w:rsidR="009F4B2F" w:rsidRDefault="009F4B2F">
      <w:pPr>
        <w:pStyle w:val="Title"/>
        <w:jc w:val="left"/>
        <w:rPr>
          <w:lang w:eastAsia="zh-CN"/>
        </w:rPr>
      </w:pPr>
    </w:p>
    <w:p w14:paraId="5CE092B1" w14:textId="12EAFF10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78D38CB" w14:textId="77777777" w:rsidR="00F202F5" w:rsidRDefault="00F202F5">
      <w:pPr>
        <w:rPr>
          <w:sz w:val="24"/>
        </w:rPr>
      </w:pPr>
    </w:p>
    <w:p w14:paraId="78C22178" w14:textId="5A17365B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202F5">
        <w:rPr>
          <w:sz w:val="24"/>
        </w:rPr>
        <w:t>22</w:t>
      </w:r>
      <w:r w:rsidR="00F202F5" w:rsidRPr="00F202F5">
        <w:rPr>
          <w:sz w:val="24"/>
          <w:vertAlign w:val="superscript"/>
        </w:rPr>
        <w:t>nd</w:t>
      </w:r>
      <w:r w:rsidR="00F202F5">
        <w:rPr>
          <w:sz w:val="24"/>
        </w:rPr>
        <w:t xml:space="preserve"> Dec 2025</w:t>
      </w:r>
    </w:p>
    <w:p w14:paraId="4A8AEB75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E77D2E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5E1C060" w14:textId="488E4FB7" w:rsidR="00512A9D" w:rsidRPr="0017768F" w:rsidRDefault="00CD20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F202F5">
        <w:rPr>
          <w:sz w:val="24"/>
          <w:lang w:eastAsia="zh-CN"/>
        </w:rPr>
        <w:t xml:space="preserve">shift out chiller from ground floor, </w:t>
      </w:r>
      <w:r>
        <w:rPr>
          <w:sz w:val="24"/>
          <w:lang w:eastAsia="zh-CN"/>
        </w:rPr>
        <w:t>hoist up to</w:t>
      </w:r>
      <w:r w:rsidR="00D249F6">
        <w:rPr>
          <w:sz w:val="24"/>
          <w:lang w:eastAsia="zh-CN"/>
        </w:rPr>
        <w:t xml:space="preserve"> </w:t>
      </w:r>
      <w:r w:rsidR="00F202F5">
        <w:rPr>
          <w:sz w:val="24"/>
          <w:lang w:eastAsia="zh-CN"/>
        </w:rPr>
        <w:t>4</w:t>
      </w:r>
      <w:r w:rsidR="00F202F5" w:rsidRPr="00F202F5">
        <w:rPr>
          <w:sz w:val="24"/>
          <w:vertAlign w:val="superscript"/>
          <w:lang w:eastAsia="zh-CN"/>
        </w:rPr>
        <w:t>th</w:t>
      </w:r>
      <w:r w:rsidR="00F202F5">
        <w:rPr>
          <w:sz w:val="24"/>
          <w:lang w:eastAsia="zh-CN"/>
        </w:rPr>
        <w:t xml:space="preserve"> floor </w:t>
      </w:r>
      <w:r w:rsidR="00D249F6">
        <w:rPr>
          <w:sz w:val="24"/>
          <w:lang w:eastAsia="zh-CN"/>
        </w:rPr>
        <w:t>building</w:t>
      </w:r>
      <w:r>
        <w:rPr>
          <w:sz w:val="24"/>
          <w:lang w:eastAsia="zh-CN"/>
        </w:rPr>
        <w:t xml:space="preserve"> roof top</w:t>
      </w:r>
      <w:r w:rsidR="00AB3C71">
        <w:rPr>
          <w:sz w:val="24"/>
          <w:lang w:eastAsia="zh-CN"/>
        </w:rPr>
        <w:t xml:space="preserve"> openi</w:t>
      </w:r>
      <w:r>
        <w:rPr>
          <w:sz w:val="24"/>
          <w:lang w:eastAsia="zh-CN"/>
        </w:rPr>
        <w:t xml:space="preserve">ng by </w:t>
      </w:r>
      <w:r w:rsidR="00F202F5">
        <w:rPr>
          <w:sz w:val="24"/>
          <w:lang w:eastAsia="zh-CN"/>
        </w:rPr>
        <w:t>using mobile crane</w:t>
      </w:r>
    </w:p>
    <w:p w14:paraId="209E1D63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CDA11C4" w14:textId="32D81B58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09DDBE5A" w14:textId="0A9BC505" w:rsidR="000F4BA0" w:rsidRDefault="00F202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units Chiller</w:t>
      </w:r>
    </w:p>
    <w:p w14:paraId="35BB95A4" w14:textId="1E45B244" w:rsidR="00F202F5" w:rsidRDefault="00F202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3, 800 kg </w:t>
      </w:r>
      <w:r w:rsidR="000F2D48">
        <w:rPr>
          <w:bCs/>
          <w:sz w:val="24"/>
          <w:szCs w:val="24"/>
          <w:lang w:eastAsia="zh-CN"/>
        </w:rPr>
        <w:t>each</w:t>
      </w:r>
    </w:p>
    <w:p w14:paraId="3EFF1515" w14:textId="77777777" w:rsidR="00F202F5" w:rsidRPr="00A46072" w:rsidRDefault="00F202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ADC4157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EC35464" w14:textId="69745E55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F202F5">
        <w:rPr>
          <w:sz w:val="24"/>
          <w:lang w:eastAsia="zh-CN"/>
        </w:rPr>
        <w:t>ed</w:t>
      </w:r>
    </w:p>
    <w:p w14:paraId="76893320" w14:textId="77777777" w:rsidR="007E2FF0" w:rsidRPr="007E2FF0" w:rsidRDefault="007E2FF0" w:rsidP="007E2FF0">
      <w:pPr>
        <w:rPr>
          <w:sz w:val="24"/>
          <w:lang w:eastAsia="zh-CN"/>
        </w:rPr>
      </w:pPr>
    </w:p>
    <w:p w14:paraId="087B58AD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F0596AC" w14:textId="40ABC114" w:rsidR="003C46B8" w:rsidRPr="00CD200D" w:rsidRDefault="003C6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27/12/25</w:t>
      </w:r>
    </w:p>
    <w:p w14:paraId="14723CAC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D8E5372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582428C2" w14:textId="58F41023" w:rsidR="00BA6E59" w:rsidRPr="003C46B8" w:rsidRDefault="00F202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09:00</w:t>
      </w:r>
      <w:r w:rsidR="00CD200D">
        <w:rPr>
          <w:bCs/>
          <w:sz w:val="24"/>
          <w:szCs w:val="24"/>
          <w:lang w:eastAsia="zh-CN"/>
        </w:rPr>
        <w:t xml:space="preserve"> am </w:t>
      </w:r>
    </w:p>
    <w:p w14:paraId="7E3C8D7D" w14:textId="77777777"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40CEDA4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F05A8E3" w14:textId="612DA454" w:rsidR="00A46072" w:rsidRDefault="003C6319" w:rsidP="004872DF">
      <w:pPr>
        <w:pStyle w:val="Heading4"/>
      </w:pPr>
      <w:r>
        <w:t xml:space="preserve">14 </w:t>
      </w:r>
      <w:proofErr w:type="spellStart"/>
      <w:r>
        <w:t>Senoko</w:t>
      </w:r>
      <w:proofErr w:type="spellEnd"/>
      <w:r>
        <w:t xml:space="preserve"> Way </w:t>
      </w:r>
    </w:p>
    <w:p w14:paraId="072CCD22" w14:textId="059E968D" w:rsidR="00B85262" w:rsidRPr="004872DF" w:rsidRDefault="00B85262" w:rsidP="004872DF">
      <w:pPr>
        <w:pStyle w:val="Heading4"/>
      </w:pPr>
    </w:p>
    <w:p w14:paraId="5CC63B76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3BE3FADB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41B66FF" w14:textId="78721A75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F202F5">
        <w:rPr>
          <w:sz w:val="24"/>
          <w:lang w:eastAsia="zh-CN"/>
        </w:rPr>
        <w:t>50</w:t>
      </w:r>
      <w:r w:rsidR="004C2F04">
        <w:rPr>
          <w:sz w:val="24"/>
          <w:lang w:eastAsia="zh-CN"/>
        </w:rPr>
        <w:t>ton</w:t>
      </w:r>
      <w:r w:rsidR="004872DF">
        <w:rPr>
          <w:sz w:val="24"/>
          <w:lang w:eastAsia="zh-CN"/>
        </w:rPr>
        <w:t xml:space="preserve"> </w:t>
      </w:r>
      <w:r w:rsidR="00F202F5">
        <w:rPr>
          <w:sz w:val="24"/>
          <w:lang w:eastAsia="zh-CN"/>
        </w:rPr>
        <w:t xml:space="preserve">mobile crane </w:t>
      </w:r>
    </w:p>
    <w:p w14:paraId="1A4B0A66" w14:textId="7D3DFE57" w:rsidR="00782621" w:rsidRDefault="00F202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B97029">
        <w:rPr>
          <w:sz w:val="24"/>
          <w:lang w:eastAsia="zh-CN"/>
        </w:rPr>
        <w:t xml:space="preserve">633 </w:t>
      </w:r>
      <w:r w:rsidR="004C2F04">
        <w:rPr>
          <w:sz w:val="24"/>
          <w:lang w:eastAsia="zh-CN"/>
        </w:rPr>
        <w:t xml:space="preserve">lorry </w:t>
      </w:r>
      <w:r w:rsidR="00B97029">
        <w:rPr>
          <w:sz w:val="24"/>
          <w:lang w:eastAsia="zh-CN"/>
        </w:rPr>
        <w:t>loader</w:t>
      </w:r>
    </w:p>
    <w:p w14:paraId="4BDAA2A7" w14:textId="2A06988E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202F5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3AF72AC4" w14:textId="5FE92455" w:rsidR="009414CB" w:rsidRDefault="009414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1D9EB1F8" w14:textId="77777777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0CDFCC4C" w14:textId="77777777" w:rsidR="009414CB" w:rsidRDefault="009414C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CC9CF68" w14:textId="0E23C240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526B91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7997D8A2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311290B1" w14:textId="77777777" w:rsidR="00F202F5" w:rsidRDefault="00F202F5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15EB5E9" w14:textId="4C6DF310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9759D9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702C4E13" w14:textId="77777777" w:rsidR="004C2F04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6EBC1806" w14:textId="77777777" w:rsidR="007C7947" w:rsidRDefault="007C794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0F29863" w14:textId="77777777" w:rsidR="00225487" w:rsidRPr="004C2F04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35CCF1B2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2610A7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2FDA3D2F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26A0D63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19907C96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97029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>movement of vehicle and personnel within the vicinity</w:t>
      </w:r>
    </w:p>
    <w:p w14:paraId="5708565D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75E61FC0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185CED28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4002DA4B" w14:textId="77777777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C631D5E" w14:textId="43F00C59" w:rsidR="00DF7B9A" w:rsidRDefault="00DF7B9A" w:rsidP="00DF7B9A">
      <w:pPr>
        <w:pStyle w:val="BodyText2"/>
      </w:pPr>
      <w:r>
        <w:t xml:space="preserve">a. Lifting Supervisor </w:t>
      </w:r>
    </w:p>
    <w:p w14:paraId="487D4304" w14:textId="35016BD4" w:rsidR="00777B81" w:rsidRDefault="00DF7B9A" w:rsidP="00DF7B9A">
      <w:pPr>
        <w:pStyle w:val="BodyText2"/>
      </w:pPr>
      <w:r>
        <w:t>b. Mobile Crane Operator</w:t>
      </w:r>
      <w:r w:rsidR="00777B81">
        <w:t xml:space="preserve"> </w:t>
      </w:r>
    </w:p>
    <w:p w14:paraId="0880CD25" w14:textId="58C1E00A" w:rsidR="00777B81" w:rsidRDefault="00DF7B9A">
      <w:pPr>
        <w:pStyle w:val="BodyText2"/>
      </w:pPr>
      <w:r>
        <w:t>c</w:t>
      </w:r>
      <w:r w:rsidR="00777B81">
        <w:t>. Lorry Crane Operator</w:t>
      </w:r>
    </w:p>
    <w:p w14:paraId="504AAC01" w14:textId="029A2ED7" w:rsidR="00777B81" w:rsidRDefault="00DF7B9A">
      <w:pPr>
        <w:pStyle w:val="BodyText2"/>
      </w:pPr>
      <w:r>
        <w:t>d</w:t>
      </w:r>
      <w:r w:rsidR="00777B81">
        <w:t xml:space="preserve">. Signalman </w:t>
      </w:r>
    </w:p>
    <w:p w14:paraId="5BB5789B" w14:textId="572F593B" w:rsidR="00777B81" w:rsidRDefault="00DF7B9A">
      <w:pPr>
        <w:pStyle w:val="BodyText2"/>
      </w:pPr>
      <w:r>
        <w:t>e</w:t>
      </w:r>
      <w:r w:rsidR="00777B81">
        <w:t xml:space="preserve">. </w:t>
      </w:r>
      <w:proofErr w:type="spellStart"/>
      <w:r w:rsidR="00777B81">
        <w:t>Riggerman</w:t>
      </w:r>
      <w:proofErr w:type="spellEnd"/>
    </w:p>
    <w:p w14:paraId="5BE0AEC5" w14:textId="7DCF52AE" w:rsidR="00777B81" w:rsidRDefault="00DF7B9A">
      <w:pPr>
        <w:pStyle w:val="BodyText2"/>
      </w:pPr>
      <w:r>
        <w:t>f</w:t>
      </w:r>
      <w:r w:rsidR="00777B81">
        <w:t xml:space="preserve">. Skill Mover </w:t>
      </w:r>
    </w:p>
    <w:p w14:paraId="559D9AF3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A4E3EE3" w14:textId="77777777"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46CF3F70" w14:textId="1371E630" w:rsidR="004D5933" w:rsidRDefault="000F4BA0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F202F5">
        <w:rPr>
          <w:sz w:val="24"/>
          <w:lang w:eastAsia="zh-CN"/>
        </w:rPr>
        <w:t>mobile</w:t>
      </w:r>
      <w:r w:rsidR="00B424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14:paraId="17C195A4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10511BE0" w14:textId="77777777" w:rsidR="009414CB" w:rsidRDefault="009414CB" w:rsidP="009414C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89661E8" w14:textId="00AD382F" w:rsidR="000F4BA0" w:rsidRDefault="00F772A5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5988F7AC" w14:textId="6E849B9D" w:rsidR="00F202F5" w:rsidRDefault="00F202F5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chiller from ground floor to hoisting area </w:t>
      </w:r>
    </w:p>
    <w:p w14:paraId="3C36FD5D" w14:textId="77777777" w:rsidR="000F4BA0" w:rsidRDefault="000F4BA0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14:paraId="24A2AAD5" w14:textId="6C159CAA" w:rsidR="000F4BA0" w:rsidRDefault="000F4BA0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</w:t>
      </w:r>
      <w:r w:rsidR="00F202F5">
        <w:rPr>
          <w:sz w:val="24"/>
          <w:lang w:eastAsia="zh-CN"/>
        </w:rPr>
        <w:t>chiller</w:t>
      </w:r>
    </w:p>
    <w:p w14:paraId="0F808340" w14:textId="77777777" w:rsidR="002B11E7" w:rsidRDefault="007C7947" w:rsidP="00801C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1ft above ground to check on balancing</w:t>
      </w:r>
    </w:p>
    <w:p w14:paraId="5037E7DF" w14:textId="16004C40" w:rsidR="002B11E7" w:rsidRDefault="002B11E7" w:rsidP="00801C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to hoist up load</w:t>
      </w:r>
      <w:r w:rsidR="00F202F5">
        <w:rPr>
          <w:sz w:val="24"/>
          <w:lang w:eastAsia="zh-CN"/>
        </w:rPr>
        <w:t xml:space="preserve"> to 4</w:t>
      </w:r>
      <w:r w:rsidR="00F202F5" w:rsidRPr="00F202F5">
        <w:rPr>
          <w:sz w:val="24"/>
          <w:vertAlign w:val="superscript"/>
          <w:lang w:eastAsia="zh-CN"/>
        </w:rPr>
        <w:t>th</w:t>
      </w:r>
      <w:r w:rsidR="00F202F5">
        <w:rPr>
          <w:sz w:val="24"/>
          <w:lang w:eastAsia="zh-CN"/>
        </w:rPr>
        <w:t xml:space="preserve"> floor rooftop opening </w:t>
      </w:r>
    </w:p>
    <w:p w14:paraId="504C01EC" w14:textId="77777777" w:rsidR="00DF7B9A" w:rsidRDefault="00DF7B9A" w:rsidP="00F202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chiller to near ground level </w:t>
      </w:r>
    </w:p>
    <w:p w14:paraId="71AF04F2" w14:textId="4E92CEC0" w:rsidR="00F772A5" w:rsidRPr="00F202F5" w:rsidRDefault="00DF7B9A" w:rsidP="00F202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chiller bed</w:t>
      </w:r>
      <w:r w:rsidR="007C7947" w:rsidRPr="00F202F5">
        <w:rPr>
          <w:sz w:val="24"/>
          <w:lang w:eastAsia="zh-CN"/>
        </w:rPr>
        <w:t xml:space="preserve"> </w:t>
      </w:r>
    </w:p>
    <w:p w14:paraId="3D8A69F5" w14:textId="115BE5E5" w:rsidR="00D7350C" w:rsidRPr="00DF7B9A" w:rsidRDefault="00DF7B9A" w:rsidP="00DF7B9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</w:t>
      </w:r>
      <w:r w:rsidR="004F78BB" w:rsidRPr="00801C3A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>to</w:t>
      </w:r>
      <w:r w:rsidR="0026667A" w:rsidRPr="00801C3A">
        <w:rPr>
          <w:sz w:val="24"/>
          <w:lang w:eastAsia="zh-CN"/>
        </w:rPr>
        <w:t xml:space="preserve"> the designated location </w:t>
      </w:r>
    </w:p>
    <w:p w14:paraId="020FB446" w14:textId="77777777"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14:paraId="2F8393DC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65CC1BC4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2520B9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00927998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0E4F6D60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1823B559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2CF0E286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82CA7" w14:textId="77777777" w:rsidR="00462F43" w:rsidRDefault="00462F43">
      <w:r>
        <w:separator/>
      </w:r>
    </w:p>
  </w:endnote>
  <w:endnote w:type="continuationSeparator" w:id="0">
    <w:p w14:paraId="2E634DA6" w14:textId="77777777" w:rsidR="00462F43" w:rsidRDefault="00462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ADE08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C300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300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913111" w14:textId="77777777" w:rsidR="00462F43" w:rsidRDefault="00462F43">
      <w:r>
        <w:separator/>
      </w:r>
    </w:p>
  </w:footnote>
  <w:footnote w:type="continuationSeparator" w:id="0">
    <w:p w14:paraId="720FD0F5" w14:textId="77777777" w:rsidR="00462F43" w:rsidRDefault="00462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7AB764" w14:textId="32FF9B06" w:rsidR="00EE527F" w:rsidRPr="009F4B2F" w:rsidRDefault="00DF7B9A" w:rsidP="009F4B2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6CC27ED" wp14:editId="0C704F0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4B2F">
      <w:rPr>
        <w:b/>
        <w:sz w:val="28"/>
      </w:rPr>
      <w:t xml:space="preserve">              </w:t>
    </w:r>
    <w:r w:rsidR="00EE527F">
      <w:rPr>
        <w:b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03DA4D93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8DEB680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430C2BE2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4FC5FB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0F07E18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A1F3C"/>
    <w:multiLevelType w:val="hybridMultilevel"/>
    <w:tmpl w:val="435692A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28388324">
    <w:abstractNumId w:val="3"/>
  </w:num>
  <w:num w:numId="2" w16cid:durableId="459542594">
    <w:abstractNumId w:val="5"/>
  </w:num>
  <w:num w:numId="3" w16cid:durableId="46415866">
    <w:abstractNumId w:val="0"/>
  </w:num>
  <w:num w:numId="4" w16cid:durableId="1157497123">
    <w:abstractNumId w:val="11"/>
  </w:num>
  <w:num w:numId="5" w16cid:durableId="1835414262">
    <w:abstractNumId w:val="6"/>
  </w:num>
  <w:num w:numId="6" w16cid:durableId="2010448326">
    <w:abstractNumId w:val="7"/>
  </w:num>
  <w:num w:numId="7" w16cid:durableId="1836147308">
    <w:abstractNumId w:val="4"/>
  </w:num>
  <w:num w:numId="8" w16cid:durableId="1286153821">
    <w:abstractNumId w:val="8"/>
  </w:num>
  <w:num w:numId="9" w16cid:durableId="1895771768">
    <w:abstractNumId w:val="2"/>
  </w:num>
  <w:num w:numId="10" w16cid:durableId="55321136">
    <w:abstractNumId w:val="10"/>
  </w:num>
  <w:num w:numId="11" w16cid:durableId="102894686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19308071">
    <w:abstractNumId w:val="1"/>
  </w:num>
  <w:num w:numId="13" w16cid:durableId="2108038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14CD8"/>
    <w:rsid w:val="0004224E"/>
    <w:rsid w:val="000430A5"/>
    <w:rsid w:val="00045CCE"/>
    <w:rsid w:val="00060982"/>
    <w:rsid w:val="000839BB"/>
    <w:rsid w:val="00090E16"/>
    <w:rsid w:val="00093A2F"/>
    <w:rsid w:val="000A4B74"/>
    <w:rsid w:val="000A77B9"/>
    <w:rsid w:val="000B2F2C"/>
    <w:rsid w:val="000F2D48"/>
    <w:rsid w:val="000F4BA0"/>
    <w:rsid w:val="00117C48"/>
    <w:rsid w:val="00130300"/>
    <w:rsid w:val="00132211"/>
    <w:rsid w:val="00136874"/>
    <w:rsid w:val="00141C71"/>
    <w:rsid w:val="00154638"/>
    <w:rsid w:val="00175588"/>
    <w:rsid w:val="0017768F"/>
    <w:rsid w:val="00180033"/>
    <w:rsid w:val="00180FE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37600"/>
    <w:rsid w:val="0024562E"/>
    <w:rsid w:val="00251834"/>
    <w:rsid w:val="0026667A"/>
    <w:rsid w:val="00274BF0"/>
    <w:rsid w:val="00281296"/>
    <w:rsid w:val="0029590D"/>
    <w:rsid w:val="002A1405"/>
    <w:rsid w:val="002A1BD7"/>
    <w:rsid w:val="002B11E7"/>
    <w:rsid w:val="002B29A9"/>
    <w:rsid w:val="002B4194"/>
    <w:rsid w:val="002D0D60"/>
    <w:rsid w:val="002D2383"/>
    <w:rsid w:val="002D3B07"/>
    <w:rsid w:val="002D429A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4111"/>
    <w:rsid w:val="003C46B8"/>
    <w:rsid w:val="003C6319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62D1E"/>
    <w:rsid w:val="00462F43"/>
    <w:rsid w:val="00463419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2F04"/>
    <w:rsid w:val="004C392C"/>
    <w:rsid w:val="004D0508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23BDE"/>
    <w:rsid w:val="006362BB"/>
    <w:rsid w:val="0064156E"/>
    <w:rsid w:val="00660815"/>
    <w:rsid w:val="00664D20"/>
    <w:rsid w:val="00683037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77B81"/>
    <w:rsid w:val="00782621"/>
    <w:rsid w:val="00782718"/>
    <w:rsid w:val="00787A82"/>
    <w:rsid w:val="007A2115"/>
    <w:rsid w:val="007B6717"/>
    <w:rsid w:val="007C5834"/>
    <w:rsid w:val="007C7947"/>
    <w:rsid w:val="007D1A3A"/>
    <w:rsid w:val="007E2FF0"/>
    <w:rsid w:val="007E6356"/>
    <w:rsid w:val="00801C3A"/>
    <w:rsid w:val="008067B7"/>
    <w:rsid w:val="0081772B"/>
    <w:rsid w:val="008254AB"/>
    <w:rsid w:val="0082563E"/>
    <w:rsid w:val="00840DC8"/>
    <w:rsid w:val="0088777C"/>
    <w:rsid w:val="008A5148"/>
    <w:rsid w:val="008B3B91"/>
    <w:rsid w:val="008D483D"/>
    <w:rsid w:val="008E4B92"/>
    <w:rsid w:val="008F2319"/>
    <w:rsid w:val="008F6CAF"/>
    <w:rsid w:val="0090213C"/>
    <w:rsid w:val="00904AE4"/>
    <w:rsid w:val="00910E87"/>
    <w:rsid w:val="009414CB"/>
    <w:rsid w:val="00945F2F"/>
    <w:rsid w:val="00957CA2"/>
    <w:rsid w:val="00970E4B"/>
    <w:rsid w:val="0099108C"/>
    <w:rsid w:val="009A1F80"/>
    <w:rsid w:val="009E694C"/>
    <w:rsid w:val="009F4B2F"/>
    <w:rsid w:val="00A04987"/>
    <w:rsid w:val="00A2618C"/>
    <w:rsid w:val="00A33F02"/>
    <w:rsid w:val="00A459AF"/>
    <w:rsid w:val="00A46072"/>
    <w:rsid w:val="00A56E64"/>
    <w:rsid w:val="00A641DB"/>
    <w:rsid w:val="00A65BC3"/>
    <w:rsid w:val="00A94515"/>
    <w:rsid w:val="00AB3C71"/>
    <w:rsid w:val="00AB4377"/>
    <w:rsid w:val="00AC4808"/>
    <w:rsid w:val="00AD4C31"/>
    <w:rsid w:val="00B16407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97029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82EC1"/>
    <w:rsid w:val="00C94AD4"/>
    <w:rsid w:val="00CA0D71"/>
    <w:rsid w:val="00CA3063"/>
    <w:rsid w:val="00CA6422"/>
    <w:rsid w:val="00CC27F9"/>
    <w:rsid w:val="00CC3001"/>
    <w:rsid w:val="00CD200D"/>
    <w:rsid w:val="00CE271F"/>
    <w:rsid w:val="00D015DC"/>
    <w:rsid w:val="00D01F82"/>
    <w:rsid w:val="00D108F6"/>
    <w:rsid w:val="00D14B56"/>
    <w:rsid w:val="00D249F6"/>
    <w:rsid w:val="00D52CB3"/>
    <w:rsid w:val="00D664B7"/>
    <w:rsid w:val="00D668A8"/>
    <w:rsid w:val="00D7350C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DF7B9A"/>
    <w:rsid w:val="00E13011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6EE0"/>
    <w:rsid w:val="00EC2E7B"/>
    <w:rsid w:val="00EC3274"/>
    <w:rsid w:val="00EE3F45"/>
    <w:rsid w:val="00EE527F"/>
    <w:rsid w:val="00EE7A41"/>
    <w:rsid w:val="00EF2BA3"/>
    <w:rsid w:val="00F202F5"/>
    <w:rsid w:val="00F369A7"/>
    <w:rsid w:val="00F63A7E"/>
    <w:rsid w:val="00F772A5"/>
    <w:rsid w:val="00F844A0"/>
    <w:rsid w:val="00F853FF"/>
    <w:rsid w:val="00FB3E90"/>
    <w:rsid w:val="00FB6F59"/>
    <w:rsid w:val="00FC49E1"/>
    <w:rsid w:val="00FD41B2"/>
    <w:rsid w:val="00FE08F4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D3A3A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87</TotalTime>
  <Pages>1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2025-12-22T06:25:00Z</cp:lastPrinted>
  <dcterms:created xsi:type="dcterms:W3CDTF">2025-12-22T03:32:00Z</dcterms:created>
  <dcterms:modified xsi:type="dcterms:W3CDTF">2025-12-22T06:25:00Z</dcterms:modified>
</cp:coreProperties>
</file>