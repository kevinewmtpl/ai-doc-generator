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5F6E6D">
      <w:pPr>
        <w:rPr>
          <w:sz w:val="24"/>
          <w:lang w:eastAsia="zh-CN"/>
        </w:rPr>
      </w:pPr>
      <w:r>
        <w:rPr>
          <w:sz w:val="24"/>
        </w:rPr>
        <w:t>Date: 04</w:t>
      </w:r>
      <w:r w:rsidRPr="005F6E6D">
        <w:rPr>
          <w:sz w:val="24"/>
          <w:vertAlign w:val="superscript"/>
        </w:rPr>
        <w:t>th</w:t>
      </w:r>
      <w:r>
        <w:rPr>
          <w:sz w:val="24"/>
        </w:rPr>
        <w:t xml:space="preserve"> Apr </w:t>
      </w:r>
      <w:r w:rsidR="00BB62EB">
        <w:rPr>
          <w:sz w:val="24"/>
        </w:rPr>
        <w:t>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53442" w:rsidRPr="00C53442" w:rsidRDefault="006467DA" w:rsidP="00C534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2027F">
        <w:rPr>
          <w:sz w:val="24"/>
          <w:lang w:eastAsia="zh-CN"/>
        </w:rPr>
        <w:t xml:space="preserve">shift out </w:t>
      </w:r>
      <w:r w:rsidR="00DD7D9F">
        <w:rPr>
          <w:sz w:val="24"/>
          <w:lang w:eastAsia="zh-CN"/>
        </w:rPr>
        <w:t xml:space="preserve">equipment </w:t>
      </w:r>
      <w:r w:rsidR="008B106D">
        <w:rPr>
          <w:sz w:val="24"/>
          <w:lang w:eastAsia="zh-CN"/>
        </w:rPr>
        <w:t>to loading area,</w:t>
      </w:r>
      <w:r w:rsidR="00837A8B">
        <w:rPr>
          <w:sz w:val="24"/>
          <w:lang w:eastAsia="zh-CN"/>
        </w:rPr>
        <w:t xml:space="preserve"> </w:t>
      </w:r>
      <w:r w:rsidR="00DD7D9F">
        <w:rPr>
          <w:sz w:val="24"/>
          <w:lang w:eastAsia="zh-CN"/>
        </w:rPr>
        <w:t xml:space="preserve">hoist, load </w:t>
      </w:r>
      <w:r w:rsidR="0084186B">
        <w:rPr>
          <w:sz w:val="24"/>
          <w:lang w:eastAsia="zh-CN"/>
        </w:rPr>
        <w:t>up 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</w:t>
      </w:r>
      <w:r w:rsidR="005F6E6D">
        <w:rPr>
          <w:sz w:val="24"/>
          <w:lang w:eastAsia="zh-CN"/>
        </w:rPr>
        <w:t xml:space="preserve">liver to another location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A936AD" w:rsidRDefault="00A936A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A936AD" w:rsidRDefault="00A93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Microwave Furnace</w:t>
      </w:r>
    </w:p>
    <w:p w:rsidR="00A936AD" w:rsidRDefault="00A93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130 x 100 x 100 cm</w:t>
      </w:r>
    </w:p>
    <w:p w:rsidR="00A936AD" w:rsidRDefault="00A93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700 kg</w:t>
      </w:r>
    </w:p>
    <w:p w:rsidR="00A936AD" w:rsidRPr="00A936AD" w:rsidRDefault="00A93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817FDF" w:rsidRPr="00BB62EB" w:rsidRDefault="005F6E6D">
      <w:pPr>
        <w:rPr>
          <w:sz w:val="24"/>
          <w:lang w:eastAsia="zh-CN"/>
        </w:rPr>
      </w:pPr>
      <w:r>
        <w:rPr>
          <w:sz w:val="24"/>
          <w:lang w:eastAsia="zh-CN"/>
        </w:rPr>
        <w:t>10/04/23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A936AD" w:rsidRDefault="00A93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53442" w:rsidRDefault="005F6E6D" w:rsidP="005F6E6D">
      <w:pPr>
        <w:pStyle w:val="Heading4"/>
      </w:pPr>
      <w:r>
        <w:t>Simtech @ 5 Cleantech Loop</w:t>
      </w:r>
    </w:p>
    <w:p w:rsidR="005F6E6D" w:rsidRPr="005F6E6D" w:rsidRDefault="005F6E6D" w:rsidP="005F6E6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Cleantech Two CT2B, Blk B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C534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D705A4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D705A4" w:rsidRDefault="008C28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705A4">
        <w:rPr>
          <w:sz w:val="24"/>
          <w:lang w:eastAsia="zh-CN"/>
        </w:rPr>
        <w:t xml:space="preserve">ebbing sling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817FDF" w:rsidRDefault="00817FDF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A936AD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F6E6D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C53442">
        <w:rPr>
          <w:sz w:val="24"/>
          <w:lang w:eastAsia="zh-CN"/>
        </w:rPr>
        <w:t xml:space="preserve">alman, lorry loader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A936AD" w:rsidRDefault="00A936AD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F6E6D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535E2F" w:rsidRDefault="00535E2F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loading area </w:t>
      </w:r>
    </w:p>
    <w:p w:rsidR="00C96E35" w:rsidRPr="00C53442" w:rsidRDefault="0046470C" w:rsidP="00C534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53442">
        <w:rPr>
          <w:sz w:val="24"/>
          <w:lang w:eastAsia="zh-CN"/>
        </w:rPr>
        <w:t>Shift</w:t>
      </w:r>
      <w:r w:rsidR="0012027F" w:rsidRPr="00C53442">
        <w:rPr>
          <w:sz w:val="24"/>
          <w:lang w:eastAsia="zh-CN"/>
        </w:rPr>
        <w:t xml:space="preserve"> out </w:t>
      </w:r>
      <w:r w:rsidR="00BA671E" w:rsidRPr="00C53442">
        <w:rPr>
          <w:sz w:val="24"/>
          <w:lang w:eastAsia="zh-CN"/>
        </w:rPr>
        <w:t>equipment from</w:t>
      </w:r>
      <w:r w:rsidR="00C53442">
        <w:rPr>
          <w:sz w:val="24"/>
          <w:lang w:eastAsia="zh-CN"/>
        </w:rPr>
        <w:t xml:space="preserve"> customer premise 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0638D6">
        <w:rPr>
          <w:sz w:val="24"/>
          <w:lang w:eastAsia="zh-CN"/>
        </w:rPr>
        <w:t xml:space="preserve">equipment </w:t>
      </w:r>
      <w:r>
        <w:rPr>
          <w:sz w:val="24"/>
          <w:lang w:eastAsia="zh-CN"/>
        </w:rPr>
        <w:t>to</w:t>
      </w:r>
      <w:r w:rsidR="00323983">
        <w:rPr>
          <w:sz w:val="24"/>
          <w:lang w:eastAsia="zh-CN"/>
        </w:rPr>
        <w:t xml:space="preserve"> loading area</w:t>
      </w:r>
    </w:p>
    <w:p w:rsidR="00C53442" w:rsidRDefault="00C5344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secured to rigging point of equipment </w:t>
      </w:r>
    </w:p>
    <w:p w:rsidR="00E76DB5" w:rsidRDefault="008C287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C53442">
        <w:rPr>
          <w:sz w:val="24"/>
          <w:lang w:eastAsia="zh-CN"/>
        </w:rPr>
        <w:t>oist</w:t>
      </w:r>
      <w:r w:rsidR="00BA671E">
        <w:rPr>
          <w:sz w:val="24"/>
          <w:lang w:eastAsia="zh-CN"/>
        </w:rPr>
        <w:t xml:space="preserve"> up and load </w:t>
      </w:r>
      <w:r w:rsidR="00C53442">
        <w:rPr>
          <w:sz w:val="24"/>
          <w:lang w:eastAsia="zh-CN"/>
        </w:rPr>
        <w:t xml:space="preserve">equipment </w:t>
      </w:r>
      <w:r w:rsidR="0084186B">
        <w:rPr>
          <w:sz w:val="24"/>
          <w:lang w:eastAsia="zh-CN"/>
        </w:rPr>
        <w:t>onto lorry chassis</w:t>
      </w:r>
    </w:p>
    <w:p w:rsidR="00C53442" w:rsidRDefault="00C5344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sling from rigging point of machine 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>d d</w:t>
      </w:r>
      <w:r w:rsidR="008C287C">
        <w:rPr>
          <w:sz w:val="24"/>
          <w:lang w:eastAsia="zh-CN"/>
        </w:rPr>
        <w:t xml:space="preserve">eliver to new location </w:t>
      </w:r>
      <w:r w:rsidR="00DC68C8">
        <w:rPr>
          <w:sz w:val="24"/>
          <w:lang w:eastAsia="zh-CN"/>
        </w:rPr>
        <w:t xml:space="preserve">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7B0A" w:rsidRDefault="006B7B0A">
      <w:r>
        <w:separator/>
      </w:r>
    </w:p>
  </w:endnote>
  <w:endnote w:type="continuationSeparator" w:id="0">
    <w:p w:rsidR="006B7B0A" w:rsidRDefault="006B7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36A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36A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7B0A" w:rsidRDefault="006B7B0A">
      <w:r>
        <w:separator/>
      </w:r>
    </w:p>
  </w:footnote>
  <w:footnote w:type="continuationSeparator" w:id="0">
    <w:p w:rsidR="006B7B0A" w:rsidRDefault="006B7B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B7B0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B7B0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8D6"/>
    <w:rsid w:val="0007152C"/>
    <w:rsid w:val="000A2668"/>
    <w:rsid w:val="000C68D5"/>
    <w:rsid w:val="000D3C89"/>
    <w:rsid w:val="0012027F"/>
    <w:rsid w:val="001268A8"/>
    <w:rsid w:val="00141D73"/>
    <w:rsid w:val="001458A9"/>
    <w:rsid w:val="001D5A2C"/>
    <w:rsid w:val="00211C09"/>
    <w:rsid w:val="00215CF7"/>
    <w:rsid w:val="0021769A"/>
    <w:rsid w:val="00237932"/>
    <w:rsid w:val="0024237B"/>
    <w:rsid w:val="00257C21"/>
    <w:rsid w:val="00286430"/>
    <w:rsid w:val="002F791A"/>
    <w:rsid w:val="003038EA"/>
    <w:rsid w:val="00310463"/>
    <w:rsid w:val="00323983"/>
    <w:rsid w:val="003F06D3"/>
    <w:rsid w:val="00420DA0"/>
    <w:rsid w:val="0046470C"/>
    <w:rsid w:val="00466C7A"/>
    <w:rsid w:val="00535E2F"/>
    <w:rsid w:val="00561C4E"/>
    <w:rsid w:val="0056562F"/>
    <w:rsid w:val="005C0BC7"/>
    <w:rsid w:val="005D6724"/>
    <w:rsid w:val="005F6E6D"/>
    <w:rsid w:val="006467DA"/>
    <w:rsid w:val="00677443"/>
    <w:rsid w:val="006B7B0A"/>
    <w:rsid w:val="00716161"/>
    <w:rsid w:val="00817FDF"/>
    <w:rsid w:val="00837A8B"/>
    <w:rsid w:val="0084186B"/>
    <w:rsid w:val="00895D5D"/>
    <w:rsid w:val="00896ADB"/>
    <w:rsid w:val="008B106D"/>
    <w:rsid w:val="008C287C"/>
    <w:rsid w:val="008F0C05"/>
    <w:rsid w:val="00971AE8"/>
    <w:rsid w:val="0099046A"/>
    <w:rsid w:val="0099427F"/>
    <w:rsid w:val="00A244C1"/>
    <w:rsid w:val="00A46B56"/>
    <w:rsid w:val="00A936AD"/>
    <w:rsid w:val="00AA1CEE"/>
    <w:rsid w:val="00B71575"/>
    <w:rsid w:val="00BA671E"/>
    <w:rsid w:val="00BB62EB"/>
    <w:rsid w:val="00C21D12"/>
    <w:rsid w:val="00C53442"/>
    <w:rsid w:val="00C96E35"/>
    <w:rsid w:val="00CA4C9C"/>
    <w:rsid w:val="00CB2E4C"/>
    <w:rsid w:val="00CD280D"/>
    <w:rsid w:val="00D07A15"/>
    <w:rsid w:val="00D20BFB"/>
    <w:rsid w:val="00D705A4"/>
    <w:rsid w:val="00DC68C8"/>
    <w:rsid w:val="00DD7D9F"/>
    <w:rsid w:val="00DF38C9"/>
    <w:rsid w:val="00E12D8F"/>
    <w:rsid w:val="00E441E4"/>
    <w:rsid w:val="00E76DB5"/>
    <w:rsid w:val="00EC1220"/>
    <w:rsid w:val="00F159DB"/>
    <w:rsid w:val="00F31986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2022-08-19T07:45:00Z</cp:lastPrinted>
  <dcterms:created xsi:type="dcterms:W3CDTF">2023-04-03T08:46:00Z</dcterms:created>
  <dcterms:modified xsi:type="dcterms:W3CDTF">2023-04-04T04:31:00Z</dcterms:modified>
</cp:coreProperties>
</file>