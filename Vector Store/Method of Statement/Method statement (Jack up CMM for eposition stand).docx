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A6F6FA" w14:textId="77777777" w:rsidR="00437C83" w:rsidRDefault="00437C83">
      <w:pPr>
        <w:pStyle w:val="Title"/>
        <w:jc w:val="left"/>
        <w:rPr>
          <w:lang w:eastAsia="zh-CN"/>
        </w:rPr>
      </w:pPr>
    </w:p>
    <w:p w14:paraId="1C5C9F86" w14:textId="0FCA36DA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B5CC87B" w14:textId="510F03AA" w:rsidR="00FC7A38" w:rsidRDefault="0057536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92482">
        <w:rPr>
          <w:sz w:val="24"/>
        </w:rPr>
        <w:t>17</w:t>
      </w:r>
      <w:r w:rsidR="00392482" w:rsidRPr="00392482">
        <w:rPr>
          <w:sz w:val="24"/>
          <w:vertAlign w:val="superscript"/>
        </w:rPr>
        <w:t>th</w:t>
      </w:r>
      <w:r w:rsidR="00392482">
        <w:rPr>
          <w:sz w:val="24"/>
        </w:rPr>
        <w:t xml:space="preserve"> Feb 2025</w:t>
      </w:r>
    </w:p>
    <w:p w14:paraId="5183D998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A3F7DED" w14:textId="77777777"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14:paraId="00CEC18C" w14:textId="6B405226" w:rsidR="001D5981" w:rsidRPr="00745060" w:rsidRDefault="0057536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jack up 1 unit CMM machine for </w:t>
      </w:r>
      <w:r w:rsidR="00CD20F5">
        <w:rPr>
          <w:bCs/>
          <w:sz w:val="24"/>
          <w:szCs w:val="24"/>
          <w:lang w:eastAsia="zh-CN"/>
        </w:rPr>
        <w:t xml:space="preserve">customer </w:t>
      </w:r>
      <w:r>
        <w:rPr>
          <w:bCs/>
          <w:sz w:val="24"/>
          <w:szCs w:val="24"/>
          <w:lang w:eastAsia="zh-CN"/>
        </w:rPr>
        <w:t xml:space="preserve">engineer to </w:t>
      </w:r>
      <w:r w:rsidR="00953923">
        <w:rPr>
          <w:bCs/>
          <w:sz w:val="24"/>
          <w:szCs w:val="24"/>
          <w:lang w:eastAsia="zh-CN"/>
        </w:rPr>
        <w:t>change</w:t>
      </w:r>
      <w:r>
        <w:rPr>
          <w:bCs/>
          <w:sz w:val="24"/>
          <w:szCs w:val="24"/>
          <w:lang w:eastAsia="zh-CN"/>
        </w:rPr>
        <w:t xml:space="preserve"> machine </w:t>
      </w:r>
      <w:r w:rsidR="00953923">
        <w:rPr>
          <w:bCs/>
          <w:sz w:val="24"/>
          <w:szCs w:val="24"/>
          <w:lang w:eastAsia="zh-CN"/>
        </w:rPr>
        <w:t>vibrator leg</w:t>
      </w:r>
      <w:r>
        <w:rPr>
          <w:bCs/>
          <w:sz w:val="24"/>
          <w:szCs w:val="24"/>
          <w:lang w:eastAsia="zh-CN"/>
        </w:rPr>
        <w:t xml:space="preserve"> </w:t>
      </w:r>
    </w:p>
    <w:p w14:paraId="16E3C02C" w14:textId="77777777"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A50272F" w14:textId="77777777"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14:paraId="2FFC1B31" w14:textId="77777777" w:rsidR="00FC7A38" w:rsidRPr="00745060" w:rsidRDefault="0012420B" w:rsidP="007450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14:paraId="75ABF22D" w14:textId="77777777" w:rsidR="00011C41" w:rsidRDefault="00011C41">
      <w:pPr>
        <w:rPr>
          <w:sz w:val="24"/>
          <w:lang w:eastAsia="zh-CN"/>
        </w:rPr>
      </w:pPr>
    </w:p>
    <w:p w14:paraId="60769E35" w14:textId="77777777" w:rsidR="00011C41" w:rsidRPr="00011C41" w:rsidRDefault="00575365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Date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14:paraId="41A04CD1" w14:textId="18DAAB29" w:rsidR="00FC7A38" w:rsidRDefault="003924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18/02/25</w:t>
      </w:r>
    </w:p>
    <w:p w14:paraId="3DAFC78A" w14:textId="77777777" w:rsidR="00575365" w:rsidRDefault="0057536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B86DC44" w14:textId="77777777" w:rsidR="00575365" w:rsidRDefault="0057536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1FBCDC18" w14:textId="4C9EE833" w:rsidR="00575365" w:rsidRPr="00575365" w:rsidRDefault="0095392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  <w:r w:rsidR="00575365">
        <w:rPr>
          <w:bCs/>
          <w:sz w:val="24"/>
          <w:szCs w:val="24"/>
          <w:lang w:eastAsia="zh-CN"/>
        </w:rPr>
        <w:t xml:space="preserve"> </w:t>
      </w:r>
    </w:p>
    <w:p w14:paraId="2B5451D2" w14:textId="77777777" w:rsidR="00745060" w:rsidRDefault="0074506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CD3BB9B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9F9F8AC" w14:textId="6C828AF1" w:rsidR="00EA23A6" w:rsidRDefault="00EA23A6" w:rsidP="00EA23A6">
      <w:pPr>
        <w:pStyle w:val="Heading4"/>
      </w:pPr>
      <w:r>
        <w:t>11 Calshot Rd</w:t>
      </w:r>
    </w:p>
    <w:p w14:paraId="4B0C4AC3" w14:textId="67AA2EBF" w:rsidR="00EA23A6" w:rsidRPr="00EA23A6" w:rsidRDefault="00EA23A6" w:rsidP="00EA23A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SAESL</w:t>
      </w:r>
    </w:p>
    <w:p w14:paraId="0CD205B8" w14:textId="77777777" w:rsidR="00FC7A38" w:rsidRDefault="00FC7A38">
      <w:pPr>
        <w:rPr>
          <w:lang w:eastAsia="zh-CN"/>
        </w:rPr>
      </w:pPr>
    </w:p>
    <w:p w14:paraId="7032154B" w14:textId="77777777"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C67D9F4" w14:textId="77777777" w:rsidR="006476FC" w:rsidRDefault="003A59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A1657">
        <w:rPr>
          <w:sz w:val="24"/>
          <w:lang w:eastAsia="zh-CN"/>
        </w:rPr>
        <w:t>allet truck</w:t>
      </w:r>
    </w:p>
    <w:p w14:paraId="47213B49" w14:textId="77777777" w:rsidR="00011C41" w:rsidRDefault="007450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60EC2A99" w14:textId="77777777" w:rsidR="00745060" w:rsidRDefault="007450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F2B0992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11B05A7" w14:textId="77777777" w:rsidR="00FC7A38" w:rsidRPr="00A72C6E" w:rsidRDefault="00C10683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obstacles around operation area </w:t>
      </w:r>
    </w:p>
    <w:p w14:paraId="54B48273" w14:textId="77777777"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BFD6B1E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403229C" w14:textId="77777777"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14:paraId="775383CD" w14:textId="77777777"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20F5">
        <w:rPr>
          <w:sz w:val="24"/>
          <w:szCs w:val="24"/>
        </w:rPr>
        <w:t>equip with standard PPE (</w:t>
      </w:r>
      <w:r w:rsidR="00A86533">
        <w:rPr>
          <w:sz w:val="24"/>
          <w:szCs w:val="24"/>
        </w:rPr>
        <w:t>safety shoe</w:t>
      </w:r>
      <w:r w:rsidR="00C10683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9F4341A" w14:textId="77777777"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251D95C" w14:textId="77777777" w:rsidR="007A4D52" w:rsidRDefault="007A4D52">
      <w:pPr>
        <w:pStyle w:val="Title"/>
        <w:jc w:val="left"/>
        <w:rPr>
          <w:sz w:val="32"/>
          <w:szCs w:val="32"/>
          <w:lang w:eastAsia="zh-CN"/>
        </w:rPr>
      </w:pPr>
    </w:p>
    <w:p w14:paraId="087FA131" w14:textId="390C5366" w:rsidR="00FC7A38" w:rsidRPr="00745060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14:paraId="6E5C1140" w14:textId="31838FFD" w:rsidR="00CD20F5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CD20F5">
        <w:rPr>
          <w:b w:val="0"/>
          <w:sz w:val="24"/>
          <w:u w:val="none"/>
          <w:lang w:eastAsia="zh-CN"/>
        </w:rPr>
        <w:t xml:space="preserve"> under machine</w:t>
      </w:r>
    </w:p>
    <w:p w14:paraId="5D0EAE59" w14:textId="7848DD14" w:rsidR="005A1657" w:rsidRDefault="00CD20F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Pallet truck to jack up machine till it did not touch the </w:t>
      </w:r>
      <w:r w:rsidR="006D6ECF">
        <w:rPr>
          <w:b w:val="0"/>
          <w:sz w:val="24"/>
          <w:u w:val="none"/>
          <w:lang w:eastAsia="zh-CN"/>
        </w:rPr>
        <w:t>vibrator leg</w:t>
      </w:r>
      <w:r>
        <w:rPr>
          <w:b w:val="0"/>
          <w:sz w:val="24"/>
          <w:u w:val="none"/>
          <w:lang w:eastAsia="zh-CN"/>
        </w:rPr>
        <w:t xml:space="preserve"> </w:t>
      </w:r>
      <w:r w:rsidR="003525BF">
        <w:rPr>
          <w:b w:val="0"/>
          <w:sz w:val="24"/>
          <w:u w:val="none"/>
          <w:lang w:eastAsia="zh-CN"/>
        </w:rPr>
        <w:t xml:space="preserve"> </w:t>
      </w:r>
    </w:p>
    <w:p w14:paraId="17436DF7" w14:textId="227BB639" w:rsidR="00B26518" w:rsidRDefault="0095392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</w:t>
      </w:r>
      <w:r w:rsidR="00CD20F5">
        <w:rPr>
          <w:b w:val="0"/>
          <w:sz w:val="24"/>
          <w:u w:val="none"/>
          <w:lang w:eastAsia="zh-CN"/>
        </w:rPr>
        <w:t xml:space="preserve">ngineer to </w:t>
      </w:r>
      <w:r>
        <w:rPr>
          <w:b w:val="0"/>
          <w:sz w:val="24"/>
          <w:u w:val="none"/>
          <w:lang w:eastAsia="zh-CN"/>
        </w:rPr>
        <w:t xml:space="preserve">replace </w:t>
      </w:r>
      <w:r w:rsidR="006D6ECF">
        <w:rPr>
          <w:b w:val="0"/>
          <w:sz w:val="24"/>
          <w:u w:val="none"/>
          <w:lang w:eastAsia="zh-CN"/>
        </w:rPr>
        <w:t xml:space="preserve">old </w:t>
      </w:r>
      <w:r>
        <w:rPr>
          <w:b w:val="0"/>
          <w:sz w:val="24"/>
          <w:u w:val="none"/>
          <w:lang w:eastAsia="zh-CN"/>
        </w:rPr>
        <w:t>vibration leg</w:t>
      </w:r>
      <w:r w:rsidR="00CD20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with a new one </w:t>
      </w:r>
    </w:p>
    <w:p w14:paraId="10DE6A36" w14:textId="156E4BF2" w:rsidR="00FC7A38" w:rsidRDefault="00C106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Readjust </w:t>
      </w:r>
      <w:r w:rsidR="00953923">
        <w:rPr>
          <w:b w:val="0"/>
          <w:sz w:val="24"/>
          <w:u w:val="none"/>
          <w:lang w:eastAsia="zh-CN"/>
        </w:rPr>
        <w:t>vibration leg</w:t>
      </w:r>
      <w:r>
        <w:rPr>
          <w:b w:val="0"/>
          <w:sz w:val="24"/>
          <w:u w:val="none"/>
          <w:lang w:eastAsia="zh-CN"/>
        </w:rPr>
        <w:t xml:space="preserve"> to properly aligned with machine</w:t>
      </w:r>
    </w:p>
    <w:p w14:paraId="3F9D460D" w14:textId="78851412" w:rsidR="00C10683" w:rsidRDefault="00C106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Lower down </w:t>
      </w:r>
      <w:r w:rsidR="00392482">
        <w:rPr>
          <w:b w:val="0"/>
          <w:sz w:val="24"/>
          <w:u w:val="none"/>
          <w:lang w:eastAsia="zh-CN"/>
        </w:rPr>
        <w:t xml:space="preserve">pallet truck and </w:t>
      </w:r>
      <w:r>
        <w:rPr>
          <w:b w:val="0"/>
          <w:sz w:val="24"/>
          <w:u w:val="none"/>
          <w:lang w:eastAsia="zh-CN"/>
        </w:rPr>
        <w:t xml:space="preserve">let </w:t>
      </w:r>
      <w:r w:rsidR="00392482">
        <w:rPr>
          <w:b w:val="0"/>
          <w:sz w:val="24"/>
          <w:u w:val="none"/>
          <w:lang w:eastAsia="zh-CN"/>
        </w:rPr>
        <w:t>machine</w:t>
      </w:r>
      <w:r>
        <w:rPr>
          <w:b w:val="0"/>
          <w:sz w:val="24"/>
          <w:u w:val="none"/>
          <w:lang w:eastAsia="zh-CN"/>
        </w:rPr>
        <w:t xml:space="preserve"> sit </w:t>
      </w:r>
      <w:r w:rsidR="00953923">
        <w:rPr>
          <w:b w:val="0"/>
          <w:sz w:val="24"/>
          <w:u w:val="none"/>
          <w:lang w:eastAsia="zh-CN"/>
        </w:rPr>
        <w:t xml:space="preserve">on the vibration leg </w:t>
      </w:r>
    </w:p>
    <w:p w14:paraId="0F952F8D" w14:textId="77777777"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5A1657">
        <w:rPr>
          <w:b w:val="0"/>
          <w:sz w:val="24"/>
          <w:u w:val="none"/>
          <w:lang w:eastAsia="zh-CN"/>
        </w:rPr>
        <w:t>roper housekeeping</w:t>
      </w:r>
    </w:p>
    <w:p w14:paraId="694DEAFE" w14:textId="77777777" w:rsidR="00AB44EB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6D3D0A02" w14:textId="77777777" w:rsidR="00995EB3" w:rsidRDefault="00995EB3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59B5D29B" w14:textId="77777777" w:rsidR="00995EB3" w:rsidRDefault="00995EB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Best Regards </w:t>
      </w:r>
    </w:p>
    <w:p w14:paraId="2F5D6318" w14:textId="4EA9B927" w:rsidR="00995EB3" w:rsidRDefault="0095392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995EB3">
        <w:rPr>
          <w:b w:val="0"/>
          <w:sz w:val="24"/>
          <w:u w:val="none"/>
          <w:lang w:eastAsia="zh-CN"/>
        </w:rPr>
        <w:t>Zailani</w:t>
      </w:r>
      <w:proofErr w:type="spellEnd"/>
    </w:p>
    <w:p w14:paraId="2CAF60F1" w14:textId="77777777" w:rsidR="00995EB3" w:rsidRDefault="00995EB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5F26D37E" w14:textId="77777777" w:rsidR="00995EB3" w:rsidRPr="0001590F" w:rsidRDefault="00995EB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62824715</w:t>
      </w:r>
    </w:p>
    <w:sectPr w:rsidR="00995EB3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6A78FC" w14:textId="77777777" w:rsidR="004F1C18" w:rsidRDefault="004F1C18">
      <w:r>
        <w:separator/>
      </w:r>
    </w:p>
  </w:endnote>
  <w:endnote w:type="continuationSeparator" w:id="0">
    <w:p w14:paraId="7E933B75" w14:textId="77777777" w:rsidR="004F1C18" w:rsidRDefault="004F1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A4C903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1068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7E73B1">
      <w:rPr>
        <w:rStyle w:val="PageNumber"/>
        <w:sz w:val="22"/>
      </w:rPr>
      <w:t xml:space="preserve">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E6E70D" w14:textId="77777777" w:rsidR="004F1C18" w:rsidRDefault="004F1C18">
      <w:r>
        <w:separator/>
      </w:r>
    </w:p>
  </w:footnote>
  <w:footnote w:type="continuationSeparator" w:id="0">
    <w:p w14:paraId="65D0E54F" w14:textId="77777777" w:rsidR="004F1C18" w:rsidRDefault="004F1C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320665" w14:textId="37463DF6" w:rsidR="00FC7A38" w:rsidRPr="007A4D52" w:rsidRDefault="00392482" w:rsidP="007A4D52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375E158" wp14:editId="36B7524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A4D52">
      <w:rPr>
        <w:b/>
        <w:color w:val="0000FF"/>
        <w:sz w:val="28"/>
      </w:rPr>
      <w:t xml:space="preserve">                      </w:t>
    </w:r>
    <w:r w:rsidR="00DE52F9">
      <w:rPr>
        <w:b/>
        <w:color w:val="0000FF"/>
        <w:sz w:val="28"/>
      </w:rPr>
      <w:t>ERIC WONG MACHINERY TRANSPORTATION PTE LTD</w:t>
    </w:r>
  </w:p>
  <w:p w14:paraId="632C36D1" w14:textId="5FE68F59" w:rsidR="00FC7A38" w:rsidRDefault="007A4D52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DE52F9">
      <w:t xml:space="preserve">, </w:t>
    </w:r>
    <w:proofErr w:type="spellStart"/>
    <w:r>
      <w:t>Kranji</w:t>
    </w:r>
    <w:proofErr w:type="spellEnd"/>
    <w:r>
      <w:t xml:space="preserve"> Green, </w:t>
    </w:r>
    <w:r w:rsidR="00DE52F9">
      <w:t xml:space="preserve">Singapore </w:t>
    </w:r>
    <w:r>
      <w:t>739571</w:t>
    </w:r>
  </w:p>
  <w:p w14:paraId="323FDFDF" w14:textId="7EAEDCFA"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>2826020</w:t>
    </w:r>
  </w:p>
  <w:p w14:paraId="577C2FB9" w14:textId="77777777" w:rsidR="00FC7A38" w:rsidRDefault="00DE52F9">
    <w:pPr>
      <w:pStyle w:val="Header"/>
      <w:jc w:val="center"/>
    </w:pPr>
    <w:r>
      <w:t>GST Reg No. : M2-8923804 – 2</w:t>
    </w:r>
  </w:p>
  <w:p w14:paraId="523FB182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089B83E" w14:textId="77777777"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9159661">
    <w:abstractNumId w:val="2"/>
  </w:num>
  <w:num w:numId="2" w16cid:durableId="1856648942">
    <w:abstractNumId w:val="4"/>
  </w:num>
  <w:num w:numId="3" w16cid:durableId="1056511005">
    <w:abstractNumId w:val="0"/>
  </w:num>
  <w:num w:numId="4" w16cid:durableId="531574933">
    <w:abstractNumId w:val="9"/>
  </w:num>
  <w:num w:numId="5" w16cid:durableId="2105612433">
    <w:abstractNumId w:val="5"/>
  </w:num>
  <w:num w:numId="6" w16cid:durableId="1006901755">
    <w:abstractNumId w:val="6"/>
  </w:num>
  <w:num w:numId="7" w16cid:durableId="1251352355">
    <w:abstractNumId w:val="3"/>
  </w:num>
  <w:num w:numId="8" w16cid:durableId="1066103874">
    <w:abstractNumId w:val="7"/>
  </w:num>
  <w:num w:numId="9" w16cid:durableId="1492451429">
    <w:abstractNumId w:val="1"/>
  </w:num>
  <w:num w:numId="10" w16cid:durableId="977876195">
    <w:abstractNumId w:val="8"/>
  </w:num>
  <w:num w:numId="11" w16cid:durableId="225004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42C40"/>
    <w:rsid w:val="001C737A"/>
    <w:rsid w:val="001D5981"/>
    <w:rsid w:val="001F45D6"/>
    <w:rsid w:val="002151CF"/>
    <w:rsid w:val="002231AD"/>
    <w:rsid w:val="002878D6"/>
    <w:rsid w:val="002A594A"/>
    <w:rsid w:val="002B71E2"/>
    <w:rsid w:val="00333FD8"/>
    <w:rsid w:val="003458F0"/>
    <w:rsid w:val="003525BF"/>
    <w:rsid w:val="00392482"/>
    <w:rsid w:val="003A4F98"/>
    <w:rsid w:val="003A597F"/>
    <w:rsid w:val="003B5CB1"/>
    <w:rsid w:val="00405E45"/>
    <w:rsid w:val="00437C83"/>
    <w:rsid w:val="00483CC1"/>
    <w:rsid w:val="00495410"/>
    <w:rsid w:val="004D5800"/>
    <w:rsid w:val="004F1C18"/>
    <w:rsid w:val="00520A90"/>
    <w:rsid w:val="00525462"/>
    <w:rsid w:val="00530F7B"/>
    <w:rsid w:val="00575365"/>
    <w:rsid w:val="005A1657"/>
    <w:rsid w:val="005C1EB6"/>
    <w:rsid w:val="005E3EC3"/>
    <w:rsid w:val="005F3BCC"/>
    <w:rsid w:val="006476FC"/>
    <w:rsid w:val="0068538D"/>
    <w:rsid w:val="006A3AAD"/>
    <w:rsid w:val="006B0D6D"/>
    <w:rsid w:val="006D6ECF"/>
    <w:rsid w:val="00716D20"/>
    <w:rsid w:val="0073277C"/>
    <w:rsid w:val="00737D07"/>
    <w:rsid w:val="00745060"/>
    <w:rsid w:val="007A4D52"/>
    <w:rsid w:val="007B15D6"/>
    <w:rsid w:val="007E6F9D"/>
    <w:rsid w:val="007E73B1"/>
    <w:rsid w:val="008248D1"/>
    <w:rsid w:val="00846465"/>
    <w:rsid w:val="0085575E"/>
    <w:rsid w:val="00940648"/>
    <w:rsid w:val="009438BA"/>
    <w:rsid w:val="00953923"/>
    <w:rsid w:val="009763F4"/>
    <w:rsid w:val="00995EB3"/>
    <w:rsid w:val="009D5838"/>
    <w:rsid w:val="009D72AB"/>
    <w:rsid w:val="00A35AA2"/>
    <w:rsid w:val="00A439E2"/>
    <w:rsid w:val="00A60CFF"/>
    <w:rsid w:val="00A62478"/>
    <w:rsid w:val="00A72C6E"/>
    <w:rsid w:val="00A828A0"/>
    <w:rsid w:val="00A86533"/>
    <w:rsid w:val="00A87152"/>
    <w:rsid w:val="00AB44EB"/>
    <w:rsid w:val="00AE2D65"/>
    <w:rsid w:val="00AE4B06"/>
    <w:rsid w:val="00B014B7"/>
    <w:rsid w:val="00B26518"/>
    <w:rsid w:val="00BF15DF"/>
    <w:rsid w:val="00C10683"/>
    <w:rsid w:val="00C768DE"/>
    <w:rsid w:val="00CD20F5"/>
    <w:rsid w:val="00CD561C"/>
    <w:rsid w:val="00D44A04"/>
    <w:rsid w:val="00D567A9"/>
    <w:rsid w:val="00D716A7"/>
    <w:rsid w:val="00DE52F9"/>
    <w:rsid w:val="00E520A1"/>
    <w:rsid w:val="00EA23A6"/>
    <w:rsid w:val="00EC7ACB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B0639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63079-B3BE-4048-94F1-D3B398AD5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1298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2018-05-31T01:45:00Z</cp:lastPrinted>
  <dcterms:created xsi:type="dcterms:W3CDTF">2025-02-17T05:50:00Z</dcterms:created>
  <dcterms:modified xsi:type="dcterms:W3CDTF">2025-02-18T02:49:00Z</dcterms:modified>
</cp:coreProperties>
</file>