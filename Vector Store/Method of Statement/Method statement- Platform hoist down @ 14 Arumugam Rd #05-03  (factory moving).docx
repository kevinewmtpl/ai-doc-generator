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6AA74" w14:textId="77777777" w:rsidR="00C40043" w:rsidRDefault="00C40043">
      <w:pPr>
        <w:rPr>
          <w:sz w:val="24"/>
        </w:rPr>
      </w:pPr>
    </w:p>
    <w:p w14:paraId="28378FB7" w14:textId="42B82CAA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400E4">
        <w:rPr>
          <w:sz w:val="24"/>
        </w:rPr>
        <w:t>2</w:t>
      </w:r>
      <w:r w:rsidR="00360B8B">
        <w:rPr>
          <w:sz w:val="24"/>
        </w:rPr>
        <w:t>7</w:t>
      </w:r>
      <w:r w:rsidR="009400E4" w:rsidRPr="009400E4">
        <w:rPr>
          <w:sz w:val="24"/>
          <w:vertAlign w:val="superscript"/>
        </w:rPr>
        <w:t>th</w:t>
      </w:r>
      <w:r w:rsidR="009400E4">
        <w:rPr>
          <w:sz w:val="24"/>
        </w:rPr>
        <w:t xml:space="preserve"> June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392276D9" w:rsidR="000D2C3E" w:rsidRDefault="005C0D27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C6975">
        <w:rPr>
          <w:sz w:val="24"/>
          <w:lang w:eastAsia="zh-CN"/>
        </w:rPr>
        <w:t>To hoist down machine</w:t>
      </w:r>
      <w:r>
        <w:rPr>
          <w:sz w:val="24"/>
          <w:lang w:eastAsia="zh-CN"/>
        </w:rPr>
        <w:t>s</w:t>
      </w:r>
      <w:r w:rsidR="007F5EB8">
        <w:rPr>
          <w:sz w:val="24"/>
          <w:lang w:eastAsia="zh-CN"/>
        </w:rPr>
        <w:t xml:space="preserve"> </w:t>
      </w:r>
      <w:r w:rsidR="008C6975">
        <w:rPr>
          <w:sz w:val="24"/>
          <w:lang w:eastAsia="zh-CN"/>
        </w:rPr>
        <w:t xml:space="preserve">from </w:t>
      </w:r>
      <w:r w:rsidR="007F5EB8">
        <w:rPr>
          <w:sz w:val="24"/>
          <w:lang w:eastAsia="zh-CN"/>
        </w:rPr>
        <w:t>5</w:t>
      </w:r>
      <w:r w:rsidR="007F5EB8" w:rsidRPr="007F5EB8">
        <w:rPr>
          <w:sz w:val="24"/>
          <w:vertAlign w:val="superscript"/>
          <w:lang w:eastAsia="zh-CN"/>
        </w:rPr>
        <w:t>th</w:t>
      </w:r>
      <w:r w:rsidR="008C6975">
        <w:rPr>
          <w:sz w:val="24"/>
          <w:lang w:eastAsia="zh-CN"/>
        </w:rPr>
        <w:t xml:space="preserve"> floor to ground floor through</w:t>
      </w:r>
      <w:r w:rsidR="001902AB">
        <w:rPr>
          <w:sz w:val="24"/>
          <w:lang w:eastAsia="zh-CN"/>
        </w:rPr>
        <w:t xml:space="preserve"> </w:t>
      </w:r>
      <w:r w:rsidR="00E72B0C">
        <w:rPr>
          <w:sz w:val="24"/>
          <w:lang w:eastAsia="zh-CN"/>
        </w:rPr>
        <w:t xml:space="preserve">door </w:t>
      </w:r>
      <w:r w:rsidR="00C926BD">
        <w:rPr>
          <w:sz w:val="24"/>
          <w:lang w:eastAsia="zh-CN"/>
        </w:rPr>
        <w:t>opening by using platform and mobile/lorry crane</w:t>
      </w:r>
      <w:r w:rsidR="00C40043">
        <w:rPr>
          <w:sz w:val="24"/>
          <w:lang w:eastAsia="zh-CN"/>
        </w:rPr>
        <w:t xml:space="preserve">, load up </w:t>
      </w:r>
      <w:r w:rsidR="00E72B0C">
        <w:rPr>
          <w:sz w:val="24"/>
          <w:lang w:eastAsia="zh-CN"/>
        </w:rPr>
        <w:t xml:space="preserve">into </w:t>
      </w:r>
      <w:r>
        <w:rPr>
          <w:sz w:val="24"/>
          <w:lang w:eastAsia="zh-CN"/>
        </w:rPr>
        <w:t xml:space="preserve">customer arrange </w:t>
      </w:r>
      <w:r w:rsidR="00E72B0C">
        <w:rPr>
          <w:sz w:val="24"/>
          <w:lang w:eastAsia="zh-CN"/>
        </w:rPr>
        <w:t>container</w:t>
      </w:r>
    </w:p>
    <w:p w14:paraId="0726399C" w14:textId="77777777" w:rsidR="005C0D27" w:rsidRDefault="005C0D27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74F403" w14:textId="275675A5" w:rsidR="005C0D27" w:rsidRPr="00C6293E" w:rsidRDefault="005C0D27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machines and accessories from 5</w:t>
      </w:r>
      <w:r w:rsidRPr="005C0D2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loading bay via cargo lift, load up into customer arrange container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4814E183" w:rsidR="008C6975" w:rsidRPr="00D55FF4" w:rsidRDefault="00D55FF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2A5F7B72" w14:textId="77777777" w:rsidR="005C0D27" w:rsidRDefault="005C0D2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1DB62DBC" w14:textId="52CBD657" w:rsidR="001902AB" w:rsidRPr="001A35E8" w:rsidRDefault="00E72B0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7678">
        <w:rPr>
          <w:sz w:val="24"/>
          <w:lang w:eastAsia="zh-CN"/>
        </w:rPr>
        <w:t>5</w:t>
      </w:r>
      <w:r w:rsidR="009400E4">
        <w:rPr>
          <w:sz w:val="24"/>
          <w:lang w:eastAsia="zh-CN"/>
        </w:rPr>
        <w:t>/07</w:t>
      </w:r>
      <w:r w:rsidR="007F5EB8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2</w:t>
      </w:r>
      <w:r w:rsidR="00907678">
        <w:rPr>
          <w:sz w:val="24"/>
          <w:lang w:eastAsia="zh-CN"/>
        </w:rPr>
        <w:t>7</w:t>
      </w:r>
      <w:r>
        <w:rPr>
          <w:sz w:val="24"/>
          <w:lang w:eastAsia="zh-CN"/>
        </w:rPr>
        <w:t>/07/25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7B06B3DE" w:rsidR="00082CA1" w:rsidRDefault="005C0D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1902AB">
        <w:rPr>
          <w:bCs/>
          <w:sz w:val="24"/>
          <w:szCs w:val="24"/>
          <w:lang w:eastAsia="zh-CN"/>
        </w:rPr>
        <w:t>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183FEFB7" w:rsidR="000E0C97" w:rsidRDefault="005C0D27">
      <w:pPr>
        <w:pStyle w:val="Heading4"/>
      </w:pPr>
      <w:r>
        <w:t>14 Arumugam Rd #05-03/04</w:t>
      </w:r>
    </w:p>
    <w:p w14:paraId="24C505F8" w14:textId="14A39813" w:rsidR="005E104A" w:rsidRDefault="005C0D27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Alignment Tool</w:t>
      </w:r>
      <w:r w:rsidR="00C4004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(</w:t>
      </w:r>
      <w:r w:rsidR="00C40043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>)</w:t>
      </w:r>
      <w:r w:rsidR="00C40043">
        <w:rPr>
          <w:sz w:val="24"/>
          <w:szCs w:val="24"/>
          <w:lang w:eastAsia="zh-CN"/>
        </w:rPr>
        <w:t xml:space="preserve"> Pte Ltd </w:t>
      </w:r>
    </w:p>
    <w:p w14:paraId="0064E914" w14:textId="77777777" w:rsidR="002B22BD" w:rsidRDefault="002B22BD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70C2E8AB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2ED301C1" w14:textId="77777777" w:rsidR="005C0D27" w:rsidRDefault="005C0D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708AA9" w14:textId="607CCD0B" w:rsidR="005C0D27" w:rsidRDefault="005C0D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14:paraId="3B44DBC6" w14:textId="7188C073" w:rsidR="000C1D59" w:rsidRDefault="005C0D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7ton forklift </w:t>
      </w:r>
      <w:r w:rsidR="005E104A">
        <w:rPr>
          <w:sz w:val="24"/>
          <w:lang w:eastAsia="zh-CN"/>
        </w:rPr>
        <w:t xml:space="preserve">        </w:t>
      </w:r>
    </w:p>
    <w:p w14:paraId="5BB005A2" w14:textId="6942F2CD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38B2D501" w14:textId="53C5779A" w:rsidR="005C0D27" w:rsidRDefault="005C0D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183B8F5A" w14:textId="3FA2585C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14160C65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BC33588" w14:textId="7F422CB8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739523E2" w14:textId="77777777" w:rsidR="005C0D27" w:rsidRDefault="005C0D27" w:rsidP="00C821A1">
      <w:pPr>
        <w:rPr>
          <w:sz w:val="24"/>
          <w:lang w:eastAsia="zh-CN"/>
        </w:rPr>
      </w:pPr>
    </w:p>
    <w:p w14:paraId="4C766D27" w14:textId="6FF70C06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e. Riggerman</w:t>
      </w:r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</w:p>
    <w:p w14:paraId="460EA63E" w14:textId="36451974" w:rsidR="000E0C97" w:rsidRPr="00421688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A2428A">
        <w:rPr>
          <w:b w:val="0"/>
          <w:sz w:val="20"/>
          <w:u w:val="none"/>
          <w:lang w:eastAsia="zh-CN"/>
        </w:rPr>
        <w:t xml:space="preserve">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7077F421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 xml:space="preserve">oist up platform to </w:t>
      </w:r>
      <w:r w:rsidR="00C40043">
        <w:rPr>
          <w:sz w:val="24"/>
          <w:lang w:eastAsia="zh-CN"/>
        </w:rPr>
        <w:t>5</w:t>
      </w:r>
      <w:r w:rsidR="00C40043" w:rsidRPr="00C40043">
        <w:rPr>
          <w:sz w:val="24"/>
          <w:vertAlign w:val="superscript"/>
          <w:lang w:eastAsia="zh-CN"/>
        </w:rPr>
        <w:t>th</w:t>
      </w:r>
      <w:r w:rsidR="00C40043">
        <w:rPr>
          <w:sz w:val="24"/>
          <w:lang w:eastAsia="zh-CN"/>
        </w:rPr>
        <w:t xml:space="preserve"> floor </w:t>
      </w:r>
      <w:r w:rsidR="005C0D27">
        <w:rPr>
          <w:sz w:val="24"/>
          <w:lang w:eastAsia="zh-CN"/>
        </w:rPr>
        <w:t>door</w:t>
      </w:r>
      <w:r w:rsidR="00C40043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00A068ED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</w:t>
      </w:r>
      <w:r w:rsidR="009449A9">
        <w:rPr>
          <w:sz w:val="24"/>
          <w:lang w:eastAsia="zh-CN"/>
        </w:rPr>
        <w:t xml:space="preserve">mobile </w:t>
      </w:r>
      <w:r w:rsidR="00BA5361">
        <w:rPr>
          <w:sz w:val="24"/>
          <w:lang w:eastAsia="zh-CN"/>
        </w:rPr>
        <w:t xml:space="preserve">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64A14F49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9400E4">
        <w:rPr>
          <w:sz w:val="24"/>
          <w:lang w:eastAsia="zh-CN"/>
        </w:rPr>
        <w:t xml:space="preserve"> </w:t>
      </w:r>
      <w:r w:rsidR="005C0D27">
        <w:rPr>
          <w:sz w:val="24"/>
          <w:lang w:eastAsia="zh-CN"/>
        </w:rPr>
        <w:t>customer arrange container</w:t>
      </w:r>
    </w:p>
    <w:p w14:paraId="27B134D7" w14:textId="5D555A5D" w:rsidR="006A1EEF" w:rsidRPr="009449A9" w:rsidRDefault="00271929" w:rsidP="00944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449A9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with strapping belt </w:t>
      </w:r>
      <w:r w:rsidR="005C0D27">
        <w:rPr>
          <w:sz w:val="24"/>
          <w:lang w:eastAsia="zh-CN"/>
        </w:rPr>
        <w:t>and chocking wood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>/ Zailani</w:t>
      </w:r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D5B80" w14:textId="77777777" w:rsidR="00C443F9" w:rsidRDefault="00C443F9">
      <w:r>
        <w:separator/>
      </w:r>
    </w:p>
  </w:endnote>
  <w:endnote w:type="continuationSeparator" w:id="0">
    <w:p w14:paraId="0B1F3B66" w14:textId="77777777" w:rsidR="00C443F9" w:rsidRDefault="00C44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BA70F" w14:textId="77777777" w:rsidR="00C443F9" w:rsidRDefault="00C443F9">
      <w:r>
        <w:separator/>
      </w:r>
    </w:p>
  </w:footnote>
  <w:footnote w:type="continuationSeparator" w:id="0">
    <w:p w14:paraId="1C0038A9" w14:textId="77777777" w:rsidR="00C443F9" w:rsidRDefault="00C44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77449027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>GST Reg No. :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111E1E"/>
    <w:rsid w:val="00113F52"/>
    <w:rsid w:val="0013293B"/>
    <w:rsid w:val="00164C97"/>
    <w:rsid w:val="001902AB"/>
    <w:rsid w:val="001A35E8"/>
    <w:rsid w:val="001A6A39"/>
    <w:rsid w:val="002504BF"/>
    <w:rsid w:val="00260ECA"/>
    <w:rsid w:val="00271929"/>
    <w:rsid w:val="002A305C"/>
    <w:rsid w:val="002B22BD"/>
    <w:rsid w:val="002E4A72"/>
    <w:rsid w:val="002F74BB"/>
    <w:rsid w:val="00307CA4"/>
    <w:rsid w:val="003148ED"/>
    <w:rsid w:val="00325A14"/>
    <w:rsid w:val="00351D9A"/>
    <w:rsid w:val="00360B8B"/>
    <w:rsid w:val="003658A6"/>
    <w:rsid w:val="00365AE7"/>
    <w:rsid w:val="0037070D"/>
    <w:rsid w:val="00380264"/>
    <w:rsid w:val="003D39E1"/>
    <w:rsid w:val="003D6F30"/>
    <w:rsid w:val="003E7594"/>
    <w:rsid w:val="003F28D5"/>
    <w:rsid w:val="00421688"/>
    <w:rsid w:val="00476CF8"/>
    <w:rsid w:val="00485C2A"/>
    <w:rsid w:val="004905A0"/>
    <w:rsid w:val="00491CDF"/>
    <w:rsid w:val="004B58C0"/>
    <w:rsid w:val="004C034C"/>
    <w:rsid w:val="004E28FD"/>
    <w:rsid w:val="00501586"/>
    <w:rsid w:val="0058407C"/>
    <w:rsid w:val="005A0566"/>
    <w:rsid w:val="005A478D"/>
    <w:rsid w:val="005C0D27"/>
    <w:rsid w:val="005E104A"/>
    <w:rsid w:val="005F1066"/>
    <w:rsid w:val="006000B1"/>
    <w:rsid w:val="00600638"/>
    <w:rsid w:val="00617105"/>
    <w:rsid w:val="00626B34"/>
    <w:rsid w:val="0063379B"/>
    <w:rsid w:val="006534C9"/>
    <w:rsid w:val="0066065E"/>
    <w:rsid w:val="00661197"/>
    <w:rsid w:val="00664E02"/>
    <w:rsid w:val="006A1EEF"/>
    <w:rsid w:val="006C35D4"/>
    <w:rsid w:val="006C6E9C"/>
    <w:rsid w:val="006D4127"/>
    <w:rsid w:val="006D50A2"/>
    <w:rsid w:val="00700075"/>
    <w:rsid w:val="00701B5C"/>
    <w:rsid w:val="007025EF"/>
    <w:rsid w:val="00707FE2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7F5EB8"/>
    <w:rsid w:val="008678C0"/>
    <w:rsid w:val="00880E98"/>
    <w:rsid w:val="0089270A"/>
    <w:rsid w:val="00894879"/>
    <w:rsid w:val="008A6E1D"/>
    <w:rsid w:val="008B01F8"/>
    <w:rsid w:val="008B4A83"/>
    <w:rsid w:val="008C6975"/>
    <w:rsid w:val="008F0E24"/>
    <w:rsid w:val="008F67D4"/>
    <w:rsid w:val="00907678"/>
    <w:rsid w:val="00917AC8"/>
    <w:rsid w:val="009226AF"/>
    <w:rsid w:val="00933AB2"/>
    <w:rsid w:val="009400E4"/>
    <w:rsid w:val="00941D6A"/>
    <w:rsid w:val="009441E1"/>
    <w:rsid w:val="009449A9"/>
    <w:rsid w:val="00957737"/>
    <w:rsid w:val="00961C72"/>
    <w:rsid w:val="009731FA"/>
    <w:rsid w:val="009A1954"/>
    <w:rsid w:val="009A451B"/>
    <w:rsid w:val="009A7D53"/>
    <w:rsid w:val="00A2428A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0043"/>
    <w:rsid w:val="00C443F9"/>
    <w:rsid w:val="00C44C52"/>
    <w:rsid w:val="00C51278"/>
    <w:rsid w:val="00C61CDE"/>
    <w:rsid w:val="00C6293E"/>
    <w:rsid w:val="00C6754C"/>
    <w:rsid w:val="00C7027A"/>
    <w:rsid w:val="00C80410"/>
    <w:rsid w:val="00C821A1"/>
    <w:rsid w:val="00C87BF3"/>
    <w:rsid w:val="00C926BD"/>
    <w:rsid w:val="00CB6598"/>
    <w:rsid w:val="00CC263E"/>
    <w:rsid w:val="00CE1C3F"/>
    <w:rsid w:val="00CE6A14"/>
    <w:rsid w:val="00D00F22"/>
    <w:rsid w:val="00D27B24"/>
    <w:rsid w:val="00D55FF4"/>
    <w:rsid w:val="00DB4DA6"/>
    <w:rsid w:val="00DC6037"/>
    <w:rsid w:val="00E11B0D"/>
    <w:rsid w:val="00E12E7A"/>
    <w:rsid w:val="00E46075"/>
    <w:rsid w:val="00E72B0C"/>
    <w:rsid w:val="00EB451A"/>
    <w:rsid w:val="00EB50F2"/>
    <w:rsid w:val="00EE773D"/>
    <w:rsid w:val="00EF16FC"/>
    <w:rsid w:val="00F03CFD"/>
    <w:rsid w:val="00F33583"/>
    <w:rsid w:val="00F338D8"/>
    <w:rsid w:val="00F53866"/>
    <w:rsid w:val="00F57519"/>
    <w:rsid w:val="00F74690"/>
    <w:rsid w:val="00FB6DBE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2020-03-18T02:33:00Z</cp:lastPrinted>
  <dcterms:created xsi:type="dcterms:W3CDTF">2025-06-26T01:13:00Z</dcterms:created>
  <dcterms:modified xsi:type="dcterms:W3CDTF">2025-06-27T01:36:00Z</dcterms:modified>
</cp:coreProperties>
</file>