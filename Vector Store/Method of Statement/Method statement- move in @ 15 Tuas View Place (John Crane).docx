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87521" w14:textId="77777777" w:rsidR="002102AC" w:rsidRDefault="002102AC">
      <w:pPr>
        <w:pStyle w:val="Title"/>
        <w:jc w:val="left"/>
        <w:rPr>
          <w:lang w:eastAsia="zh-CN"/>
        </w:rPr>
      </w:pPr>
    </w:p>
    <w:p w14:paraId="0BBB8952" w14:textId="16E898BE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D0329" w14:textId="15A68C21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F6B65">
        <w:rPr>
          <w:sz w:val="24"/>
        </w:rPr>
        <w:t>03</w:t>
      </w:r>
      <w:r w:rsidR="001F6B65">
        <w:rPr>
          <w:sz w:val="24"/>
          <w:vertAlign w:val="superscript"/>
        </w:rPr>
        <w:t xml:space="preserve">rd </w:t>
      </w:r>
      <w:r w:rsidR="001F6B65">
        <w:rPr>
          <w:sz w:val="24"/>
          <w:lang w:eastAsia="zh-CN"/>
        </w:rPr>
        <w:t>July</w:t>
      </w:r>
      <w:r w:rsidR="00BE3DB7">
        <w:rPr>
          <w:sz w:val="24"/>
          <w:lang w:eastAsia="zh-CN"/>
        </w:rPr>
        <w:t xml:space="preserve"> 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4D87A61" w14:textId="795ED5CD" w:rsidR="0011212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</w:t>
      </w:r>
      <w:r w:rsidR="00BE3DB7">
        <w:rPr>
          <w:sz w:val="24"/>
          <w:lang w:eastAsia="zh-CN"/>
        </w:rPr>
        <w:t>o</w:t>
      </w:r>
      <w:r w:rsidR="0089636E">
        <w:rPr>
          <w:sz w:val="24"/>
          <w:lang w:eastAsia="zh-CN"/>
        </w:rPr>
        <w:t>rry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 xml:space="preserve">insert </w:t>
      </w:r>
      <w:r w:rsidR="002102AC">
        <w:rPr>
          <w:sz w:val="24"/>
          <w:lang w:eastAsia="zh-CN"/>
        </w:rPr>
        <w:t>rollers</w:t>
      </w:r>
      <w:r w:rsidR="00BF36B6">
        <w:rPr>
          <w:sz w:val="24"/>
          <w:lang w:eastAsia="zh-CN"/>
        </w:rPr>
        <w:t xml:space="preserve"> under </w:t>
      </w:r>
      <w:r w:rsidR="00DF2CD5">
        <w:rPr>
          <w:sz w:val="24"/>
          <w:lang w:eastAsia="zh-CN"/>
        </w:rPr>
        <w:t>machine b</w:t>
      </w:r>
      <w:r w:rsidR="00BF36B6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</w:t>
      </w:r>
      <w:r w:rsidR="002102AC">
        <w:rPr>
          <w:sz w:val="24"/>
          <w:lang w:eastAsia="zh-CN"/>
        </w:rPr>
        <w:t>CNC room</w:t>
      </w:r>
      <w:r w:rsidR="002859A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9A868E6" w14:textId="1C2D87C3" w:rsidR="00BF36B6" w:rsidRPr="002102AC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</w:t>
      </w:r>
      <w:r w:rsidR="002102AC">
        <w:rPr>
          <w:b/>
          <w:sz w:val="24"/>
          <w:lang w:eastAsia="zh-CN"/>
        </w:rPr>
        <w:t>Lathe machine</w:t>
      </w:r>
    </w:p>
    <w:p w14:paraId="0D48B9C3" w14:textId="77777777" w:rsidR="001F6B65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2</w:t>
      </w:r>
      <w:r w:rsidR="002102AC">
        <w:rPr>
          <w:b/>
          <w:sz w:val="24"/>
          <w:lang w:eastAsia="zh-CN"/>
        </w:rPr>
        <w:t>95</w:t>
      </w:r>
      <w:r>
        <w:rPr>
          <w:b/>
          <w:sz w:val="24"/>
          <w:lang w:eastAsia="zh-CN"/>
        </w:rPr>
        <w:t xml:space="preserve"> x </w:t>
      </w:r>
      <w:r w:rsidR="002102AC">
        <w:rPr>
          <w:b/>
          <w:sz w:val="24"/>
          <w:lang w:eastAsia="zh-CN"/>
        </w:rPr>
        <w:t>113</w:t>
      </w:r>
      <w:r>
        <w:rPr>
          <w:b/>
          <w:sz w:val="24"/>
          <w:lang w:eastAsia="zh-CN"/>
        </w:rPr>
        <w:t xml:space="preserve"> x 18</w:t>
      </w:r>
      <w:r w:rsidR="002102AC">
        <w:rPr>
          <w:b/>
          <w:sz w:val="24"/>
          <w:lang w:eastAsia="zh-CN"/>
        </w:rPr>
        <w:t>2 c</w:t>
      </w:r>
      <w:r>
        <w:rPr>
          <w:b/>
          <w:sz w:val="24"/>
          <w:lang w:eastAsia="zh-CN"/>
        </w:rPr>
        <w:t>m</w:t>
      </w:r>
    </w:p>
    <w:p w14:paraId="376929DF" w14:textId="1B5E5753" w:rsidR="00112121" w:rsidRPr="002102AC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</w:t>
      </w:r>
      <w:r w:rsidR="002102AC">
        <w:rPr>
          <w:b/>
          <w:sz w:val="24"/>
          <w:lang w:eastAsia="zh-CN"/>
        </w:rPr>
        <w:t>2, 370</w:t>
      </w:r>
      <w:r>
        <w:rPr>
          <w:b/>
          <w:sz w:val="24"/>
          <w:lang w:eastAsia="zh-CN"/>
        </w:rPr>
        <w:t xml:space="preserve"> kg </w:t>
      </w:r>
    </w:p>
    <w:p w14:paraId="30C5BF48" w14:textId="01B67D94" w:rsidR="0047763D" w:rsidRP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3D5E4C09" w14:textId="56DD22A2" w:rsidR="00684C71" w:rsidRPr="00B42E49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63CACC" w14:textId="61927A00" w:rsidR="00684C71" w:rsidRDefault="002102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08/07</w:t>
      </w:r>
      <w:r w:rsidR="00BE3DB7">
        <w:rPr>
          <w:sz w:val="24"/>
          <w:lang w:eastAsia="zh-CN"/>
        </w:rPr>
        <w:t>/25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1DCE2105" w:rsidR="003B63D2" w:rsidRPr="003B63D2" w:rsidRDefault="00B42E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2102AC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>:30</w:t>
      </w:r>
      <w:r w:rsidR="0089636E">
        <w:rPr>
          <w:bCs/>
          <w:sz w:val="24"/>
          <w:szCs w:val="24"/>
          <w:lang w:eastAsia="zh-CN"/>
        </w:rPr>
        <w:t xml:space="preserve"> am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19AD834C" w:rsidR="00707B09" w:rsidRDefault="00BF36B6" w:rsidP="00707B09">
      <w:pPr>
        <w:pStyle w:val="Heading4"/>
      </w:pPr>
      <w:r>
        <w:t>1</w:t>
      </w:r>
      <w:r w:rsidR="002102AC">
        <w:t>5 Tuas View Place</w:t>
      </w:r>
    </w:p>
    <w:p w14:paraId="0E24D1F9" w14:textId="4BE3291C" w:rsidR="00707B09" w:rsidRPr="00707B09" w:rsidRDefault="002102A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John Crane</w:t>
      </w:r>
      <w:r w:rsidR="00591056">
        <w:rPr>
          <w:sz w:val="24"/>
          <w:szCs w:val="24"/>
          <w:lang w:eastAsia="zh-CN"/>
        </w:rPr>
        <w:t xml:space="preserve"> (S) Pte Ltd </w:t>
      </w:r>
    </w:p>
    <w:p w14:paraId="3597EDF0" w14:textId="77777777" w:rsidR="00684C71" w:rsidRDefault="00684C71">
      <w:pPr>
        <w:rPr>
          <w:lang w:eastAsia="zh-CN"/>
        </w:rPr>
      </w:pPr>
    </w:p>
    <w:p w14:paraId="208FD7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9519FE6" w14:textId="7A9F99A7" w:rsidR="004E5848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5B702028" w14:textId="0F81138F" w:rsidR="00684C71" w:rsidRDefault="002102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285CC5D" w14:textId="032E4845" w:rsidR="0089636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02AC">
        <w:rPr>
          <w:sz w:val="24"/>
          <w:lang w:eastAsia="zh-CN"/>
        </w:rPr>
        <w:t>ire/w</w:t>
      </w:r>
      <w:r w:rsidR="00BF36B6">
        <w:rPr>
          <w:sz w:val="24"/>
          <w:lang w:eastAsia="zh-CN"/>
        </w:rPr>
        <w:t>ebbing</w:t>
      </w:r>
      <w:r w:rsidR="0089636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384FF728" w14:textId="77777777" w:rsidR="002102AC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42E49">
        <w:rPr>
          <w:sz w:val="24"/>
          <w:lang w:eastAsia="zh-CN"/>
        </w:rPr>
        <w:t>/w</w:t>
      </w:r>
      <w:r w:rsidR="00A9248D">
        <w:rPr>
          <w:sz w:val="24"/>
          <w:lang w:eastAsia="zh-CN"/>
        </w:rPr>
        <w:t>oodblock</w:t>
      </w:r>
    </w:p>
    <w:p w14:paraId="4058B98F" w14:textId="03C6B5C6" w:rsidR="00C00BDD" w:rsidRDefault="002102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(to lay out for floor protection)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02DE9B" w14:textId="21971F96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1878C366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>r, rigger, signalman and</w:t>
      </w:r>
      <w:r w:rsidR="006D58AB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75F9EC1" w14:textId="01C8410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72FEAA5" w14:textId="4EBFBC76" w:rsidR="004F01EA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0BD669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D156CE6" w14:textId="23979E40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9636E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2D7EA2A9" w14:textId="2812DA83" w:rsidR="00B42E49" w:rsidRPr="002102AC" w:rsidRDefault="00EA6C19" w:rsidP="002102A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286AD533" w14:textId="31B89D80" w:rsidR="00FE09CB" w:rsidRPr="00B42E49" w:rsidRDefault="00A9248D" w:rsidP="00B42E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42E49">
        <w:rPr>
          <w:sz w:val="24"/>
          <w:lang w:eastAsia="zh-CN"/>
        </w:rPr>
        <w:t>Rigger to i</w:t>
      </w:r>
      <w:r w:rsidR="00DE08CC" w:rsidRPr="00B42E49">
        <w:rPr>
          <w:sz w:val="24"/>
          <w:lang w:eastAsia="zh-CN"/>
        </w:rPr>
        <w:t>nsert s</w:t>
      </w:r>
      <w:r w:rsidRPr="00B42E49">
        <w:rPr>
          <w:sz w:val="24"/>
          <w:lang w:eastAsia="zh-CN"/>
        </w:rPr>
        <w:t xml:space="preserve">ling to crane hook </w:t>
      </w:r>
    </w:p>
    <w:p w14:paraId="2581BBDA" w14:textId="7777777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79774380" w14:textId="1499175E" w:rsidR="001A07FF" w:rsidRPr="002102AC" w:rsidRDefault="0059208D" w:rsidP="002102A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</w:t>
      </w:r>
      <w:r w:rsidR="002102AC">
        <w:rPr>
          <w:sz w:val="24"/>
          <w:lang w:eastAsia="zh-CN"/>
        </w:rPr>
        <w:t xml:space="preserve">is </w:t>
      </w:r>
      <w:r w:rsidRPr="002102AC">
        <w:rPr>
          <w:sz w:val="24"/>
          <w:lang w:eastAsia="zh-CN"/>
        </w:rPr>
        <w:t xml:space="preserve">and lower down </w:t>
      </w:r>
      <w:r w:rsidR="00370B7A" w:rsidRPr="002102AC">
        <w:rPr>
          <w:sz w:val="24"/>
          <w:lang w:eastAsia="zh-CN"/>
        </w:rPr>
        <w:t>machine</w:t>
      </w:r>
      <w:r w:rsidRPr="002102AC">
        <w:rPr>
          <w:sz w:val="24"/>
          <w:lang w:eastAsia="zh-CN"/>
        </w:rPr>
        <w:t xml:space="preserve"> </w:t>
      </w:r>
      <w:r w:rsidR="001A1E38" w:rsidRPr="002102AC">
        <w:rPr>
          <w:sz w:val="24"/>
          <w:lang w:eastAsia="zh-CN"/>
        </w:rPr>
        <w:t>to near ground level</w:t>
      </w:r>
    </w:p>
    <w:p w14:paraId="6F658866" w14:textId="0C26B754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102AC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14:paraId="252E977C" w14:textId="59A5E2E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 xml:space="preserve">machine into </w:t>
      </w:r>
      <w:r w:rsidR="002102AC">
        <w:rPr>
          <w:sz w:val="24"/>
          <w:lang w:eastAsia="zh-CN"/>
        </w:rPr>
        <w:t>CNC room</w:t>
      </w:r>
      <w:r w:rsidR="004E5848">
        <w:rPr>
          <w:sz w:val="24"/>
          <w:lang w:eastAsia="zh-CN"/>
        </w:rPr>
        <w:t xml:space="preserve"> at ground floor</w:t>
      </w:r>
    </w:p>
    <w:p w14:paraId="07762F37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08749861" w14:textId="07813D59" w:rsidR="002102AC" w:rsidRPr="001F6B65" w:rsidRDefault="00685287" w:rsidP="001F6B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F6B65">
        <w:rPr>
          <w:sz w:val="24"/>
          <w:lang w:eastAsia="zh-CN"/>
        </w:rPr>
        <w:t xml:space="preserve">rollers </w:t>
      </w:r>
      <w:r>
        <w:rPr>
          <w:sz w:val="24"/>
          <w:lang w:eastAsia="zh-CN"/>
        </w:rPr>
        <w:t>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15745CCB" w14:textId="502228D2" w:rsidR="0089636E" w:rsidRPr="006D58AB" w:rsidRDefault="0081336E" w:rsidP="006D58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92F7CD9" w14:textId="1169732E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07C786E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657F0" w14:textId="77777777" w:rsidR="0090480E" w:rsidRDefault="0090480E">
      <w:r>
        <w:separator/>
      </w:r>
    </w:p>
  </w:endnote>
  <w:endnote w:type="continuationSeparator" w:id="0">
    <w:p w14:paraId="118E9361" w14:textId="77777777" w:rsidR="0090480E" w:rsidRDefault="00904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6DCC80" w14:textId="77777777" w:rsidR="0090480E" w:rsidRDefault="0090480E">
      <w:r>
        <w:separator/>
      </w:r>
    </w:p>
  </w:footnote>
  <w:footnote w:type="continuationSeparator" w:id="0">
    <w:p w14:paraId="38402302" w14:textId="77777777" w:rsidR="0090480E" w:rsidRDefault="00904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603AF"/>
    <w:rsid w:val="000801A2"/>
    <w:rsid w:val="00080409"/>
    <w:rsid w:val="000C46C5"/>
    <w:rsid w:val="001064C0"/>
    <w:rsid w:val="00112121"/>
    <w:rsid w:val="00112D07"/>
    <w:rsid w:val="00151974"/>
    <w:rsid w:val="00180280"/>
    <w:rsid w:val="00194C7A"/>
    <w:rsid w:val="001A07FF"/>
    <w:rsid w:val="001A1E38"/>
    <w:rsid w:val="001F6B65"/>
    <w:rsid w:val="00205704"/>
    <w:rsid w:val="002102AC"/>
    <w:rsid w:val="00216071"/>
    <w:rsid w:val="00221454"/>
    <w:rsid w:val="002467A8"/>
    <w:rsid w:val="002859AC"/>
    <w:rsid w:val="00294E87"/>
    <w:rsid w:val="002B79BE"/>
    <w:rsid w:val="0030061F"/>
    <w:rsid w:val="0030245E"/>
    <w:rsid w:val="0035220F"/>
    <w:rsid w:val="00370B7A"/>
    <w:rsid w:val="00370D03"/>
    <w:rsid w:val="003B63D2"/>
    <w:rsid w:val="003E70B3"/>
    <w:rsid w:val="00425424"/>
    <w:rsid w:val="0047763D"/>
    <w:rsid w:val="004C6F5B"/>
    <w:rsid w:val="004E5848"/>
    <w:rsid w:val="004F01EA"/>
    <w:rsid w:val="00501041"/>
    <w:rsid w:val="00542502"/>
    <w:rsid w:val="00591056"/>
    <w:rsid w:val="0059208D"/>
    <w:rsid w:val="005A2371"/>
    <w:rsid w:val="005C3290"/>
    <w:rsid w:val="006412B9"/>
    <w:rsid w:val="00684C71"/>
    <w:rsid w:val="00685287"/>
    <w:rsid w:val="006B26CB"/>
    <w:rsid w:val="006B6525"/>
    <w:rsid w:val="006C492D"/>
    <w:rsid w:val="006D103C"/>
    <w:rsid w:val="006D58AB"/>
    <w:rsid w:val="006F0B29"/>
    <w:rsid w:val="00707B09"/>
    <w:rsid w:val="00707E93"/>
    <w:rsid w:val="00716965"/>
    <w:rsid w:val="007223C5"/>
    <w:rsid w:val="007C1E4D"/>
    <w:rsid w:val="007E7225"/>
    <w:rsid w:val="00805829"/>
    <w:rsid w:val="0081336E"/>
    <w:rsid w:val="00833A70"/>
    <w:rsid w:val="0084617C"/>
    <w:rsid w:val="00846C30"/>
    <w:rsid w:val="00872D61"/>
    <w:rsid w:val="0089240A"/>
    <w:rsid w:val="0089636E"/>
    <w:rsid w:val="008B11D4"/>
    <w:rsid w:val="008C54AF"/>
    <w:rsid w:val="008D1F25"/>
    <w:rsid w:val="008D3552"/>
    <w:rsid w:val="008E21C2"/>
    <w:rsid w:val="008F369E"/>
    <w:rsid w:val="0090480E"/>
    <w:rsid w:val="00927B06"/>
    <w:rsid w:val="00952F7F"/>
    <w:rsid w:val="00993B70"/>
    <w:rsid w:val="009A6414"/>
    <w:rsid w:val="009A7C27"/>
    <w:rsid w:val="009C1EC8"/>
    <w:rsid w:val="009E378B"/>
    <w:rsid w:val="009F640B"/>
    <w:rsid w:val="00A525B4"/>
    <w:rsid w:val="00A5466A"/>
    <w:rsid w:val="00A64537"/>
    <w:rsid w:val="00A9248D"/>
    <w:rsid w:val="00AD4078"/>
    <w:rsid w:val="00B02309"/>
    <w:rsid w:val="00B35068"/>
    <w:rsid w:val="00B42E49"/>
    <w:rsid w:val="00B43C44"/>
    <w:rsid w:val="00B62108"/>
    <w:rsid w:val="00B644F1"/>
    <w:rsid w:val="00B70004"/>
    <w:rsid w:val="00B776C2"/>
    <w:rsid w:val="00BD6E7B"/>
    <w:rsid w:val="00BE3DB7"/>
    <w:rsid w:val="00BF36B6"/>
    <w:rsid w:val="00C008B3"/>
    <w:rsid w:val="00C00BDD"/>
    <w:rsid w:val="00C02507"/>
    <w:rsid w:val="00C03437"/>
    <w:rsid w:val="00C168E6"/>
    <w:rsid w:val="00C259E8"/>
    <w:rsid w:val="00C32361"/>
    <w:rsid w:val="00C33FF4"/>
    <w:rsid w:val="00C778E8"/>
    <w:rsid w:val="00C8729C"/>
    <w:rsid w:val="00CA1884"/>
    <w:rsid w:val="00CA23BB"/>
    <w:rsid w:val="00CA46B3"/>
    <w:rsid w:val="00CC59E7"/>
    <w:rsid w:val="00CF5149"/>
    <w:rsid w:val="00CF6063"/>
    <w:rsid w:val="00CF7EA9"/>
    <w:rsid w:val="00D43FF8"/>
    <w:rsid w:val="00DA6F2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  <w:rsid w:val="00FF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B42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2025-07-03T02:08:00Z</cp:lastPrinted>
  <dcterms:created xsi:type="dcterms:W3CDTF">2025-07-03T00:49:00Z</dcterms:created>
  <dcterms:modified xsi:type="dcterms:W3CDTF">2025-07-03T02:09:00Z</dcterms:modified>
</cp:coreProperties>
</file>