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67C" w:rsidRDefault="002A767C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65B2A">
      <w:pPr>
        <w:rPr>
          <w:sz w:val="24"/>
          <w:lang w:eastAsia="zh-CN"/>
        </w:rPr>
      </w:pPr>
      <w:r>
        <w:rPr>
          <w:sz w:val="24"/>
        </w:rPr>
        <w:t>Date: 26</w:t>
      </w:r>
      <w:r w:rsidRPr="00265B2A">
        <w:rPr>
          <w:sz w:val="24"/>
          <w:vertAlign w:val="superscript"/>
        </w:rPr>
        <w:t>th</w:t>
      </w:r>
      <w:r>
        <w:rPr>
          <w:sz w:val="24"/>
        </w:rPr>
        <w:t xml:space="preserve"> May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06871" w:rsidRDefault="00265B2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>
        <w:rPr>
          <w:sz w:val="24"/>
          <w:lang w:eastAsia="zh-CN"/>
        </w:rPr>
        <w:t xml:space="preserve"> out 1 unit Kingang Furnace machine from shelter and transfer to welding area</w:t>
      </w:r>
    </w:p>
    <w:p w:rsidR="00265B2A" w:rsidRDefault="00265B2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</w:t>
      </w:r>
      <w:r w:rsidR="00604FA7">
        <w:rPr>
          <w:sz w:val="24"/>
          <w:lang w:eastAsia="zh-CN"/>
        </w:rPr>
        <w:t xml:space="preserve">Longport </w:t>
      </w:r>
      <w:r w:rsidR="002A767C">
        <w:rPr>
          <w:sz w:val="24"/>
          <w:lang w:eastAsia="zh-CN"/>
        </w:rPr>
        <w:t xml:space="preserve">Oven from Bay 6, hoist up onto lorry chassis and transfer </w:t>
      </w:r>
      <w:r w:rsidR="00604FA7">
        <w:rPr>
          <w:sz w:val="24"/>
          <w:lang w:eastAsia="zh-CN"/>
        </w:rPr>
        <w:t>to welding area</w:t>
      </w:r>
    </w:p>
    <w:p w:rsidR="007D338F" w:rsidRPr="002A767C" w:rsidRDefault="002A767C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3) Using lorry crane to relocate 2 unit Manu Pillar within old welding area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65B2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30/05/17   -   10:00 am </w:t>
      </w:r>
      <w:r w:rsidR="00E3288E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265B2A">
      <w:pPr>
        <w:pStyle w:val="Heading4"/>
      </w:pPr>
      <w:r>
        <w:t>No 2</w:t>
      </w:r>
      <w:r w:rsidR="00B06871">
        <w:t>73 Jalan Ahmad Ibrahim</w:t>
      </w:r>
    </w:p>
    <w:p w:rsidR="00257C21" w:rsidRPr="00257C21" w:rsidRDefault="00B06871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(Baker Hughes</w:t>
      </w:r>
      <w:r w:rsidR="007D338F">
        <w:rPr>
          <w:sz w:val="24"/>
          <w:szCs w:val="24"/>
          <w:lang w:eastAsia="zh-CN"/>
        </w:rPr>
        <w:t xml:space="preserve"> Singapore</w:t>
      </w:r>
      <w:r w:rsidR="00E3288E"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265B2A" w:rsidRDefault="00265B2A" w:rsidP="00265B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AA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04FA7">
        <w:rPr>
          <w:sz w:val="24"/>
          <w:lang w:eastAsia="zh-CN"/>
        </w:rPr>
        <w:t>35</w:t>
      </w:r>
      <w:r w:rsidR="00B06871">
        <w:rPr>
          <w:sz w:val="24"/>
          <w:lang w:eastAsia="zh-CN"/>
        </w:rPr>
        <w:t xml:space="preserve"> ton </w:t>
      </w:r>
      <w:r w:rsidR="006467DA">
        <w:rPr>
          <w:sz w:val="24"/>
          <w:lang w:eastAsia="zh-CN"/>
        </w:rPr>
        <w:t>lorry crane</w:t>
      </w:r>
    </w:p>
    <w:p w:rsidR="0030317F" w:rsidRDefault="00604F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</w:t>
      </w:r>
      <w:r w:rsidR="0030317F">
        <w:rPr>
          <w:sz w:val="24"/>
          <w:lang w:eastAsia="zh-CN"/>
        </w:rPr>
        <w:t>manual jack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D2621">
        <w:rPr>
          <w:sz w:val="24"/>
          <w:lang w:eastAsia="zh-CN"/>
        </w:rPr>
        <w:t>/webbing</w:t>
      </w:r>
      <w:bookmarkStart w:id="0" w:name="_GoBack"/>
      <w:bookmarkEnd w:id="0"/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604FA7" w:rsidRDefault="00604FA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93582" w:rsidRPr="00693582" w:rsidRDefault="00604FA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693582">
        <w:rPr>
          <w:bCs/>
          <w:sz w:val="24"/>
          <w:lang w:eastAsia="zh-CN"/>
        </w:rPr>
        <w:t xml:space="preserve">orking area to be keep clear of any obstruction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04FA7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604FA7" w:rsidRDefault="00604FA7" w:rsidP="00604FA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A767C" w:rsidRDefault="002A767C" w:rsidP="00604FA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604FA7" w:rsidRDefault="00604FA7" w:rsidP="00604FA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>
        <w:rPr>
          <w:sz w:val="24"/>
          <w:lang w:eastAsia="zh-CN"/>
        </w:rPr>
        <w:t xml:space="preserve">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604FA7" w:rsidRDefault="00604FA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04FA7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604FA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604FA7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FD2099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  <w:r>
        <w:rPr>
          <w:sz w:val="24"/>
          <w:lang w:eastAsia="zh-CN"/>
        </w:rPr>
        <w:t xml:space="preserve"> using crowbar/manual Jack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04FA7">
        <w:rPr>
          <w:sz w:val="24"/>
          <w:lang w:eastAsia="zh-CN"/>
        </w:rPr>
        <w:t>pallet truck/</w:t>
      </w:r>
      <w:r>
        <w:rPr>
          <w:sz w:val="24"/>
          <w:lang w:eastAsia="zh-CN"/>
        </w:rPr>
        <w:t>rollers to machine base</w:t>
      </w:r>
    </w:p>
    <w:p w:rsidR="000D3C89" w:rsidRDefault="000D2621" w:rsidP="00604F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0D2621" w:rsidRDefault="000D2621" w:rsidP="00604F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onto lorry chassis</w:t>
      </w:r>
    </w:p>
    <w:p w:rsidR="000D2621" w:rsidRDefault="000D2621" w:rsidP="00604F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transfer to new location</w:t>
      </w:r>
    </w:p>
    <w:p w:rsidR="000D2621" w:rsidRPr="00604FA7" w:rsidRDefault="000D2621" w:rsidP="00604F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Unload, shift and position machine at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0D2621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D2621" w:rsidRDefault="000D2621" w:rsidP="000D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0D2621" w:rsidRDefault="000D2621" w:rsidP="000D26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</w:t>
      </w:r>
    </w:p>
    <w:p w:rsidR="000D2621" w:rsidRPr="000D2621" w:rsidRDefault="000D2621" w:rsidP="000D26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MOS subject to change by supervisor/lifting supervisor on site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730" w:rsidRDefault="00025730">
      <w:r>
        <w:separator/>
      </w:r>
    </w:p>
  </w:endnote>
  <w:endnote w:type="continuationSeparator" w:id="0">
    <w:p w:rsidR="00025730" w:rsidRDefault="00025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26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26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730" w:rsidRDefault="00025730">
      <w:r>
        <w:separator/>
      </w:r>
    </w:p>
  </w:footnote>
  <w:footnote w:type="continuationSeparator" w:id="0">
    <w:p w:rsidR="00025730" w:rsidRDefault="000257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257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265B2A">
      <w:t>6</w:t>
    </w:r>
    <w:r>
      <w:t xml:space="preserve">2824175, </w:t>
    </w:r>
    <w:r w:rsidR="00265B2A">
      <w:t>6</w:t>
    </w:r>
    <w:r>
      <w:t xml:space="preserve">2828203, </w:t>
    </w:r>
    <w:r w:rsidR="00265B2A">
      <w:t>6</w:t>
    </w:r>
    <w:r>
      <w:t xml:space="preserve">2826020, Fax : </w:t>
    </w:r>
    <w:r w:rsidR="00265B2A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2573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265B2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730"/>
    <w:rsid w:val="0007152C"/>
    <w:rsid w:val="000A4E07"/>
    <w:rsid w:val="000C68D5"/>
    <w:rsid w:val="000D2621"/>
    <w:rsid w:val="000D3C89"/>
    <w:rsid w:val="000D3F7C"/>
    <w:rsid w:val="000E0C67"/>
    <w:rsid w:val="001218B2"/>
    <w:rsid w:val="001268A8"/>
    <w:rsid w:val="00141D73"/>
    <w:rsid w:val="00257C21"/>
    <w:rsid w:val="00265B2A"/>
    <w:rsid w:val="002A767C"/>
    <w:rsid w:val="0030317F"/>
    <w:rsid w:val="00333DB7"/>
    <w:rsid w:val="00375E51"/>
    <w:rsid w:val="00466C7A"/>
    <w:rsid w:val="005463C4"/>
    <w:rsid w:val="0057657F"/>
    <w:rsid w:val="005D3C81"/>
    <w:rsid w:val="00604FA7"/>
    <w:rsid w:val="006467DA"/>
    <w:rsid w:val="00693582"/>
    <w:rsid w:val="007D338F"/>
    <w:rsid w:val="00871396"/>
    <w:rsid w:val="00885DDC"/>
    <w:rsid w:val="00895D5D"/>
    <w:rsid w:val="00971AE8"/>
    <w:rsid w:val="0099046A"/>
    <w:rsid w:val="009A228D"/>
    <w:rsid w:val="00AA67DA"/>
    <w:rsid w:val="00B06871"/>
    <w:rsid w:val="00B16B6D"/>
    <w:rsid w:val="00B526B9"/>
    <w:rsid w:val="00C95881"/>
    <w:rsid w:val="00E3288E"/>
    <w:rsid w:val="00E76DB5"/>
    <w:rsid w:val="00EC1220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2015-02-05T05:16:00Z</cp:lastPrinted>
  <dcterms:created xsi:type="dcterms:W3CDTF">2017-05-26T03:45:00Z</dcterms:created>
  <dcterms:modified xsi:type="dcterms:W3CDTF">2017-05-26T04:53:00Z</dcterms:modified>
</cp:coreProperties>
</file>