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44182" w:rsidRPr="00AC364F" w:rsidRDefault="00044182">
      <w:pPr>
        <w:rPr>
          <w:b/>
          <w:sz w:val="24"/>
        </w:rPr>
      </w:pPr>
    </w:p>
    <w:p w:rsidR="006467DA" w:rsidRDefault="007374DF">
      <w:pPr>
        <w:rPr>
          <w:sz w:val="24"/>
          <w:lang w:eastAsia="zh-CN"/>
        </w:rPr>
      </w:pPr>
      <w:r>
        <w:rPr>
          <w:sz w:val="24"/>
        </w:rPr>
        <w:t>Date: 16</w:t>
      </w:r>
      <w:r w:rsidRPr="007374DF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7374D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</w:t>
      </w:r>
      <w:r w:rsidR="00AC364F">
        <w:rPr>
          <w:sz w:val="24"/>
          <w:lang w:eastAsia="zh-CN"/>
        </w:rPr>
        <w:t xml:space="preserve"> from production</w:t>
      </w:r>
      <w:r w:rsidR="00F30A75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</w:t>
      </w:r>
      <w:r>
        <w:rPr>
          <w:sz w:val="24"/>
          <w:lang w:eastAsia="zh-CN"/>
        </w:rPr>
        <w:t xml:space="preserve">to fork up onto lorry chassis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AC364F" w:rsidRDefault="007374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Eos Formiga P 1000 Laser</w:t>
      </w:r>
    </w:p>
    <w:p w:rsidR="007374DF" w:rsidRDefault="007374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Eos Sieving Station</w:t>
      </w:r>
    </w:p>
    <w:p w:rsidR="007374DF" w:rsidRDefault="007374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Nilfisk Ind Vacuum Cleaner</w:t>
      </w:r>
    </w:p>
    <w:p w:rsidR="007374DF" w:rsidRDefault="007374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Norm Finish Sand Blast</w:t>
      </w:r>
    </w:p>
    <w:p w:rsidR="007374DF" w:rsidRDefault="007374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Air Dryer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374DF">
      <w:pPr>
        <w:rPr>
          <w:sz w:val="24"/>
          <w:lang w:eastAsia="zh-CN"/>
        </w:rPr>
      </w:pPr>
      <w:r>
        <w:rPr>
          <w:sz w:val="24"/>
          <w:lang w:eastAsia="zh-CN"/>
        </w:rPr>
        <w:t>19/01/24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163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A7D95" w:rsidRDefault="007374DF" w:rsidP="005A7D95">
      <w:pPr>
        <w:pStyle w:val="Heading4"/>
      </w:pPr>
      <w:r>
        <w:t>8 Somapah Rd, Blk 5</w:t>
      </w:r>
    </w:p>
    <w:p w:rsidR="005A7D95" w:rsidRPr="005A7D95" w:rsidRDefault="007374DF" w:rsidP="005A7D9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SUTD</w:t>
      </w:r>
      <w:r w:rsidR="004C0004">
        <w:rPr>
          <w:sz w:val="24"/>
          <w:szCs w:val="24"/>
          <w:lang w:eastAsia="zh-CN"/>
        </w:rPr>
        <w:t xml:space="preserve"> </w:t>
      </w:r>
    </w:p>
    <w:p w:rsidR="00515133" w:rsidRPr="003C5B60" w:rsidRDefault="00515133" w:rsidP="003C5B60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7374D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374DF">
        <w:rPr>
          <w:sz w:val="24"/>
          <w:lang w:eastAsia="zh-CN"/>
        </w:rPr>
        <w:t>3</w:t>
      </w:r>
      <w:r w:rsidR="00DE3D8C">
        <w:rPr>
          <w:sz w:val="24"/>
          <w:lang w:eastAsia="zh-CN"/>
        </w:rPr>
        <w:t>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B9577D" w:rsidRDefault="007374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AC364F" w:rsidRDefault="00297F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297FA1" w:rsidRDefault="00AC36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297FA1">
        <w:rPr>
          <w:sz w:val="24"/>
          <w:lang w:eastAsia="zh-CN"/>
        </w:rPr>
        <w:t xml:space="preserve"> </w:t>
      </w:r>
    </w:p>
    <w:p w:rsidR="00AC364F" w:rsidRDefault="00AC364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AC364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C364F" w:rsidRDefault="00AC364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C364F" w:rsidRDefault="00AC364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AC364F" w:rsidRPr="00AC364F" w:rsidRDefault="00AC364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7FA1" w:rsidRDefault="00297FA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D28A5" w:rsidRDefault="00ED2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Default="00ED28A5" w:rsidP="00ED28A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</w:t>
      </w:r>
      <w:r w:rsidR="00297FA1">
        <w:rPr>
          <w:sz w:val="24"/>
          <w:lang w:eastAsia="zh-CN"/>
        </w:rPr>
        <w:t xml:space="preserve"> lifting supervisor, ri</w:t>
      </w:r>
      <w:r>
        <w:rPr>
          <w:sz w:val="24"/>
          <w:lang w:eastAsia="zh-CN"/>
        </w:rPr>
        <w:t>ggers, signalman</w:t>
      </w:r>
    </w:p>
    <w:p w:rsidR="00ED28A5" w:rsidRPr="00C23451" w:rsidRDefault="00ED28A5" w:rsidP="00ED28A5">
      <w:pPr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BA4DF4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97FA1">
        <w:rPr>
          <w:sz w:val="24"/>
          <w:lang w:eastAsia="zh-CN"/>
        </w:rPr>
        <w:t>oist</w:t>
      </w:r>
      <w:r w:rsidR="00F955E2">
        <w:rPr>
          <w:sz w:val="24"/>
          <w:lang w:eastAsia="zh-CN"/>
        </w:rPr>
        <w:t xml:space="preserve"> d</w:t>
      </w:r>
      <w:r w:rsidR="002C2661">
        <w:rPr>
          <w:sz w:val="24"/>
          <w:lang w:eastAsia="zh-CN"/>
        </w:rPr>
        <w:t>own forklift from lorry chassis</w:t>
      </w:r>
    </w:p>
    <w:p w:rsidR="00695315" w:rsidRDefault="00F955E2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E3D8C">
        <w:rPr>
          <w:sz w:val="24"/>
          <w:lang w:eastAsia="zh-CN"/>
        </w:rPr>
        <w:t>To s</w:t>
      </w:r>
      <w:r w:rsidR="00871396" w:rsidRPr="00DE3D8C">
        <w:rPr>
          <w:sz w:val="24"/>
          <w:lang w:eastAsia="zh-CN"/>
        </w:rPr>
        <w:t>hift</w:t>
      </w:r>
      <w:r w:rsidR="00C54E49" w:rsidRPr="00DE3D8C">
        <w:rPr>
          <w:sz w:val="24"/>
          <w:lang w:eastAsia="zh-CN"/>
        </w:rPr>
        <w:t xml:space="preserve"> out machine</w:t>
      </w:r>
      <w:r w:rsidR="000D3F7C" w:rsidRPr="00DE3D8C">
        <w:rPr>
          <w:sz w:val="24"/>
          <w:lang w:eastAsia="zh-CN"/>
        </w:rPr>
        <w:t xml:space="preserve"> </w:t>
      </w:r>
      <w:r w:rsidR="00BA4DF4">
        <w:rPr>
          <w:sz w:val="24"/>
          <w:lang w:eastAsia="zh-CN"/>
        </w:rPr>
        <w:t xml:space="preserve">from production </w:t>
      </w:r>
      <w:r w:rsidR="00990ADC" w:rsidRPr="00DE3D8C">
        <w:rPr>
          <w:sz w:val="24"/>
          <w:lang w:eastAsia="zh-CN"/>
        </w:rPr>
        <w:t>to loading area</w:t>
      </w:r>
      <w:bookmarkStart w:id="0" w:name="_GoBack"/>
      <w:bookmarkEnd w:id="0"/>
    </w:p>
    <w:p w:rsidR="00F955E2" w:rsidRPr="007374DF" w:rsidRDefault="00853D5C" w:rsidP="007374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374DF">
        <w:rPr>
          <w:sz w:val="24"/>
          <w:lang w:eastAsia="zh-CN"/>
        </w:rPr>
        <w:t xml:space="preserve">Using </w:t>
      </w:r>
      <w:r w:rsidR="00483203" w:rsidRPr="007374DF">
        <w:rPr>
          <w:sz w:val="24"/>
          <w:lang w:eastAsia="zh-CN"/>
        </w:rPr>
        <w:t xml:space="preserve">of </w:t>
      </w:r>
      <w:r w:rsidR="00990ADC" w:rsidRPr="007374DF">
        <w:rPr>
          <w:sz w:val="24"/>
          <w:lang w:eastAsia="zh-CN"/>
        </w:rPr>
        <w:t>forklif</w:t>
      </w:r>
      <w:r w:rsidR="005A7D95" w:rsidRPr="007374DF">
        <w:rPr>
          <w:sz w:val="24"/>
          <w:lang w:eastAsia="zh-CN"/>
        </w:rPr>
        <w:t xml:space="preserve">t to fork </w:t>
      </w:r>
      <w:r w:rsidR="007374DF">
        <w:rPr>
          <w:sz w:val="24"/>
          <w:lang w:eastAsia="zh-CN"/>
        </w:rPr>
        <w:t>up and load machine onto</w:t>
      </w:r>
      <w:r w:rsidR="00483203" w:rsidRPr="007374DF">
        <w:rPr>
          <w:sz w:val="24"/>
          <w:lang w:eastAsia="zh-CN"/>
        </w:rPr>
        <w:t xml:space="preserve"> </w:t>
      </w:r>
      <w:r w:rsidR="00DE3D8C" w:rsidRPr="007374DF">
        <w:rPr>
          <w:sz w:val="24"/>
          <w:lang w:eastAsia="zh-CN"/>
        </w:rPr>
        <w:t xml:space="preserve">lorry chassis </w:t>
      </w:r>
    </w:p>
    <w:p w:rsidR="00990ADC" w:rsidRPr="00DE3D8C" w:rsidRDefault="00483203" w:rsidP="00DE3D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990ADC" w:rsidRPr="00DE3D8C">
        <w:rPr>
          <w:sz w:val="24"/>
          <w:lang w:eastAsia="zh-CN"/>
        </w:rPr>
        <w:t xml:space="preserve">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</w:t>
      </w:r>
      <w:r w:rsidR="00483203">
        <w:rPr>
          <w:sz w:val="24"/>
          <w:lang w:eastAsia="zh-CN"/>
        </w:rPr>
        <w:t xml:space="preserve">and deliver </w:t>
      </w:r>
      <w:r w:rsidR="00F955E2">
        <w:rPr>
          <w:sz w:val="24"/>
          <w:lang w:eastAsia="zh-CN"/>
        </w:rPr>
        <w:t>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83203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626" w:rsidRDefault="005B2626">
      <w:r>
        <w:separator/>
      </w:r>
    </w:p>
  </w:endnote>
  <w:endnote w:type="continuationSeparator" w:id="0">
    <w:p w:rsidR="005B2626" w:rsidRDefault="005B2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74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74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626" w:rsidRDefault="005B2626">
      <w:r>
        <w:separator/>
      </w:r>
    </w:p>
  </w:footnote>
  <w:footnote w:type="continuationSeparator" w:id="0">
    <w:p w:rsidR="005B2626" w:rsidRDefault="005B2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B26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B262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B210B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57C21"/>
    <w:rsid w:val="0027551A"/>
    <w:rsid w:val="002958B3"/>
    <w:rsid w:val="0029636A"/>
    <w:rsid w:val="00297FA1"/>
    <w:rsid w:val="002A0FF7"/>
    <w:rsid w:val="002C2661"/>
    <w:rsid w:val="002C77FC"/>
    <w:rsid w:val="002E06E4"/>
    <w:rsid w:val="00301345"/>
    <w:rsid w:val="0030317F"/>
    <w:rsid w:val="00333DB7"/>
    <w:rsid w:val="003412AD"/>
    <w:rsid w:val="00341354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83203"/>
    <w:rsid w:val="004C0004"/>
    <w:rsid w:val="004D7639"/>
    <w:rsid w:val="004F08EF"/>
    <w:rsid w:val="00515133"/>
    <w:rsid w:val="005463C4"/>
    <w:rsid w:val="0057657F"/>
    <w:rsid w:val="005801DD"/>
    <w:rsid w:val="005A7D95"/>
    <w:rsid w:val="005B0E75"/>
    <w:rsid w:val="005B2626"/>
    <w:rsid w:val="005B3024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374DF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02405"/>
    <w:rsid w:val="00A2540E"/>
    <w:rsid w:val="00A25834"/>
    <w:rsid w:val="00A26522"/>
    <w:rsid w:val="00A73EA0"/>
    <w:rsid w:val="00A909CF"/>
    <w:rsid w:val="00AA67DA"/>
    <w:rsid w:val="00AC364F"/>
    <w:rsid w:val="00B01373"/>
    <w:rsid w:val="00B06871"/>
    <w:rsid w:val="00B16B6D"/>
    <w:rsid w:val="00B448ED"/>
    <w:rsid w:val="00B742F4"/>
    <w:rsid w:val="00B830DD"/>
    <w:rsid w:val="00B9577D"/>
    <w:rsid w:val="00BA4DF4"/>
    <w:rsid w:val="00BB4FA8"/>
    <w:rsid w:val="00BC21D9"/>
    <w:rsid w:val="00BC2526"/>
    <w:rsid w:val="00C061F4"/>
    <w:rsid w:val="00C23451"/>
    <w:rsid w:val="00C26AC4"/>
    <w:rsid w:val="00C44E17"/>
    <w:rsid w:val="00C46407"/>
    <w:rsid w:val="00C54E49"/>
    <w:rsid w:val="00C83E61"/>
    <w:rsid w:val="00C93115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D28A5"/>
    <w:rsid w:val="00EF0349"/>
    <w:rsid w:val="00EF0424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6A25C-3C18-4D8F-A3F3-E64FBF7C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2023-11-21T06:31:00Z</cp:lastPrinted>
  <dcterms:created xsi:type="dcterms:W3CDTF">2024-01-16T03:41:00Z</dcterms:created>
  <dcterms:modified xsi:type="dcterms:W3CDTF">2024-01-16T03:41:00Z</dcterms:modified>
</cp:coreProperties>
</file>