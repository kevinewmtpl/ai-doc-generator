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A5310" w:rsidRDefault="004A5310">
      <w:pPr>
        <w:rPr>
          <w:sz w:val="24"/>
        </w:rPr>
      </w:pPr>
    </w:p>
    <w:p w:rsidR="000E0C97" w:rsidRDefault="004A5310">
      <w:pPr>
        <w:rPr>
          <w:sz w:val="24"/>
          <w:lang w:eastAsia="zh-CN"/>
        </w:rPr>
      </w:pPr>
      <w:r>
        <w:rPr>
          <w:sz w:val="24"/>
        </w:rPr>
        <w:t>Date: 25</w:t>
      </w:r>
      <w:r w:rsidRPr="004A5310">
        <w:rPr>
          <w:sz w:val="24"/>
          <w:vertAlign w:val="superscript"/>
        </w:rPr>
        <w:t>th</w:t>
      </w:r>
      <w:r>
        <w:rPr>
          <w:sz w:val="24"/>
        </w:rPr>
        <w:t xml:space="preserve"> Aug </w:t>
      </w:r>
      <w:r w:rsidR="00CB114C">
        <w:rPr>
          <w:sz w:val="24"/>
        </w:rPr>
        <w:t>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4A5310">
        <w:rPr>
          <w:sz w:val="24"/>
          <w:lang w:eastAsia="zh-CN"/>
        </w:rPr>
        <w:t xml:space="preserve">nd hoist down 1 unit machine </w:t>
      </w:r>
      <w:r w:rsidR="00433135">
        <w:rPr>
          <w:sz w:val="24"/>
          <w:lang w:eastAsia="zh-CN"/>
        </w:rPr>
        <w:t>from 2</w:t>
      </w:r>
      <w:r w:rsidR="0043313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 w:rsidR="004A5310">
        <w:rPr>
          <w:sz w:val="24"/>
          <w:lang w:eastAsia="zh-CN"/>
        </w:rPr>
        <w:t xml:space="preserve">by using platform and </w:t>
      </w:r>
      <w:r>
        <w:rPr>
          <w:sz w:val="24"/>
          <w:lang w:eastAsia="zh-CN"/>
        </w:rPr>
        <w:t>lorry crane, load onto lorr</w:t>
      </w:r>
      <w:r w:rsidR="002F7817">
        <w:rPr>
          <w:sz w:val="24"/>
          <w:lang w:eastAsia="zh-CN"/>
        </w:rPr>
        <w:t>y chassis and</w:t>
      </w:r>
      <w:r w:rsidR="004A5310">
        <w:rPr>
          <w:sz w:val="24"/>
          <w:lang w:eastAsia="zh-CN"/>
        </w:rPr>
        <w:t xml:space="preserve"> deliver to new location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C5175" w:rsidRDefault="004A53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Eumach HSM-600</w:t>
      </w:r>
    </w:p>
    <w:p w:rsidR="004A5310" w:rsidRDefault="004A53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240 x 200 x 220 cm</w:t>
      </w:r>
    </w:p>
    <w:p w:rsidR="006202C6" w:rsidRDefault="004A53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5</w:t>
      </w:r>
      <w:r w:rsidR="00CC5175">
        <w:rPr>
          <w:bCs/>
          <w:sz w:val="24"/>
          <w:szCs w:val="24"/>
          <w:lang w:eastAsia="zh-CN"/>
        </w:rPr>
        <w:t>00 kg each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4A5310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30/08</w:t>
      </w:r>
      <w:r w:rsidR="006C65A9">
        <w:rPr>
          <w:sz w:val="24"/>
          <w:lang w:eastAsia="zh-CN"/>
        </w:rPr>
        <w:t>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F78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4A5310" w:rsidP="00894879">
      <w:pPr>
        <w:rPr>
          <w:sz w:val="24"/>
          <w:lang w:eastAsia="zh-CN"/>
        </w:rPr>
      </w:pPr>
      <w:r>
        <w:rPr>
          <w:sz w:val="24"/>
          <w:lang w:eastAsia="zh-CN"/>
        </w:rPr>
        <w:t>2A Changi North St 2</w:t>
      </w:r>
    </w:p>
    <w:p w:rsidR="00CE5139" w:rsidRPr="00894879" w:rsidRDefault="004A5310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ETLA Limited </w:t>
      </w:r>
      <w:r w:rsidR="00F1400F">
        <w:rPr>
          <w:sz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4A53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CC5175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4A5310" w:rsidRDefault="00CC51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4A53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5A478D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4A5310" w:rsidRDefault="004A531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CC5175" w:rsidRDefault="00CC5175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4A531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4A5310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0A5B75">
        <w:rPr>
          <w:sz w:val="24"/>
          <w:lang w:eastAsia="zh-CN"/>
        </w:rPr>
        <w:t xml:space="preserve"> crane to h</w:t>
      </w:r>
      <w:r w:rsidR="006202C6">
        <w:rPr>
          <w:sz w:val="24"/>
          <w:lang w:eastAsia="zh-CN"/>
        </w:rPr>
        <w:t>oist up platform to 2</w:t>
      </w:r>
      <w:r w:rsidR="006202C6" w:rsidRPr="006202C6">
        <w:rPr>
          <w:sz w:val="24"/>
          <w:vertAlign w:val="superscript"/>
          <w:lang w:eastAsia="zh-CN"/>
        </w:rPr>
        <w:t>nd</w:t>
      </w:r>
      <w:r w:rsidR="006202C6">
        <w:rPr>
          <w:sz w:val="24"/>
          <w:lang w:eastAsia="zh-CN"/>
        </w:rPr>
        <w:t xml:space="preserve"> floor building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587B5B" w:rsidRPr="00CC5175" w:rsidRDefault="00587B5B" w:rsidP="00CC51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BB3BBB" w:rsidRDefault="004A5310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C51278" w:rsidRPr="00587B5B">
        <w:rPr>
          <w:sz w:val="24"/>
          <w:lang w:eastAsia="zh-CN"/>
        </w:rPr>
        <w:t xml:space="preserve">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 w:rsidR="00587B5B"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CC51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B16663" w:rsidRDefault="00D3097D" w:rsidP="004A53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4A5310">
        <w:rPr>
          <w:sz w:val="24"/>
          <w:lang w:eastAsia="zh-CN"/>
        </w:rPr>
        <w:t xml:space="preserve">belt </w:t>
      </w:r>
      <w:r w:rsidR="00B16663">
        <w:rPr>
          <w:sz w:val="24"/>
          <w:lang w:eastAsia="zh-CN"/>
        </w:rPr>
        <w:t>prior to moving out of premise</w:t>
      </w:r>
    </w:p>
    <w:p w:rsidR="00587B5B" w:rsidRPr="004A5310" w:rsidRDefault="00B16663" w:rsidP="004A53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4A5310">
        <w:rPr>
          <w:sz w:val="24"/>
          <w:lang w:eastAsia="zh-CN"/>
        </w:rPr>
        <w:t xml:space="preserve">and deliver to new location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B16663" w:rsidRPr="006C3289" w:rsidRDefault="00B1666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  <w:bookmarkStart w:id="0" w:name="_GoBack"/>
      <w:bookmarkEnd w:id="0"/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27E5" w:rsidRDefault="00AB27E5">
      <w:r>
        <w:separator/>
      </w:r>
    </w:p>
  </w:endnote>
  <w:endnote w:type="continuationSeparator" w:id="0">
    <w:p w:rsidR="00AB27E5" w:rsidRDefault="00AB2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666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666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27E5" w:rsidRDefault="00AB27E5">
      <w:r>
        <w:separator/>
      </w:r>
    </w:p>
  </w:footnote>
  <w:footnote w:type="continuationSeparator" w:id="0">
    <w:p w:rsidR="00AB27E5" w:rsidRDefault="00AB27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B27E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B27E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770E5"/>
    <w:rsid w:val="001A35E8"/>
    <w:rsid w:val="001A6A39"/>
    <w:rsid w:val="001F1525"/>
    <w:rsid w:val="00221ADB"/>
    <w:rsid w:val="002504BF"/>
    <w:rsid w:val="00260ECA"/>
    <w:rsid w:val="002742AB"/>
    <w:rsid w:val="00286A90"/>
    <w:rsid w:val="002E4A72"/>
    <w:rsid w:val="002F74BB"/>
    <w:rsid w:val="002F7817"/>
    <w:rsid w:val="00307CA4"/>
    <w:rsid w:val="00325A14"/>
    <w:rsid w:val="00365AE7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A5310"/>
    <w:rsid w:val="004B58C0"/>
    <w:rsid w:val="004C034C"/>
    <w:rsid w:val="004E28FD"/>
    <w:rsid w:val="00501586"/>
    <w:rsid w:val="0053368D"/>
    <w:rsid w:val="0056276E"/>
    <w:rsid w:val="0058407C"/>
    <w:rsid w:val="00587B5B"/>
    <w:rsid w:val="005A0566"/>
    <w:rsid w:val="005A478D"/>
    <w:rsid w:val="005C34A2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B27E5"/>
    <w:rsid w:val="00AD0D6A"/>
    <w:rsid w:val="00AD3198"/>
    <w:rsid w:val="00AE5FEA"/>
    <w:rsid w:val="00AE757E"/>
    <w:rsid w:val="00AF2F6E"/>
    <w:rsid w:val="00B0609B"/>
    <w:rsid w:val="00B11FB4"/>
    <w:rsid w:val="00B16663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5ED8"/>
    <w:rsid w:val="00C6754C"/>
    <w:rsid w:val="00C926BD"/>
    <w:rsid w:val="00CB114C"/>
    <w:rsid w:val="00CB6598"/>
    <w:rsid w:val="00CC263E"/>
    <w:rsid w:val="00CC5175"/>
    <w:rsid w:val="00CE1C3F"/>
    <w:rsid w:val="00CE1D1E"/>
    <w:rsid w:val="00CE30AE"/>
    <w:rsid w:val="00CE5139"/>
    <w:rsid w:val="00CE6A14"/>
    <w:rsid w:val="00D00F22"/>
    <w:rsid w:val="00D27B24"/>
    <w:rsid w:val="00D3097D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C50BD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2022-02-08T07:51:00Z</cp:lastPrinted>
  <dcterms:created xsi:type="dcterms:W3CDTF">2022-08-25T07:29:00Z</dcterms:created>
  <dcterms:modified xsi:type="dcterms:W3CDTF">2022-08-25T07:39:00Z</dcterms:modified>
</cp:coreProperties>
</file>