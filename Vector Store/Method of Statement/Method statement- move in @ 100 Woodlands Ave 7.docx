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9735DA">
      <w:pPr>
        <w:rPr>
          <w:sz w:val="24"/>
          <w:lang w:eastAsia="zh-CN"/>
        </w:rPr>
      </w:pPr>
      <w:r>
        <w:rPr>
          <w:sz w:val="24"/>
        </w:rPr>
        <w:t>Date: 07</w:t>
      </w:r>
      <w:r w:rsidRPr="009735DA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D855F8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855F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735DA">
        <w:rPr>
          <w:sz w:val="24"/>
          <w:lang w:eastAsia="zh-CN"/>
        </w:rPr>
        <w:t xml:space="preserve">hoist down </w:t>
      </w:r>
      <w:r w:rsidR="00D855F8">
        <w:rPr>
          <w:sz w:val="24"/>
          <w:lang w:eastAsia="zh-CN"/>
        </w:rPr>
        <w:t>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111957">
        <w:rPr>
          <w:sz w:val="24"/>
          <w:lang w:eastAsia="zh-CN"/>
        </w:rPr>
        <w:t xml:space="preserve"> insert pallet truck</w:t>
      </w:r>
      <w:r w:rsidR="009735DA">
        <w:rPr>
          <w:sz w:val="24"/>
          <w:lang w:eastAsia="zh-CN"/>
        </w:rPr>
        <w:t xml:space="preserve"> </w:t>
      </w:r>
      <w:r w:rsidR="00111957">
        <w:rPr>
          <w:sz w:val="24"/>
          <w:lang w:eastAsia="zh-CN"/>
        </w:rPr>
        <w:t xml:space="preserve">to machine bed, </w:t>
      </w:r>
      <w:bookmarkStart w:id="0" w:name="_GoBack"/>
      <w:bookmarkEnd w:id="0"/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 xml:space="preserve">d </w:t>
      </w:r>
      <w:r w:rsidR="005423B3">
        <w:rPr>
          <w:sz w:val="24"/>
          <w:lang w:eastAsia="zh-CN"/>
        </w:rPr>
        <w:t>p</w:t>
      </w:r>
      <w:r w:rsidR="009735DA">
        <w:rPr>
          <w:sz w:val="24"/>
          <w:lang w:eastAsia="zh-CN"/>
        </w:rPr>
        <w:t xml:space="preserve">osition into premise </w:t>
      </w:r>
      <w:r w:rsidR="00AD0179">
        <w:rPr>
          <w:sz w:val="24"/>
          <w:lang w:eastAsia="zh-CN"/>
        </w:rPr>
        <w:t xml:space="preserve">at ground </w:t>
      </w:r>
      <w:r w:rsidR="005423B3">
        <w:rPr>
          <w:sz w:val="24"/>
          <w:lang w:eastAsia="zh-CN"/>
        </w:rPr>
        <w:t xml:space="preserve">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D855F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New </w:t>
      </w:r>
      <w:r w:rsidR="002827E4"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0971F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>1 un</w:t>
      </w:r>
      <w:r w:rsidR="009735DA">
        <w:rPr>
          <w:b/>
          <w:sz w:val="24"/>
          <w:szCs w:val="24"/>
          <w:lang w:eastAsia="zh-CN"/>
        </w:rPr>
        <w:t>it Phoenix Micromelx Neo 180</w:t>
      </w:r>
    </w:p>
    <w:p w:rsidR="00C341F2" w:rsidRDefault="009735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297 x 212 x 232 cm </w:t>
      </w:r>
    </w:p>
    <w:p w:rsidR="008F7C86" w:rsidRPr="00A30C5A" w:rsidRDefault="009735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945</w:t>
      </w:r>
      <w:r w:rsidR="001E406B">
        <w:rPr>
          <w:sz w:val="24"/>
          <w:szCs w:val="24"/>
          <w:lang w:eastAsia="zh-CN"/>
        </w:rPr>
        <w:t xml:space="preserve">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735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0971F6">
        <w:rPr>
          <w:sz w:val="24"/>
          <w:lang w:eastAsia="zh-CN"/>
        </w:rPr>
        <w:t>/08</w:t>
      </w:r>
      <w:r w:rsidR="00D855F8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9735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735DA" w:rsidP="00707B09">
      <w:pPr>
        <w:pStyle w:val="Heading4"/>
      </w:pPr>
      <w:r>
        <w:t xml:space="preserve">100 Woodlands </w:t>
      </w:r>
    </w:p>
    <w:p w:rsidR="00707B09" w:rsidRPr="00707B09" w:rsidRDefault="006D708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3M Singapore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9735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735DA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D7081" w:rsidRDefault="006D70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jack/crowbar</w:t>
      </w:r>
    </w:p>
    <w:p w:rsidR="0089759C" w:rsidRDefault="006D70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5F8">
        <w:rPr>
          <w:sz w:val="24"/>
          <w:lang w:eastAsia="zh-CN"/>
        </w:rPr>
        <w:t>oodblock</w:t>
      </w:r>
    </w:p>
    <w:p w:rsidR="000971F6" w:rsidRDefault="00FB30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0971F6">
        <w:rPr>
          <w:sz w:val="24"/>
          <w:lang w:eastAsia="zh-CN"/>
        </w:rPr>
        <w:t>o lay out ont</w:t>
      </w:r>
      <w:r>
        <w:rPr>
          <w:sz w:val="24"/>
          <w:lang w:eastAsia="zh-CN"/>
        </w:rPr>
        <w:t xml:space="preserve">o flooring for floor protection </w:t>
      </w:r>
      <w:r w:rsidR="009735DA">
        <w:rPr>
          <w:sz w:val="24"/>
          <w:lang w:eastAsia="zh-CN"/>
        </w:rPr>
        <w:t xml:space="preserve">– 1 layer of canvas, </w:t>
      </w:r>
      <w:r>
        <w:rPr>
          <w:sz w:val="24"/>
          <w:lang w:eastAsia="zh-CN"/>
        </w:rPr>
        <w:t>1 layer of PVC</w:t>
      </w:r>
    </w:p>
    <w:p w:rsidR="00FB3022" w:rsidRDefault="00FB30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0971F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300EC5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00EC5" w:rsidRDefault="00300EC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D7081" w:rsidRDefault="006D708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0B28F2" w:rsidRDefault="006175E6" w:rsidP="006D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6D7081" w:rsidRPr="006D7081" w:rsidRDefault="006D7081" w:rsidP="006D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timber mats as base plate </w:t>
      </w:r>
    </w:p>
    <w:p w:rsidR="00300EC5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:rsidR="0027302B" w:rsidRPr="0027302B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2827E4" w:rsidRPr="0027302B" w:rsidRDefault="00111957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E9120A" w:rsidRPr="00111957" w:rsidRDefault="00111957" w:rsidP="001119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2827E4" w:rsidRPr="00111957">
        <w:rPr>
          <w:sz w:val="24"/>
          <w:lang w:eastAsia="zh-CN"/>
        </w:rPr>
        <w:t>ower do</w:t>
      </w:r>
      <w:r>
        <w:rPr>
          <w:sz w:val="24"/>
          <w:lang w:eastAsia="zh-CN"/>
        </w:rPr>
        <w:t>wn machine to near ground level</w:t>
      </w:r>
    </w:p>
    <w:p w:rsidR="00F3464B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11957">
        <w:rPr>
          <w:sz w:val="24"/>
          <w:lang w:eastAsia="zh-CN"/>
        </w:rPr>
        <w:t xml:space="preserve">under machine bed </w:t>
      </w:r>
    </w:p>
    <w:p w:rsidR="000971F6" w:rsidRPr="002827E4" w:rsidRDefault="000971F6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FB3022">
        <w:rPr>
          <w:sz w:val="24"/>
          <w:lang w:eastAsia="zh-CN"/>
        </w:rPr>
        <w:t>1 layer</w:t>
      </w:r>
      <w:r w:rsidR="00111957">
        <w:rPr>
          <w:sz w:val="24"/>
          <w:lang w:eastAsia="zh-CN"/>
        </w:rPr>
        <w:t xml:space="preserve"> of canvas, </w:t>
      </w:r>
      <w:r w:rsidR="00FB3022">
        <w:rPr>
          <w:sz w:val="24"/>
          <w:lang w:eastAsia="zh-CN"/>
        </w:rPr>
        <w:t xml:space="preserve">1 layer </w:t>
      </w:r>
      <w:r w:rsidR="00111957">
        <w:rPr>
          <w:sz w:val="24"/>
          <w:lang w:eastAsia="zh-CN"/>
        </w:rPr>
        <w:t xml:space="preserve">PVC </w:t>
      </w:r>
      <w:r>
        <w:rPr>
          <w:sz w:val="24"/>
          <w:lang w:eastAsia="zh-CN"/>
        </w:rPr>
        <w:t xml:space="preserve">onto </w:t>
      </w:r>
      <w:r w:rsidR="005423B3">
        <w:rPr>
          <w:sz w:val="24"/>
          <w:lang w:eastAsia="zh-CN"/>
        </w:rPr>
        <w:t xml:space="preserve">flooring for floor protection 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5423B3">
        <w:rPr>
          <w:sz w:val="24"/>
          <w:lang w:eastAsia="zh-CN"/>
        </w:rPr>
        <w:t xml:space="preserve">ort machine into </w:t>
      </w:r>
      <w:r w:rsidR="00111957">
        <w:rPr>
          <w:sz w:val="24"/>
          <w:lang w:eastAsia="zh-CN"/>
        </w:rPr>
        <w:t xml:space="preserve">production </w:t>
      </w:r>
      <w:r w:rsidR="0027302B">
        <w:rPr>
          <w:sz w:val="24"/>
          <w:lang w:eastAsia="zh-CN"/>
        </w:rPr>
        <w:t xml:space="preserve">at ground floor </w:t>
      </w:r>
    </w:p>
    <w:p w:rsidR="00111957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11195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and inset levelling pad under machine bed 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406B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3D9F" w:rsidRDefault="00CE3D9F">
      <w:r>
        <w:separator/>
      </w:r>
    </w:p>
  </w:endnote>
  <w:endnote w:type="continuationSeparator" w:id="0">
    <w:p w:rsidR="00CE3D9F" w:rsidRDefault="00CE3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01C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01C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3D9F" w:rsidRDefault="00CE3D9F">
      <w:r>
        <w:separator/>
      </w:r>
    </w:p>
  </w:footnote>
  <w:footnote w:type="continuationSeparator" w:id="0">
    <w:p w:rsidR="00CE3D9F" w:rsidRDefault="00CE3D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401C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0971F6">
    <w:pPr>
      <w:pStyle w:val="Header"/>
      <w:jc w:val="center"/>
    </w:pPr>
    <w:r>
      <w:t>No. 28 Kranji Loop #05-03,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71F6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401C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971F6"/>
    <w:rsid w:val="000A04FC"/>
    <w:rsid w:val="000B28F2"/>
    <w:rsid w:val="000B5367"/>
    <w:rsid w:val="000C46C5"/>
    <w:rsid w:val="000F456E"/>
    <w:rsid w:val="00100317"/>
    <w:rsid w:val="00111957"/>
    <w:rsid w:val="0013400B"/>
    <w:rsid w:val="00142E80"/>
    <w:rsid w:val="00144862"/>
    <w:rsid w:val="0019646E"/>
    <w:rsid w:val="001A07FF"/>
    <w:rsid w:val="001E406B"/>
    <w:rsid w:val="001F0EA4"/>
    <w:rsid w:val="00203257"/>
    <w:rsid w:val="00205704"/>
    <w:rsid w:val="00251B1E"/>
    <w:rsid w:val="0025248E"/>
    <w:rsid w:val="0027302B"/>
    <w:rsid w:val="002827E4"/>
    <w:rsid w:val="00294E87"/>
    <w:rsid w:val="002D0828"/>
    <w:rsid w:val="002E2C87"/>
    <w:rsid w:val="002E5332"/>
    <w:rsid w:val="0030061F"/>
    <w:rsid w:val="00300972"/>
    <w:rsid w:val="00300EC5"/>
    <w:rsid w:val="003346E1"/>
    <w:rsid w:val="00363759"/>
    <w:rsid w:val="00370D03"/>
    <w:rsid w:val="003B5F47"/>
    <w:rsid w:val="003C1840"/>
    <w:rsid w:val="003C1ABD"/>
    <w:rsid w:val="003E3971"/>
    <w:rsid w:val="004229E2"/>
    <w:rsid w:val="00425424"/>
    <w:rsid w:val="00431476"/>
    <w:rsid w:val="00444C41"/>
    <w:rsid w:val="00512C02"/>
    <w:rsid w:val="00534D3E"/>
    <w:rsid w:val="005423B3"/>
    <w:rsid w:val="005552C2"/>
    <w:rsid w:val="00590C22"/>
    <w:rsid w:val="006175E6"/>
    <w:rsid w:val="0063389C"/>
    <w:rsid w:val="006401C5"/>
    <w:rsid w:val="00681504"/>
    <w:rsid w:val="00684C71"/>
    <w:rsid w:val="00685287"/>
    <w:rsid w:val="006B6525"/>
    <w:rsid w:val="006D7081"/>
    <w:rsid w:val="00707B09"/>
    <w:rsid w:val="007167EE"/>
    <w:rsid w:val="007205AC"/>
    <w:rsid w:val="00767049"/>
    <w:rsid w:val="00767478"/>
    <w:rsid w:val="007852B8"/>
    <w:rsid w:val="007944B6"/>
    <w:rsid w:val="007C515A"/>
    <w:rsid w:val="007E7225"/>
    <w:rsid w:val="00805829"/>
    <w:rsid w:val="0081336E"/>
    <w:rsid w:val="008540C4"/>
    <w:rsid w:val="00872D61"/>
    <w:rsid w:val="0087327A"/>
    <w:rsid w:val="0089759C"/>
    <w:rsid w:val="008B11D4"/>
    <w:rsid w:val="008D1F25"/>
    <w:rsid w:val="008D3552"/>
    <w:rsid w:val="008F7C86"/>
    <w:rsid w:val="00904094"/>
    <w:rsid w:val="00952F7F"/>
    <w:rsid w:val="009735DA"/>
    <w:rsid w:val="009B255D"/>
    <w:rsid w:val="009C1EC8"/>
    <w:rsid w:val="009D11C3"/>
    <w:rsid w:val="009E56D8"/>
    <w:rsid w:val="009E6EFA"/>
    <w:rsid w:val="00A1411E"/>
    <w:rsid w:val="00A26F7E"/>
    <w:rsid w:val="00A30C5A"/>
    <w:rsid w:val="00A525B4"/>
    <w:rsid w:val="00A64537"/>
    <w:rsid w:val="00AB2C25"/>
    <w:rsid w:val="00AB37BA"/>
    <w:rsid w:val="00AD0179"/>
    <w:rsid w:val="00AE39C9"/>
    <w:rsid w:val="00B03E9B"/>
    <w:rsid w:val="00B1138B"/>
    <w:rsid w:val="00B70004"/>
    <w:rsid w:val="00BE1B01"/>
    <w:rsid w:val="00C03437"/>
    <w:rsid w:val="00C30584"/>
    <w:rsid w:val="00C32361"/>
    <w:rsid w:val="00C33FF4"/>
    <w:rsid w:val="00C341F2"/>
    <w:rsid w:val="00C665CB"/>
    <w:rsid w:val="00C8729C"/>
    <w:rsid w:val="00C92852"/>
    <w:rsid w:val="00CA23BB"/>
    <w:rsid w:val="00CA75DA"/>
    <w:rsid w:val="00CA79ED"/>
    <w:rsid w:val="00CE3D9F"/>
    <w:rsid w:val="00CF5149"/>
    <w:rsid w:val="00CF6063"/>
    <w:rsid w:val="00D855F8"/>
    <w:rsid w:val="00DB001C"/>
    <w:rsid w:val="00DB79B3"/>
    <w:rsid w:val="00E03917"/>
    <w:rsid w:val="00E5212C"/>
    <w:rsid w:val="00E9120A"/>
    <w:rsid w:val="00E9443E"/>
    <w:rsid w:val="00EA7ED5"/>
    <w:rsid w:val="00EC1A7D"/>
    <w:rsid w:val="00ED5922"/>
    <w:rsid w:val="00F176B3"/>
    <w:rsid w:val="00F3464B"/>
    <w:rsid w:val="00F410E7"/>
    <w:rsid w:val="00F85339"/>
    <w:rsid w:val="00FB3022"/>
    <w:rsid w:val="00FE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2024-08-07T01:21:00Z</cp:lastPrinted>
  <dcterms:created xsi:type="dcterms:W3CDTF">2024-08-07T06:09:00Z</dcterms:created>
  <dcterms:modified xsi:type="dcterms:W3CDTF">2024-08-07T06:09:00Z</dcterms:modified>
</cp:coreProperties>
</file>