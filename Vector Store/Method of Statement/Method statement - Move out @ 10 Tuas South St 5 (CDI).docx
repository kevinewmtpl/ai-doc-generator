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04BC79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76BF4745" w14:textId="77777777" w:rsidR="00383DD5" w:rsidRDefault="00383DD5">
      <w:pPr>
        <w:rPr>
          <w:sz w:val="24"/>
        </w:rPr>
      </w:pPr>
    </w:p>
    <w:p w14:paraId="231E0FB0" w14:textId="6BAE4732" w:rsidR="006467DA" w:rsidRDefault="00565D06">
      <w:pPr>
        <w:rPr>
          <w:sz w:val="24"/>
          <w:lang w:eastAsia="zh-CN"/>
        </w:rPr>
      </w:pPr>
      <w:r>
        <w:rPr>
          <w:sz w:val="24"/>
        </w:rPr>
        <w:t>Date: 2</w:t>
      </w:r>
      <w:r w:rsidR="00880B44">
        <w:rPr>
          <w:sz w:val="24"/>
        </w:rPr>
        <w:t>4</w:t>
      </w:r>
      <w:r w:rsidR="00880B44" w:rsidRPr="00880B44">
        <w:rPr>
          <w:sz w:val="24"/>
          <w:vertAlign w:val="superscript"/>
        </w:rPr>
        <w:t>th</w:t>
      </w:r>
      <w:r w:rsidR="00880B44">
        <w:rPr>
          <w:sz w:val="24"/>
        </w:rPr>
        <w:t xml:space="preserve"> </w:t>
      </w:r>
      <w:r w:rsidR="00503220">
        <w:rPr>
          <w:sz w:val="24"/>
        </w:rPr>
        <w:t>Feb 2025</w:t>
      </w:r>
    </w:p>
    <w:p w14:paraId="534CA2E3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3E11B10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7C1868D" w14:textId="1F8517DF"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503220">
        <w:rPr>
          <w:sz w:val="24"/>
          <w:lang w:eastAsia="zh-CN"/>
        </w:rPr>
        <w:t>3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1E59A0">
        <w:rPr>
          <w:sz w:val="24"/>
          <w:lang w:eastAsia="zh-CN"/>
        </w:rPr>
        <w:t>s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565D06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565D06">
        <w:rPr>
          <w:sz w:val="24"/>
          <w:lang w:eastAsia="zh-CN"/>
        </w:rPr>
        <w:t xml:space="preserve">onto lorry chassis and deliver to scrapyard for disposal </w:t>
      </w:r>
      <w:r w:rsidR="007067A6">
        <w:rPr>
          <w:sz w:val="24"/>
          <w:lang w:eastAsia="zh-CN"/>
        </w:rPr>
        <w:t xml:space="preserve"> </w:t>
      </w:r>
    </w:p>
    <w:p w14:paraId="6653B8B8" w14:textId="77777777"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4E26175" w14:textId="77777777"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2932DC85" w14:textId="77777777" w:rsidR="00503220" w:rsidRDefault="00565D06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gramStart"/>
      <w:r>
        <w:rPr>
          <w:b/>
          <w:sz w:val="24"/>
          <w:szCs w:val="24"/>
          <w:lang w:eastAsia="zh-CN"/>
        </w:rPr>
        <w:t>1 unit</w:t>
      </w:r>
      <w:proofErr w:type="gramEnd"/>
      <w:r>
        <w:rPr>
          <w:b/>
          <w:sz w:val="24"/>
          <w:szCs w:val="24"/>
          <w:lang w:eastAsia="zh-CN"/>
        </w:rPr>
        <w:t xml:space="preserve"> </w:t>
      </w:r>
      <w:proofErr w:type="spellStart"/>
      <w:r w:rsidR="00503220">
        <w:rPr>
          <w:b/>
          <w:sz w:val="24"/>
          <w:szCs w:val="24"/>
          <w:lang w:eastAsia="zh-CN"/>
        </w:rPr>
        <w:t>Deflashing</w:t>
      </w:r>
      <w:proofErr w:type="spellEnd"/>
      <w:r w:rsidR="00503220">
        <w:rPr>
          <w:b/>
          <w:sz w:val="24"/>
          <w:szCs w:val="24"/>
          <w:lang w:eastAsia="zh-CN"/>
        </w:rPr>
        <w:t xml:space="preserve"> machine</w:t>
      </w:r>
    </w:p>
    <w:p w14:paraId="730E5D7F" w14:textId="77777777" w:rsidR="00503220" w:rsidRDefault="00503220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110 x 100 x 210 cm / </w:t>
      </w: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>: 800 kg</w:t>
      </w:r>
    </w:p>
    <w:p w14:paraId="542F3841" w14:textId="77777777" w:rsidR="00503220" w:rsidRDefault="00503220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14:paraId="6BC18D95" w14:textId="71D6B01D" w:rsidR="00A81B01" w:rsidRPr="00E55E28" w:rsidRDefault="00503220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gramStart"/>
      <w:r>
        <w:rPr>
          <w:b/>
          <w:sz w:val="24"/>
          <w:szCs w:val="24"/>
          <w:lang w:eastAsia="zh-CN"/>
        </w:rPr>
        <w:t>1 unit</w:t>
      </w:r>
      <w:proofErr w:type="gramEnd"/>
      <w:r>
        <w:rPr>
          <w:b/>
          <w:sz w:val="24"/>
          <w:szCs w:val="24"/>
          <w:lang w:eastAsia="zh-CN"/>
        </w:rPr>
        <w:t xml:space="preserve"> Degreasing machine</w:t>
      </w:r>
      <w:r w:rsidR="00565D06">
        <w:rPr>
          <w:b/>
          <w:sz w:val="24"/>
          <w:szCs w:val="24"/>
          <w:lang w:eastAsia="zh-CN"/>
        </w:rPr>
        <w:t xml:space="preserve"> </w:t>
      </w:r>
      <w:r w:rsidR="0009481A">
        <w:rPr>
          <w:b/>
          <w:sz w:val="24"/>
          <w:szCs w:val="24"/>
          <w:lang w:eastAsia="zh-CN"/>
        </w:rPr>
        <w:t xml:space="preserve"> </w:t>
      </w:r>
    </w:p>
    <w:p w14:paraId="7B61834A" w14:textId="43214208" w:rsidR="00DA5847" w:rsidRDefault="00565D06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503220">
        <w:rPr>
          <w:sz w:val="24"/>
          <w:szCs w:val="24"/>
          <w:lang w:eastAsia="zh-CN"/>
        </w:rPr>
        <w:t xml:space="preserve">330 x 130 x 170 cm / </w:t>
      </w:r>
      <w:proofErr w:type="spellStart"/>
      <w:r w:rsidR="00503220">
        <w:rPr>
          <w:sz w:val="24"/>
          <w:szCs w:val="24"/>
          <w:lang w:eastAsia="zh-CN"/>
        </w:rPr>
        <w:t>Wt</w:t>
      </w:r>
      <w:proofErr w:type="spellEnd"/>
      <w:r w:rsidR="00503220">
        <w:rPr>
          <w:sz w:val="24"/>
          <w:szCs w:val="24"/>
          <w:lang w:eastAsia="zh-CN"/>
        </w:rPr>
        <w:t>: 1, 500 kg</w:t>
      </w:r>
    </w:p>
    <w:p w14:paraId="092B1232" w14:textId="77777777" w:rsidR="00503220" w:rsidRDefault="00503220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047B4F3A" w14:textId="328DE8DC" w:rsidR="00503220" w:rsidRDefault="00503220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used machine </w:t>
      </w:r>
    </w:p>
    <w:p w14:paraId="66F698F4" w14:textId="17AB290A" w:rsidR="00DA5847" w:rsidRPr="0009481A" w:rsidRDefault="00503220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85 x 55 x 235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200 kg </w:t>
      </w:r>
    </w:p>
    <w:p w14:paraId="1D56B836" w14:textId="77777777" w:rsidR="00500139" w:rsidRP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22E5B4DA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157E2BD" w14:textId="3E9CD8D2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5C3549">
        <w:rPr>
          <w:sz w:val="24"/>
          <w:lang w:eastAsia="zh-CN"/>
        </w:rPr>
        <w:t>ed</w:t>
      </w:r>
    </w:p>
    <w:p w14:paraId="03A25AC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6826B21" w14:textId="77777777" w:rsidR="006467DA" w:rsidRDefault="00BF190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14:paraId="54547FBE" w14:textId="601B6069" w:rsidR="00B75333" w:rsidRDefault="00503220">
      <w:pPr>
        <w:rPr>
          <w:sz w:val="24"/>
          <w:lang w:eastAsia="zh-CN"/>
        </w:rPr>
      </w:pPr>
      <w:r>
        <w:rPr>
          <w:sz w:val="24"/>
          <w:lang w:eastAsia="zh-CN"/>
        </w:rPr>
        <w:t>26/02/25</w:t>
      </w:r>
    </w:p>
    <w:p w14:paraId="48B5830D" w14:textId="77777777" w:rsidR="00EC38B3" w:rsidRDefault="00EC38B3">
      <w:pPr>
        <w:rPr>
          <w:sz w:val="24"/>
          <w:lang w:eastAsia="zh-CN"/>
        </w:rPr>
      </w:pPr>
    </w:p>
    <w:p w14:paraId="76715A31" w14:textId="77777777" w:rsidR="00EC38B3" w:rsidRDefault="00BF190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14:paraId="759E0D26" w14:textId="675CE554" w:rsidR="00BF0F28" w:rsidRDefault="00503220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14:paraId="4B6B54AE" w14:textId="77777777" w:rsidR="00383DD5" w:rsidRPr="00383DD5" w:rsidRDefault="00383DD5" w:rsidP="00383DD5">
      <w:pPr>
        <w:rPr>
          <w:sz w:val="24"/>
          <w:szCs w:val="24"/>
          <w:lang w:eastAsia="zh-CN"/>
        </w:rPr>
      </w:pPr>
    </w:p>
    <w:p w14:paraId="6F9C6403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DB5A7E5" w14:textId="77777777" w:rsidR="00140D68" w:rsidRDefault="00565D06" w:rsidP="00EC38B3">
      <w:pPr>
        <w:pStyle w:val="Heading4"/>
      </w:pPr>
      <w:r>
        <w:t>10 Tuas South St 5</w:t>
      </w:r>
    </w:p>
    <w:p w14:paraId="1CF6F01C" w14:textId="0AA9B2B4" w:rsidR="00EC38B3" w:rsidRPr="00EC38B3" w:rsidRDefault="00565D06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CDI </w:t>
      </w:r>
      <w:r w:rsidR="00503220">
        <w:rPr>
          <w:sz w:val="24"/>
          <w:szCs w:val="24"/>
          <w:lang w:eastAsia="zh-CN"/>
        </w:rPr>
        <w:t>Energy Products</w:t>
      </w:r>
      <w:r>
        <w:rPr>
          <w:sz w:val="24"/>
          <w:szCs w:val="24"/>
          <w:lang w:eastAsia="zh-CN"/>
        </w:rPr>
        <w:t xml:space="preserve"> Pte Ltd </w:t>
      </w:r>
    </w:p>
    <w:p w14:paraId="48661593" w14:textId="77777777" w:rsidR="006467DA" w:rsidRDefault="006467DA">
      <w:pPr>
        <w:rPr>
          <w:lang w:eastAsia="zh-CN"/>
        </w:rPr>
      </w:pPr>
    </w:p>
    <w:p w14:paraId="0F56731C" w14:textId="77777777"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28AB053" w14:textId="77777777" w:rsidR="0009481A" w:rsidRDefault="00565D0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14:paraId="1D9B07A4" w14:textId="77777777" w:rsidR="00565D06" w:rsidRDefault="00565D0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Crowbar</w:t>
      </w:r>
    </w:p>
    <w:p w14:paraId="5F80EDDA" w14:textId="77777777" w:rsidR="00185000" w:rsidRPr="00185000" w:rsidRDefault="00565D0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</w:t>
      </w:r>
      <w:r w:rsidR="00185000">
        <w:rPr>
          <w:bCs/>
          <w:sz w:val="24"/>
          <w:lang w:eastAsia="zh-CN"/>
        </w:rPr>
        <w:t xml:space="preserve">oodblock </w:t>
      </w:r>
    </w:p>
    <w:p w14:paraId="7031BBC7" w14:textId="77777777" w:rsidR="009964A2" w:rsidRDefault="002F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14:paraId="3EFDBD99" w14:textId="77777777" w:rsidR="00DA5847" w:rsidRDefault="000948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185000">
        <w:rPr>
          <w:sz w:val="24"/>
          <w:lang w:eastAsia="zh-CN"/>
        </w:rPr>
        <w:t xml:space="preserve"> sling</w:t>
      </w:r>
    </w:p>
    <w:p w14:paraId="29265A7C" w14:textId="49086421" w:rsidR="005C3549" w:rsidRDefault="005C35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14:paraId="15629A26" w14:textId="77777777"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14:paraId="02C05A6E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14:paraId="2859F166" w14:textId="77777777" w:rsidR="0050013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1D8E9BD1" w14:textId="77777777" w:rsidR="00BF190E" w:rsidRDefault="00BF190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2FC6F88" w14:textId="77777777"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94F564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14:paraId="63AD992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14:paraId="15D9DA0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618DABA9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2FF54EE" w14:textId="77777777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14:paraId="6869DC77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03BAF4D" w14:textId="77777777"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CC0F04B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20CF467D" w14:textId="77777777"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14:paraId="4ACFE9B3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14:paraId="25454C06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E824D68" w14:textId="77777777"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17E076B6" w14:textId="77777777" w:rsidR="009964A2" w:rsidRPr="009964A2" w:rsidRDefault="00565D06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14:paraId="1936D533" w14:textId="77777777"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65D06">
        <w:rPr>
          <w:sz w:val="24"/>
          <w:lang w:eastAsia="zh-CN"/>
        </w:rPr>
        <w:t>pallet truck</w:t>
      </w:r>
      <w:r w:rsidR="005E6F92">
        <w:rPr>
          <w:sz w:val="24"/>
          <w:lang w:eastAsia="zh-CN"/>
        </w:rPr>
        <w:t xml:space="preserve"> </w:t>
      </w:r>
      <w:r w:rsidR="00A828E2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  <w:r w:rsidR="009964A2">
        <w:rPr>
          <w:sz w:val="24"/>
          <w:lang w:eastAsia="zh-CN"/>
        </w:rPr>
        <w:t xml:space="preserve"> </w:t>
      </w:r>
    </w:p>
    <w:p w14:paraId="679DB807" w14:textId="77777777"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14:paraId="54213C43" w14:textId="77777777" w:rsidR="00503220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</w:t>
      </w:r>
      <w:r w:rsidR="00503220">
        <w:rPr>
          <w:sz w:val="24"/>
          <w:lang w:eastAsia="zh-CN"/>
        </w:rPr>
        <w:t>insert sling to crane hook</w:t>
      </w:r>
    </w:p>
    <w:p w14:paraId="28A9CEB8" w14:textId="37BF96EC" w:rsidR="00185000" w:rsidRDefault="0050322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4416B">
        <w:rPr>
          <w:sz w:val="24"/>
          <w:lang w:eastAsia="zh-CN"/>
        </w:rPr>
        <w:t xml:space="preserve">ecured sling to rigging point of load to be lifted </w:t>
      </w:r>
    </w:p>
    <w:p w14:paraId="156C2B15" w14:textId="77777777"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 up machine 1ft abo</w:t>
      </w:r>
      <w:r w:rsidR="00DA5847">
        <w:rPr>
          <w:sz w:val="24"/>
          <w:lang w:eastAsia="zh-CN"/>
        </w:rPr>
        <w:t>ve ground to check on balancing</w:t>
      </w:r>
    </w:p>
    <w:p w14:paraId="71BD8DFB" w14:textId="77777777"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565D06">
        <w:rPr>
          <w:sz w:val="24"/>
          <w:lang w:eastAsia="zh-CN"/>
        </w:rPr>
        <w:t xml:space="preserve">lorry chassis </w:t>
      </w:r>
    </w:p>
    <w:p w14:paraId="0FFCCFB8" w14:textId="77777777" w:rsidR="007067A6" w:rsidRDefault="007067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</w:t>
      </w:r>
      <w:r w:rsidR="00565D06">
        <w:rPr>
          <w:sz w:val="24"/>
          <w:lang w:eastAsia="zh-CN"/>
        </w:rPr>
        <w:t>g from rigging point of machine</w:t>
      </w:r>
    </w:p>
    <w:p w14:paraId="70B9914B" w14:textId="77777777"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14:paraId="1A07E714" w14:textId="77777777"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BF0F28">
        <w:rPr>
          <w:sz w:val="24"/>
          <w:lang w:eastAsia="zh-CN"/>
        </w:rPr>
        <w:t xml:space="preserve">machine </w:t>
      </w:r>
      <w:r w:rsidR="00565D06">
        <w:rPr>
          <w:sz w:val="24"/>
          <w:lang w:eastAsia="zh-CN"/>
        </w:rPr>
        <w:t xml:space="preserve">to scrapyard for disposal </w:t>
      </w:r>
    </w:p>
    <w:p w14:paraId="3C38B56B" w14:textId="77777777" w:rsidR="006467DA" w:rsidRPr="00565D06" w:rsidRDefault="00A4416B" w:rsidP="00565D0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6694AAD4" w14:textId="77777777"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06A6280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C51C063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274E616B" w14:textId="07973544" w:rsidR="0099046A" w:rsidRDefault="00503220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04FC1C58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56D8009C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D7BF09" w14:textId="77777777" w:rsidR="008D5C2C" w:rsidRDefault="008D5C2C">
      <w:r>
        <w:separator/>
      </w:r>
    </w:p>
  </w:endnote>
  <w:endnote w:type="continuationSeparator" w:id="0">
    <w:p w14:paraId="4F2A3431" w14:textId="77777777" w:rsidR="008D5C2C" w:rsidRDefault="008D5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82496C" w14:textId="77777777"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2758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2758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C632C6" w14:textId="77777777" w:rsidR="008D5C2C" w:rsidRDefault="008D5C2C">
      <w:r>
        <w:separator/>
      </w:r>
    </w:p>
  </w:footnote>
  <w:footnote w:type="continuationSeparator" w:id="0">
    <w:p w14:paraId="11773802" w14:textId="77777777" w:rsidR="008D5C2C" w:rsidRDefault="008D5C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0D7FB0" w14:textId="77777777" w:rsidR="00183C4E" w:rsidRDefault="00000000">
    <w:pPr>
      <w:pStyle w:val="Header"/>
      <w:jc w:val="center"/>
      <w:rPr>
        <w:b/>
        <w:sz w:val="26"/>
      </w:rPr>
    </w:pPr>
    <w:r>
      <w:rPr>
        <w:noProof/>
      </w:rPr>
      <w:pict w14:anchorId="58696B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00E859DC" w14:textId="77777777"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6CCBF502" w14:textId="0A6E49E7" w:rsidR="00183C4E" w:rsidRDefault="001F7B10">
    <w:pPr>
      <w:pStyle w:val="Header"/>
      <w:jc w:val="center"/>
    </w:pPr>
    <w:r>
      <w:t xml:space="preserve"> 28 </w:t>
    </w:r>
    <w:proofErr w:type="spellStart"/>
    <w:r>
      <w:t>Kranji</w:t>
    </w:r>
    <w:proofErr w:type="spellEnd"/>
    <w:r>
      <w:t xml:space="preserve"> Loop #05-03</w:t>
    </w:r>
    <w:r w:rsidR="00183C4E">
      <w:t xml:space="preserve">, </w:t>
    </w:r>
    <w:proofErr w:type="spellStart"/>
    <w:r>
      <w:t>Kranji</w:t>
    </w:r>
    <w:proofErr w:type="spellEnd"/>
    <w:r>
      <w:t xml:space="preserve"> Green, </w:t>
    </w:r>
    <w:r w:rsidR="00183C4E">
      <w:t xml:space="preserve">Singapore </w:t>
    </w:r>
    <w:r>
      <w:t>739571</w:t>
    </w:r>
  </w:p>
  <w:p w14:paraId="67832E62" w14:textId="11966C75"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</w:t>
    </w:r>
  </w:p>
  <w:p w14:paraId="2E97571F" w14:textId="77777777" w:rsidR="00183C4E" w:rsidRDefault="00183C4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7EF5FADA" w14:textId="77777777" w:rsidR="00183C4E" w:rsidRDefault="00183C4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DA57F0C" w14:textId="77777777"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22059568">
    <w:abstractNumId w:val="3"/>
  </w:num>
  <w:num w:numId="2" w16cid:durableId="1910117382">
    <w:abstractNumId w:val="6"/>
  </w:num>
  <w:num w:numId="3" w16cid:durableId="423303760">
    <w:abstractNumId w:val="1"/>
  </w:num>
  <w:num w:numId="4" w16cid:durableId="1957641703">
    <w:abstractNumId w:val="13"/>
  </w:num>
  <w:num w:numId="5" w16cid:durableId="1873499159">
    <w:abstractNumId w:val="7"/>
  </w:num>
  <w:num w:numId="6" w16cid:durableId="9264851">
    <w:abstractNumId w:val="9"/>
  </w:num>
  <w:num w:numId="7" w16cid:durableId="146753621">
    <w:abstractNumId w:val="5"/>
  </w:num>
  <w:num w:numId="8" w16cid:durableId="526067644">
    <w:abstractNumId w:val="10"/>
  </w:num>
  <w:num w:numId="9" w16cid:durableId="1149714671">
    <w:abstractNumId w:val="2"/>
  </w:num>
  <w:num w:numId="10" w16cid:durableId="825128140">
    <w:abstractNumId w:val="11"/>
  </w:num>
  <w:num w:numId="11" w16cid:durableId="73146609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24106590">
    <w:abstractNumId w:val="0"/>
  </w:num>
  <w:num w:numId="13" w16cid:durableId="240678096">
    <w:abstractNumId w:val="8"/>
  </w:num>
  <w:num w:numId="14" w16cid:durableId="609121068">
    <w:abstractNumId w:val="12"/>
  </w:num>
  <w:num w:numId="15" w16cid:durableId="15112869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5684E"/>
    <w:rsid w:val="0006638F"/>
    <w:rsid w:val="0007152C"/>
    <w:rsid w:val="0009481A"/>
    <w:rsid w:val="000A30A7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192941"/>
    <w:rsid w:val="001B7A54"/>
    <w:rsid w:val="001D5B58"/>
    <w:rsid w:val="001E59A0"/>
    <w:rsid w:val="001F7B10"/>
    <w:rsid w:val="002008E2"/>
    <w:rsid w:val="00234128"/>
    <w:rsid w:val="00257C21"/>
    <w:rsid w:val="002C21A8"/>
    <w:rsid w:val="002C5E70"/>
    <w:rsid w:val="002F445E"/>
    <w:rsid w:val="002F4968"/>
    <w:rsid w:val="0030317F"/>
    <w:rsid w:val="00307DE4"/>
    <w:rsid w:val="003234AE"/>
    <w:rsid w:val="00333DB7"/>
    <w:rsid w:val="00375E51"/>
    <w:rsid w:val="00383DD5"/>
    <w:rsid w:val="003B65E1"/>
    <w:rsid w:val="003D5FEC"/>
    <w:rsid w:val="004011BA"/>
    <w:rsid w:val="004432E4"/>
    <w:rsid w:val="0046046C"/>
    <w:rsid w:val="00466C7A"/>
    <w:rsid w:val="004A3D26"/>
    <w:rsid w:val="00500139"/>
    <w:rsid w:val="00501090"/>
    <w:rsid w:val="00503220"/>
    <w:rsid w:val="005139D9"/>
    <w:rsid w:val="005463C4"/>
    <w:rsid w:val="00565D06"/>
    <w:rsid w:val="0057657F"/>
    <w:rsid w:val="00585DF0"/>
    <w:rsid w:val="005C3549"/>
    <w:rsid w:val="005D3C81"/>
    <w:rsid w:val="005E6F92"/>
    <w:rsid w:val="0062758B"/>
    <w:rsid w:val="006467DA"/>
    <w:rsid w:val="0066401C"/>
    <w:rsid w:val="0067603F"/>
    <w:rsid w:val="00693582"/>
    <w:rsid w:val="006B3F8F"/>
    <w:rsid w:val="006B586E"/>
    <w:rsid w:val="006F12DE"/>
    <w:rsid w:val="007067A6"/>
    <w:rsid w:val="00760813"/>
    <w:rsid w:val="00777860"/>
    <w:rsid w:val="007D338F"/>
    <w:rsid w:val="007E6B7C"/>
    <w:rsid w:val="007F7354"/>
    <w:rsid w:val="00813B5A"/>
    <w:rsid w:val="00835625"/>
    <w:rsid w:val="00863DA1"/>
    <w:rsid w:val="00871396"/>
    <w:rsid w:val="00880B44"/>
    <w:rsid w:val="00885DDC"/>
    <w:rsid w:val="00895D5D"/>
    <w:rsid w:val="008D2441"/>
    <w:rsid w:val="008D5C2C"/>
    <w:rsid w:val="00927E99"/>
    <w:rsid w:val="00971AE8"/>
    <w:rsid w:val="0099046A"/>
    <w:rsid w:val="009964A2"/>
    <w:rsid w:val="009A228D"/>
    <w:rsid w:val="009B62DE"/>
    <w:rsid w:val="009F4FEB"/>
    <w:rsid w:val="00A22F95"/>
    <w:rsid w:val="00A2540E"/>
    <w:rsid w:val="00A32BF4"/>
    <w:rsid w:val="00A4416B"/>
    <w:rsid w:val="00A73EA0"/>
    <w:rsid w:val="00A81B01"/>
    <w:rsid w:val="00A828E2"/>
    <w:rsid w:val="00AA67DA"/>
    <w:rsid w:val="00B06871"/>
    <w:rsid w:val="00B16B6D"/>
    <w:rsid w:val="00B742F4"/>
    <w:rsid w:val="00B75333"/>
    <w:rsid w:val="00BF0F28"/>
    <w:rsid w:val="00BF190E"/>
    <w:rsid w:val="00C15DC7"/>
    <w:rsid w:val="00C22C5C"/>
    <w:rsid w:val="00C43519"/>
    <w:rsid w:val="00C4669E"/>
    <w:rsid w:val="00C72DAD"/>
    <w:rsid w:val="00C806AD"/>
    <w:rsid w:val="00C95881"/>
    <w:rsid w:val="00D05507"/>
    <w:rsid w:val="00D07325"/>
    <w:rsid w:val="00D82A6B"/>
    <w:rsid w:val="00D8739F"/>
    <w:rsid w:val="00DA01F0"/>
    <w:rsid w:val="00DA5847"/>
    <w:rsid w:val="00E3288E"/>
    <w:rsid w:val="00E446E3"/>
    <w:rsid w:val="00E55E28"/>
    <w:rsid w:val="00E76DB5"/>
    <w:rsid w:val="00E820E2"/>
    <w:rsid w:val="00E96050"/>
    <w:rsid w:val="00EC1220"/>
    <w:rsid w:val="00EC38B3"/>
    <w:rsid w:val="00ED4606"/>
    <w:rsid w:val="00F22D17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FDD70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14</cp:revision>
  <cp:lastPrinted>2025-02-24T06:15:00Z</cp:lastPrinted>
  <dcterms:created xsi:type="dcterms:W3CDTF">2022-01-24T02:49:00Z</dcterms:created>
  <dcterms:modified xsi:type="dcterms:W3CDTF">2025-02-24T06:15:00Z</dcterms:modified>
</cp:coreProperties>
</file>