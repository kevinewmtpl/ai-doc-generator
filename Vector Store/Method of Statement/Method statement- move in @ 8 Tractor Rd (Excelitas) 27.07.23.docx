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F21CC7">
      <w:pPr>
        <w:rPr>
          <w:sz w:val="24"/>
          <w:lang w:eastAsia="zh-CN"/>
        </w:rPr>
      </w:pPr>
      <w:r>
        <w:rPr>
          <w:sz w:val="24"/>
        </w:rPr>
        <w:t>Date: 05</w:t>
      </w:r>
      <w:r w:rsidRPr="00F21CC7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011C53">
        <w:rPr>
          <w:sz w:val="24"/>
        </w:rPr>
        <w:t>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F21CC7">
        <w:rPr>
          <w:sz w:val="24"/>
          <w:lang w:eastAsia="zh-CN"/>
        </w:rPr>
        <w:t>o shift out 1 unit machine from production to loading area, hoist up onto</w:t>
      </w:r>
      <w:r w:rsidR="00162373">
        <w:rPr>
          <w:sz w:val="24"/>
          <w:lang w:eastAsia="zh-CN"/>
        </w:rPr>
        <w:t xml:space="preserve"> lorry chassis</w:t>
      </w:r>
      <w:r w:rsidR="00F21CC7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>a</w:t>
      </w:r>
      <w:r w:rsidR="00771609">
        <w:rPr>
          <w:sz w:val="24"/>
          <w:lang w:eastAsia="zh-CN"/>
        </w:rPr>
        <w:t xml:space="preserve">nd </w:t>
      </w:r>
      <w:r w:rsidR="00F21CC7">
        <w:rPr>
          <w:sz w:val="24"/>
          <w:lang w:eastAsia="zh-CN"/>
        </w:rPr>
        <w:t xml:space="preserve">deliver to another location. 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34C32" w:rsidRDefault="00F21CC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613673">
        <w:rPr>
          <w:b/>
          <w:sz w:val="32"/>
          <w:szCs w:val="32"/>
          <w:u w:val="single"/>
          <w:lang w:eastAsia="zh-CN"/>
        </w:rPr>
        <w:t>Spec</w:t>
      </w:r>
    </w:p>
    <w:p w:rsidR="00F21CC7" w:rsidRPr="00F21CC7" w:rsidRDefault="00F21CC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 w:rsidRPr="00F21CC7">
        <w:rPr>
          <w:sz w:val="24"/>
          <w:szCs w:val="24"/>
          <w:lang w:eastAsia="zh-CN"/>
        </w:rPr>
        <w:t xml:space="preserve">1 unit machine </w:t>
      </w:r>
    </w:p>
    <w:p w:rsidR="00F21CC7" w:rsidRPr="00F21CC7" w:rsidRDefault="00F21CC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160 x 60 x 190m/ </w:t>
      </w:r>
      <w:proofErr w:type="spellStart"/>
      <w:r w:rsidRPr="00F21CC7">
        <w:rPr>
          <w:sz w:val="24"/>
          <w:szCs w:val="24"/>
          <w:lang w:eastAsia="zh-CN"/>
        </w:rPr>
        <w:t>Wt</w:t>
      </w:r>
      <w:proofErr w:type="spellEnd"/>
      <w:r w:rsidRPr="00F21CC7">
        <w:rPr>
          <w:sz w:val="24"/>
          <w:szCs w:val="24"/>
          <w:lang w:eastAsia="zh-CN"/>
        </w:rPr>
        <w:t>: 400kgs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434C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</w:t>
      </w:r>
      <w:r w:rsidR="00F21CC7">
        <w:rPr>
          <w:sz w:val="24"/>
          <w:lang w:eastAsia="zh-CN"/>
        </w:rPr>
        <w:t>/07</w:t>
      </w:r>
      <w:r w:rsidR="00011C53">
        <w:rPr>
          <w:sz w:val="24"/>
          <w:lang w:eastAsia="zh-CN"/>
        </w:rPr>
        <w:t>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F21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09:30am </w:t>
      </w:r>
    </w:p>
    <w:p w:rsidR="00F21CC7" w:rsidRDefault="00F21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Excelitas</w:t>
      </w:r>
      <w:proofErr w:type="spellEnd"/>
      <w:r>
        <w:rPr>
          <w:sz w:val="24"/>
          <w:szCs w:val="24"/>
          <w:lang w:eastAsia="zh-CN"/>
        </w:rPr>
        <w:t xml:space="preserve"> Technologies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</w:t>
      </w:r>
      <w:r w:rsidR="00F21CC7">
        <w:rPr>
          <w:sz w:val="24"/>
          <w:lang w:eastAsia="zh-CN"/>
        </w:rPr>
        <w:t xml:space="preserve">lorry crane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147F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11C53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F21CC7" w:rsidRDefault="00F21CC7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11C53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434C3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Default="0081336E" w:rsidP="00CF6063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21CC7" w:rsidRPr="00CF6063" w:rsidRDefault="00F21CC7" w:rsidP="00CF606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21CC7" w:rsidRDefault="00F21CC7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  <w:bookmarkStart w:id="0" w:name="_GoBack"/>
      <w:bookmarkEnd w:id="0"/>
    </w:p>
    <w:p w:rsidR="00F21CC7" w:rsidRDefault="00F21CC7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room to loading bay.</w:t>
      </w:r>
    </w:p>
    <w:p w:rsidR="00F21CC7" w:rsidRDefault="00F21CC7" w:rsidP="00F21C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crane hook and secure onto machine lifting point. </w:t>
      </w:r>
    </w:p>
    <w:p w:rsidR="00F21CC7" w:rsidRDefault="00F21CC7" w:rsidP="00F21C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machine.</w:t>
      </w:r>
    </w:p>
    <w:p w:rsidR="00F21CC7" w:rsidRDefault="00F21CC7" w:rsidP="00F21C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chassis.</w:t>
      </w:r>
    </w:p>
    <w:p w:rsidR="00F21CC7" w:rsidRDefault="00F21CC7" w:rsidP="00F21C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hook. </w:t>
      </w:r>
    </w:p>
    <w:p w:rsidR="00F21CC7" w:rsidRDefault="00F21CC7" w:rsidP="00F21C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machine with strapping belt prior to moving out of customer premises. </w:t>
      </w:r>
    </w:p>
    <w:p w:rsidR="00F21CC7" w:rsidRDefault="00F21CC7" w:rsidP="00F21C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&amp; deliver machine to new location.</w:t>
      </w:r>
    </w:p>
    <w:p w:rsidR="006175E6" w:rsidRPr="00F21CC7" w:rsidRDefault="0081336E" w:rsidP="00F21CC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21CC7">
        <w:rPr>
          <w:sz w:val="24"/>
          <w:lang w:eastAsia="zh-CN"/>
        </w:rPr>
        <w:t>Once job complete, team leader will instruct t</w:t>
      </w:r>
      <w:r w:rsidR="00A64537" w:rsidRPr="00F21CC7">
        <w:rPr>
          <w:sz w:val="24"/>
          <w:lang w:eastAsia="zh-CN"/>
        </w:rPr>
        <w:t>he team to perform proper house</w:t>
      </w:r>
      <w:r w:rsidRPr="00F21CC7">
        <w:rPr>
          <w:sz w:val="24"/>
          <w:lang w:eastAsia="zh-CN"/>
        </w:rPr>
        <w:t>keeping</w:t>
      </w:r>
      <w:r w:rsidR="00F21CC7">
        <w:rPr>
          <w:sz w:val="24"/>
          <w:lang w:eastAsia="zh-CN"/>
        </w:rPr>
        <w:t>.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F21CC7">
        <w:rPr>
          <w:sz w:val="24"/>
          <w:lang w:eastAsia="zh-CN"/>
        </w:rPr>
        <w:t>.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94E" w:rsidRDefault="0082594E">
      <w:r>
        <w:separator/>
      </w:r>
    </w:p>
  </w:endnote>
  <w:endnote w:type="continuationSeparator" w:id="0">
    <w:p w:rsidR="0082594E" w:rsidRDefault="00825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7F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7F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94E" w:rsidRDefault="0082594E">
      <w:r>
        <w:separator/>
      </w:r>
    </w:p>
  </w:footnote>
  <w:footnote w:type="continuationSeparator" w:id="0">
    <w:p w:rsidR="0082594E" w:rsidRDefault="008259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2594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82594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C53"/>
    <w:rsid w:val="000548E8"/>
    <w:rsid w:val="00055D18"/>
    <w:rsid w:val="00076C95"/>
    <w:rsid w:val="000801A2"/>
    <w:rsid w:val="00080409"/>
    <w:rsid w:val="000C46C5"/>
    <w:rsid w:val="00147A2A"/>
    <w:rsid w:val="00147F86"/>
    <w:rsid w:val="00162373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C32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C114A"/>
    <w:rsid w:val="007E7225"/>
    <w:rsid w:val="007F1AFE"/>
    <w:rsid w:val="00805829"/>
    <w:rsid w:val="0081336E"/>
    <w:rsid w:val="0082594E"/>
    <w:rsid w:val="00871D66"/>
    <w:rsid w:val="00872454"/>
    <w:rsid w:val="00872D61"/>
    <w:rsid w:val="0087327A"/>
    <w:rsid w:val="008B11D4"/>
    <w:rsid w:val="008D1F25"/>
    <w:rsid w:val="008D3552"/>
    <w:rsid w:val="008D63D1"/>
    <w:rsid w:val="008D7CC3"/>
    <w:rsid w:val="0093451E"/>
    <w:rsid w:val="00952F7F"/>
    <w:rsid w:val="009543DF"/>
    <w:rsid w:val="00975FB6"/>
    <w:rsid w:val="009B2C59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097B"/>
    <w:rsid w:val="00EB201A"/>
    <w:rsid w:val="00EC1A7D"/>
    <w:rsid w:val="00EE231A"/>
    <w:rsid w:val="00EF3AFC"/>
    <w:rsid w:val="00F12105"/>
    <w:rsid w:val="00F176B3"/>
    <w:rsid w:val="00F21CC7"/>
    <w:rsid w:val="00F3464B"/>
    <w:rsid w:val="00F74E2C"/>
    <w:rsid w:val="00F85339"/>
    <w:rsid w:val="00FE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2273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2023-07-21T04:23:00Z</cp:lastPrinted>
  <dcterms:created xsi:type="dcterms:W3CDTF">2023-07-24T00:44:00Z</dcterms:created>
  <dcterms:modified xsi:type="dcterms:W3CDTF">2023-07-24T00:46:00Z</dcterms:modified>
</cp:coreProperties>
</file>