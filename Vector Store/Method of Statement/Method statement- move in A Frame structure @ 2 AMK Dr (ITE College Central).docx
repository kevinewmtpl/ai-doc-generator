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5EE14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72B7B76" w14:textId="77777777" w:rsidR="00A15C5D" w:rsidRDefault="00A15C5D">
      <w:pPr>
        <w:rPr>
          <w:sz w:val="24"/>
        </w:rPr>
      </w:pPr>
    </w:p>
    <w:p w14:paraId="3A2C43FF" w14:textId="1EEC33FE" w:rsidR="00684C71" w:rsidRDefault="00C729A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555F1">
        <w:rPr>
          <w:sz w:val="24"/>
        </w:rPr>
        <w:t>22</w:t>
      </w:r>
      <w:r w:rsidR="003555F1">
        <w:rPr>
          <w:sz w:val="24"/>
          <w:vertAlign w:val="superscript"/>
        </w:rPr>
        <w:t>nd</w:t>
      </w:r>
      <w:r>
        <w:rPr>
          <w:sz w:val="24"/>
        </w:rPr>
        <w:t xml:space="preserve"> </w:t>
      </w:r>
      <w:r w:rsidR="00F21DE1">
        <w:rPr>
          <w:sz w:val="24"/>
        </w:rPr>
        <w:t>Dec 202</w:t>
      </w:r>
      <w:r w:rsidR="007A6C06">
        <w:rPr>
          <w:sz w:val="24"/>
        </w:rPr>
        <w:t>5</w:t>
      </w:r>
    </w:p>
    <w:p w14:paraId="4F395737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5D3C10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A21B65" w14:textId="52EFFF72" w:rsidR="00EA551F" w:rsidRPr="00C729A1" w:rsidRDefault="00F21DE1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C729A1">
        <w:rPr>
          <w:sz w:val="24"/>
          <w:lang w:eastAsia="zh-CN"/>
        </w:rPr>
        <w:t xml:space="preserve"> “A” Frame structure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EA551F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</w:t>
      </w:r>
      <w:r w:rsidR="00D867EE">
        <w:rPr>
          <w:sz w:val="24"/>
          <w:lang w:eastAsia="zh-CN"/>
        </w:rPr>
        <w:t xml:space="preserve">into </w:t>
      </w:r>
      <w:r>
        <w:rPr>
          <w:sz w:val="24"/>
          <w:lang w:eastAsia="zh-CN"/>
        </w:rPr>
        <w:t xml:space="preserve">workshop and assemble </w:t>
      </w:r>
      <w:r w:rsidR="00D867EE">
        <w:rPr>
          <w:sz w:val="24"/>
          <w:lang w:eastAsia="zh-CN"/>
        </w:rPr>
        <w:t xml:space="preserve"> </w:t>
      </w:r>
      <w:r w:rsidR="00C729A1">
        <w:rPr>
          <w:b/>
          <w:sz w:val="24"/>
          <w:szCs w:val="24"/>
          <w:lang w:eastAsia="zh-CN"/>
        </w:rPr>
        <w:t xml:space="preserve"> </w:t>
      </w:r>
    </w:p>
    <w:p w14:paraId="710194FB" w14:textId="77777777"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14:paraId="64BD503A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DBBA267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3252216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3D78FE2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14:paraId="4FB79E6D" w14:textId="3203DD7F" w:rsidR="006175E6" w:rsidRPr="00D867EE" w:rsidRDefault="003555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5245A6D2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51D9D5B" w14:textId="77777777"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C2A8871" w14:textId="7033943E" w:rsidR="003260CE" w:rsidRPr="003260CE" w:rsidRDefault="003555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r w:rsidR="001A12A5">
        <w:rPr>
          <w:bCs/>
          <w:sz w:val="24"/>
          <w:szCs w:val="24"/>
          <w:lang w:eastAsia="zh-CN"/>
        </w:rPr>
        <w:t xml:space="preserve"> </w:t>
      </w:r>
    </w:p>
    <w:p w14:paraId="36C155D5" w14:textId="77777777"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2068CB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522FFD" w14:textId="5D573C82" w:rsidR="00707B09" w:rsidRDefault="00F21DE1" w:rsidP="00707B09">
      <w:pPr>
        <w:pStyle w:val="Heading4"/>
      </w:pPr>
      <w:r>
        <w:t>2 A.M.K Drive</w:t>
      </w:r>
    </w:p>
    <w:p w14:paraId="2C07C405" w14:textId="72D4C9E3" w:rsidR="00707B09" w:rsidRPr="00707B09" w:rsidRDefault="00F21DE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ITE College Central </w:t>
      </w:r>
      <w:r w:rsidR="00613673">
        <w:rPr>
          <w:sz w:val="24"/>
          <w:szCs w:val="24"/>
          <w:lang w:eastAsia="zh-CN"/>
        </w:rPr>
        <w:t xml:space="preserve"> </w:t>
      </w:r>
      <w:r w:rsidR="00EA551F">
        <w:rPr>
          <w:sz w:val="24"/>
          <w:szCs w:val="24"/>
          <w:lang w:eastAsia="zh-CN"/>
        </w:rPr>
        <w:t xml:space="preserve">         </w:t>
      </w:r>
    </w:p>
    <w:p w14:paraId="40F7B5C1" w14:textId="77777777" w:rsidR="00684C71" w:rsidRDefault="00684C71">
      <w:pPr>
        <w:rPr>
          <w:lang w:eastAsia="zh-CN"/>
        </w:rPr>
      </w:pPr>
    </w:p>
    <w:p w14:paraId="7A0480F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9D41AA9" w14:textId="6852076B"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</w:p>
    <w:p w14:paraId="70B8DA49" w14:textId="3166844F" w:rsidR="00F21DE1" w:rsidRDefault="00F21D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‘A’ frame with chain block </w:t>
      </w:r>
    </w:p>
    <w:p w14:paraId="790F8F58" w14:textId="77777777"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64FB2DE2" w14:textId="77777777" w:rsidR="00EA551F" w:rsidRPr="00C729A1" w:rsidRDefault="00C72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14:paraId="131C2E51" w14:textId="77777777"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14:paraId="3B298C87" w14:textId="77777777"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400EC3D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7273A7CA" w14:textId="77777777"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9F8E319" w14:textId="77777777"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C2D1385" w14:textId="77777777"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8529C3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43F23ED" w14:textId="77777777"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551F4F2" w14:textId="77777777"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2EA415" w14:textId="77777777"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2A95DB6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067CBC27" w14:textId="77777777"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14:paraId="7A4ADE02" w14:textId="77777777"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33FB9F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648D734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374DAEE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74FFABA8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F694C03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595CBDB" w14:textId="77777777"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14:paraId="6EBA764F" w14:textId="45B9B3AB"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C729A1">
        <w:rPr>
          <w:sz w:val="24"/>
          <w:lang w:eastAsia="zh-CN"/>
        </w:rPr>
        <w:t xml:space="preserve"> point of </w:t>
      </w:r>
      <w:r w:rsidR="00F21DE1">
        <w:rPr>
          <w:sz w:val="24"/>
          <w:lang w:eastAsia="zh-CN"/>
        </w:rPr>
        <w:t xml:space="preserve">‘A’ frame </w:t>
      </w:r>
      <w:r w:rsidR="00C729A1">
        <w:rPr>
          <w:sz w:val="24"/>
          <w:lang w:eastAsia="zh-CN"/>
        </w:rPr>
        <w:t>structure</w:t>
      </w:r>
    </w:p>
    <w:p w14:paraId="0259A82B" w14:textId="77777777" w:rsidR="001E7520" w:rsidRDefault="00C729A1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structure</w:t>
      </w:r>
      <w:r w:rsidR="00EA551F">
        <w:rPr>
          <w:sz w:val="24"/>
          <w:lang w:eastAsia="zh-CN"/>
        </w:rPr>
        <w:t xml:space="preserve"> from lorry chassis </w:t>
      </w:r>
    </w:p>
    <w:p w14:paraId="449529A6" w14:textId="63BAC307"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F21DE1">
        <w:rPr>
          <w:sz w:val="24"/>
          <w:lang w:eastAsia="zh-CN"/>
        </w:rPr>
        <w:t>structure</w:t>
      </w:r>
      <w:r w:rsidR="00EA551F">
        <w:rPr>
          <w:sz w:val="24"/>
          <w:lang w:eastAsia="zh-CN"/>
        </w:rPr>
        <w:t xml:space="preserve"> </w:t>
      </w:r>
      <w:r w:rsidR="006A1BF1">
        <w:rPr>
          <w:sz w:val="24"/>
          <w:lang w:eastAsia="zh-CN"/>
        </w:rPr>
        <w:t>to the ground</w:t>
      </w:r>
    </w:p>
    <w:p w14:paraId="296BAFB5" w14:textId="7FAFC31A"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</w:t>
      </w:r>
      <w:r w:rsidR="00F21DE1">
        <w:rPr>
          <w:sz w:val="24"/>
          <w:lang w:eastAsia="zh-CN"/>
        </w:rPr>
        <w:t>structure</w:t>
      </w:r>
    </w:p>
    <w:p w14:paraId="23407A8A" w14:textId="77777777"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C729A1">
        <w:rPr>
          <w:sz w:val="24"/>
          <w:lang w:eastAsia="zh-CN"/>
        </w:rPr>
        <w:t xml:space="preserve">under structure </w:t>
      </w:r>
      <w:r w:rsidR="00EA551F">
        <w:rPr>
          <w:sz w:val="24"/>
          <w:lang w:eastAsia="zh-CN"/>
        </w:rPr>
        <w:t>bed</w:t>
      </w:r>
    </w:p>
    <w:p w14:paraId="7BA9B40E" w14:textId="12F4BE30" w:rsidR="00323AC6" w:rsidRDefault="00323AC6" w:rsidP="00C729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C729A1">
        <w:rPr>
          <w:sz w:val="24"/>
          <w:lang w:eastAsia="zh-CN"/>
        </w:rPr>
        <w:t xml:space="preserve">rt into </w:t>
      </w:r>
      <w:r w:rsidR="00F21DE1">
        <w:rPr>
          <w:sz w:val="24"/>
          <w:lang w:eastAsia="zh-CN"/>
        </w:rPr>
        <w:t>workshop</w:t>
      </w:r>
    </w:p>
    <w:p w14:paraId="386D7892" w14:textId="0A2DEF74" w:rsidR="00C729A1" w:rsidRPr="00C729A1" w:rsidRDefault="00C729A1" w:rsidP="00C729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</w:t>
      </w:r>
      <w:r w:rsidR="00F21DE1">
        <w:rPr>
          <w:sz w:val="24"/>
          <w:lang w:eastAsia="zh-CN"/>
        </w:rPr>
        <w:t xml:space="preserve">‘A’ frame </w:t>
      </w:r>
      <w:r>
        <w:rPr>
          <w:sz w:val="24"/>
          <w:lang w:eastAsia="zh-CN"/>
        </w:rPr>
        <w:t xml:space="preserve">structure at designated location </w:t>
      </w:r>
      <w:r w:rsidR="00F21DE1">
        <w:rPr>
          <w:sz w:val="24"/>
          <w:lang w:eastAsia="zh-CN"/>
        </w:rPr>
        <w:t xml:space="preserve">for Mazak engineer usage </w:t>
      </w:r>
    </w:p>
    <w:p w14:paraId="5AB739B3" w14:textId="77777777"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14:paraId="422D7ED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14:paraId="6668C145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BCB5DDD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23DCD369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9A71ABD" w14:textId="11452BFB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F21DE1">
        <w:rPr>
          <w:sz w:val="24"/>
        </w:rPr>
        <w:t xml:space="preserve">Kevin Wong / Zailani </w:t>
      </w:r>
    </w:p>
    <w:p w14:paraId="4AB9BC52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27A72B3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C7715" w14:textId="77777777" w:rsidR="00526F70" w:rsidRDefault="00526F70">
      <w:r>
        <w:separator/>
      </w:r>
    </w:p>
  </w:endnote>
  <w:endnote w:type="continuationSeparator" w:id="0">
    <w:p w14:paraId="67E0F835" w14:textId="77777777" w:rsidR="00526F70" w:rsidRDefault="00526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E4E4C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29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29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3647C" w14:textId="77777777" w:rsidR="00526F70" w:rsidRDefault="00526F70">
      <w:r>
        <w:separator/>
      </w:r>
    </w:p>
  </w:footnote>
  <w:footnote w:type="continuationSeparator" w:id="0">
    <w:p w14:paraId="4780171F" w14:textId="77777777" w:rsidR="00526F70" w:rsidRDefault="00526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AC888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1F4CC3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B2BCD5F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A725F53" w14:textId="77777777" w:rsidR="00684C71" w:rsidRDefault="0081336E">
    <w:pPr>
      <w:pStyle w:val="Header"/>
      <w:jc w:val="center"/>
    </w:pPr>
    <w:r>
      <w:t>No. 30, Defu Lane 7, Singapore 539347</w:t>
    </w:r>
  </w:p>
  <w:p w14:paraId="00BFB445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14:paraId="5573689F" w14:textId="77777777" w:rsidR="00684C71" w:rsidRDefault="0081336E">
    <w:pPr>
      <w:pStyle w:val="Header"/>
      <w:jc w:val="center"/>
    </w:pPr>
    <w:r>
      <w:t>GST Reg No. : M2-8923804 – 2</w:t>
    </w:r>
  </w:p>
  <w:p w14:paraId="47818663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F0D551D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1714698">
    <w:abstractNumId w:val="2"/>
  </w:num>
  <w:num w:numId="2" w16cid:durableId="1940789399">
    <w:abstractNumId w:val="4"/>
  </w:num>
  <w:num w:numId="3" w16cid:durableId="161698516">
    <w:abstractNumId w:val="0"/>
  </w:num>
  <w:num w:numId="4" w16cid:durableId="878512526">
    <w:abstractNumId w:val="9"/>
  </w:num>
  <w:num w:numId="5" w16cid:durableId="932201332">
    <w:abstractNumId w:val="5"/>
  </w:num>
  <w:num w:numId="6" w16cid:durableId="1549294148">
    <w:abstractNumId w:val="6"/>
  </w:num>
  <w:num w:numId="7" w16cid:durableId="240986289">
    <w:abstractNumId w:val="3"/>
  </w:num>
  <w:num w:numId="8" w16cid:durableId="1921207704">
    <w:abstractNumId w:val="7"/>
  </w:num>
  <w:num w:numId="9" w16cid:durableId="1168591030">
    <w:abstractNumId w:val="1"/>
  </w:num>
  <w:num w:numId="10" w16cid:durableId="1374578787">
    <w:abstractNumId w:val="8"/>
  </w:num>
  <w:num w:numId="11" w16cid:durableId="39335637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A12A5"/>
    <w:rsid w:val="001B005A"/>
    <w:rsid w:val="001B0700"/>
    <w:rsid w:val="001E7520"/>
    <w:rsid w:val="00205704"/>
    <w:rsid w:val="0020788F"/>
    <w:rsid w:val="0023167F"/>
    <w:rsid w:val="00277DE3"/>
    <w:rsid w:val="002827E4"/>
    <w:rsid w:val="00282A49"/>
    <w:rsid w:val="00283122"/>
    <w:rsid w:val="00294E87"/>
    <w:rsid w:val="002A7D2D"/>
    <w:rsid w:val="002D19C3"/>
    <w:rsid w:val="0030061F"/>
    <w:rsid w:val="00316B91"/>
    <w:rsid w:val="00323AC6"/>
    <w:rsid w:val="003260CE"/>
    <w:rsid w:val="00330D33"/>
    <w:rsid w:val="003555F1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8755D"/>
    <w:rsid w:val="004D3F2D"/>
    <w:rsid w:val="004F2A5F"/>
    <w:rsid w:val="00512C02"/>
    <w:rsid w:val="00516D04"/>
    <w:rsid w:val="00526F70"/>
    <w:rsid w:val="005309D6"/>
    <w:rsid w:val="00565949"/>
    <w:rsid w:val="0056595F"/>
    <w:rsid w:val="00613673"/>
    <w:rsid w:val="006175E6"/>
    <w:rsid w:val="0063389C"/>
    <w:rsid w:val="00646E2A"/>
    <w:rsid w:val="00677045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32026"/>
    <w:rsid w:val="007638E8"/>
    <w:rsid w:val="00767049"/>
    <w:rsid w:val="00771609"/>
    <w:rsid w:val="007A17B3"/>
    <w:rsid w:val="007A6C06"/>
    <w:rsid w:val="007C4B56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74A19"/>
    <w:rsid w:val="00A911A1"/>
    <w:rsid w:val="00A92E68"/>
    <w:rsid w:val="00AB4F7E"/>
    <w:rsid w:val="00AC75B1"/>
    <w:rsid w:val="00AE39C9"/>
    <w:rsid w:val="00B14BE4"/>
    <w:rsid w:val="00B52DE5"/>
    <w:rsid w:val="00B70004"/>
    <w:rsid w:val="00B736AD"/>
    <w:rsid w:val="00C03437"/>
    <w:rsid w:val="00C32361"/>
    <w:rsid w:val="00C33FF4"/>
    <w:rsid w:val="00C51BD5"/>
    <w:rsid w:val="00C729A1"/>
    <w:rsid w:val="00C8729C"/>
    <w:rsid w:val="00CA23BB"/>
    <w:rsid w:val="00CB3E43"/>
    <w:rsid w:val="00CE3332"/>
    <w:rsid w:val="00CF5149"/>
    <w:rsid w:val="00CF6063"/>
    <w:rsid w:val="00D01FC8"/>
    <w:rsid w:val="00D14E9B"/>
    <w:rsid w:val="00D27802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21DE1"/>
    <w:rsid w:val="00F3464B"/>
    <w:rsid w:val="00F74E2C"/>
    <w:rsid w:val="00F85339"/>
    <w:rsid w:val="00F8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6D5F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2024-02-07T03:51:00Z</cp:lastPrinted>
  <dcterms:created xsi:type="dcterms:W3CDTF">2024-03-18T05:26:00Z</dcterms:created>
  <dcterms:modified xsi:type="dcterms:W3CDTF">2025-12-22T00:49:00Z</dcterms:modified>
</cp:coreProperties>
</file>