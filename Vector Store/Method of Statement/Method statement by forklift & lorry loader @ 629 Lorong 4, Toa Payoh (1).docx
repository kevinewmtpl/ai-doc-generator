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89600E">
      <w:pPr>
        <w:rPr>
          <w:sz w:val="24"/>
          <w:lang w:eastAsia="zh-CN"/>
        </w:rPr>
      </w:pPr>
      <w:r>
        <w:rPr>
          <w:sz w:val="24"/>
        </w:rPr>
        <w:t xml:space="preserve"> </w:t>
      </w:r>
      <w:r w:rsidR="00F856DE">
        <w:rPr>
          <w:sz w:val="24"/>
        </w:rPr>
        <w:t>Date: 12</w:t>
      </w:r>
      <w:r w:rsidR="00F856DE" w:rsidRPr="00F856DE">
        <w:rPr>
          <w:sz w:val="24"/>
          <w:vertAlign w:val="superscript"/>
        </w:rPr>
        <w:t>th</w:t>
      </w:r>
      <w:r w:rsidR="00F856DE">
        <w:rPr>
          <w:sz w:val="24"/>
        </w:rPr>
        <w:t xml:space="preserve"> Oct</w:t>
      </w:r>
      <w:r w:rsidR="00ED0900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forklift from lorry, using forklift to unload machine from lorry chassis, shift and position into premise at ground floor </w:t>
      </w:r>
      <w:r w:rsidR="000856AF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856AF" w:rsidRDefault="00F856DE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Smart X-50G</w:t>
      </w:r>
    </w:p>
    <w:p w:rsidR="00F856DE" w:rsidRDefault="00F856DE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Dim: 90 x 190 x 160 cm</w:t>
      </w:r>
    </w:p>
    <w:p w:rsidR="00F856DE" w:rsidRPr="00ED0900" w:rsidRDefault="00F856DE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Wt: 500 kg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4217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14/12</w:t>
      </w:r>
      <w:r w:rsidR="000856AF">
        <w:rPr>
          <w:bCs/>
          <w:sz w:val="24"/>
          <w:szCs w:val="24"/>
          <w:lang w:eastAsia="zh-CN"/>
        </w:rPr>
        <w:t>/</w:t>
      </w:r>
      <w:r w:rsidR="00ED0900">
        <w:rPr>
          <w:bCs/>
          <w:sz w:val="24"/>
          <w:szCs w:val="24"/>
          <w:lang w:eastAsia="zh-CN"/>
        </w:rPr>
        <w:t>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4217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11am</w:t>
      </w:r>
    </w:p>
    <w:p w:rsidR="00421747" w:rsidRPr="001A6F8A" w:rsidRDefault="004217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F856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629 Lorong 4 Toa Payoh </w:t>
      </w:r>
    </w:p>
    <w:p w:rsidR="007E0784" w:rsidRPr="000B14C2" w:rsidRDefault="00F856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Micro-Electronics Asia Pacific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8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:rsidR="000856A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0A1D">
        <w:rPr>
          <w:sz w:val="24"/>
          <w:lang w:eastAsia="zh-CN"/>
        </w:rPr>
        <w:t>/webbing</w:t>
      </w:r>
      <w:r w:rsidR="000856AF">
        <w:rPr>
          <w:sz w:val="24"/>
          <w:lang w:eastAsia="zh-CN"/>
        </w:rPr>
        <w:t xml:space="preserve"> sling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96112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F856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E96112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96112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EB0A1D">
        <w:rPr>
          <w:b w:val="0"/>
          <w:sz w:val="24"/>
          <w:szCs w:val="24"/>
          <w:u w:val="none"/>
          <w:lang w:eastAsia="zh-CN"/>
        </w:rPr>
        <w:t xml:space="preserve"> from </w:t>
      </w:r>
      <w:r w:rsidR="004F3680">
        <w:rPr>
          <w:b w:val="0"/>
          <w:sz w:val="24"/>
          <w:szCs w:val="24"/>
          <w:u w:val="none"/>
          <w:lang w:eastAsia="zh-CN"/>
        </w:rPr>
        <w:t>lorry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</w:t>
      </w:r>
      <w:r w:rsidR="004F3680">
        <w:rPr>
          <w:b w:val="0"/>
          <w:sz w:val="24"/>
          <w:u w:val="none"/>
          <w:lang w:eastAsia="zh-CN"/>
        </w:rPr>
        <w:t>achine at door entrance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856DE">
        <w:rPr>
          <w:b w:val="0"/>
          <w:sz w:val="24"/>
          <w:u w:val="none"/>
          <w:lang w:eastAsia="zh-CN"/>
        </w:rPr>
        <w:t xml:space="preserve">ine into </w:t>
      </w:r>
      <w:r w:rsidR="00E96112">
        <w:rPr>
          <w:b w:val="0"/>
          <w:sz w:val="24"/>
          <w:u w:val="none"/>
          <w:lang w:eastAsia="zh-CN"/>
        </w:rPr>
        <w:t xml:space="preserve">premise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Zailani / Kevin Wong 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6EB" w:rsidRDefault="00BF26EB">
      <w:r>
        <w:separator/>
      </w:r>
    </w:p>
  </w:endnote>
  <w:endnote w:type="continuationSeparator" w:id="0">
    <w:p w:rsidR="00BF26EB" w:rsidRDefault="00BF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17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17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6EB" w:rsidRDefault="00BF26EB">
      <w:r>
        <w:separator/>
      </w:r>
    </w:p>
  </w:footnote>
  <w:footnote w:type="continuationSeparator" w:id="0">
    <w:p w:rsidR="00BF26EB" w:rsidRDefault="00BF26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F26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F26E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856AF"/>
    <w:rsid w:val="00093347"/>
    <w:rsid w:val="000B14C2"/>
    <w:rsid w:val="000E48B7"/>
    <w:rsid w:val="00147418"/>
    <w:rsid w:val="001603BC"/>
    <w:rsid w:val="0018220D"/>
    <w:rsid w:val="00186A86"/>
    <w:rsid w:val="001A6F8A"/>
    <w:rsid w:val="001A79AD"/>
    <w:rsid w:val="001D4801"/>
    <w:rsid w:val="001D682C"/>
    <w:rsid w:val="001D7DDD"/>
    <w:rsid w:val="001E65B0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2174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9600E"/>
    <w:rsid w:val="008A0920"/>
    <w:rsid w:val="008E0EAC"/>
    <w:rsid w:val="008F7E9B"/>
    <w:rsid w:val="00900314"/>
    <w:rsid w:val="0091553A"/>
    <w:rsid w:val="00940648"/>
    <w:rsid w:val="0095706B"/>
    <w:rsid w:val="00976D96"/>
    <w:rsid w:val="009B0018"/>
    <w:rsid w:val="009B421A"/>
    <w:rsid w:val="009B64F4"/>
    <w:rsid w:val="009C3595"/>
    <w:rsid w:val="009F1764"/>
    <w:rsid w:val="00A02AB1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B6644"/>
    <w:rsid w:val="00BD01BD"/>
    <w:rsid w:val="00BE0949"/>
    <w:rsid w:val="00BF26EB"/>
    <w:rsid w:val="00C059E8"/>
    <w:rsid w:val="00C236CF"/>
    <w:rsid w:val="00C2416E"/>
    <w:rsid w:val="00C659F0"/>
    <w:rsid w:val="00C84C45"/>
    <w:rsid w:val="00CC2333"/>
    <w:rsid w:val="00CC385E"/>
    <w:rsid w:val="00CD01C9"/>
    <w:rsid w:val="00CD4E44"/>
    <w:rsid w:val="00CE2BC7"/>
    <w:rsid w:val="00D63E8A"/>
    <w:rsid w:val="00D95D0B"/>
    <w:rsid w:val="00DA0070"/>
    <w:rsid w:val="00DA0349"/>
    <w:rsid w:val="00DD0292"/>
    <w:rsid w:val="00DD6A1A"/>
    <w:rsid w:val="00DE52F9"/>
    <w:rsid w:val="00DF421F"/>
    <w:rsid w:val="00E04147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D0900"/>
    <w:rsid w:val="00ED0A49"/>
    <w:rsid w:val="00EE334C"/>
    <w:rsid w:val="00F0002F"/>
    <w:rsid w:val="00F147AF"/>
    <w:rsid w:val="00F25720"/>
    <w:rsid w:val="00F83D1F"/>
    <w:rsid w:val="00F856DE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701BB-6D5A-4203-A84E-C26A96AA7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2023-08-14T05:55:00Z</cp:lastPrinted>
  <dcterms:created xsi:type="dcterms:W3CDTF">2023-12-13T01:37:00Z</dcterms:created>
  <dcterms:modified xsi:type="dcterms:W3CDTF">2023-12-13T01:37:00Z</dcterms:modified>
</cp:coreProperties>
</file>