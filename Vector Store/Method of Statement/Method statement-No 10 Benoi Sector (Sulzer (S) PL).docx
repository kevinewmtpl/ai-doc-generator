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B75A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C54DE">
        <w:rPr>
          <w:sz w:val="24"/>
        </w:rPr>
        <w:t>12</w:t>
      </w:r>
      <w:r w:rsidR="00FC54DE" w:rsidRPr="00FC54DE">
        <w:rPr>
          <w:sz w:val="24"/>
          <w:vertAlign w:val="superscript"/>
        </w:rPr>
        <w:t>th</w:t>
      </w:r>
      <w:r w:rsidR="00FC54DE">
        <w:rPr>
          <w:sz w:val="24"/>
        </w:rPr>
        <w:t xml:space="preserve"> Oct</w:t>
      </w:r>
      <w:r w:rsidR="00E22908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D3370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C54DE">
        <w:rPr>
          <w:sz w:val="24"/>
          <w:lang w:eastAsia="zh-CN"/>
        </w:rPr>
        <w:t>1 unit</w:t>
      </w:r>
      <w:r w:rsidR="00D34626">
        <w:rPr>
          <w:sz w:val="24"/>
          <w:lang w:eastAsia="zh-CN"/>
        </w:rPr>
        <w:t xml:space="preserve"> machine</w:t>
      </w:r>
      <w:r w:rsidR="004A00D4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from </w:t>
      </w:r>
      <w:r w:rsidR="00D45F4E">
        <w:rPr>
          <w:sz w:val="24"/>
          <w:lang w:eastAsia="zh-CN"/>
        </w:rPr>
        <w:t>1</w:t>
      </w:r>
      <w:r w:rsidR="004A00D4">
        <w:rPr>
          <w:sz w:val="24"/>
          <w:lang w:eastAsia="zh-CN"/>
        </w:rPr>
        <w:t xml:space="preserve"> x 40ft </w:t>
      </w:r>
      <w:r w:rsidR="00FC54DE">
        <w:rPr>
          <w:sz w:val="24"/>
          <w:lang w:eastAsia="zh-CN"/>
        </w:rPr>
        <w:t>GP</w:t>
      </w:r>
      <w:r w:rsidR="00D45F4E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shift and</w:t>
      </w:r>
      <w:r w:rsidR="008D451A">
        <w:rPr>
          <w:sz w:val="24"/>
          <w:lang w:eastAsia="zh-CN"/>
        </w:rPr>
        <w:t xml:space="preserve"> position into customer </w:t>
      </w:r>
      <w:r w:rsidR="00FC54DE">
        <w:rPr>
          <w:sz w:val="24"/>
          <w:lang w:eastAsia="zh-CN"/>
        </w:rPr>
        <w:t xml:space="preserve">production </w:t>
      </w:r>
      <w:r w:rsidR="000579DA">
        <w:rPr>
          <w:sz w:val="24"/>
          <w:lang w:eastAsia="zh-CN"/>
        </w:rPr>
        <w:t>area</w:t>
      </w:r>
    </w:p>
    <w:p w:rsidR="00BD3370" w:rsidRDefault="00BD33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D3370" w:rsidRDefault="00BD337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D3370" w:rsidRDefault="00BD33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Proking Heavy Duty Lathe </w:t>
      </w:r>
    </w:p>
    <w:p w:rsidR="00BD3370" w:rsidRDefault="00BD33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5800 x 2290 x 2290 mm</w:t>
      </w:r>
    </w:p>
    <w:p w:rsidR="004A00D4" w:rsidRPr="00E22908" w:rsidRDefault="00BD33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Wt: 11,330 kgs </w:t>
      </w:r>
      <w:r w:rsidR="000579DA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BD3370" w:rsidRDefault="00BD33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C54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19/10</w:t>
      </w:r>
      <w:r w:rsidR="00E22908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4A00D4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</w:t>
      </w:r>
      <w:r w:rsidR="004A00D4">
        <w:rPr>
          <w:sz w:val="24"/>
          <w:lang w:eastAsia="zh-CN"/>
        </w:rPr>
        <w:t>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C54DE" w:rsidP="00707B09">
      <w:pPr>
        <w:pStyle w:val="Heading4"/>
      </w:pPr>
      <w:r>
        <w:t>No 10 Benoi Sector</w:t>
      </w:r>
    </w:p>
    <w:p w:rsidR="00707B09" w:rsidRPr="00707B09" w:rsidRDefault="00FC54D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Sulzer Singapore Pte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22908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20B59">
        <w:rPr>
          <w:sz w:val="24"/>
          <w:lang w:eastAsia="zh-CN"/>
        </w:rPr>
        <w:t>50 ton</w:t>
      </w:r>
      <w:r w:rsidR="00D34626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FC54DE" w:rsidRDefault="00FC54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22908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C54D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2908" w:rsidRDefault="00E22908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DC01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and park back to back with container</w:t>
      </w:r>
    </w:p>
    <w:p w:rsidR="00684C71" w:rsidRDefault="00DC014E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</w:t>
      </w:r>
      <w:r w:rsidR="00E22908">
        <w:rPr>
          <w:sz w:val="24"/>
          <w:lang w:eastAsia="zh-CN"/>
        </w:rPr>
        <w:t xml:space="preserve"> out machine</w:t>
      </w:r>
      <w:r w:rsidR="00CA23BB">
        <w:rPr>
          <w:sz w:val="24"/>
          <w:lang w:eastAsia="zh-CN"/>
        </w:rPr>
        <w:t xml:space="preserve"> from container and load onto lorry chassis</w:t>
      </w:r>
    </w:p>
    <w:p w:rsidR="00DC014E" w:rsidRPr="0043335E" w:rsidRDefault="00DC014E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crane to loading area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8E1694">
        <w:rPr>
          <w:sz w:val="24"/>
          <w:lang w:eastAsia="zh-CN"/>
        </w:rPr>
        <w:t xml:space="preserve"> near ground level</w:t>
      </w:r>
      <w:bookmarkStart w:id="0" w:name="_GoBack"/>
      <w:bookmarkEnd w:id="0"/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43335E">
        <w:rPr>
          <w:sz w:val="24"/>
          <w:lang w:eastAsia="zh-CN"/>
        </w:rPr>
        <w:t xml:space="preserve">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64F" w:rsidRDefault="0046164F">
      <w:r>
        <w:separator/>
      </w:r>
    </w:p>
  </w:endnote>
  <w:endnote w:type="continuationSeparator" w:id="0">
    <w:p w:rsidR="0046164F" w:rsidRDefault="0046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169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E169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64F" w:rsidRDefault="0046164F">
      <w:r>
        <w:separator/>
      </w:r>
    </w:p>
  </w:footnote>
  <w:footnote w:type="continuationSeparator" w:id="0">
    <w:p w:rsidR="0046164F" w:rsidRDefault="004616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6164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6164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79DA"/>
    <w:rsid w:val="000801A2"/>
    <w:rsid w:val="00104583"/>
    <w:rsid w:val="00205704"/>
    <w:rsid w:val="003C4368"/>
    <w:rsid w:val="0043335E"/>
    <w:rsid w:val="0046164F"/>
    <w:rsid w:val="004A00D4"/>
    <w:rsid w:val="005A0EDA"/>
    <w:rsid w:val="00620B59"/>
    <w:rsid w:val="00684C71"/>
    <w:rsid w:val="006B6525"/>
    <w:rsid w:val="00707B09"/>
    <w:rsid w:val="007E7225"/>
    <w:rsid w:val="00805829"/>
    <w:rsid w:val="0081336E"/>
    <w:rsid w:val="008250F2"/>
    <w:rsid w:val="00872D61"/>
    <w:rsid w:val="008D451A"/>
    <w:rsid w:val="008E1694"/>
    <w:rsid w:val="00A2771C"/>
    <w:rsid w:val="00A64537"/>
    <w:rsid w:val="00BA17E2"/>
    <w:rsid w:val="00BB75AC"/>
    <w:rsid w:val="00BD3370"/>
    <w:rsid w:val="00C03437"/>
    <w:rsid w:val="00C80B32"/>
    <w:rsid w:val="00C8729C"/>
    <w:rsid w:val="00CA23BB"/>
    <w:rsid w:val="00D34626"/>
    <w:rsid w:val="00D45F4E"/>
    <w:rsid w:val="00DC014E"/>
    <w:rsid w:val="00E22908"/>
    <w:rsid w:val="00E9120A"/>
    <w:rsid w:val="00F2704C"/>
    <w:rsid w:val="00F5796F"/>
    <w:rsid w:val="00F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2015-10-16T00:40:00Z</cp:lastPrinted>
  <dcterms:created xsi:type="dcterms:W3CDTF">2016-10-12T05:05:00Z</dcterms:created>
  <dcterms:modified xsi:type="dcterms:W3CDTF">2016-10-12T05:28:00Z</dcterms:modified>
</cp:coreProperties>
</file>