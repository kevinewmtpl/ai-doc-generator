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C39897" w14:textId="77777777" w:rsidR="00B761D2" w:rsidRDefault="00B761D2">
      <w:pPr>
        <w:pStyle w:val="Title"/>
        <w:jc w:val="left"/>
        <w:rPr>
          <w:lang w:eastAsia="zh-CN"/>
        </w:rPr>
      </w:pPr>
    </w:p>
    <w:p w14:paraId="3C7C3662" w14:textId="53F6E532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043F2EF0" w14:textId="1411D855" w:rsidR="00FC7A38" w:rsidRDefault="00BF41A7">
      <w:pPr>
        <w:rPr>
          <w:sz w:val="24"/>
          <w:lang w:eastAsia="zh-CN"/>
        </w:rPr>
      </w:pPr>
      <w:r>
        <w:rPr>
          <w:sz w:val="24"/>
        </w:rPr>
        <w:t>Date:</w:t>
      </w:r>
      <w:r w:rsidR="00927348">
        <w:rPr>
          <w:sz w:val="24"/>
        </w:rPr>
        <w:t xml:space="preserve"> </w:t>
      </w:r>
      <w:r w:rsidR="00295980">
        <w:rPr>
          <w:sz w:val="24"/>
        </w:rPr>
        <w:t>2</w:t>
      </w:r>
      <w:r w:rsidR="00B761D2">
        <w:rPr>
          <w:sz w:val="24"/>
        </w:rPr>
        <w:t>9</w:t>
      </w:r>
      <w:r w:rsidR="00B761D2" w:rsidRPr="00B761D2">
        <w:rPr>
          <w:sz w:val="24"/>
          <w:vertAlign w:val="superscript"/>
        </w:rPr>
        <w:t>th</w:t>
      </w:r>
      <w:r w:rsidR="00295980">
        <w:rPr>
          <w:sz w:val="24"/>
          <w:vertAlign w:val="superscript"/>
        </w:rPr>
        <w:t xml:space="preserve"> </w:t>
      </w:r>
      <w:r w:rsidR="00295980">
        <w:rPr>
          <w:sz w:val="24"/>
        </w:rPr>
        <w:t>July</w:t>
      </w:r>
      <w:r w:rsidR="00927348">
        <w:rPr>
          <w:sz w:val="24"/>
        </w:rPr>
        <w:t xml:space="preserve"> 2025</w:t>
      </w:r>
    </w:p>
    <w:p w14:paraId="06F85ECB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01594EAB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563619DA" w14:textId="3A4EE566" w:rsidR="00BF41A7" w:rsidRPr="006F6838" w:rsidRDefault="00175F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34385D">
        <w:rPr>
          <w:sz w:val="24"/>
          <w:lang w:eastAsia="zh-CN"/>
        </w:rPr>
        <w:t xml:space="preserve">fork </w:t>
      </w:r>
      <w:r>
        <w:rPr>
          <w:rFonts w:hint="eastAsia"/>
          <w:sz w:val="24"/>
          <w:lang w:eastAsia="zh-CN"/>
        </w:rPr>
        <w:t xml:space="preserve">down </w:t>
      </w:r>
      <w:r w:rsidR="00D871AE">
        <w:rPr>
          <w:sz w:val="24"/>
          <w:lang w:eastAsia="zh-CN"/>
        </w:rPr>
        <w:t xml:space="preserve">and unload machine from lorry chassis </w:t>
      </w:r>
      <w:r w:rsidR="00F147AF">
        <w:rPr>
          <w:sz w:val="24"/>
          <w:lang w:eastAsia="zh-CN"/>
        </w:rPr>
        <w:t>using</w:t>
      </w:r>
      <w:r w:rsidR="00D871AE">
        <w:rPr>
          <w:sz w:val="24"/>
          <w:lang w:eastAsia="zh-CN"/>
        </w:rPr>
        <w:t xml:space="preserve"> </w:t>
      </w:r>
      <w:r w:rsidR="00F147AF">
        <w:rPr>
          <w:sz w:val="24"/>
          <w:lang w:eastAsia="zh-CN"/>
        </w:rPr>
        <w:t>forklift</w:t>
      </w:r>
      <w:r w:rsidR="00D871AE">
        <w:rPr>
          <w:sz w:val="24"/>
          <w:lang w:eastAsia="zh-CN"/>
        </w:rPr>
        <w:t xml:space="preserve">, </w:t>
      </w:r>
      <w:r w:rsidR="00EC1E6D">
        <w:rPr>
          <w:sz w:val="24"/>
          <w:lang w:eastAsia="zh-CN"/>
        </w:rPr>
        <w:t xml:space="preserve">shift and position </w:t>
      </w:r>
      <w:r w:rsidR="00814A8C">
        <w:rPr>
          <w:sz w:val="24"/>
          <w:lang w:eastAsia="zh-CN"/>
        </w:rPr>
        <w:t>into</w:t>
      </w:r>
      <w:r w:rsidR="00BF41A7">
        <w:rPr>
          <w:sz w:val="24"/>
          <w:lang w:eastAsia="zh-CN"/>
        </w:rPr>
        <w:t xml:space="preserve"> </w:t>
      </w:r>
      <w:r w:rsidR="00AB20ED">
        <w:rPr>
          <w:sz w:val="24"/>
          <w:lang w:eastAsia="zh-CN"/>
        </w:rPr>
        <w:t>production</w:t>
      </w:r>
      <w:r w:rsidR="0034385D">
        <w:rPr>
          <w:sz w:val="24"/>
          <w:lang w:eastAsia="zh-CN"/>
        </w:rPr>
        <w:t xml:space="preserve"> at ground floor </w:t>
      </w:r>
    </w:p>
    <w:p w14:paraId="748AA2B9" w14:textId="77777777"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8E8D261" w14:textId="406FFCE4" w:rsidR="00295980" w:rsidRPr="00AB20ED" w:rsidRDefault="00EC1E6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  <w:r w:rsidR="00B50F8B">
        <w:rPr>
          <w:b/>
          <w:bCs/>
          <w:sz w:val="32"/>
          <w:szCs w:val="32"/>
          <w:u w:val="single"/>
          <w:lang w:eastAsia="zh-CN"/>
        </w:rPr>
        <w:t xml:space="preserve"> </w:t>
      </w:r>
    </w:p>
    <w:p w14:paraId="0B29AB4B" w14:textId="6E0BD06D" w:rsidR="00B761D2" w:rsidRDefault="00295980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</w:t>
      </w:r>
      <w:r w:rsidR="00B761D2">
        <w:rPr>
          <w:b/>
          <w:bCs/>
          <w:sz w:val="24"/>
          <w:szCs w:val="24"/>
          <w:lang w:eastAsia="zh-CN"/>
        </w:rPr>
        <w:t xml:space="preserve"> </w:t>
      </w:r>
      <w:r>
        <w:rPr>
          <w:b/>
          <w:bCs/>
          <w:sz w:val="24"/>
          <w:szCs w:val="24"/>
          <w:lang w:eastAsia="zh-CN"/>
        </w:rPr>
        <w:t>unit VMX 1020 CNC</w:t>
      </w:r>
      <w:r w:rsidR="00B761D2">
        <w:rPr>
          <w:b/>
          <w:bCs/>
          <w:sz w:val="24"/>
          <w:szCs w:val="24"/>
          <w:lang w:eastAsia="zh-CN"/>
        </w:rPr>
        <w:t xml:space="preserve"> Lathe</w:t>
      </w:r>
    </w:p>
    <w:p w14:paraId="56856FD4" w14:textId="77777777" w:rsidR="00B761D2" w:rsidRDefault="00B761D2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Dim: 400 x 220 x 221 cm</w:t>
      </w:r>
    </w:p>
    <w:p w14:paraId="2DC6B4D0" w14:textId="0830E31C" w:rsidR="0034385D" w:rsidRDefault="00295980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Wt: </w:t>
      </w:r>
      <w:r w:rsidR="00B761D2">
        <w:rPr>
          <w:b/>
          <w:bCs/>
          <w:sz w:val="24"/>
          <w:szCs w:val="24"/>
          <w:lang w:eastAsia="zh-CN"/>
        </w:rPr>
        <w:t>4</w:t>
      </w:r>
      <w:r>
        <w:rPr>
          <w:b/>
          <w:bCs/>
          <w:sz w:val="24"/>
          <w:szCs w:val="24"/>
          <w:lang w:eastAsia="zh-CN"/>
        </w:rPr>
        <w:t>, 500 kg</w:t>
      </w:r>
    </w:p>
    <w:p w14:paraId="26F8D12C" w14:textId="77777777" w:rsidR="00D871AE" w:rsidRPr="00D871AE" w:rsidRDefault="00D871AE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</w:p>
    <w:p w14:paraId="120923D7" w14:textId="77777777"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14:paraId="03B0A369" w14:textId="77777777"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14:paraId="2A799E61" w14:textId="77777777"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6BDC1AA" w14:textId="77777777"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08BB42BF" w14:textId="452E3E52" w:rsidR="00F147AF" w:rsidRPr="0073503C" w:rsidRDefault="00B761D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02/08</w:t>
      </w:r>
      <w:r w:rsidR="00D871AE">
        <w:rPr>
          <w:bCs/>
          <w:sz w:val="24"/>
          <w:szCs w:val="24"/>
          <w:lang w:eastAsia="zh-CN"/>
        </w:rPr>
        <w:t>/25</w:t>
      </w:r>
      <w:r>
        <w:rPr>
          <w:bCs/>
          <w:sz w:val="24"/>
          <w:szCs w:val="24"/>
          <w:lang w:eastAsia="zh-CN"/>
        </w:rPr>
        <w:t xml:space="preserve"> (Sat) </w:t>
      </w:r>
    </w:p>
    <w:p w14:paraId="12FC3E68" w14:textId="77777777"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1F2C4EA" w14:textId="77777777"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14:paraId="09793A80" w14:textId="65B36499" w:rsidR="00D15AA2" w:rsidRDefault="00B761D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295980">
        <w:rPr>
          <w:bCs/>
          <w:sz w:val="24"/>
          <w:szCs w:val="24"/>
          <w:lang w:eastAsia="zh-CN"/>
        </w:rPr>
        <w:t xml:space="preserve"> am</w:t>
      </w:r>
      <w:r w:rsidR="00D871AE">
        <w:rPr>
          <w:bCs/>
          <w:sz w:val="24"/>
          <w:szCs w:val="24"/>
          <w:lang w:eastAsia="zh-CN"/>
        </w:rPr>
        <w:t xml:space="preserve"> </w:t>
      </w:r>
    </w:p>
    <w:p w14:paraId="0AC5ECC9" w14:textId="77777777"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66199BE8" w14:textId="77777777"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45163C04" w14:textId="41FF0FEF" w:rsidR="007E0784" w:rsidRDefault="00B761D2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164 Gul Circle</w:t>
      </w:r>
      <w:r w:rsidR="007D0DAF">
        <w:rPr>
          <w:bCs/>
          <w:sz w:val="24"/>
          <w:szCs w:val="24"/>
          <w:lang w:eastAsia="zh-CN"/>
        </w:rPr>
        <w:t xml:space="preserve"> #01-09</w:t>
      </w:r>
    </w:p>
    <w:p w14:paraId="37C27570" w14:textId="0189DC7E" w:rsidR="00B761D2" w:rsidRDefault="00B761D2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Beril Engineering (S) Pte Ltd</w:t>
      </w:r>
    </w:p>
    <w:p w14:paraId="01095061" w14:textId="77777777"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D5D546E" w14:textId="77777777"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5649CE63" w14:textId="1B38B003" w:rsidR="00D871AE" w:rsidRDefault="00AB20E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14:paraId="47692A9E" w14:textId="1C595978" w:rsidR="0034385D" w:rsidRDefault="00D871A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295980">
        <w:rPr>
          <w:sz w:val="24"/>
          <w:lang w:eastAsia="zh-CN"/>
        </w:rPr>
        <w:t>7</w:t>
      </w:r>
      <w:r>
        <w:rPr>
          <w:sz w:val="24"/>
          <w:lang w:eastAsia="zh-CN"/>
        </w:rPr>
        <w:t>ton forklift</w:t>
      </w:r>
    </w:p>
    <w:p w14:paraId="339689C3" w14:textId="31873984" w:rsidR="00175F21" w:rsidRDefault="00343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loader</w:t>
      </w:r>
      <w:r w:rsidR="00D871AE">
        <w:rPr>
          <w:sz w:val="24"/>
          <w:lang w:eastAsia="zh-CN"/>
        </w:rPr>
        <w:t xml:space="preserve"> </w:t>
      </w:r>
      <w:r w:rsidR="00AB20ED">
        <w:rPr>
          <w:sz w:val="24"/>
          <w:lang w:eastAsia="zh-CN"/>
        </w:rPr>
        <w:t>(to</w:t>
      </w:r>
      <w:r w:rsidR="00B761D2">
        <w:rPr>
          <w:sz w:val="24"/>
          <w:lang w:eastAsia="zh-CN"/>
        </w:rPr>
        <w:t xml:space="preserve"> transport</w:t>
      </w:r>
      <w:r w:rsidR="00AB20ED">
        <w:rPr>
          <w:sz w:val="24"/>
          <w:lang w:eastAsia="zh-CN"/>
        </w:rPr>
        <w:t xml:space="preserve"> 7ton</w:t>
      </w:r>
      <w:r w:rsidR="00B761D2">
        <w:rPr>
          <w:sz w:val="24"/>
          <w:lang w:eastAsia="zh-CN"/>
        </w:rPr>
        <w:t xml:space="preserve"> </w:t>
      </w:r>
      <w:r w:rsidR="00AB20ED">
        <w:rPr>
          <w:sz w:val="24"/>
          <w:lang w:eastAsia="zh-CN"/>
        </w:rPr>
        <w:t>forklift)</w:t>
      </w:r>
      <w:r w:rsidR="00175F21">
        <w:rPr>
          <w:sz w:val="24"/>
          <w:lang w:eastAsia="zh-CN"/>
        </w:rPr>
        <w:t xml:space="preserve"> </w:t>
      </w:r>
    </w:p>
    <w:p w14:paraId="10898162" w14:textId="2AE4F467" w:rsidR="00843016" w:rsidRDefault="00D871A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8248D1">
        <w:rPr>
          <w:sz w:val="24"/>
          <w:lang w:eastAsia="zh-CN"/>
        </w:rPr>
        <w:t>allet truck</w:t>
      </w:r>
    </w:p>
    <w:p w14:paraId="7B5D3F87" w14:textId="0AB4C504" w:rsidR="00D871AE" w:rsidRDefault="00D871A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</w:t>
      </w:r>
      <w:r w:rsidR="00B761D2">
        <w:rPr>
          <w:sz w:val="24"/>
          <w:lang w:eastAsia="zh-CN"/>
        </w:rPr>
        <w:t>/w</w:t>
      </w:r>
      <w:r w:rsidR="00C854F7">
        <w:rPr>
          <w:sz w:val="24"/>
          <w:lang w:eastAsia="zh-CN"/>
        </w:rPr>
        <w:t>oodblock</w:t>
      </w:r>
    </w:p>
    <w:p w14:paraId="42D13D7B" w14:textId="1324870A" w:rsidR="00FA4848" w:rsidRDefault="00C854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 </w:t>
      </w:r>
    </w:p>
    <w:p w14:paraId="7030812E" w14:textId="77777777" w:rsidR="00FC7A38" w:rsidRPr="00FA4848" w:rsidRDefault="008248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0FD8B853" w14:textId="77777777"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14:paraId="7B2531F3" w14:textId="77777777" w:rsidR="0092734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14:paraId="27472917" w14:textId="77777777" w:rsidR="00AE48FD" w:rsidRDefault="00AE48FD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10E4251C" w14:textId="3248A0A2" w:rsidR="007A5D4B" w:rsidRPr="00B50F8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14:paraId="1B7065B6" w14:textId="77777777"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14:paraId="25F0EF64" w14:textId="2FECC535" w:rsidR="009C3595" w:rsidRPr="009C3595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14:paraId="4D51D8D2" w14:textId="77777777" w:rsidR="0034385D" w:rsidRDefault="0034385D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FBB3D81" w14:textId="5CFF6851"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D334892" w14:textId="77777777" w:rsidR="00EC1E6D" w:rsidRDefault="00EC1E6D">
      <w:pPr>
        <w:rPr>
          <w:sz w:val="24"/>
          <w:szCs w:val="24"/>
        </w:rPr>
      </w:pPr>
      <w:r>
        <w:rPr>
          <w:sz w:val="24"/>
          <w:szCs w:val="24"/>
        </w:rPr>
        <w:t xml:space="preserve">Barricade off work area with safety cones, red/white tape and lifting in operation signage </w:t>
      </w:r>
    </w:p>
    <w:p w14:paraId="5373C02F" w14:textId="77777777"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14:paraId="1AA0BF4A" w14:textId="5C466EE2"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</w:t>
      </w:r>
      <w:r w:rsidR="00295980">
        <w:rPr>
          <w:sz w:val="24"/>
          <w:szCs w:val="24"/>
        </w:rPr>
        <w:t>ped</w:t>
      </w:r>
      <w:r w:rsidR="00DA0070">
        <w:rPr>
          <w:sz w:val="24"/>
          <w:szCs w:val="24"/>
        </w:rPr>
        <w:t xml:space="preserve">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14:paraId="151E641E" w14:textId="4B8AFAED"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>M.O.M certifi</w:t>
      </w:r>
      <w:r w:rsidR="00295980">
        <w:rPr>
          <w:sz w:val="24"/>
          <w:szCs w:val="24"/>
        </w:rPr>
        <w:t xml:space="preserve">ed forklift operator </w:t>
      </w:r>
      <w:r w:rsidR="00DE52F9">
        <w:t xml:space="preserve">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49F38B8B" w14:textId="77777777"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14:paraId="1F3D39A0" w14:textId="77777777"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14:paraId="0AD878B5" w14:textId="2D30AF0E" w:rsidR="0045403D" w:rsidRDefault="00FA4848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 w:rsidR="006F6838"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14:paraId="3E40F247" w14:textId="59C09981" w:rsidR="00711935" w:rsidRPr="00B761D2" w:rsidRDefault="0055138B" w:rsidP="00B761D2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 w:rsidRPr="00F14347">
        <w:rPr>
          <w:b w:val="0"/>
          <w:sz w:val="24"/>
          <w:szCs w:val="24"/>
          <w:u w:val="none"/>
          <w:lang w:eastAsia="zh-CN"/>
        </w:rPr>
        <w:t>Using</w:t>
      </w:r>
      <w:r w:rsidR="00927348" w:rsidRPr="00F14347">
        <w:rPr>
          <w:b w:val="0"/>
          <w:sz w:val="24"/>
          <w:szCs w:val="24"/>
          <w:u w:val="none"/>
          <w:lang w:eastAsia="zh-CN"/>
        </w:rPr>
        <w:t xml:space="preserve"> of</w:t>
      </w:r>
      <w:r w:rsidRPr="00F14347">
        <w:rPr>
          <w:b w:val="0"/>
          <w:sz w:val="24"/>
          <w:szCs w:val="24"/>
          <w:u w:val="none"/>
          <w:lang w:eastAsia="zh-CN"/>
        </w:rPr>
        <w:t xml:space="preserve"> </w:t>
      </w:r>
      <w:r w:rsidR="00295980">
        <w:rPr>
          <w:b w:val="0"/>
          <w:sz w:val="24"/>
          <w:szCs w:val="24"/>
          <w:u w:val="none"/>
          <w:lang w:eastAsia="zh-CN"/>
        </w:rPr>
        <w:t>7</w:t>
      </w:r>
      <w:r w:rsidR="00F044A1">
        <w:rPr>
          <w:b w:val="0"/>
          <w:sz w:val="24"/>
          <w:szCs w:val="24"/>
          <w:u w:val="none"/>
          <w:lang w:eastAsia="zh-CN"/>
        </w:rPr>
        <w:t xml:space="preserve">ton </w:t>
      </w:r>
      <w:r w:rsidRPr="00F14347">
        <w:rPr>
          <w:b w:val="0"/>
          <w:sz w:val="24"/>
          <w:szCs w:val="24"/>
          <w:u w:val="none"/>
          <w:lang w:eastAsia="zh-CN"/>
        </w:rPr>
        <w:t>f</w:t>
      </w:r>
      <w:r w:rsidR="001D682C" w:rsidRPr="00F14347">
        <w:rPr>
          <w:b w:val="0"/>
          <w:sz w:val="24"/>
          <w:szCs w:val="24"/>
          <w:u w:val="none"/>
          <w:lang w:eastAsia="zh-CN"/>
        </w:rPr>
        <w:t>ork</w:t>
      </w:r>
      <w:r w:rsidRPr="00F14347">
        <w:rPr>
          <w:b w:val="0"/>
          <w:sz w:val="24"/>
          <w:szCs w:val="24"/>
          <w:u w:val="none"/>
          <w:lang w:eastAsia="zh-CN"/>
        </w:rPr>
        <w:t>lift to fork</w:t>
      </w:r>
      <w:r w:rsidR="00FA4848" w:rsidRPr="00F14347">
        <w:rPr>
          <w:b w:val="0"/>
          <w:sz w:val="24"/>
          <w:szCs w:val="24"/>
          <w:u w:val="none"/>
          <w:lang w:eastAsia="zh-CN"/>
        </w:rPr>
        <w:t xml:space="preserve"> down machine</w:t>
      </w:r>
      <w:r w:rsidR="00FD107A" w:rsidRPr="00F14347">
        <w:rPr>
          <w:b w:val="0"/>
          <w:sz w:val="24"/>
          <w:szCs w:val="24"/>
          <w:u w:val="none"/>
          <w:lang w:eastAsia="zh-CN"/>
        </w:rPr>
        <w:t xml:space="preserve"> from </w:t>
      </w:r>
      <w:r w:rsidR="00814A8C" w:rsidRPr="00F14347">
        <w:rPr>
          <w:b w:val="0"/>
          <w:sz w:val="24"/>
          <w:szCs w:val="24"/>
          <w:u w:val="none"/>
          <w:lang w:eastAsia="zh-CN"/>
        </w:rPr>
        <w:t>lorry</w:t>
      </w:r>
      <w:r w:rsidR="00843016" w:rsidRPr="00F14347">
        <w:rPr>
          <w:b w:val="0"/>
          <w:sz w:val="24"/>
          <w:szCs w:val="24"/>
          <w:u w:val="none"/>
          <w:lang w:eastAsia="zh-CN"/>
        </w:rPr>
        <w:t xml:space="preserve"> </w:t>
      </w:r>
      <w:r w:rsidR="00FA4848" w:rsidRPr="00F14347">
        <w:rPr>
          <w:b w:val="0"/>
          <w:sz w:val="24"/>
          <w:szCs w:val="24"/>
          <w:u w:val="none"/>
          <w:lang w:eastAsia="zh-CN"/>
        </w:rPr>
        <w:t>chassis</w:t>
      </w:r>
    </w:p>
    <w:p w14:paraId="5C9B6EF9" w14:textId="3F2C74E4" w:rsidR="0059542A" w:rsidRDefault="00ED0A49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FD107A">
        <w:rPr>
          <w:b w:val="0"/>
          <w:sz w:val="24"/>
          <w:u w:val="none"/>
          <w:lang w:eastAsia="zh-CN"/>
        </w:rPr>
        <w:t>machine to</w:t>
      </w:r>
      <w:r w:rsidR="00814A8C">
        <w:rPr>
          <w:b w:val="0"/>
          <w:sz w:val="24"/>
          <w:u w:val="none"/>
          <w:lang w:eastAsia="zh-CN"/>
        </w:rPr>
        <w:t xml:space="preserve"> </w:t>
      </w:r>
      <w:r w:rsidR="00B761D2">
        <w:rPr>
          <w:b w:val="0"/>
          <w:sz w:val="24"/>
          <w:u w:val="none"/>
          <w:lang w:eastAsia="zh-CN"/>
        </w:rPr>
        <w:t xml:space="preserve">tenant </w:t>
      </w:r>
      <w:r w:rsidR="00814A8C">
        <w:rPr>
          <w:b w:val="0"/>
          <w:sz w:val="24"/>
          <w:u w:val="none"/>
          <w:lang w:eastAsia="zh-CN"/>
        </w:rPr>
        <w:t>door entrance</w:t>
      </w:r>
    </w:p>
    <w:p w14:paraId="51EABD5F" w14:textId="4750B748" w:rsidR="00F044A1" w:rsidRPr="00295980" w:rsidRDefault="004B33AD" w:rsidP="00295980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 rollers under machine bed</w:t>
      </w:r>
    </w:p>
    <w:p w14:paraId="7A2E0E5A" w14:textId="1691F6FD" w:rsidR="00FD0AC7" w:rsidRPr="00FD107A" w:rsidRDefault="00B761D2" w:rsidP="00FD107A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</w:t>
      </w:r>
      <w:r w:rsidR="00F044A1">
        <w:rPr>
          <w:b w:val="0"/>
          <w:sz w:val="24"/>
          <w:u w:val="none"/>
          <w:lang w:eastAsia="zh-CN"/>
        </w:rPr>
        <w:t>ransport</w:t>
      </w:r>
      <w:r w:rsidR="00DF421F" w:rsidRPr="00FD107A">
        <w:rPr>
          <w:b w:val="0"/>
          <w:sz w:val="24"/>
          <w:u w:val="none"/>
          <w:lang w:eastAsia="zh-CN"/>
        </w:rPr>
        <w:t xml:space="preserve"> </w:t>
      </w:r>
      <w:r w:rsidR="00FD107A">
        <w:rPr>
          <w:b w:val="0"/>
          <w:sz w:val="24"/>
          <w:u w:val="none"/>
          <w:lang w:eastAsia="zh-CN"/>
        </w:rPr>
        <w:t xml:space="preserve">machine into </w:t>
      </w:r>
      <w:r>
        <w:rPr>
          <w:b w:val="0"/>
          <w:sz w:val="24"/>
          <w:u w:val="none"/>
          <w:lang w:eastAsia="zh-CN"/>
        </w:rPr>
        <w:t>tenant</w:t>
      </w:r>
      <w:r w:rsidR="00FD107A">
        <w:rPr>
          <w:b w:val="0"/>
          <w:sz w:val="24"/>
          <w:u w:val="none"/>
          <w:lang w:eastAsia="zh-CN"/>
        </w:rPr>
        <w:t xml:space="preserve"> premise</w:t>
      </w:r>
    </w:p>
    <w:p w14:paraId="458666C2" w14:textId="36218788" w:rsidR="00927348" w:rsidRPr="00927348" w:rsidRDefault="00FD107A" w:rsidP="00927348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</w:t>
      </w:r>
      <w:r w:rsidR="00883F1F">
        <w:rPr>
          <w:b w:val="0"/>
          <w:sz w:val="24"/>
          <w:u w:val="none"/>
          <w:lang w:eastAsia="zh-CN"/>
        </w:rPr>
        <w:t xml:space="preserve">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14:paraId="40B88A44" w14:textId="7DBDBA6E" w:rsidR="00367A0A" w:rsidRDefault="00FD107A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</w:t>
      </w:r>
      <w:r w:rsidR="00175F21">
        <w:rPr>
          <w:b w:val="0"/>
          <w:sz w:val="24"/>
          <w:u w:val="none"/>
          <w:lang w:eastAsia="zh-CN"/>
        </w:rPr>
        <w:t xml:space="preserve"> from </w:t>
      </w:r>
      <w:r w:rsidR="00F044A1">
        <w:rPr>
          <w:b w:val="0"/>
          <w:sz w:val="24"/>
          <w:u w:val="none"/>
          <w:lang w:eastAsia="zh-CN"/>
        </w:rPr>
        <w:t>rollers</w:t>
      </w:r>
      <w:r w:rsidR="00175F21">
        <w:rPr>
          <w:b w:val="0"/>
          <w:sz w:val="24"/>
          <w:u w:val="none"/>
          <w:lang w:eastAsia="zh-CN"/>
        </w:rPr>
        <w:t xml:space="preserve"> and i</w:t>
      </w:r>
      <w:r w:rsidR="00D9569A">
        <w:rPr>
          <w:b w:val="0"/>
          <w:sz w:val="24"/>
          <w:u w:val="none"/>
          <w:lang w:eastAsia="zh-CN"/>
        </w:rPr>
        <w:t>ns</w:t>
      </w:r>
      <w:r>
        <w:rPr>
          <w:b w:val="0"/>
          <w:sz w:val="24"/>
          <w:u w:val="none"/>
          <w:lang w:eastAsia="zh-CN"/>
        </w:rPr>
        <w:t xml:space="preserve">ert levelling pad under machine </w:t>
      </w:r>
      <w:r w:rsidR="00175F21">
        <w:rPr>
          <w:b w:val="0"/>
          <w:sz w:val="24"/>
          <w:u w:val="none"/>
          <w:lang w:eastAsia="zh-CN"/>
        </w:rPr>
        <w:t>bed</w:t>
      </w:r>
    </w:p>
    <w:p w14:paraId="515B5F3C" w14:textId="6E36B3B0" w:rsidR="00763FA8" w:rsidRPr="00927348" w:rsidRDefault="00DE52F9" w:rsidP="00927348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 w:rsidRPr="00927348"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14:paraId="396163A1" w14:textId="77777777" w:rsidR="00FC7A38" w:rsidRDefault="00763FA8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14:paraId="6837E15E" w14:textId="77777777" w:rsidR="00711935" w:rsidRDefault="00711935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42CDB0BC" w14:textId="77777777"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14:paraId="6801F11D" w14:textId="51707C00" w:rsidR="006B0D6D" w:rsidRPr="00B761D2" w:rsidRDefault="002E5E3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    </w:t>
      </w:r>
      <w:r w:rsidR="00B761D2">
        <w:rPr>
          <w:b w:val="0"/>
          <w:sz w:val="24"/>
          <w:u w:val="none"/>
          <w:lang w:eastAsia="zh-CN"/>
        </w:rPr>
        <w:t xml:space="preserve"> </w:t>
      </w:r>
      <w:r w:rsidR="006B0D6D">
        <w:rPr>
          <w:b w:val="0"/>
          <w:sz w:val="24"/>
          <w:u w:val="none"/>
          <w:lang w:eastAsia="zh-CN"/>
        </w:rPr>
        <w:t>Best Regards</w:t>
      </w:r>
    </w:p>
    <w:p w14:paraId="2D8BD70E" w14:textId="77777777" w:rsidR="00FC7A38" w:rsidRDefault="002E5E3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     </w:t>
      </w:r>
      <w:r w:rsidR="00175F21">
        <w:rPr>
          <w:b w:val="0"/>
          <w:sz w:val="24"/>
          <w:u w:val="none"/>
          <w:lang w:eastAsia="zh-CN"/>
        </w:rPr>
        <w:t xml:space="preserve">Kevin Wong / </w:t>
      </w:r>
      <w:r w:rsidR="006B0D6D">
        <w:rPr>
          <w:b w:val="0"/>
          <w:sz w:val="24"/>
          <w:u w:val="none"/>
          <w:lang w:eastAsia="zh-CN"/>
        </w:rPr>
        <w:t>Zailani</w:t>
      </w:r>
    </w:p>
    <w:p w14:paraId="68C5EEAD" w14:textId="77777777" w:rsidR="00CD01C9" w:rsidRDefault="002E5E3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     </w:t>
      </w:r>
      <w:r w:rsidR="00CD01C9">
        <w:rPr>
          <w:b w:val="0"/>
          <w:sz w:val="24"/>
          <w:u w:val="none"/>
          <w:lang w:eastAsia="zh-CN"/>
        </w:rPr>
        <w:t>Eric Wong Machinery Transportation Pte Ltd</w:t>
      </w:r>
    </w:p>
    <w:p w14:paraId="0C6264B4" w14:textId="77777777" w:rsidR="00CD01C9" w:rsidRDefault="002E5E3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     </w:t>
      </w:r>
      <w:r w:rsidR="00CD01C9"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 w:rsidR="00CD01C9">
        <w:rPr>
          <w:b w:val="0"/>
          <w:sz w:val="24"/>
          <w:u w:val="none"/>
          <w:lang w:eastAsia="zh-CN"/>
        </w:rPr>
        <w:t>62824175</w:t>
      </w:r>
    </w:p>
    <w:p w14:paraId="35BDF88D" w14:textId="77777777"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E7F4F4" w14:textId="77777777" w:rsidR="003C1ECB" w:rsidRDefault="003C1ECB">
      <w:r>
        <w:separator/>
      </w:r>
    </w:p>
  </w:endnote>
  <w:endnote w:type="continuationSeparator" w:id="0">
    <w:p w14:paraId="24C9A51A" w14:textId="77777777" w:rsidR="003C1ECB" w:rsidRDefault="003C1E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12E44D" w14:textId="77777777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9011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90118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7D3E47" w14:textId="77777777" w:rsidR="003C1ECB" w:rsidRDefault="003C1ECB">
      <w:r>
        <w:separator/>
      </w:r>
    </w:p>
  </w:footnote>
  <w:footnote w:type="continuationSeparator" w:id="0">
    <w:p w14:paraId="29184964" w14:textId="77777777" w:rsidR="003C1ECB" w:rsidRDefault="003C1E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4D3825" w14:textId="5FF64E8B" w:rsidR="00FC7A38" w:rsidRPr="0034385D" w:rsidRDefault="00927348" w:rsidP="0034385D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7371683D" wp14:editId="4A3E0505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385D">
      <w:rPr>
        <w:b/>
        <w:color w:val="0000FF"/>
        <w:sz w:val="28"/>
      </w:rPr>
      <w:t xml:space="preserve">                 </w:t>
    </w:r>
    <w:r w:rsidR="00DE52F9">
      <w:rPr>
        <w:b/>
        <w:color w:val="0000FF"/>
        <w:sz w:val="28"/>
      </w:rPr>
      <w:t>ERIC WONG MACHINERY TRANSPORTATION PTE LTD</w:t>
    </w:r>
  </w:p>
  <w:p w14:paraId="146FADB3" w14:textId="77777777" w:rsidR="00FC7A38" w:rsidRDefault="00EC1E6D">
    <w:pPr>
      <w:pStyle w:val="Header"/>
      <w:jc w:val="center"/>
    </w:pPr>
    <w:r>
      <w:t>No. 28 Kranji Loop #05-03, Kranji Green, Singapore 739571</w:t>
    </w:r>
  </w:p>
  <w:p w14:paraId="1B675FBB" w14:textId="77777777"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EC1E6D">
      <w:t>2826020</w:t>
    </w:r>
  </w:p>
  <w:p w14:paraId="67D04925" w14:textId="77777777" w:rsidR="00FC7A38" w:rsidRDefault="00DE52F9">
    <w:pPr>
      <w:pStyle w:val="Header"/>
      <w:jc w:val="center"/>
    </w:pPr>
    <w:r>
      <w:t>GST Reg No. : M2-8923804 – 2</w:t>
    </w:r>
  </w:p>
  <w:p w14:paraId="3C9303D5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6F06D1BA" w14:textId="77777777"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A779CA"/>
    <w:multiLevelType w:val="hybridMultilevel"/>
    <w:tmpl w:val="FEF0C518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69185033">
    <w:abstractNumId w:val="2"/>
  </w:num>
  <w:num w:numId="2" w16cid:durableId="2102989971">
    <w:abstractNumId w:val="4"/>
  </w:num>
  <w:num w:numId="3" w16cid:durableId="1872498758">
    <w:abstractNumId w:val="0"/>
  </w:num>
  <w:num w:numId="4" w16cid:durableId="1572619427">
    <w:abstractNumId w:val="10"/>
  </w:num>
  <w:num w:numId="5" w16cid:durableId="2076120035">
    <w:abstractNumId w:val="5"/>
  </w:num>
  <w:num w:numId="6" w16cid:durableId="1581717817">
    <w:abstractNumId w:val="6"/>
  </w:num>
  <w:num w:numId="7" w16cid:durableId="84304807">
    <w:abstractNumId w:val="3"/>
  </w:num>
  <w:num w:numId="8" w16cid:durableId="590161836">
    <w:abstractNumId w:val="7"/>
  </w:num>
  <w:num w:numId="9" w16cid:durableId="1590312585">
    <w:abstractNumId w:val="1"/>
  </w:num>
  <w:num w:numId="10" w16cid:durableId="1327855357">
    <w:abstractNumId w:val="8"/>
  </w:num>
  <w:num w:numId="11" w16cid:durableId="136610093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363050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6E"/>
    <w:rsid w:val="000053DD"/>
    <w:rsid w:val="0001590F"/>
    <w:rsid w:val="00033C49"/>
    <w:rsid w:val="00040D1C"/>
    <w:rsid w:val="00056F43"/>
    <w:rsid w:val="00083B53"/>
    <w:rsid w:val="000A4D2D"/>
    <w:rsid w:val="000B14C2"/>
    <w:rsid w:val="000E48B7"/>
    <w:rsid w:val="00122895"/>
    <w:rsid w:val="001337DD"/>
    <w:rsid w:val="00135FEB"/>
    <w:rsid w:val="00147418"/>
    <w:rsid w:val="0015089C"/>
    <w:rsid w:val="001603BC"/>
    <w:rsid w:val="00175F21"/>
    <w:rsid w:val="0018220D"/>
    <w:rsid w:val="00186ABF"/>
    <w:rsid w:val="001A79AD"/>
    <w:rsid w:val="001B3E7D"/>
    <w:rsid w:val="001D682C"/>
    <w:rsid w:val="001F45D6"/>
    <w:rsid w:val="00227DB8"/>
    <w:rsid w:val="002638BE"/>
    <w:rsid w:val="00282A7E"/>
    <w:rsid w:val="00295980"/>
    <w:rsid w:val="00297257"/>
    <w:rsid w:val="002E5BAE"/>
    <w:rsid w:val="002E5E3D"/>
    <w:rsid w:val="003079EF"/>
    <w:rsid w:val="0034385D"/>
    <w:rsid w:val="0036626D"/>
    <w:rsid w:val="00367A0A"/>
    <w:rsid w:val="00372A1A"/>
    <w:rsid w:val="003812BD"/>
    <w:rsid w:val="00387587"/>
    <w:rsid w:val="00391A33"/>
    <w:rsid w:val="003B7E9C"/>
    <w:rsid w:val="003C1ECB"/>
    <w:rsid w:val="004021A7"/>
    <w:rsid w:val="00430975"/>
    <w:rsid w:val="00442D6B"/>
    <w:rsid w:val="00446E52"/>
    <w:rsid w:val="0045403D"/>
    <w:rsid w:val="00457131"/>
    <w:rsid w:val="004643B2"/>
    <w:rsid w:val="00475412"/>
    <w:rsid w:val="00492760"/>
    <w:rsid w:val="004A5EE2"/>
    <w:rsid w:val="004A70F3"/>
    <w:rsid w:val="004B33AD"/>
    <w:rsid w:val="004B42BB"/>
    <w:rsid w:val="004E645C"/>
    <w:rsid w:val="004F1018"/>
    <w:rsid w:val="00542CC5"/>
    <w:rsid w:val="0055138B"/>
    <w:rsid w:val="00553C4A"/>
    <w:rsid w:val="00575B76"/>
    <w:rsid w:val="0059542A"/>
    <w:rsid w:val="005A2F6A"/>
    <w:rsid w:val="005E3EC3"/>
    <w:rsid w:val="00625B41"/>
    <w:rsid w:val="0064002D"/>
    <w:rsid w:val="00640803"/>
    <w:rsid w:val="00661B3F"/>
    <w:rsid w:val="006764C6"/>
    <w:rsid w:val="006A3164"/>
    <w:rsid w:val="006B0D6D"/>
    <w:rsid w:val="006D186A"/>
    <w:rsid w:val="006F120D"/>
    <w:rsid w:val="006F658B"/>
    <w:rsid w:val="006F6838"/>
    <w:rsid w:val="007016C9"/>
    <w:rsid w:val="007071FD"/>
    <w:rsid w:val="00711935"/>
    <w:rsid w:val="0073503C"/>
    <w:rsid w:val="007468DF"/>
    <w:rsid w:val="00763FA8"/>
    <w:rsid w:val="007A5D4B"/>
    <w:rsid w:val="007A7269"/>
    <w:rsid w:val="007A7F42"/>
    <w:rsid w:val="007D0DAF"/>
    <w:rsid w:val="007E0784"/>
    <w:rsid w:val="007E647E"/>
    <w:rsid w:val="007E6F9D"/>
    <w:rsid w:val="007F0AD5"/>
    <w:rsid w:val="00812BAD"/>
    <w:rsid w:val="00814A8C"/>
    <w:rsid w:val="00824284"/>
    <w:rsid w:val="008248D1"/>
    <w:rsid w:val="0084172C"/>
    <w:rsid w:val="00843016"/>
    <w:rsid w:val="00853AD2"/>
    <w:rsid w:val="00864557"/>
    <w:rsid w:val="00883F1F"/>
    <w:rsid w:val="008937B8"/>
    <w:rsid w:val="008C3313"/>
    <w:rsid w:val="008F6DE6"/>
    <w:rsid w:val="008F7E9B"/>
    <w:rsid w:val="00927348"/>
    <w:rsid w:val="0093129C"/>
    <w:rsid w:val="0093381E"/>
    <w:rsid w:val="00935FDA"/>
    <w:rsid w:val="00940648"/>
    <w:rsid w:val="0095706B"/>
    <w:rsid w:val="00976D96"/>
    <w:rsid w:val="009B0018"/>
    <w:rsid w:val="009B421A"/>
    <w:rsid w:val="009B64F4"/>
    <w:rsid w:val="009C3595"/>
    <w:rsid w:val="009D2E41"/>
    <w:rsid w:val="009F1764"/>
    <w:rsid w:val="00A223DF"/>
    <w:rsid w:val="00A30847"/>
    <w:rsid w:val="00A36F95"/>
    <w:rsid w:val="00A72C6E"/>
    <w:rsid w:val="00A82D44"/>
    <w:rsid w:val="00AB20ED"/>
    <w:rsid w:val="00AB5AF9"/>
    <w:rsid w:val="00AC2D38"/>
    <w:rsid w:val="00AC385A"/>
    <w:rsid w:val="00AD14A5"/>
    <w:rsid w:val="00AE48FD"/>
    <w:rsid w:val="00AF5C78"/>
    <w:rsid w:val="00B014B7"/>
    <w:rsid w:val="00B112A2"/>
    <w:rsid w:val="00B36E1D"/>
    <w:rsid w:val="00B47839"/>
    <w:rsid w:val="00B50F8B"/>
    <w:rsid w:val="00B62E7E"/>
    <w:rsid w:val="00B761D2"/>
    <w:rsid w:val="00B776A5"/>
    <w:rsid w:val="00B826A0"/>
    <w:rsid w:val="00BB02DB"/>
    <w:rsid w:val="00BB4E63"/>
    <w:rsid w:val="00BE0949"/>
    <w:rsid w:val="00BF41A7"/>
    <w:rsid w:val="00C0371B"/>
    <w:rsid w:val="00C236CF"/>
    <w:rsid w:val="00C2416E"/>
    <w:rsid w:val="00C55865"/>
    <w:rsid w:val="00C84C45"/>
    <w:rsid w:val="00C854F7"/>
    <w:rsid w:val="00C96657"/>
    <w:rsid w:val="00CC2333"/>
    <w:rsid w:val="00CC2F1C"/>
    <w:rsid w:val="00CD01C9"/>
    <w:rsid w:val="00CD4E44"/>
    <w:rsid w:val="00CE2BC7"/>
    <w:rsid w:val="00CF1449"/>
    <w:rsid w:val="00D07597"/>
    <w:rsid w:val="00D1180B"/>
    <w:rsid w:val="00D15AA2"/>
    <w:rsid w:val="00D24D51"/>
    <w:rsid w:val="00D3146F"/>
    <w:rsid w:val="00D4270A"/>
    <w:rsid w:val="00D448EB"/>
    <w:rsid w:val="00D5130D"/>
    <w:rsid w:val="00D63E8A"/>
    <w:rsid w:val="00D7354E"/>
    <w:rsid w:val="00D871AE"/>
    <w:rsid w:val="00D94071"/>
    <w:rsid w:val="00D9569A"/>
    <w:rsid w:val="00D95D0B"/>
    <w:rsid w:val="00DA0070"/>
    <w:rsid w:val="00DA0349"/>
    <w:rsid w:val="00DD6A1A"/>
    <w:rsid w:val="00DE13F6"/>
    <w:rsid w:val="00DE33D8"/>
    <w:rsid w:val="00DE52F9"/>
    <w:rsid w:val="00DF421F"/>
    <w:rsid w:val="00E04147"/>
    <w:rsid w:val="00E138E3"/>
    <w:rsid w:val="00E30442"/>
    <w:rsid w:val="00E314A6"/>
    <w:rsid w:val="00E35857"/>
    <w:rsid w:val="00E36EA4"/>
    <w:rsid w:val="00E40E90"/>
    <w:rsid w:val="00E64C7C"/>
    <w:rsid w:val="00E650C1"/>
    <w:rsid w:val="00E736B8"/>
    <w:rsid w:val="00E852D5"/>
    <w:rsid w:val="00EC18FD"/>
    <w:rsid w:val="00EC1E6D"/>
    <w:rsid w:val="00ED07A3"/>
    <w:rsid w:val="00ED0A49"/>
    <w:rsid w:val="00EE334C"/>
    <w:rsid w:val="00F044A1"/>
    <w:rsid w:val="00F14347"/>
    <w:rsid w:val="00F147AF"/>
    <w:rsid w:val="00F57A5C"/>
    <w:rsid w:val="00F77FD9"/>
    <w:rsid w:val="00F83D1F"/>
    <w:rsid w:val="00F90118"/>
    <w:rsid w:val="00F947CD"/>
    <w:rsid w:val="00FA12A2"/>
    <w:rsid w:val="00FA16F6"/>
    <w:rsid w:val="00FA28AC"/>
    <w:rsid w:val="00FA4144"/>
    <w:rsid w:val="00FA4848"/>
    <w:rsid w:val="00FC7A38"/>
    <w:rsid w:val="00FD0AC7"/>
    <w:rsid w:val="00FD107A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5051F3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F044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123B55-052D-4F48-A92C-525DFB023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15</TotalTime>
  <Pages>1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2166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2025-03-14T03:05:00Z</cp:lastPrinted>
  <dcterms:created xsi:type="dcterms:W3CDTF">2025-07-28T07:42:00Z</dcterms:created>
  <dcterms:modified xsi:type="dcterms:W3CDTF">2025-07-29T01:41:00Z</dcterms:modified>
</cp:coreProperties>
</file>