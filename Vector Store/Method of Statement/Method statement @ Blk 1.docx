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8281FD" w14:textId="77777777"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BC1C336" w14:textId="77777777" w:rsidR="003956B6" w:rsidRDefault="003956B6">
      <w:pPr>
        <w:rPr>
          <w:sz w:val="24"/>
        </w:rPr>
      </w:pPr>
    </w:p>
    <w:p w14:paraId="536AFC02" w14:textId="725C5EBD" w:rsidR="000E0C97" w:rsidRDefault="001C283B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AE27D1">
        <w:rPr>
          <w:sz w:val="24"/>
        </w:rPr>
        <w:t>02</w:t>
      </w:r>
      <w:r w:rsidR="00AE27D1" w:rsidRPr="00AE27D1">
        <w:rPr>
          <w:sz w:val="24"/>
          <w:vertAlign w:val="superscript"/>
        </w:rPr>
        <w:t>nd</w:t>
      </w:r>
      <w:r w:rsidR="00AE27D1">
        <w:rPr>
          <w:sz w:val="24"/>
        </w:rPr>
        <w:t xml:space="preserve"> Jan 2025</w:t>
      </w:r>
    </w:p>
    <w:p w14:paraId="4A52A946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6034C662" w14:textId="77777777"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63AB8347" w14:textId="23E3021F"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1C283B">
        <w:rPr>
          <w:sz w:val="24"/>
          <w:lang w:eastAsia="zh-CN"/>
        </w:rPr>
        <w:t xml:space="preserve"> up 1</w:t>
      </w:r>
      <w:r w:rsidR="005B20D1">
        <w:rPr>
          <w:sz w:val="24"/>
          <w:lang w:eastAsia="zh-CN"/>
        </w:rPr>
        <w:t xml:space="preserve"> unit</w:t>
      </w:r>
      <w:r w:rsidR="00D62391">
        <w:rPr>
          <w:sz w:val="24"/>
          <w:lang w:eastAsia="zh-CN"/>
        </w:rPr>
        <w:t xml:space="preserve"> equipment</w:t>
      </w:r>
      <w:r w:rsidR="001C283B">
        <w:rPr>
          <w:sz w:val="24"/>
          <w:lang w:eastAsia="zh-CN"/>
        </w:rPr>
        <w:t xml:space="preserve"> to </w:t>
      </w:r>
      <w:r w:rsidR="00D62391">
        <w:rPr>
          <w:sz w:val="24"/>
          <w:lang w:eastAsia="zh-CN"/>
        </w:rPr>
        <w:t>3</w:t>
      </w:r>
      <w:r w:rsidR="00D62391" w:rsidRPr="00D62391">
        <w:rPr>
          <w:sz w:val="24"/>
          <w:vertAlign w:val="superscript"/>
          <w:lang w:eastAsia="zh-CN"/>
        </w:rPr>
        <w:t>rd</w:t>
      </w:r>
      <w:r w:rsidR="00280E65">
        <w:rPr>
          <w:sz w:val="24"/>
          <w:lang w:eastAsia="zh-CN"/>
        </w:rPr>
        <w:t xml:space="preserve"> </w:t>
      </w:r>
      <w:r w:rsidR="009D1DB9">
        <w:rPr>
          <w:sz w:val="24"/>
          <w:lang w:eastAsia="zh-CN"/>
        </w:rPr>
        <w:t>floor</w:t>
      </w:r>
      <w:r w:rsidR="001C283B">
        <w:rPr>
          <w:sz w:val="24"/>
          <w:lang w:eastAsia="zh-CN"/>
        </w:rPr>
        <w:t xml:space="preserve"> through </w:t>
      </w:r>
      <w:r w:rsidR="00AE27D1">
        <w:rPr>
          <w:sz w:val="24"/>
          <w:lang w:eastAsia="zh-CN"/>
        </w:rPr>
        <w:t>door</w:t>
      </w:r>
      <w:r w:rsidR="001C283B">
        <w:rPr>
          <w:sz w:val="24"/>
          <w:lang w:eastAsia="zh-CN"/>
        </w:rPr>
        <w:t xml:space="preserve"> opening by using platform and </w:t>
      </w:r>
      <w:r w:rsidR="009D1DB9">
        <w:rPr>
          <w:sz w:val="24"/>
          <w:lang w:eastAsia="zh-CN"/>
        </w:rPr>
        <w:t xml:space="preserve">lorry crane </w:t>
      </w:r>
    </w:p>
    <w:p w14:paraId="45D8274A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0681C53" w14:textId="5416BB6C" w:rsidR="009D1DB9" w:rsidRDefault="009D1DB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Spec</w:t>
      </w:r>
    </w:p>
    <w:p w14:paraId="051358D9" w14:textId="1A467B22" w:rsidR="001C283B" w:rsidRDefault="001C28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</w:t>
      </w:r>
      <w:r w:rsidR="00AE27D1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>unit</w:t>
      </w:r>
      <w:proofErr w:type="gramEnd"/>
      <w:r w:rsidR="00AE27D1">
        <w:rPr>
          <w:bCs/>
          <w:sz w:val="24"/>
          <w:szCs w:val="24"/>
          <w:lang w:eastAsia="zh-CN"/>
        </w:rPr>
        <w:t xml:space="preserve"> Vertical Storage Carousal </w:t>
      </w:r>
    </w:p>
    <w:p w14:paraId="52443541" w14:textId="1C6F7698" w:rsidR="001C283B" w:rsidRDefault="001C28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</w:t>
      </w:r>
      <w:r w:rsidR="00602C6A">
        <w:rPr>
          <w:bCs/>
          <w:sz w:val="24"/>
          <w:szCs w:val="24"/>
          <w:lang w:eastAsia="zh-CN"/>
        </w:rPr>
        <w:t xml:space="preserve"> </w:t>
      </w:r>
      <w:r w:rsidR="00AE27D1">
        <w:rPr>
          <w:bCs/>
          <w:sz w:val="24"/>
          <w:szCs w:val="24"/>
          <w:lang w:eastAsia="zh-CN"/>
        </w:rPr>
        <w:t>2390 x 1640 x 2510 mm</w:t>
      </w:r>
    </w:p>
    <w:p w14:paraId="1DBBCFD7" w14:textId="0EA757BE" w:rsidR="009D1DB9" w:rsidRPr="001C283B" w:rsidRDefault="001C28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</w:t>
      </w:r>
      <w:r w:rsidR="003B1F1A">
        <w:rPr>
          <w:bCs/>
          <w:sz w:val="24"/>
          <w:szCs w:val="24"/>
          <w:lang w:eastAsia="zh-CN"/>
        </w:rPr>
        <w:t xml:space="preserve"> </w:t>
      </w:r>
      <w:r w:rsidR="00AE27D1">
        <w:rPr>
          <w:bCs/>
          <w:sz w:val="24"/>
          <w:szCs w:val="24"/>
          <w:lang w:eastAsia="zh-CN"/>
        </w:rPr>
        <w:t>1, 8</w:t>
      </w:r>
      <w:r w:rsidR="0034285D">
        <w:rPr>
          <w:bCs/>
          <w:sz w:val="24"/>
          <w:szCs w:val="24"/>
          <w:lang w:eastAsia="zh-CN"/>
        </w:rPr>
        <w:t>00</w:t>
      </w:r>
      <w:r w:rsidR="003B1F1A">
        <w:rPr>
          <w:bCs/>
          <w:sz w:val="24"/>
          <w:szCs w:val="24"/>
          <w:lang w:eastAsia="zh-CN"/>
        </w:rPr>
        <w:t xml:space="preserve"> kg</w:t>
      </w:r>
      <w:r w:rsidR="0034285D">
        <w:rPr>
          <w:bCs/>
          <w:sz w:val="24"/>
          <w:szCs w:val="24"/>
          <w:lang w:eastAsia="zh-CN"/>
        </w:rPr>
        <w:t xml:space="preserve"> </w:t>
      </w:r>
    </w:p>
    <w:p w14:paraId="49211AAF" w14:textId="77777777" w:rsidR="009D1DB9" w:rsidRPr="009D1DB9" w:rsidRDefault="009D1D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6099287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  <w:r w:rsidR="001C283B">
        <w:rPr>
          <w:b/>
          <w:bCs/>
          <w:sz w:val="32"/>
          <w:u w:val="single"/>
          <w:lang w:eastAsia="zh-CN"/>
        </w:rPr>
        <w:t xml:space="preserve"> </w:t>
      </w:r>
    </w:p>
    <w:p w14:paraId="08470E8D" w14:textId="77777777"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</w:t>
      </w:r>
      <w:proofErr w:type="gramStart"/>
      <w:r>
        <w:rPr>
          <w:rFonts w:hint="eastAsia"/>
          <w:sz w:val="24"/>
          <w:lang w:eastAsia="zh-CN"/>
        </w:rPr>
        <w:t>attach</w:t>
      </w:r>
      <w:proofErr w:type="gramEnd"/>
      <w:r w:rsidR="001C283B">
        <w:rPr>
          <w:sz w:val="24"/>
          <w:lang w:eastAsia="zh-CN"/>
        </w:rPr>
        <w:t xml:space="preserve"> </w:t>
      </w:r>
    </w:p>
    <w:p w14:paraId="2905F1F8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4207A27" w14:textId="77777777" w:rsidR="000E0C97" w:rsidRDefault="00BF4182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  <w:r w:rsidR="001C283B">
        <w:rPr>
          <w:b/>
          <w:bCs/>
          <w:sz w:val="32"/>
          <w:u w:val="single"/>
          <w:lang w:eastAsia="zh-CN"/>
        </w:rPr>
        <w:t xml:space="preserve"> </w:t>
      </w:r>
    </w:p>
    <w:p w14:paraId="4CFB19D0" w14:textId="452096A2" w:rsidR="00BD0682" w:rsidRPr="00BF4182" w:rsidRDefault="00AE27D1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18</w:t>
      </w:r>
      <w:r w:rsidR="0034285D">
        <w:rPr>
          <w:bCs/>
          <w:sz w:val="24"/>
          <w:szCs w:val="24"/>
          <w:lang w:eastAsia="zh-CN"/>
        </w:rPr>
        <w:t>/01/25</w:t>
      </w:r>
      <w:r>
        <w:rPr>
          <w:bCs/>
          <w:sz w:val="24"/>
          <w:szCs w:val="24"/>
          <w:lang w:eastAsia="zh-CN"/>
        </w:rPr>
        <w:t xml:space="preserve"> (Sat)</w:t>
      </w:r>
    </w:p>
    <w:p w14:paraId="581A0CC3" w14:textId="77777777" w:rsidR="001C283B" w:rsidRDefault="001C28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A688AA0" w14:textId="77777777" w:rsidR="00BF4182" w:rsidRDefault="00BF418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  <w:r w:rsidR="001C283B">
        <w:rPr>
          <w:b/>
          <w:bCs/>
          <w:sz w:val="32"/>
          <w:u w:val="single"/>
          <w:lang w:eastAsia="zh-CN"/>
        </w:rPr>
        <w:t xml:space="preserve"> </w:t>
      </w:r>
    </w:p>
    <w:p w14:paraId="179B0AA6" w14:textId="77777777" w:rsidR="00BF4182" w:rsidRPr="00BF4182" w:rsidRDefault="001C28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BF4182">
        <w:rPr>
          <w:bCs/>
          <w:sz w:val="24"/>
          <w:szCs w:val="24"/>
          <w:lang w:eastAsia="zh-CN"/>
        </w:rPr>
        <w:t xml:space="preserve"> am </w:t>
      </w:r>
      <w:r>
        <w:rPr>
          <w:bCs/>
          <w:sz w:val="24"/>
          <w:szCs w:val="24"/>
          <w:lang w:eastAsia="zh-CN"/>
        </w:rPr>
        <w:t xml:space="preserve"> </w:t>
      </w:r>
    </w:p>
    <w:p w14:paraId="31F432C9" w14:textId="77777777" w:rsidR="003956B6" w:rsidRDefault="003956B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04D1081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77EE348" w14:textId="1B510F46" w:rsidR="000E0C97" w:rsidRDefault="00AE27D1">
      <w:pPr>
        <w:pStyle w:val="Heading4"/>
      </w:pPr>
      <w:r>
        <w:t xml:space="preserve">28 Ayer Rajah Crescent </w:t>
      </w:r>
    </w:p>
    <w:p w14:paraId="49E20066" w14:textId="584A952B" w:rsidR="00894879" w:rsidRPr="00894879" w:rsidRDefault="00AE27D1" w:rsidP="00894879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Fitson</w:t>
      </w:r>
      <w:proofErr w:type="spellEnd"/>
      <w:r>
        <w:rPr>
          <w:sz w:val="24"/>
          <w:szCs w:val="24"/>
          <w:lang w:eastAsia="zh-CN"/>
        </w:rPr>
        <w:t xml:space="preserve"> Singapore</w:t>
      </w:r>
      <w:r w:rsidR="00902F17">
        <w:rPr>
          <w:sz w:val="24"/>
          <w:szCs w:val="24"/>
          <w:lang w:eastAsia="zh-CN"/>
        </w:rPr>
        <w:t xml:space="preserve"> Pte Ltd</w:t>
      </w:r>
    </w:p>
    <w:p w14:paraId="7E36169A" w14:textId="77777777" w:rsidR="003956B6" w:rsidRDefault="003956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7C0E1212" w14:textId="77777777"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42D82DC2" w14:textId="77777777" w:rsidR="003956B6" w:rsidRDefault="001C283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633 lorry loader</w:t>
      </w:r>
    </w:p>
    <w:p w14:paraId="7A6030A2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5736A9CA" w14:textId="6EE67EFC" w:rsidR="000E0C97" w:rsidRDefault="009D1D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0E65">
        <w:rPr>
          <w:sz w:val="24"/>
          <w:lang w:eastAsia="zh-CN"/>
        </w:rPr>
        <w:t>ire</w:t>
      </w:r>
      <w:r w:rsidR="00AE755D">
        <w:rPr>
          <w:sz w:val="24"/>
          <w:lang w:eastAsia="zh-CN"/>
        </w:rPr>
        <w:t>/webbing</w:t>
      </w:r>
      <w:r w:rsidR="00280E65">
        <w:rPr>
          <w:sz w:val="24"/>
          <w:lang w:eastAsia="zh-CN"/>
        </w:rPr>
        <w:t xml:space="preserve"> sling</w:t>
      </w:r>
    </w:p>
    <w:p w14:paraId="671C9CCC" w14:textId="77777777" w:rsidR="00BD0682" w:rsidRDefault="00BD06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 </w:t>
      </w:r>
    </w:p>
    <w:p w14:paraId="4FB825F6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6951EC3" w14:textId="77777777"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01CA1B3A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14:paraId="41832144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14:paraId="5E9FF316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44D92484" w14:textId="77777777" w:rsidR="00AE755D" w:rsidRDefault="00AE755D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93D8B7A" w14:textId="1BA2851B"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14:paraId="091CA429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14:paraId="304D06EE" w14:textId="3C5A6B53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5CC8FCA3" w14:textId="77777777" w:rsidR="00602C6A" w:rsidRDefault="00602C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4DD19A1" w14:textId="6B886F64" w:rsidR="00602C6A" w:rsidRDefault="00602C6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P.P.E Required</w:t>
      </w:r>
    </w:p>
    <w:p w14:paraId="1056792A" w14:textId="513EF310" w:rsidR="00602C6A" w:rsidRDefault="00602C6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458CB2F1" w14:textId="08850855" w:rsidR="00602C6A" w:rsidRDefault="00602C6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1BBA910F" w14:textId="59E6020F" w:rsidR="00602C6A" w:rsidRDefault="00602C6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150479E3" w14:textId="242073D3" w:rsidR="00602C6A" w:rsidRPr="00602C6A" w:rsidRDefault="00602C6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 Retracting</w:t>
      </w:r>
      <w:proofErr w:type="spellEnd"/>
      <w:r>
        <w:rPr>
          <w:sz w:val="24"/>
          <w:szCs w:val="24"/>
          <w:lang w:eastAsia="zh-CN"/>
        </w:rPr>
        <w:t xml:space="preserve"> Lifeline</w:t>
      </w:r>
    </w:p>
    <w:p w14:paraId="160FB839" w14:textId="77777777"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41B1B6D" w14:textId="77777777"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14:paraId="4EF811B1" w14:textId="6A8466EC" w:rsidR="0078020B" w:rsidRPr="00511E6B" w:rsidRDefault="00511E6B" w:rsidP="00511E6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8020B" w:rsidRPr="00511E6B">
        <w:rPr>
          <w:sz w:val="24"/>
          <w:lang w:eastAsia="zh-CN"/>
        </w:rPr>
        <w:t>Assignment of traffic controller to control and guide movement of vehicle and personnel within the vicinity</w:t>
      </w:r>
    </w:p>
    <w:p w14:paraId="1DCB9F20" w14:textId="096E60CE" w:rsidR="0078020B" w:rsidRDefault="00511E6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78020B">
        <w:rPr>
          <w:sz w:val="24"/>
          <w:lang w:eastAsia="zh-CN"/>
        </w:rPr>
        <w:t>Barricade off work area with safety cones, red/white tape and lifting in operation signage</w:t>
      </w:r>
    </w:p>
    <w:p w14:paraId="65B937E6" w14:textId="4A4DF980" w:rsidR="000E0C97" w:rsidRDefault="00511E6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0E0C97">
        <w:rPr>
          <w:sz w:val="24"/>
          <w:lang w:eastAsia="zh-CN"/>
        </w:rPr>
        <w:t xml:space="preserve">All personnel have to ensure that risk control </w:t>
      </w:r>
      <w:proofErr w:type="gramStart"/>
      <w:r w:rsidR="000E0C97">
        <w:rPr>
          <w:sz w:val="24"/>
          <w:lang w:eastAsia="zh-CN"/>
        </w:rPr>
        <w:t>are</w:t>
      </w:r>
      <w:proofErr w:type="gramEnd"/>
      <w:r w:rsidR="000E0C97"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sz w:val="24"/>
          <w:lang w:eastAsia="zh-CN"/>
        </w:rPr>
        <w:t xml:space="preserve">4) </w:t>
      </w:r>
      <w:r w:rsidR="000E0C97"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14:paraId="0DA24DF8" w14:textId="3F6FE6DD" w:rsidR="000E0C97" w:rsidRDefault="00511E6B">
      <w:pPr>
        <w:pStyle w:val="BodyText2"/>
      </w:pPr>
      <w:r>
        <w:t xml:space="preserve">5) </w:t>
      </w:r>
      <w:r w:rsidR="000E0C97">
        <w:rPr>
          <w:rFonts w:hint="eastAsia"/>
        </w:rPr>
        <w:t xml:space="preserve">Lifting </w:t>
      </w:r>
      <w:r>
        <w:t>crew shall be composed to the following but not limited by other trained personnel in respect to the number of crew needed for the operation:</w:t>
      </w:r>
    </w:p>
    <w:p w14:paraId="54A59B21" w14:textId="1E73FFC0" w:rsidR="00511E6B" w:rsidRDefault="00511E6B">
      <w:pPr>
        <w:pStyle w:val="BodyText2"/>
      </w:pPr>
      <w:r>
        <w:t>a. Lifting Supervisor</w:t>
      </w:r>
    </w:p>
    <w:p w14:paraId="71191038" w14:textId="6DE2F88D" w:rsidR="00511E6B" w:rsidRDefault="00511E6B">
      <w:pPr>
        <w:pStyle w:val="BodyText2"/>
      </w:pPr>
      <w:r>
        <w:t xml:space="preserve">b. Lorry Loader Operator </w:t>
      </w:r>
    </w:p>
    <w:p w14:paraId="652F1984" w14:textId="519DBAAF" w:rsidR="00511E6B" w:rsidRDefault="00511E6B">
      <w:pPr>
        <w:pStyle w:val="BodyText2"/>
      </w:pPr>
      <w:r>
        <w:t xml:space="preserve">c. </w:t>
      </w:r>
      <w:proofErr w:type="spellStart"/>
      <w:r>
        <w:t>Riggerman</w:t>
      </w:r>
      <w:proofErr w:type="spellEnd"/>
      <w:r>
        <w:t xml:space="preserve"> </w:t>
      </w:r>
    </w:p>
    <w:p w14:paraId="125244CB" w14:textId="627226FD" w:rsidR="00511E6B" w:rsidRDefault="00511E6B">
      <w:pPr>
        <w:pStyle w:val="BodyText2"/>
      </w:pPr>
      <w:r>
        <w:t>d. Signalman</w:t>
      </w:r>
    </w:p>
    <w:p w14:paraId="73650B76" w14:textId="1809A79D" w:rsidR="00511E6B" w:rsidRDefault="00511E6B">
      <w:pPr>
        <w:pStyle w:val="BodyText2"/>
      </w:pPr>
      <w:r>
        <w:t>e. Skill Mover</w:t>
      </w:r>
    </w:p>
    <w:p w14:paraId="2695EDA6" w14:textId="77777777"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0CAC8E0" w14:textId="77777777"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14:paraId="5E8935D4" w14:textId="5B9244D5" w:rsidR="000E0C97" w:rsidRDefault="001C283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602C6A">
        <w:rPr>
          <w:sz w:val="24"/>
          <w:lang w:eastAsia="zh-CN"/>
        </w:rPr>
        <w:t>ment of 2 x</w:t>
      </w:r>
      <w:r>
        <w:rPr>
          <w:sz w:val="24"/>
          <w:lang w:eastAsia="zh-CN"/>
        </w:rPr>
        <w:t xml:space="preserve"> </w:t>
      </w:r>
      <w:r w:rsidR="009D1DB9">
        <w:rPr>
          <w:sz w:val="24"/>
          <w:lang w:eastAsia="zh-CN"/>
        </w:rPr>
        <w:t>lorry</w:t>
      </w:r>
      <w:r w:rsidR="00DD6DB6">
        <w:rPr>
          <w:sz w:val="24"/>
          <w:lang w:eastAsia="zh-CN"/>
        </w:rPr>
        <w:t xml:space="preserve"> crane </w:t>
      </w:r>
      <w:r w:rsidR="000E0C97">
        <w:rPr>
          <w:sz w:val="24"/>
          <w:lang w:eastAsia="zh-CN"/>
        </w:rPr>
        <w:t>at designated hoisting area for the lift</w:t>
      </w:r>
    </w:p>
    <w:p w14:paraId="3FBE92B4" w14:textId="5086D5D8" w:rsidR="00602C6A" w:rsidRDefault="00602C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crane with outriggers fully extended and resting on steel plate/timber mats </w:t>
      </w:r>
      <w:r w:rsidR="00AE755D">
        <w:rPr>
          <w:sz w:val="24"/>
          <w:lang w:eastAsia="zh-CN"/>
        </w:rPr>
        <w:t>as base plate</w:t>
      </w:r>
      <w:r>
        <w:rPr>
          <w:sz w:val="24"/>
          <w:lang w:eastAsia="zh-CN"/>
        </w:rPr>
        <w:t xml:space="preserve"> </w:t>
      </w:r>
    </w:p>
    <w:p w14:paraId="50E2FAE7" w14:textId="2CAC365A" w:rsidR="000E0C97" w:rsidRPr="00020C2A" w:rsidRDefault="001C283B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platform to </w:t>
      </w:r>
      <w:r w:rsidR="00AE755D">
        <w:rPr>
          <w:sz w:val="24"/>
          <w:lang w:eastAsia="zh-CN"/>
        </w:rPr>
        <w:t>3</w:t>
      </w:r>
      <w:r w:rsidR="00AE755D" w:rsidRPr="00AE755D">
        <w:rPr>
          <w:sz w:val="24"/>
          <w:vertAlign w:val="superscript"/>
          <w:lang w:eastAsia="zh-CN"/>
        </w:rPr>
        <w:t>rd</w:t>
      </w:r>
      <w:r w:rsidR="00AE755D">
        <w:rPr>
          <w:sz w:val="24"/>
          <w:lang w:eastAsia="zh-CN"/>
        </w:rPr>
        <w:t xml:space="preserve"> floor door</w:t>
      </w:r>
      <w:r>
        <w:rPr>
          <w:sz w:val="24"/>
          <w:lang w:eastAsia="zh-CN"/>
        </w:rPr>
        <w:t xml:space="preserve"> </w:t>
      </w:r>
      <w:r w:rsidR="009D1DB9">
        <w:rPr>
          <w:sz w:val="24"/>
          <w:lang w:eastAsia="zh-CN"/>
        </w:rPr>
        <w:t>opening</w:t>
      </w:r>
      <w:r w:rsidR="000E0C97">
        <w:rPr>
          <w:sz w:val="24"/>
          <w:lang w:eastAsia="zh-CN"/>
        </w:rPr>
        <w:t xml:space="preserve"> </w:t>
      </w:r>
    </w:p>
    <w:p w14:paraId="2EC0578C" w14:textId="77777777"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>on the opening slab</w:t>
      </w:r>
    </w:p>
    <w:p w14:paraId="23EB515B" w14:textId="5E4230E5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</w:t>
      </w:r>
      <w:r w:rsidR="009D1DB9">
        <w:rPr>
          <w:sz w:val="24"/>
          <w:lang w:eastAsia="zh-CN"/>
        </w:rPr>
        <w:t xml:space="preserve">t point and secured using 1 x </w:t>
      </w:r>
      <w:r w:rsidR="00BD0682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crane</w:t>
      </w:r>
    </w:p>
    <w:p w14:paraId="159CCC14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3B4DE1B3" w14:textId="45F2F53C"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C283B">
        <w:rPr>
          <w:sz w:val="24"/>
          <w:lang w:eastAsia="zh-CN"/>
        </w:rPr>
        <w:t xml:space="preserve">lorry crane to hoist up </w:t>
      </w:r>
      <w:r w:rsidR="00AE755D">
        <w:rPr>
          <w:sz w:val="24"/>
          <w:lang w:eastAsia="zh-CN"/>
        </w:rPr>
        <w:t>equipment to 3</w:t>
      </w:r>
      <w:r w:rsidR="00AE755D" w:rsidRPr="00AE755D">
        <w:rPr>
          <w:sz w:val="24"/>
          <w:vertAlign w:val="superscript"/>
          <w:lang w:eastAsia="zh-CN"/>
        </w:rPr>
        <w:t>rd</w:t>
      </w:r>
      <w:r w:rsidR="009D1DB9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14:paraId="35D85FFA" w14:textId="493F8562"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</w:t>
      </w:r>
      <w:r w:rsidR="00AE755D">
        <w:rPr>
          <w:sz w:val="24"/>
          <w:lang w:eastAsia="zh-CN"/>
        </w:rPr>
        <w:t>equipment</w:t>
      </w:r>
      <w:r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onto platform</w:t>
      </w:r>
    </w:p>
    <w:p w14:paraId="48E6CC64" w14:textId="3F188FE4"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9D1DB9">
        <w:rPr>
          <w:sz w:val="24"/>
          <w:lang w:eastAsia="zh-CN"/>
        </w:rPr>
        <w:t>pallet truck under</w:t>
      </w:r>
      <w:r w:rsidR="00AE755D">
        <w:rPr>
          <w:sz w:val="24"/>
          <w:lang w:eastAsia="zh-CN"/>
        </w:rPr>
        <w:t xml:space="preserve"> equipment</w:t>
      </w:r>
      <w:r w:rsidR="00EC0AFE">
        <w:rPr>
          <w:sz w:val="24"/>
          <w:lang w:eastAsia="zh-CN"/>
        </w:rPr>
        <w:t xml:space="preserve"> base</w:t>
      </w:r>
    </w:p>
    <w:p w14:paraId="593BF89C" w14:textId="2EACE32D"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Shift</w:t>
      </w:r>
      <w:r w:rsidR="000E0C97">
        <w:rPr>
          <w:sz w:val="24"/>
          <w:lang w:eastAsia="zh-CN"/>
        </w:rPr>
        <w:t xml:space="preserve"> out</w:t>
      </w:r>
      <w:r w:rsidR="00701B5C">
        <w:rPr>
          <w:sz w:val="24"/>
          <w:lang w:eastAsia="zh-CN"/>
        </w:rPr>
        <w:t xml:space="preserve"> from platform and position</w:t>
      </w:r>
      <w:r w:rsidR="000E0C97">
        <w:rPr>
          <w:sz w:val="24"/>
          <w:lang w:eastAsia="zh-CN"/>
        </w:rPr>
        <w:t xml:space="preserve"> into customer premise </w:t>
      </w:r>
    </w:p>
    <w:p w14:paraId="6CBD622B" w14:textId="77777777"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14:paraId="386C023C" w14:textId="77777777"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14:paraId="229E7FF4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359F8A69" w14:textId="77777777" w:rsidR="005B20D1" w:rsidRDefault="005B20D1" w:rsidP="005B2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48D9EA8" w14:textId="77777777" w:rsidR="000E0C97" w:rsidRPr="005B20D1" w:rsidRDefault="005B20D1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14:paraId="080C7BEF" w14:textId="5FE94187" w:rsidR="00701B5C" w:rsidRDefault="001C283B">
      <w:pPr>
        <w:rPr>
          <w:sz w:val="24"/>
          <w:szCs w:val="24"/>
        </w:rPr>
      </w:pPr>
      <w:r>
        <w:rPr>
          <w:sz w:val="24"/>
          <w:szCs w:val="24"/>
        </w:rPr>
        <w:t xml:space="preserve">            Kevin Wong </w:t>
      </w:r>
      <w:r w:rsidR="00AE755D">
        <w:rPr>
          <w:sz w:val="24"/>
          <w:szCs w:val="24"/>
        </w:rPr>
        <w:t xml:space="preserve">/ </w:t>
      </w:r>
      <w:proofErr w:type="spellStart"/>
      <w:r w:rsidR="00AE755D">
        <w:rPr>
          <w:sz w:val="24"/>
          <w:szCs w:val="24"/>
        </w:rPr>
        <w:t>Zailani</w:t>
      </w:r>
      <w:proofErr w:type="spellEnd"/>
      <w:r w:rsidR="00AE755D">
        <w:rPr>
          <w:sz w:val="24"/>
          <w:szCs w:val="24"/>
        </w:rPr>
        <w:t xml:space="preserve"> </w:t>
      </w:r>
    </w:p>
    <w:p w14:paraId="61FB3EB0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14:paraId="7EA0CEFC" w14:textId="77777777"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14387A" w14:textId="77777777" w:rsidR="00AA26C1" w:rsidRDefault="00AA26C1">
      <w:r>
        <w:separator/>
      </w:r>
    </w:p>
  </w:endnote>
  <w:endnote w:type="continuationSeparator" w:id="0">
    <w:p w14:paraId="29FD32BA" w14:textId="77777777" w:rsidR="00AA26C1" w:rsidRDefault="00AA2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4B44D9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F7C5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F7C5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DEA771" w14:textId="77777777" w:rsidR="00AA26C1" w:rsidRDefault="00AA26C1">
      <w:r>
        <w:separator/>
      </w:r>
    </w:p>
  </w:footnote>
  <w:footnote w:type="continuationSeparator" w:id="0">
    <w:p w14:paraId="176E95D0" w14:textId="77777777" w:rsidR="00AA26C1" w:rsidRDefault="00AA26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EDDD8B" w14:textId="20A4FAC0" w:rsidR="00DE798B" w:rsidRDefault="00DE798B" w:rsidP="00DE798B">
    <w:pPr>
      <w:pStyle w:val="Header"/>
      <w:jc w:val="center"/>
      <w:rPr>
        <w:b/>
        <w:sz w:val="26"/>
      </w:rPr>
    </w:pPr>
  </w:p>
  <w:p w14:paraId="6E2C6EE0" w14:textId="74346CF1" w:rsidR="00DE798B" w:rsidRDefault="00CA1F29" w:rsidP="00DE798B">
    <w:pPr>
      <w:pStyle w:val="Header"/>
      <w:jc w:val="cent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53BEC45" wp14:editId="2052E22B">
          <wp:simplePos x="0" y="0"/>
          <wp:positionH relativeFrom="column">
            <wp:posOffset>-266700</wp:posOffset>
          </wp:positionH>
          <wp:positionV relativeFrom="paragraph">
            <wp:posOffset>111125</wp:posOffset>
          </wp:positionV>
          <wp:extent cx="1016635" cy="14668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6635" cy="1466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2D187E3" w14:textId="77777777"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5B56D3F3" w14:textId="4CC4F0A1" w:rsidR="000E0C97" w:rsidRDefault="0034285D" w:rsidP="0034285D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0E0C97">
      <w:t xml:space="preserve">, </w:t>
    </w:r>
    <w:proofErr w:type="spellStart"/>
    <w:r>
      <w:t>Kranji</w:t>
    </w:r>
    <w:proofErr w:type="spellEnd"/>
    <w:r>
      <w:t xml:space="preserve"> Loop, </w:t>
    </w:r>
    <w:r w:rsidR="000E0C97">
      <w:t xml:space="preserve">Singapore </w:t>
    </w:r>
    <w:r>
      <w:t>739571</w:t>
    </w:r>
  </w:p>
  <w:p w14:paraId="2D0DEBDE" w14:textId="6C9CFA87" w:rsidR="000E0C97" w:rsidRDefault="00DD6DB6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</w:t>
    </w:r>
  </w:p>
  <w:p w14:paraId="0A1E6E48" w14:textId="77777777" w:rsidR="000E0C97" w:rsidRDefault="000E0C97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4C797056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9D76536" w14:textId="77777777"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DD6DB6">
      <w:rPr>
        <w:sz w:val="22"/>
      </w:rPr>
      <w:t>mail</w:t>
    </w:r>
    <w:r w:rsidR="00020C2A">
      <w:rPr>
        <w:sz w:val="22"/>
      </w:rPr>
      <w:t>: ewmtpl@gmail.com</w:t>
    </w:r>
  </w:p>
  <w:p w14:paraId="69CD6BCF" w14:textId="77777777" w:rsidR="00DE798B" w:rsidRDefault="00DE798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9BF6897"/>
    <w:multiLevelType w:val="hybridMultilevel"/>
    <w:tmpl w:val="2C7ABFE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691144">
    <w:abstractNumId w:val="3"/>
  </w:num>
  <w:num w:numId="2" w16cid:durableId="1045980167">
    <w:abstractNumId w:val="7"/>
  </w:num>
  <w:num w:numId="3" w16cid:durableId="96338446">
    <w:abstractNumId w:val="1"/>
  </w:num>
  <w:num w:numId="4" w16cid:durableId="1335641788">
    <w:abstractNumId w:val="13"/>
  </w:num>
  <w:num w:numId="5" w16cid:durableId="2038508317">
    <w:abstractNumId w:val="8"/>
  </w:num>
  <w:num w:numId="6" w16cid:durableId="1375345991">
    <w:abstractNumId w:val="9"/>
  </w:num>
  <w:num w:numId="7" w16cid:durableId="1316953782">
    <w:abstractNumId w:val="5"/>
  </w:num>
  <w:num w:numId="8" w16cid:durableId="592133400">
    <w:abstractNumId w:val="10"/>
  </w:num>
  <w:num w:numId="9" w16cid:durableId="1034887108">
    <w:abstractNumId w:val="2"/>
  </w:num>
  <w:num w:numId="10" w16cid:durableId="1932467695">
    <w:abstractNumId w:val="12"/>
  </w:num>
  <w:num w:numId="11" w16cid:durableId="1551771879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23266569">
    <w:abstractNumId w:val="0"/>
  </w:num>
  <w:num w:numId="13" w16cid:durableId="204828271">
    <w:abstractNumId w:val="6"/>
  </w:num>
  <w:num w:numId="14" w16cid:durableId="1334182265">
    <w:abstractNumId w:val="14"/>
  </w:num>
  <w:num w:numId="15" w16cid:durableId="502818141">
    <w:abstractNumId w:val="11"/>
  </w:num>
  <w:num w:numId="16" w16cid:durableId="8149527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07C30"/>
    <w:rsid w:val="00020C2A"/>
    <w:rsid w:val="00066BFE"/>
    <w:rsid w:val="000C4C07"/>
    <w:rsid w:val="000E037C"/>
    <w:rsid w:val="000E0C97"/>
    <w:rsid w:val="0015747F"/>
    <w:rsid w:val="00173D1D"/>
    <w:rsid w:val="001A3D96"/>
    <w:rsid w:val="001C283B"/>
    <w:rsid w:val="00274035"/>
    <w:rsid w:val="00280E65"/>
    <w:rsid w:val="00281171"/>
    <w:rsid w:val="0028160B"/>
    <w:rsid w:val="002F4DDD"/>
    <w:rsid w:val="002F4ECC"/>
    <w:rsid w:val="00312672"/>
    <w:rsid w:val="0034285D"/>
    <w:rsid w:val="00380264"/>
    <w:rsid w:val="003956B6"/>
    <w:rsid w:val="003B1204"/>
    <w:rsid w:val="003B1F1A"/>
    <w:rsid w:val="003C390E"/>
    <w:rsid w:val="004759DC"/>
    <w:rsid w:val="004913AB"/>
    <w:rsid w:val="00491CDF"/>
    <w:rsid w:val="004A60E2"/>
    <w:rsid w:val="00511E6B"/>
    <w:rsid w:val="00571276"/>
    <w:rsid w:val="00577153"/>
    <w:rsid w:val="005B20D1"/>
    <w:rsid w:val="005C216D"/>
    <w:rsid w:val="00602C6A"/>
    <w:rsid w:val="00664E02"/>
    <w:rsid w:val="00672CA0"/>
    <w:rsid w:val="006C43C0"/>
    <w:rsid w:val="006F46B4"/>
    <w:rsid w:val="00701B5C"/>
    <w:rsid w:val="00720400"/>
    <w:rsid w:val="00722A7B"/>
    <w:rsid w:val="007276CD"/>
    <w:rsid w:val="0078020B"/>
    <w:rsid w:val="007D3772"/>
    <w:rsid w:val="007E1A8A"/>
    <w:rsid w:val="008333D2"/>
    <w:rsid w:val="00894879"/>
    <w:rsid w:val="008A0FE5"/>
    <w:rsid w:val="00902F17"/>
    <w:rsid w:val="00922FC4"/>
    <w:rsid w:val="00966F5B"/>
    <w:rsid w:val="009D1DB9"/>
    <w:rsid w:val="00A10F11"/>
    <w:rsid w:val="00A93C9D"/>
    <w:rsid w:val="00AA26C1"/>
    <w:rsid w:val="00AE27D1"/>
    <w:rsid w:val="00AE755D"/>
    <w:rsid w:val="00AF2D23"/>
    <w:rsid w:val="00B21972"/>
    <w:rsid w:val="00B56650"/>
    <w:rsid w:val="00B57912"/>
    <w:rsid w:val="00B6329B"/>
    <w:rsid w:val="00B63C78"/>
    <w:rsid w:val="00B7163D"/>
    <w:rsid w:val="00BD0682"/>
    <w:rsid w:val="00BF4182"/>
    <w:rsid w:val="00BF7C5F"/>
    <w:rsid w:val="00C3785C"/>
    <w:rsid w:val="00C44C52"/>
    <w:rsid w:val="00C83366"/>
    <w:rsid w:val="00CA1F29"/>
    <w:rsid w:val="00CD4486"/>
    <w:rsid w:val="00D00F22"/>
    <w:rsid w:val="00D258E3"/>
    <w:rsid w:val="00D2603B"/>
    <w:rsid w:val="00D62391"/>
    <w:rsid w:val="00D83EFC"/>
    <w:rsid w:val="00D856F6"/>
    <w:rsid w:val="00DD6DB6"/>
    <w:rsid w:val="00DE798B"/>
    <w:rsid w:val="00DF225D"/>
    <w:rsid w:val="00E01D3B"/>
    <w:rsid w:val="00E43138"/>
    <w:rsid w:val="00E70F6C"/>
    <w:rsid w:val="00EB390A"/>
    <w:rsid w:val="00EC0AFE"/>
    <w:rsid w:val="00F338D8"/>
    <w:rsid w:val="00F8137B"/>
    <w:rsid w:val="00FF7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57AE34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511E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3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2722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2020-06-29T05:20:00Z</cp:lastPrinted>
  <dcterms:created xsi:type="dcterms:W3CDTF">2025-01-02T03:37:00Z</dcterms:created>
  <dcterms:modified xsi:type="dcterms:W3CDTF">2025-01-02T03:37:00Z</dcterms:modified>
</cp:coreProperties>
</file>