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A4E7E">
      <w:pPr>
        <w:rPr>
          <w:sz w:val="24"/>
          <w:lang w:eastAsia="zh-CN"/>
        </w:rPr>
      </w:pPr>
      <w:r>
        <w:rPr>
          <w:sz w:val="24"/>
        </w:rPr>
        <w:t>Date: 13</w:t>
      </w:r>
      <w:r w:rsidRPr="006A4E7E">
        <w:rPr>
          <w:sz w:val="24"/>
          <w:vertAlign w:val="superscript"/>
        </w:rPr>
        <w:t>th</w:t>
      </w:r>
      <w:r>
        <w:rPr>
          <w:sz w:val="24"/>
        </w:rPr>
        <w:t xml:space="preserve"> Jan 2022</w:t>
      </w:r>
      <w:r w:rsidR="00A810F9">
        <w:rPr>
          <w:sz w:val="24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Pr="005D3C81" w:rsidRDefault="00B05744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shift </w:t>
      </w:r>
      <w:r w:rsidR="006A4E7E">
        <w:rPr>
          <w:sz w:val="24"/>
          <w:lang w:eastAsia="zh-CN"/>
        </w:rPr>
        <w:t xml:space="preserve">out </w:t>
      </w:r>
      <w:r w:rsidR="00186731">
        <w:rPr>
          <w:sz w:val="24"/>
          <w:lang w:eastAsia="zh-CN"/>
        </w:rPr>
        <w:t>1</w:t>
      </w:r>
      <w:r w:rsidR="003A4ECA">
        <w:rPr>
          <w:sz w:val="24"/>
          <w:lang w:eastAsia="zh-CN"/>
        </w:rPr>
        <w:t xml:space="preserve"> un</w:t>
      </w:r>
      <w:r w:rsidR="00414238">
        <w:rPr>
          <w:sz w:val="24"/>
          <w:lang w:eastAsia="zh-CN"/>
        </w:rPr>
        <w:t>it</w:t>
      </w:r>
      <w:r w:rsidR="00186731">
        <w:rPr>
          <w:sz w:val="24"/>
          <w:lang w:eastAsia="zh-CN"/>
        </w:rPr>
        <w:t xml:space="preserve"> press</w:t>
      </w:r>
      <w:r>
        <w:rPr>
          <w:sz w:val="24"/>
          <w:lang w:eastAsia="zh-CN"/>
        </w:rPr>
        <w:t xml:space="preserve"> </w:t>
      </w:r>
      <w:r w:rsidR="006A4E7E">
        <w:rPr>
          <w:sz w:val="24"/>
          <w:lang w:eastAsia="zh-CN"/>
        </w:rPr>
        <w:t>machine from existing location to outside factory premise</w:t>
      </w:r>
    </w:p>
    <w:p w:rsidR="003A4ECA" w:rsidRDefault="003A4E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186731" w:rsidRDefault="0018673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186731" w:rsidRDefault="006A4E7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x 110ton Single Crank Press</w:t>
      </w:r>
    </w:p>
    <w:p w:rsidR="00186731" w:rsidRDefault="006A4E7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10</w:t>
      </w:r>
      <w:r w:rsidR="00A810F9">
        <w:rPr>
          <w:bCs/>
          <w:sz w:val="24"/>
          <w:szCs w:val="24"/>
          <w:lang w:eastAsia="zh-CN"/>
        </w:rPr>
        <w:t>,</w:t>
      </w:r>
      <w:r w:rsidR="00186731">
        <w:rPr>
          <w:bCs/>
          <w:sz w:val="24"/>
          <w:szCs w:val="24"/>
          <w:lang w:eastAsia="zh-CN"/>
        </w:rPr>
        <w:t xml:space="preserve"> 000 kg </w:t>
      </w:r>
    </w:p>
    <w:p w:rsidR="00186731" w:rsidRPr="00186731" w:rsidRDefault="0018673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F766B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6A4E7E">
      <w:pPr>
        <w:rPr>
          <w:sz w:val="24"/>
          <w:lang w:eastAsia="zh-CN"/>
        </w:rPr>
      </w:pPr>
      <w:r>
        <w:rPr>
          <w:sz w:val="24"/>
          <w:lang w:eastAsia="zh-CN"/>
        </w:rPr>
        <w:t>21/01/22</w:t>
      </w:r>
      <w:r w:rsidR="00EE3682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766BA" w:rsidRDefault="00F766B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F766BA" w:rsidRDefault="0018673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F766BA">
        <w:rPr>
          <w:bCs/>
          <w:sz w:val="24"/>
          <w:szCs w:val="24"/>
          <w:lang w:eastAsia="zh-CN"/>
        </w:rPr>
        <w:t xml:space="preserve"> am </w:t>
      </w:r>
    </w:p>
    <w:p w:rsidR="00F766BA" w:rsidRPr="00F766BA" w:rsidRDefault="00F766B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E37886" w:rsidRDefault="00841DC0" w:rsidP="00A810F9">
      <w:pPr>
        <w:pStyle w:val="Heading4"/>
      </w:pPr>
      <w:r>
        <w:t>70 Joo Koon Circle</w:t>
      </w:r>
    </w:p>
    <w:p w:rsidR="000F4B87" w:rsidRPr="000F4B87" w:rsidRDefault="00841DC0" w:rsidP="000F4B8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Nakano Metal Press (S) Pte Ltd </w:t>
      </w:r>
    </w:p>
    <w:p w:rsidR="006467DA" w:rsidRDefault="006467DA">
      <w:pPr>
        <w:rPr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A4E7E" w:rsidRDefault="006A4E7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 jack</w:t>
      </w:r>
    </w:p>
    <w:p w:rsidR="006A4E7E" w:rsidRDefault="006A4E7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</w:p>
    <w:p w:rsidR="001059A6" w:rsidRDefault="0041423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B05744" w:rsidRPr="00B05744" w:rsidRDefault="00B05744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86731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B0574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B05744" w:rsidRDefault="00B0574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86731" w:rsidRPr="006A4E7E" w:rsidRDefault="00140D68" w:rsidP="006A4E7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467DA" w:rsidRDefault="006467DA" w:rsidP="00B05744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1059A6">
        <w:rPr>
          <w:sz w:val="24"/>
          <w:lang w:eastAsia="zh-CN"/>
        </w:rPr>
        <w:t xml:space="preserve">safety </w:t>
      </w:r>
      <w:r w:rsidR="000F4B87">
        <w:rPr>
          <w:rFonts w:hint="eastAsia"/>
          <w:sz w:val="24"/>
          <w:lang w:eastAsia="zh-CN"/>
        </w:rPr>
        <w:t>helmet</w:t>
      </w:r>
      <w:r w:rsidR="00B05744">
        <w:rPr>
          <w:rFonts w:hint="eastAsia"/>
          <w:sz w:val="24"/>
          <w:lang w:eastAsia="zh-CN"/>
        </w:rPr>
        <w:t>)</w:t>
      </w:r>
    </w:p>
    <w:p w:rsidR="00B05744" w:rsidRPr="00B05744" w:rsidRDefault="00B05744" w:rsidP="00B05744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M.O.M certified forklift operator will be involved in this operation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F766BA" w:rsidRDefault="006467DA" w:rsidP="00F766B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30317F" w:rsidRDefault="002C77FC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</w:t>
      </w:r>
      <w:r w:rsidR="00F766BA">
        <w:rPr>
          <w:sz w:val="24"/>
          <w:lang w:eastAsia="zh-CN"/>
        </w:rPr>
        <w:t xml:space="preserve"> to 4”</w:t>
      </w:r>
      <w:r w:rsidR="00626FBE">
        <w:rPr>
          <w:sz w:val="24"/>
          <w:lang w:eastAsia="zh-CN"/>
        </w:rPr>
        <w:t xml:space="preserve"> high</w:t>
      </w:r>
    </w:p>
    <w:p w:rsidR="00895D5D" w:rsidRPr="00B05744" w:rsidRDefault="0030317F" w:rsidP="00B0574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D07325">
        <w:rPr>
          <w:sz w:val="24"/>
          <w:lang w:eastAsia="zh-CN"/>
        </w:rPr>
        <w:t xml:space="preserve"> </w:t>
      </w:r>
      <w:r w:rsidR="006A4E7E">
        <w:rPr>
          <w:sz w:val="24"/>
          <w:lang w:eastAsia="zh-CN"/>
        </w:rPr>
        <w:t>under</w:t>
      </w:r>
      <w:r>
        <w:rPr>
          <w:sz w:val="24"/>
          <w:lang w:eastAsia="zh-CN"/>
        </w:rPr>
        <w:t xml:space="preserve"> machine base</w:t>
      </w:r>
    </w:p>
    <w:p w:rsidR="00BC39F9" w:rsidRDefault="006A4E7E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</w:t>
      </w:r>
      <w:r w:rsidR="00BC39F9">
        <w:rPr>
          <w:sz w:val="24"/>
          <w:lang w:eastAsia="zh-CN"/>
        </w:rPr>
        <w:t>forklift to assist in pulling/pushing machine</w:t>
      </w:r>
      <w:r>
        <w:rPr>
          <w:sz w:val="24"/>
          <w:lang w:eastAsia="zh-CN"/>
        </w:rPr>
        <w:t xml:space="preserve"> to outside factory premise</w:t>
      </w:r>
    </w:p>
    <w:p w:rsidR="006A4E7E" w:rsidRDefault="006A4E7E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temporary designated location</w:t>
      </w:r>
    </w:p>
    <w:p w:rsidR="00626FBE" w:rsidRPr="00B05744" w:rsidRDefault="00B05744" w:rsidP="00B0574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 and insert hard wo</w:t>
      </w:r>
      <w:r w:rsidR="006A4E7E">
        <w:rPr>
          <w:sz w:val="24"/>
          <w:lang w:eastAsia="zh-CN"/>
        </w:rPr>
        <w:t>oden block under machine base</w:t>
      </w:r>
      <w:bookmarkStart w:id="0" w:name="_GoBack"/>
      <w:bookmarkEnd w:id="0"/>
      <w:r>
        <w:rPr>
          <w:sz w:val="24"/>
          <w:lang w:eastAsia="zh-CN"/>
        </w:rPr>
        <w:t xml:space="preserve"> </w:t>
      </w:r>
    </w:p>
    <w:p w:rsidR="00F43906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F43906">
        <w:rPr>
          <w:sz w:val="24"/>
          <w:lang w:eastAsia="zh-CN"/>
        </w:rPr>
        <w:t>o perform proper housekeeping</w:t>
      </w:r>
    </w:p>
    <w:p w:rsidR="006467DA" w:rsidRPr="0099046A" w:rsidRDefault="00F43906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26FBE" w:rsidRDefault="00626FBE" w:rsidP="00626F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9046A" w:rsidRPr="00F766BA" w:rsidRDefault="00B05744" w:rsidP="00B0574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57579" w:rsidRDefault="00257579">
      <w:r>
        <w:separator/>
      </w:r>
    </w:p>
  </w:endnote>
  <w:endnote w:type="continuationSeparator" w:id="0">
    <w:p w:rsidR="00257579" w:rsidRDefault="002575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A4E7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A4E7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57579" w:rsidRDefault="00257579">
      <w:r>
        <w:separator/>
      </w:r>
    </w:p>
  </w:footnote>
  <w:footnote w:type="continuationSeparator" w:id="0">
    <w:p w:rsidR="00257579" w:rsidRDefault="0025757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25757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E37886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2826020, Fax</w:t>
    </w:r>
    <w:r w:rsidR="006467DA">
      <w:t xml:space="preserve">: </w:t>
    </w:r>
    <w:r w:rsidR="00B742F4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257579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E37886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5684E"/>
    <w:rsid w:val="0007152C"/>
    <w:rsid w:val="000A4E07"/>
    <w:rsid w:val="000C68D5"/>
    <w:rsid w:val="000D3C89"/>
    <w:rsid w:val="000D3F7C"/>
    <w:rsid w:val="000E0C67"/>
    <w:rsid w:val="000F4B87"/>
    <w:rsid w:val="001059A6"/>
    <w:rsid w:val="001218B2"/>
    <w:rsid w:val="001268A8"/>
    <w:rsid w:val="00140D68"/>
    <w:rsid w:val="00141D73"/>
    <w:rsid w:val="00144E20"/>
    <w:rsid w:val="00145042"/>
    <w:rsid w:val="00164396"/>
    <w:rsid w:val="0017369C"/>
    <w:rsid w:val="00186731"/>
    <w:rsid w:val="00192797"/>
    <w:rsid w:val="001D17F5"/>
    <w:rsid w:val="001D195B"/>
    <w:rsid w:val="001E4CF5"/>
    <w:rsid w:val="0023138C"/>
    <w:rsid w:val="00257579"/>
    <w:rsid w:val="00257C21"/>
    <w:rsid w:val="002C77FC"/>
    <w:rsid w:val="002E06E4"/>
    <w:rsid w:val="002F75C6"/>
    <w:rsid w:val="0030317F"/>
    <w:rsid w:val="00311287"/>
    <w:rsid w:val="00333DB7"/>
    <w:rsid w:val="00375E51"/>
    <w:rsid w:val="003A31F6"/>
    <w:rsid w:val="003A4ECA"/>
    <w:rsid w:val="003B14A8"/>
    <w:rsid w:val="003D5FEC"/>
    <w:rsid w:val="00414238"/>
    <w:rsid w:val="004559B7"/>
    <w:rsid w:val="00466C7A"/>
    <w:rsid w:val="005463C4"/>
    <w:rsid w:val="0057657F"/>
    <w:rsid w:val="005B1251"/>
    <w:rsid w:val="005D3C81"/>
    <w:rsid w:val="00626FBE"/>
    <w:rsid w:val="006467DA"/>
    <w:rsid w:val="0066401C"/>
    <w:rsid w:val="00693582"/>
    <w:rsid w:val="006A4E7E"/>
    <w:rsid w:val="006A7A66"/>
    <w:rsid w:val="006C2700"/>
    <w:rsid w:val="006F12DE"/>
    <w:rsid w:val="00703C2A"/>
    <w:rsid w:val="00760813"/>
    <w:rsid w:val="007D338F"/>
    <w:rsid w:val="00841DC0"/>
    <w:rsid w:val="00854717"/>
    <w:rsid w:val="00871396"/>
    <w:rsid w:val="00885DDC"/>
    <w:rsid w:val="00895D5D"/>
    <w:rsid w:val="008D2441"/>
    <w:rsid w:val="00901015"/>
    <w:rsid w:val="00971AE8"/>
    <w:rsid w:val="0099046A"/>
    <w:rsid w:val="009A228D"/>
    <w:rsid w:val="009F4FEB"/>
    <w:rsid w:val="00A2540E"/>
    <w:rsid w:val="00A56148"/>
    <w:rsid w:val="00A67C82"/>
    <w:rsid w:val="00A73EA0"/>
    <w:rsid w:val="00A80D6D"/>
    <w:rsid w:val="00A810F9"/>
    <w:rsid w:val="00AA67DA"/>
    <w:rsid w:val="00AC41D9"/>
    <w:rsid w:val="00AE470F"/>
    <w:rsid w:val="00B01373"/>
    <w:rsid w:val="00B05744"/>
    <w:rsid w:val="00B06871"/>
    <w:rsid w:val="00B16B6D"/>
    <w:rsid w:val="00B742F4"/>
    <w:rsid w:val="00BC21D9"/>
    <w:rsid w:val="00BC39F9"/>
    <w:rsid w:val="00C26AC4"/>
    <w:rsid w:val="00C95881"/>
    <w:rsid w:val="00D07325"/>
    <w:rsid w:val="00D13A71"/>
    <w:rsid w:val="00E05F88"/>
    <w:rsid w:val="00E17A37"/>
    <w:rsid w:val="00E3288E"/>
    <w:rsid w:val="00E37886"/>
    <w:rsid w:val="00E76DB5"/>
    <w:rsid w:val="00EC1220"/>
    <w:rsid w:val="00EE3682"/>
    <w:rsid w:val="00F25404"/>
    <w:rsid w:val="00F43906"/>
    <w:rsid w:val="00F75133"/>
    <w:rsid w:val="00F766BA"/>
    <w:rsid w:val="00FD2099"/>
    <w:rsid w:val="00FF0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DD0C5B-7BFA-488B-859C-93A2B8134C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1554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2021-03-01T02:40:00Z</cp:lastPrinted>
  <dcterms:created xsi:type="dcterms:W3CDTF">2022-01-12T07:44:00Z</dcterms:created>
  <dcterms:modified xsi:type="dcterms:W3CDTF">2022-01-12T07:44:00Z</dcterms:modified>
</cp:coreProperties>
</file>