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48A" w:rsidRDefault="0055548A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14D84" w:rsidRDefault="00E14D84">
      <w:pPr>
        <w:rPr>
          <w:sz w:val="24"/>
        </w:rPr>
      </w:pPr>
    </w:p>
    <w:p w:rsidR="006467DA" w:rsidRDefault="00CF05CE">
      <w:pPr>
        <w:rPr>
          <w:sz w:val="24"/>
          <w:lang w:eastAsia="zh-CN"/>
        </w:rPr>
      </w:pPr>
      <w:r>
        <w:rPr>
          <w:sz w:val="24"/>
        </w:rPr>
        <w:t>Date: 17</w:t>
      </w:r>
      <w:r w:rsidRPr="00CF05CE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E14D84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05183">
        <w:rPr>
          <w:sz w:val="24"/>
          <w:lang w:eastAsia="zh-CN"/>
        </w:rPr>
        <w:t xml:space="preserve">unload and hoist down </w:t>
      </w:r>
      <w:r w:rsidR="00A72DA6">
        <w:rPr>
          <w:sz w:val="24"/>
          <w:lang w:eastAsia="zh-CN"/>
        </w:rPr>
        <w:t xml:space="preserve">4 cases of </w:t>
      </w:r>
      <w:r w:rsidR="00905183">
        <w:rPr>
          <w:sz w:val="24"/>
          <w:lang w:eastAsia="zh-CN"/>
        </w:rPr>
        <w:t>1 unit machi</w:t>
      </w:r>
      <w:r w:rsidR="00A72DA6">
        <w:rPr>
          <w:sz w:val="24"/>
          <w:lang w:eastAsia="zh-CN"/>
        </w:rPr>
        <w:t>ne with</w:t>
      </w:r>
      <w:r w:rsidR="00CF05CE">
        <w:rPr>
          <w:sz w:val="24"/>
          <w:lang w:eastAsia="zh-CN"/>
        </w:rPr>
        <w:t xml:space="preserve"> accessories from 2 x 40ft FR and 1 x 20ft GP container</w:t>
      </w:r>
      <w:r w:rsidR="00905183">
        <w:rPr>
          <w:sz w:val="24"/>
          <w:lang w:eastAsia="zh-CN"/>
        </w:rPr>
        <w:t xml:space="preserve"> to the ground, uncrate, </w:t>
      </w:r>
      <w:r w:rsidR="00A72DA6">
        <w:rPr>
          <w:sz w:val="24"/>
          <w:lang w:eastAsia="zh-CN"/>
        </w:rPr>
        <w:t>shift and position into factory premise</w:t>
      </w:r>
      <w:r w:rsidR="00905183">
        <w:rPr>
          <w:sz w:val="24"/>
          <w:lang w:eastAsia="zh-CN"/>
        </w:rPr>
        <w:t xml:space="preserve"> </w:t>
      </w:r>
      <w:r w:rsidR="00FF0DF6">
        <w:rPr>
          <w:sz w:val="24"/>
          <w:lang w:eastAsia="zh-CN"/>
        </w:rPr>
        <w:t>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56012" w:rsidRDefault="003560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356012" w:rsidRDefault="00A72DA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Mazak HCN-8800 </w:t>
      </w:r>
      <w:r w:rsidR="00905183">
        <w:rPr>
          <w:b/>
          <w:bCs/>
          <w:sz w:val="24"/>
          <w:szCs w:val="24"/>
          <w:lang w:eastAsia="zh-CN"/>
        </w:rPr>
        <w:t xml:space="preserve"> </w:t>
      </w:r>
      <w:r w:rsidR="00D831F8">
        <w:rPr>
          <w:b/>
          <w:bCs/>
          <w:sz w:val="24"/>
          <w:szCs w:val="24"/>
          <w:lang w:eastAsia="zh-CN"/>
        </w:rPr>
        <w:t xml:space="preserve"> </w:t>
      </w:r>
    </w:p>
    <w:p w:rsidR="00356012" w:rsidRDefault="00A72DA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7, 230 x 3, 530 x 3, 680</w:t>
      </w:r>
      <w:r w:rsidR="00D831F8">
        <w:rPr>
          <w:bCs/>
          <w:sz w:val="24"/>
          <w:szCs w:val="24"/>
          <w:lang w:eastAsia="zh-CN"/>
        </w:rPr>
        <w:t xml:space="preserve"> mm</w:t>
      </w:r>
    </w:p>
    <w:p w:rsidR="00356012" w:rsidRPr="00D831F8" w:rsidRDefault="00A72DA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28, 780</w:t>
      </w:r>
      <w:r w:rsidR="00356012">
        <w:rPr>
          <w:bCs/>
          <w:sz w:val="24"/>
          <w:szCs w:val="24"/>
          <w:lang w:eastAsia="zh-CN"/>
        </w:rPr>
        <w:t xml:space="preserve"> kgs</w:t>
      </w:r>
    </w:p>
    <w:p w:rsidR="00356012" w:rsidRPr="00356012" w:rsidRDefault="003560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 w:rsidP="00905183">
      <w:pPr>
        <w:tabs>
          <w:tab w:val="center" w:pos="468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  <w:r w:rsidR="00905183">
        <w:rPr>
          <w:sz w:val="24"/>
          <w:lang w:eastAsia="zh-CN"/>
        </w:rPr>
        <w:t xml:space="preserve">   </w:t>
      </w:r>
      <w:r w:rsidR="00905183">
        <w:rPr>
          <w:sz w:val="24"/>
          <w:lang w:eastAsia="zh-CN"/>
        </w:rPr>
        <w:tab/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A72DA6">
      <w:pPr>
        <w:rPr>
          <w:sz w:val="24"/>
          <w:lang w:eastAsia="zh-CN"/>
        </w:rPr>
      </w:pPr>
      <w:r>
        <w:rPr>
          <w:sz w:val="24"/>
          <w:lang w:eastAsia="zh-CN"/>
        </w:rPr>
        <w:t>17</w:t>
      </w:r>
      <w:r w:rsidR="00E14D84">
        <w:rPr>
          <w:sz w:val="24"/>
          <w:lang w:eastAsia="zh-CN"/>
        </w:rPr>
        <w:t>/03/23</w:t>
      </w:r>
    </w:p>
    <w:p w:rsidR="006467DA" w:rsidRDefault="0090518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  </w:t>
      </w:r>
    </w:p>
    <w:p w:rsidR="00D831F8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831F8" w:rsidRPr="00D831F8" w:rsidRDefault="0090518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D831F8" w:rsidRDefault="00D831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C0BC7" w:rsidRDefault="00A72DA6" w:rsidP="00D81929">
      <w:pPr>
        <w:pStyle w:val="Heading4"/>
      </w:pPr>
      <w:r>
        <w:t>10 Riverside Rd</w:t>
      </w:r>
    </w:p>
    <w:p w:rsidR="00D81929" w:rsidRPr="00D81929" w:rsidRDefault="00A72DA6" w:rsidP="00D8192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Okamoto (S)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A72DA6" w:rsidRDefault="00A72D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70ton mobile crane</w:t>
      </w:r>
    </w:p>
    <w:p w:rsidR="006467DA" w:rsidRDefault="00A72D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</w:t>
      </w:r>
      <w:r w:rsidR="00D81929">
        <w:rPr>
          <w:sz w:val="24"/>
          <w:lang w:eastAsia="zh-CN"/>
        </w:rPr>
        <w:t xml:space="preserve"> lorry loader</w:t>
      </w:r>
    </w:p>
    <w:p w:rsidR="002F37DD" w:rsidRDefault="002F37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467DA" w:rsidRDefault="00D819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</w:t>
      </w:r>
      <w:r w:rsidR="00466C7A">
        <w:rPr>
          <w:sz w:val="24"/>
          <w:lang w:eastAsia="zh-CN"/>
        </w:rPr>
        <w:t>ollers</w:t>
      </w:r>
    </w:p>
    <w:p w:rsidR="00A72DA6" w:rsidRDefault="00A72D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356012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E14D84" w:rsidRDefault="00E14D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drill</w:t>
      </w:r>
    </w:p>
    <w:p w:rsidR="006467DA" w:rsidRDefault="00D819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</w:t>
      </w:r>
      <w:r w:rsidR="00356012">
        <w:rPr>
          <w:sz w:val="24"/>
          <w:lang w:eastAsia="zh-CN"/>
        </w:rPr>
        <w:t xml:space="preserve"> (for epoxy floor protection) </w:t>
      </w:r>
      <w:r w:rsidR="001268A8">
        <w:rPr>
          <w:sz w:val="24"/>
          <w:lang w:eastAsia="zh-CN"/>
        </w:rPr>
        <w:t xml:space="preserve">  </w:t>
      </w: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E14D84" w:rsidRDefault="00E14D84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192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192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 w:rsidR="00A72DA6">
        <w:rPr>
          <w:sz w:val="24"/>
          <w:lang w:eastAsia="zh-CN"/>
        </w:rPr>
        <w:t>mobile/lorry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91219" w:rsidRPr="00A72DA6" w:rsidRDefault="0046470C" w:rsidP="00A72DA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81929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D81929">
        <w:t>.</w:t>
      </w:r>
      <w:r w:rsidR="001268A8">
        <w:rPr>
          <w:rFonts w:hint="eastAsia"/>
        </w:rPr>
        <w:t>O</w:t>
      </w:r>
      <w:r w:rsidR="00D81929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E0D93" w:rsidRPr="00A72DA6" w:rsidRDefault="00A72DA6" w:rsidP="00A72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mobile crane at designated unloading area </w:t>
      </w:r>
    </w:p>
    <w:p w:rsidR="004E0D93" w:rsidRDefault="00A72D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case from FR container </w:t>
      </w:r>
      <w:r w:rsidR="004E0D93">
        <w:rPr>
          <w:sz w:val="24"/>
          <w:lang w:eastAsia="zh-CN"/>
        </w:rPr>
        <w:t>and unload to the ground</w:t>
      </w:r>
    </w:p>
    <w:p w:rsidR="00A72DA6" w:rsidRDefault="00A72D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Unscrew all </w:t>
      </w:r>
      <w:r w:rsidR="001C5E3C">
        <w:rPr>
          <w:sz w:val="24"/>
          <w:lang w:eastAsia="zh-CN"/>
        </w:rPr>
        <w:t xml:space="preserve">bolt &amp; </w:t>
      </w:r>
      <w:r>
        <w:rPr>
          <w:sz w:val="24"/>
          <w:lang w:eastAsia="zh-CN"/>
        </w:rPr>
        <w:t xml:space="preserve">nuts from steel case </w:t>
      </w:r>
    </w:p>
    <w:p w:rsidR="001C5E3C" w:rsidRDefault="001C5E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sling to crane hook and secured onto case</w:t>
      </w:r>
    </w:p>
    <w:p w:rsidR="001C5E3C" w:rsidRDefault="001C5E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case above machine </w:t>
      </w:r>
    </w:p>
    <w:p w:rsidR="004E0D93" w:rsidRDefault="001C5E3C" w:rsidP="00C335A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</w:t>
      </w:r>
      <w:r w:rsidR="00C335A3">
        <w:rPr>
          <w:sz w:val="24"/>
          <w:lang w:eastAsia="zh-CN"/>
        </w:rPr>
        <w:t>case away from machine and lower down to the ground</w:t>
      </w:r>
    </w:p>
    <w:p w:rsidR="007F5086" w:rsidRDefault="007F5086" w:rsidP="00C335A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case </w:t>
      </w:r>
    </w:p>
    <w:p w:rsidR="007F5086" w:rsidRPr="00C335A3" w:rsidRDefault="007F5086" w:rsidP="00C335A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Rotate crane towards machine</w:t>
      </w:r>
    </w:p>
    <w:p w:rsidR="004E0D93" w:rsidRDefault="004E0D9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4E0D93" w:rsidRDefault="004E0D9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</w:t>
      </w:r>
      <w:r w:rsidR="007F5086">
        <w:rPr>
          <w:sz w:val="24"/>
          <w:lang w:eastAsia="zh-CN"/>
        </w:rPr>
        <w:t>ne from base</w:t>
      </w:r>
    </w:p>
    <w:p w:rsidR="00E76DB5" w:rsidRDefault="007F508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away from base</w:t>
      </w:r>
    </w:p>
    <w:p w:rsidR="007F5086" w:rsidRDefault="007F508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D81929" w:rsidRPr="004E0D93" w:rsidRDefault="004E0D93" w:rsidP="004E0D9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91219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under machine bed</w:t>
      </w:r>
      <w:r w:rsidR="007F5086">
        <w:rPr>
          <w:sz w:val="24"/>
          <w:lang w:eastAsia="zh-CN"/>
        </w:rPr>
        <w:t xml:space="preserve"> and secure with bolt and nuts</w:t>
      </w:r>
    </w:p>
    <w:p w:rsidR="000D3C89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</w:t>
      </w:r>
      <w:r w:rsidR="007F5086">
        <w:rPr>
          <w:sz w:val="24"/>
          <w:lang w:eastAsia="zh-CN"/>
        </w:rPr>
        <w:t>factory premise</w:t>
      </w:r>
      <w:r w:rsidR="00FF0DF6">
        <w:rPr>
          <w:sz w:val="24"/>
          <w:lang w:eastAsia="zh-CN"/>
        </w:rPr>
        <w:t xml:space="preserve"> at ground floor</w:t>
      </w:r>
    </w:p>
    <w:p w:rsidR="00E14D84" w:rsidRPr="00C335A3" w:rsidRDefault="00D81929" w:rsidP="00C335A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D81929" w:rsidRPr="00FF0DF6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E14D84">
        <w:rPr>
          <w:sz w:val="24"/>
          <w:lang w:eastAsia="zh-CN"/>
        </w:rPr>
        <w:t xml:space="preserve">nload machine from </w:t>
      </w:r>
      <w:r>
        <w:rPr>
          <w:sz w:val="24"/>
          <w:lang w:eastAsia="zh-CN"/>
        </w:rPr>
        <w:t xml:space="preserve">roller and insert </w:t>
      </w:r>
      <w:r w:rsidR="00E14D84">
        <w:rPr>
          <w:sz w:val="24"/>
          <w:lang w:eastAsia="zh-CN"/>
        </w:rPr>
        <w:t>clamping plates</w:t>
      </w:r>
      <w:r>
        <w:rPr>
          <w:sz w:val="24"/>
          <w:lang w:eastAsia="zh-CN"/>
        </w:rPr>
        <w:t xml:space="preserve"> under machine bed</w:t>
      </w:r>
    </w:p>
    <w:p w:rsidR="00D81929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D81929">
        <w:rPr>
          <w:sz w:val="24"/>
          <w:lang w:eastAsia="zh-CN"/>
        </w:rPr>
        <w:t>o perform proper housekeeping</w:t>
      </w:r>
    </w:p>
    <w:p w:rsidR="006467DA" w:rsidRPr="0099046A" w:rsidRDefault="00D81929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E14D84" w:rsidRDefault="006467DA" w:rsidP="00E14D8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14D84" w:rsidRDefault="00E14D84" w:rsidP="00E14D8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E14D84" w:rsidRDefault="0099046A" w:rsidP="00E14D8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E14D84">
        <w:rPr>
          <w:sz w:val="24"/>
          <w:lang w:eastAsia="zh-CN"/>
        </w:rPr>
        <w:t>Best Regards</w:t>
      </w:r>
    </w:p>
    <w:p w:rsidR="0099046A" w:rsidRDefault="00E14D8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7F5086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Mobile</w:t>
      </w:r>
      <w:r w:rsidR="00895D5D">
        <w:rPr>
          <w:sz w:val="24"/>
          <w:szCs w:val="24"/>
        </w:rPr>
        <w:t>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92381431</w:t>
      </w:r>
      <w:r w:rsidR="006467DA">
        <w:t xml:space="preserve">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000C" w:rsidRDefault="0060000C">
      <w:r>
        <w:separator/>
      </w:r>
    </w:p>
  </w:endnote>
  <w:endnote w:type="continuationSeparator" w:id="0">
    <w:p w:rsidR="0060000C" w:rsidRDefault="00600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F37D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F37D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000C" w:rsidRDefault="0060000C">
      <w:r>
        <w:separator/>
      </w:r>
    </w:p>
  </w:footnote>
  <w:footnote w:type="continuationSeparator" w:id="0">
    <w:p w:rsidR="0060000C" w:rsidRDefault="006000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0000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0000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A55B6"/>
    <w:rsid w:val="000C68D5"/>
    <w:rsid w:val="000D3C89"/>
    <w:rsid w:val="000E2641"/>
    <w:rsid w:val="001268A8"/>
    <w:rsid w:val="00141D73"/>
    <w:rsid w:val="00191219"/>
    <w:rsid w:val="001C1A1B"/>
    <w:rsid w:val="001C5E3C"/>
    <w:rsid w:val="001E26FF"/>
    <w:rsid w:val="00211C09"/>
    <w:rsid w:val="00257C21"/>
    <w:rsid w:val="002F37DD"/>
    <w:rsid w:val="002F791A"/>
    <w:rsid w:val="0031325A"/>
    <w:rsid w:val="003153DE"/>
    <w:rsid w:val="00356012"/>
    <w:rsid w:val="00420DA0"/>
    <w:rsid w:val="0046470C"/>
    <w:rsid w:val="00466C7A"/>
    <w:rsid w:val="004E0D93"/>
    <w:rsid w:val="005053DB"/>
    <w:rsid w:val="0055548A"/>
    <w:rsid w:val="005C0BC7"/>
    <w:rsid w:val="005D6724"/>
    <w:rsid w:val="0060000C"/>
    <w:rsid w:val="006467DA"/>
    <w:rsid w:val="006E531F"/>
    <w:rsid w:val="007D166D"/>
    <w:rsid w:val="007F5086"/>
    <w:rsid w:val="008320CF"/>
    <w:rsid w:val="00895D5D"/>
    <w:rsid w:val="008F0C05"/>
    <w:rsid w:val="00905183"/>
    <w:rsid w:val="00971AE8"/>
    <w:rsid w:val="0098588B"/>
    <w:rsid w:val="0099046A"/>
    <w:rsid w:val="009A6BA5"/>
    <w:rsid w:val="00A72DA6"/>
    <w:rsid w:val="00AC45CE"/>
    <w:rsid w:val="00B80327"/>
    <w:rsid w:val="00C21D12"/>
    <w:rsid w:val="00C335A3"/>
    <w:rsid w:val="00CB2E4C"/>
    <w:rsid w:val="00CF05CE"/>
    <w:rsid w:val="00CF22DD"/>
    <w:rsid w:val="00D33F17"/>
    <w:rsid w:val="00D81929"/>
    <w:rsid w:val="00D831F8"/>
    <w:rsid w:val="00D95D1A"/>
    <w:rsid w:val="00E14D84"/>
    <w:rsid w:val="00E441E4"/>
    <w:rsid w:val="00E55579"/>
    <w:rsid w:val="00E76677"/>
    <w:rsid w:val="00E76DB5"/>
    <w:rsid w:val="00E96A2D"/>
    <w:rsid w:val="00EC1220"/>
    <w:rsid w:val="00F36A1C"/>
    <w:rsid w:val="00FC641C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2770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2023-03-29T07:33:00Z</cp:lastPrinted>
  <dcterms:created xsi:type="dcterms:W3CDTF">2023-03-29T06:51:00Z</dcterms:created>
  <dcterms:modified xsi:type="dcterms:W3CDTF">2023-03-29T07:33:00Z</dcterms:modified>
</cp:coreProperties>
</file>