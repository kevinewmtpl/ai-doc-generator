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85A4D" w:rsidRDefault="00E85A4D">
      <w:pPr>
        <w:rPr>
          <w:sz w:val="24"/>
        </w:rPr>
      </w:pPr>
    </w:p>
    <w:p w:rsidR="00FC7A38" w:rsidRDefault="00F04E16">
      <w:pPr>
        <w:rPr>
          <w:sz w:val="24"/>
          <w:lang w:eastAsia="zh-CN"/>
        </w:rPr>
      </w:pPr>
      <w:r>
        <w:rPr>
          <w:sz w:val="24"/>
        </w:rPr>
        <w:t>Date: 14</w:t>
      </w:r>
      <w:r w:rsidR="00E85A4D" w:rsidRPr="00E85A4D">
        <w:rPr>
          <w:sz w:val="24"/>
          <w:vertAlign w:val="superscript"/>
        </w:rPr>
        <w:t>th</w:t>
      </w:r>
      <w:r w:rsidR="00E85A4D">
        <w:rPr>
          <w:sz w:val="24"/>
        </w:rPr>
        <w:t xml:space="preserve"> Oct</w:t>
      </w:r>
      <w:r w:rsidR="003431FD">
        <w:rPr>
          <w:sz w:val="24"/>
        </w:rPr>
        <w:t xml:space="preserve"> 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Default="00E85A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1) </w:t>
      </w:r>
      <w:r w:rsidR="00A87152"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>
        <w:rPr>
          <w:bCs/>
          <w:sz w:val="24"/>
          <w:szCs w:val="24"/>
          <w:lang w:eastAsia="zh-CN"/>
        </w:rPr>
        <w:t xml:space="preserve">e 1 unit Optical Table Measuring </w:t>
      </w:r>
      <w:r w:rsidR="00200D68">
        <w:rPr>
          <w:bCs/>
          <w:sz w:val="24"/>
          <w:szCs w:val="24"/>
          <w:lang w:eastAsia="zh-CN"/>
        </w:rPr>
        <w:t>from existing lab at B1</w:t>
      </w:r>
      <w:r w:rsidR="00907BC2">
        <w:rPr>
          <w:bCs/>
          <w:sz w:val="24"/>
          <w:szCs w:val="24"/>
          <w:lang w:eastAsia="zh-CN"/>
        </w:rPr>
        <w:t xml:space="preserve"> to another lab</w:t>
      </w:r>
      <w:r>
        <w:rPr>
          <w:bCs/>
          <w:sz w:val="24"/>
          <w:szCs w:val="24"/>
          <w:lang w:eastAsia="zh-CN"/>
        </w:rPr>
        <w:t xml:space="preserve"> </w:t>
      </w:r>
      <w:r w:rsidR="00200D68">
        <w:rPr>
          <w:bCs/>
          <w:sz w:val="24"/>
          <w:szCs w:val="24"/>
          <w:lang w:eastAsia="zh-CN"/>
        </w:rPr>
        <w:t xml:space="preserve">at B2 </w:t>
      </w:r>
      <w:r>
        <w:rPr>
          <w:bCs/>
          <w:sz w:val="24"/>
          <w:szCs w:val="24"/>
          <w:lang w:eastAsia="zh-CN"/>
        </w:rPr>
        <w:t>via cargo lift</w:t>
      </w:r>
    </w:p>
    <w:p w:rsidR="00F04E16" w:rsidRDefault="00F04E1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2) Deploy lorry at unloading area, hoist down forklift from lorry chassis, t</w:t>
      </w:r>
      <w:r w:rsidR="00E85A4D">
        <w:rPr>
          <w:bCs/>
          <w:sz w:val="24"/>
          <w:szCs w:val="24"/>
          <w:lang w:eastAsia="zh-CN"/>
        </w:rPr>
        <w:t>o shift out 1 unit Xray CT System Measuring from lab to loading bay, using forklift to fork up onto lorry chassis and deliver to another location</w:t>
      </w:r>
      <w:bookmarkStart w:id="0" w:name="_GoBack"/>
      <w:bookmarkEnd w:id="0"/>
    </w:p>
    <w:p w:rsidR="00E85A4D" w:rsidRDefault="00E85A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85A4D" w:rsidRDefault="00E85A4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85A4D" w:rsidRDefault="00B61D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Optical Table Measuring </w:t>
      </w:r>
    </w:p>
    <w:p w:rsidR="00B61D19" w:rsidRDefault="00B61D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2.4 x 0.9 x 1.0 m</w:t>
      </w:r>
    </w:p>
    <w:p w:rsidR="00B61D19" w:rsidRDefault="00B61D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61D19" w:rsidRDefault="00B61D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Xray CT System Measuring </w:t>
      </w:r>
    </w:p>
    <w:p w:rsidR="00B61D19" w:rsidRDefault="00B61D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1.71 x 1.43 x 2.08 m </w:t>
      </w:r>
    </w:p>
    <w:p w:rsidR="00E85A4D" w:rsidRPr="00E85A4D" w:rsidRDefault="00E85A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FC7A38" w:rsidRDefault="00E85A4D">
      <w:pPr>
        <w:rPr>
          <w:sz w:val="24"/>
          <w:lang w:eastAsia="zh-CN"/>
        </w:rPr>
      </w:pPr>
      <w:r>
        <w:rPr>
          <w:sz w:val="24"/>
          <w:lang w:eastAsia="zh-CN"/>
        </w:rPr>
        <w:t>30/10</w:t>
      </w:r>
      <w:r w:rsidR="003431FD">
        <w:rPr>
          <w:sz w:val="24"/>
          <w:lang w:eastAsia="zh-CN"/>
        </w:rPr>
        <w:t>/2020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BE66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61D19" w:rsidRDefault="00153686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Singapore Institute of Mfg Technology</w:t>
      </w:r>
    </w:p>
    <w:p w:rsidR="00B61D19" w:rsidRDefault="00B61D19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Collection: NTU Valley Block</w:t>
      </w:r>
    </w:p>
    <w:p w:rsidR="00211B45" w:rsidRPr="00211B45" w:rsidRDefault="004958E3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Deliver: 4 Fusionopolis Way, </w:t>
      </w:r>
      <w:r w:rsidR="00B61D19">
        <w:rPr>
          <w:sz w:val="24"/>
          <w:szCs w:val="24"/>
          <w:lang w:eastAsia="zh-CN"/>
        </w:rPr>
        <w:t>FP2</w:t>
      </w:r>
      <w:r>
        <w:rPr>
          <w:sz w:val="24"/>
          <w:szCs w:val="24"/>
          <w:lang w:eastAsia="zh-CN"/>
        </w:rPr>
        <w:t xml:space="preserve"> Kinesis Building</w:t>
      </w:r>
      <w:r w:rsidR="00B61D19">
        <w:rPr>
          <w:sz w:val="24"/>
          <w:szCs w:val="24"/>
          <w:lang w:eastAsia="zh-CN"/>
        </w:rPr>
        <w:t xml:space="preserve"> #B1-26</w:t>
      </w:r>
      <w:r w:rsidR="00153686">
        <w:rPr>
          <w:sz w:val="24"/>
          <w:szCs w:val="24"/>
          <w:lang w:eastAsia="zh-CN"/>
        </w:rPr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61D19" w:rsidRDefault="00B61D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B61D19" w:rsidRDefault="00B61D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6919D2" w:rsidRDefault="001536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11214E" w:rsidRDefault="00BE66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FC7A38" w:rsidRPr="0011214E" w:rsidRDefault="008248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FC7A38" w:rsidRDefault="0011214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area</w:t>
      </w:r>
    </w:p>
    <w:p w:rsidR="0011214E" w:rsidRPr="00A72C6E" w:rsidRDefault="0011214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1214E" w:rsidRDefault="0011214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11214E" w:rsidRDefault="0011214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lifting operation will be carry out in heavy rain, thunderstorms and lightning weather</w:t>
      </w:r>
    </w:p>
    <w:p w:rsidR="0011214E" w:rsidRDefault="0011214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be clear and disposed </w:t>
      </w:r>
    </w:p>
    <w:p w:rsidR="0011214E" w:rsidRPr="0011214E" w:rsidRDefault="0011214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11214E" w:rsidRDefault="005E3EC3" w:rsidP="001D247D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11214E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</w:p>
    <w:p w:rsidR="00094A95" w:rsidRDefault="0011214E" w:rsidP="001D247D">
      <w:pPr>
        <w:rPr>
          <w:sz w:val="24"/>
          <w:szCs w:val="24"/>
        </w:rPr>
      </w:pPr>
      <w:r>
        <w:rPr>
          <w:sz w:val="24"/>
          <w:szCs w:val="24"/>
        </w:rPr>
        <w:t>Lifting machine and lift</w:t>
      </w:r>
      <w:r w:rsidR="00094A95">
        <w:rPr>
          <w:sz w:val="24"/>
          <w:szCs w:val="24"/>
        </w:rPr>
        <w:t>ing gear with M.O.M certificate</w:t>
      </w:r>
    </w:p>
    <w:p w:rsidR="00BE666D" w:rsidRDefault="00094A95" w:rsidP="001D247D">
      <w:r>
        <w:rPr>
          <w:sz w:val="24"/>
          <w:szCs w:val="24"/>
        </w:rPr>
        <w:t xml:space="preserve">Lifting operation are supervised by M.O.M certified lifting supervisor, rigger and signalman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153686" w:rsidRDefault="00153686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4958E3" w:rsidRDefault="004958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(1)</w:t>
      </w:r>
    </w:p>
    <w:p w:rsidR="005E3EC3" w:rsidRPr="004958E3" w:rsidRDefault="0005775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pallet truck</w:t>
      </w:r>
      <w:r w:rsidR="00311434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under</w:t>
      </w:r>
      <w:r w:rsidR="00153686">
        <w:rPr>
          <w:b w:val="0"/>
          <w:sz w:val="24"/>
          <w:u w:val="none"/>
          <w:lang w:eastAsia="zh-CN"/>
        </w:rPr>
        <w:t xml:space="preserve"> </w:t>
      </w:r>
      <w:r w:rsidR="004958E3">
        <w:rPr>
          <w:b w:val="0"/>
          <w:sz w:val="24"/>
          <w:u w:val="none"/>
          <w:lang w:eastAsia="zh-CN"/>
        </w:rPr>
        <w:t>table stand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from existing</w:t>
      </w:r>
      <w:r w:rsidR="004958E3">
        <w:rPr>
          <w:b w:val="0"/>
          <w:sz w:val="24"/>
          <w:u w:val="none"/>
          <w:lang w:eastAsia="zh-CN"/>
        </w:rPr>
        <w:t xml:space="preserve"> lab at B1</w:t>
      </w:r>
    </w:p>
    <w:p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6919D2">
        <w:rPr>
          <w:b w:val="0"/>
          <w:sz w:val="24"/>
          <w:u w:val="none"/>
          <w:lang w:eastAsia="zh-CN"/>
        </w:rPr>
        <w:t xml:space="preserve">new </w:t>
      </w:r>
      <w:r w:rsidR="004958E3">
        <w:rPr>
          <w:b w:val="0"/>
          <w:sz w:val="24"/>
          <w:u w:val="none"/>
          <w:lang w:eastAsia="zh-CN"/>
        </w:rPr>
        <w:t>lab at B2 via cargo lift</w:t>
      </w:r>
    </w:p>
    <w:p w:rsidR="00354427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at the</w:t>
      </w:r>
      <w:r w:rsidR="00297DF5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4958E3" w:rsidRDefault="004958E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958E3" w:rsidRDefault="004958E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(2)</w:t>
      </w:r>
    </w:p>
    <w:p w:rsidR="004958E3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 under machine base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from lab to loading bay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forklift to fork up machine 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Load machine onto lorry chassis</w:t>
      </w:r>
    </w:p>
    <w:p w:rsidR="00094A95" w:rsidRDefault="00094A9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another location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at loading bay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into lab at B1-26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200D68" w:rsidRDefault="00200D6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200D68" w:rsidRDefault="00EE7CA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0A30" w:rsidRDefault="00700A30">
      <w:r>
        <w:separator/>
      </w:r>
    </w:p>
  </w:endnote>
  <w:endnote w:type="continuationSeparator" w:id="0">
    <w:p w:rsidR="00700A30" w:rsidRDefault="0070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04E1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0A30" w:rsidRDefault="00700A30">
      <w:r>
        <w:separator/>
      </w:r>
    </w:p>
  </w:footnote>
  <w:footnote w:type="continuationSeparator" w:id="0">
    <w:p w:rsidR="00700A30" w:rsidRDefault="00700A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700A3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700A3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4A95"/>
    <w:rsid w:val="000A6C84"/>
    <w:rsid w:val="001119C3"/>
    <w:rsid w:val="0011214E"/>
    <w:rsid w:val="0012420B"/>
    <w:rsid w:val="00153686"/>
    <w:rsid w:val="001C737A"/>
    <w:rsid w:val="001D247D"/>
    <w:rsid w:val="001D5981"/>
    <w:rsid w:val="001F45D6"/>
    <w:rsid w:val="00200D68"/>
    <w:rsid w:val="00211B45"/>
    <w:rsid w:val="00214990"/>
    <w:rsid w:val="002151CF"/>
    <w:rsid w:val="002231AD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83CC1"/>
    <w:rsid w:val="00495410"/>
    <w:rsid w:val="004958E3"/>
    <w:rsid w:val="00520A90"/>
    <w:rsid w:val="00525462"/>
    <w:rsid w:val="00530F7B"/>
    <w:rsid w:val="005C1EB6"/>
    <w:rsid w:val="005E3EC3"/>
    <w:rsid w:val="006476FC"/>
    <w:rsid w:val="006919D2"/>
    <w:rsid w:val="006A3AAD"/>
    <w:rsid w:val="006B0D6D"/>
    <w:rsid w:val="006D2D90"/>
    <w:rsid w:val="00700A30"/>
    <w:rsid w:val="00716D20"/>
    <w:rsid w:val="00781B51"/>
    <w:rsid w:val="007B15D6"/>
    <w:rsid w:val="007B317F"/>
    <w:rsid w:val="007E6F9D"/>
    <w:rsid w:val="008248D1"/>
    <w:rsid w:val="00846465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B44EB"/>
    <w:rsid w:val="00AE4B06"/>
    <w:rsid w:val="00B014B7"/>
    <w:rsid w:val="00B61D19"/>
    <w:rsid w:val="00BE666D"/>
    <w:rsid w:val="00BF15DF"/>
    <w:rsid w:val="00BF5C83"/>
    <w:rsid w:val="00CD561C"/>
    <w:rsid w:val="00CE270B"/>
    <w:rsid w:val="00D44A04"/>
    <w:rsid w:val="00D567A9"/>
    <w:rsid w:val="00DE52F9"/>
    <w:rsid w:val="00DE75B9"/>
    <w:rsid w:val="00E85A4D"/>
    <w:rsid w:val="00EE7CA0"/>
    <w:rsid w:val="00F04E16"/>
    <w:rsid w:val="00F0771A"/>
    <w:rsid w:val="00F132A8"/>
    <w:rsid w:val="00F224B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FC359E-91D3-4191-9AE9-BCBA51DAF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22</TotalTime>
  <Pages>1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2297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2020-10-14T01:18:00Z</cp:lastPrinted>
  <dcterms:created xsi:type="dcterms:W3CDTF">2020-10-09T03:22:00Z</dcterms:created>
  <dcterms:modified xsi:type="dcterms:W3CDTF">2020-10-14T01:18:00Z</dcterms:modified>
</cp:coreProperties>
</file>