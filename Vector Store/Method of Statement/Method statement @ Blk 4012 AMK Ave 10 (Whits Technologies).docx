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6FBA" w:rsidRDefault="008F6FBA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E57C1">
        <w:rPr>
          <w:sz w:val="24"/>
        </w:rPr>
        <w:t>27</w:t>
      </w:r>
      <w:r w:rsidR="005E57C1" w:rsidRPr="005E57C1">
        <w:rPr>
          <w:sz w:val="24"/>
          <w:vertAlign w:val="superscript"/>
        </w:rPr>
        <w:t>th</w:t>
      </w:r>
      <w:r w:rsidR="00DF4B4A">
        <w:rPr>
          <w:sz w:val="24"/>
        </w:rPr>
        <w:t xml:space="preserve"> </w:t>
      </w:r>
      <w:r w:rsidR="008F6FBA">
        <w:rPr>
          <w:sz w:val="24"/>
        </w:rPr>
        <w:t>Sep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6FBA" w:rsidRDefault="008F6F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 w:rsidR="005E57C1">
        <w:rPr>
          <w:sz w:val="24"/>
          <w:lang w:eastAsia="zh-CN"/>
        </w:rPr>
        <w:t xml:space="preserve"> up 1</w:t>
      </w:r>
      <w:bookmarkStart w:id="0" w:name="_GoBack"/>
      <w:bookmarkEnd w:id="0"/>
      <w:r w:rsidR="005B20D1">
        <w:rPr>
          <w:sz w:val="24"/>
          <w:lang w:eastAsia="zh-CN"/>
        </w:rPr>
        <w:t xml:space="preserve"> unit</w:t>
      </w:r>
      <w:r w:rsidR="00312672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to 5</w:t>
      </w:r>
      <w:r w:rsidRPr="008F6FBA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 w:rsidR="00B21972"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 w:rsidR="00B21972">
        <w:rPr>
          <w:sz w:val="24"/>
          <w:lang w:eastAsia="zh-CN"/>
        </w:rPr>
        <w:t>and position into customer premise</w:t>
      </w:r>
    </w:p>
    <w:p w:rsidR="00196BF5" w:rsidRPr="008F6FBA" w:rsidRDefault="008F6F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5</w:t>
      </w:r>
      <w:r w:rsidRPr="008F6FB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load onto lorry chassis</w:t>
      </w:r>
      <w:r w:rsidR="00196BF5">
        <w:rPr>
          <w:sz w:val="24"/>
          <w:lang w:eastAsia="zh-CN"/>
        </w:rPr>
        <w:t xml:space="preserve"> 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8F6FBA" w:rsidRDefault="008F6FB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02/10</w:t>
      </w:r>
      <w:r w:rsidR="00E307BF">
        <w:rPr>
          <w:sz w:val="24"/>
          <w:lang w:eastAsia="zh-CN"/>
        </w:rPr>
        <w:t>/21</w:t>
      </w:r>
      <w:r w:rsidR="00A70DD2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8F6F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F6FBA">
      <w:pPr>
        <w:pStyle w:val="Heading4"/>
      </w:pPr>
      <w:r>
        <w:t>Blk 4012</w:t>
      </w:r>
      <w:r w:rsidR="00E307BF">
        <w:t xml:space="preserve"> </w:t>
      </w:r>
      <w:r>
        <w:t>A.M.K Ave 10 #05-04A/04/06</w:t>
      </w:r>
    </w:p>
    <w:p w:rsidR="00894879" w:rsidRPr="00894879" w:rsidRDefault="008F6FB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Whits Technologies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8F6FBA">
        <w:rPr>
          <w:sz w:val="24"/>
          <w:lang w:eastAsia="zh-CN"/>
        </w:rPr>
        <w:t xml:space="preserve"> lorry loader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96BF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8F6FBA" w:rsidRDefault="008F6FB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  <w:r w:rsidR="00A70DD2">
        <w:rPr>
          <w:sz w:val="24"/>
          <w:lang w:eastAsia="zh-CN"/>
        </w:rPr>
        <w:t xml:space="preserve">  </w:t>
      </w:r>
    </w:p>
    <w:p w:rsidR="000E0C97" w:rsidRPr="00020C2A" w:rsidRDefault="008F6FB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8F6FBA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A70DD2">
        <w:rPr>
          <w:sz w:val="24"/>
          <w:lang w:eastAsia="zh-CN"/>
        </w:rPr>
        <w:t>e crane to hoist up machine to 5</w:t>
      </w:r>
      <w:r w:rsidR="00A70DD2" w:rsidRPr="00A70DD2">
        <w:rPr>
          <w:sz w:val="24"/>
          <w:vertAlign w:val="superscript"/>
          <w:lang w:eastAsia="zh-CN"/>
        </w:rPr>
        <w:t>th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A70DD2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953" w:rsidRDefault="009C4953">
      <w:r>
        <w:separator/>
      </w:r>
    </w:p>
  </w:endnote>
  <w:endnote w:type="continuationSeparator" w:id="0">
    <w:p w:rsidR="009C4953" w:rsidRDefault="009C4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57C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57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953" w:rsidRDefault="009C4953">
      <w:r>
        <w:separator/>
      </w:r>
    </w:p>
  </w:footnote>
  <w:footnote w:type="continuationSeparator" w:id="0">
    <w:p w:rsidR="009C4953" w:rsidRDefault="009C49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C49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C495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96BF5"/>
    <w:rsid w:val="001A3D96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4A347D"/>
    <w:rsid w:val="004E31C4"/>
    <w:rsid w:val="00545E3A"/>
    <w:rsid w:val="00577153"/>
    <w:rsid w:val="005B20D1"/>
    <w:rsid w:val="005B6B72"/>
    <w:rsid w:val="005C216D"/>
    <w:rsid w:val="005E57C1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8020B"/>
    <w:rsid w:val="007D3772"/>
    <w:rsid w:val="007E1A8A"/>
    <w:rsid w:val="008333D2"/>
    <w:rsid w:val="00894879"/>
    <w:rsid w:val="008F6FBA"/>
    <w:rsid w:val="00902F17"/>
    <w:rsid w:val="009638EC"/>
    <w:rsid w:val="00966F5B"/>
    <w:rsid w:val="009C4953"/>
    <w:rsid w:val="00A10F11"/>
    <w:rsid w:val="00A34640"/>
    <w:rsid w:val="00A70DD2"/>
    <w:rsid w:val="00AA67D2"/>
    <w:rsid w:val="00B05777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DF4B4A"/>
    <w:rsid w:val="00E307BF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2021-05-07T02:05:00Z</cp:lastPrinted>
  <dcterms:created xsi:type="dcterms:W3CDTF">2021-09-14T06:29:00Z</dcterms:created>
  <dcterms:modified xsi:type="dcterms:W3CDTF">2021-09-24T02:32:00Z</dcterms:modified>
</cp:coreProperties>
</file>