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E0F7A">
      <w:pPr>
        <w:rPr>
          <w:sz w:val="24"/>
          <w:lang w:eastAsia="zh-CN"/>
        </w:rPr>
      </w:pPr>
      <w:r>
        <w:rPr>
          <w:sz w:val="24"/>
        </w:rPr>
        <w:t>Date: 04</w:t>
      </w:r>
      <w:r w:rsidRPr="006E0F7A">
        <w:rPr>
          <w:sz w:val="24"/>
          <w:vertAlign w:val="superscript"/>
        </w:rPr>
        <w:t>th</w:t>
      </w:r>
      <w:r>
        <w:rPr>
          <w:sz w:val="24"/>
        </w:rPr>
        <w:t xml:space="preserve"> April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97368">
        <w:rPr>
          <w:sz w:val="24"/>
          <w:lang w:eastAsia="zh-CN"/>
        </w:rPr>
        <w:t xml:space="preserve">39 packages of 1 unit </w:t>
      </w:r>
      <w:r>
        <w:rPr>
          <w:sz w:val="24"/>
          <w:lang w:eastAsia="zh-CN"/>
        </w:rPr>
        <w:t xml:space="preserve">machine from </w:t>
      </w:r>
      <w:r w:rsidR="00097368">
        <w:rPr>
          <w:sz w:val="24"/>
          <w:lang w:eastAsia="zh-CN"/>
        </w:rPr>
        <w:t>3 x 40ft HQ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95F26" w:rsidRDefault="00795F2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95F26" w:rsidRDefault="00B155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CNC Laser Cutting machine</w:t>
      </w:r>
    </w:p>
    <w:p w:rsidR="00B15549" w:rsidRDefault="00B155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packing list attached</w:t>
      </w:r>
    </w:p>
    <w:p w:rsidR="00B15549" w:rsidRPr="00795F26" w:rsidRDefault="00B155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E0F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17/04/2018  </w:t>
      </w:r>
      <w:r w:rsidR="00951D74">
        <w:rPr>
          <w:sz w:val="24"/>
          <w:lang w:eastAsia="zh-CN"/>
        </w:rPr>
        <w:t xml:space="preserve"> - </w:t>
      </w:r>
      <w:r>
        <w:rPr>
          <w:sz w:val="24"/>
          <w:lang w:eastAsia="zh-CN"/>
        </w:rPr>
        <w:t xml:space="preserve">  </w:t>
      </w:r>
      <w:r w:rsidR="00951D74">
        <w:rPr>
          <w:sz w:val="24"/>
          <w:lang w:eastAsia="zh-CN"/>
        </w:rPr>
        <w:t>10:00am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80B7F" w:rsidP="00707B09">
      <w:pPr>
        <w:pStyle w:val="Heading4"/>
      </w:pPr>
      <w:r>
        <w:t xml:space="preserve">No 33 </w:t>
      </w:r>
      <w:proofErr w:type="spellStart"/>
      <w:r>
        <w:t>Tuas</w:t>
      </w:r>
      <w:proofErr w:type="spellEnd"/>
      <w:r>
        <w:t xml:space="preserve"> Ave 2</w:t>
      </w:r>
    </w:p>
    <w:p w:rsidR="00707B09" w:rsidRPr="00707B09" w:rsidRDefault="00B80B7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Integrated Engineering</w:t>
      </w:r>
      <w:r w:rsidR="00650074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8157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B80B7F">
        <w:rPr>
          <w:sz w:val="24"/>
          <w:lang w:eastAsia="zh-CN"/>
        </w:rPr>
        <w:t>l</w:t>
      </w:r>
      <w:r w:rsidR="00707B09">
        <w:rPr>
          <w:sz w:val="24"/>
          <w:lang w:eastAsia="zh-CN"/>
        </w:rPr>
        <w:t>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1571B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571B">
        <w:rPr>
          <w:sz w:val="24"/>
          <w:lang w:eastAsia="zh-CN"/>
        </w:rPr>
        <w:t>sling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51D74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81571B">
        <w:rPr>
          <w:sz w:val="24"/>
          <w:lang w:eastAsia="zh-CN"/>
        </w:rPr>
        <w:t xml:space="preserve"> and route to machine positioning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15549" w:rsidRDefault="00B1554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1571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1571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B15549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B15549">
        <w:rPr>
          <w:sz w:val="24"/>
          <w:lang w:eastAsia="zh-CN"/>
        </w:rPr>
        <w:t xml:space="preserve">and forklift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81571B" w:rsidRDefault="008157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1571B">
        <w:t>.</w:t>
      </w:r>
      <w:r w:rsidR="00A64537">
        <w:rPr>
          <w:rFonts w:hint="eastAsia"/>
        </w:rPr>
        <w:t>O</w:t>
      </w:r>
      <w:r w:rsidR="0081571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1571B" w:rsidRDefault="0081336E" w:rsidP="0081571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A32709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Default="00795F26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lorry crane at designated location (back to back with container)</w:t>
      </w:r>
    </w:p>
    <w:p w:rsidR="00795F26" w:rsidRDefault="00795F26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cases from container and load onto lorry chassis</w:t>
      </w:r>
    </w:p>
    <w:p w:rsidR="00795F26" w:rsidRDefault="00795F26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or forklift to unload cases to the ground</w:t>
      </w:r>
    </w:p>
    <w:p w:rsidR="00795F26" w:rsidRDefault="00795F26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684C71" w:rsidRPr="00795F26" w:rsidRDefault="00795F26" w:rsidP="00795F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Detach machine from base</w:t>
      </w:r>
    </w:p>
    <w:p w:rsidR="00684C71" w:rsidRPr="00951D74" w:rsidRDefault="00795F26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to machine base</w:t>
      </w:r>
    </w:p>
    <w:p w:rsidR="00352C91" w:rsidRPr="00795F26" w:rsidRDefault="00795F26" w:rsidP="00795F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B15549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15549" w:rsidRPr="00B15549" w:rsidRDefault="00B15549" w:rsidP="00B1554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B15549" w:rsidRDefault="00951D74" w:rsidP="00951D7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B15549">
        <w:rPr>
          <w:sz w:val="24"/>
          <w:lang w:eastAsia="zh-CN"/>
        </w:rPr>
        <w:t>MOS subject to change by supervisor/lifting supervisor on site</w:t>
      </w:r>
    </w:p>
    <w:p w:rsidR="00B15549" w:rsidRDefault="00B15549" w:rsidP="00951D74">
      <w:pPr>
        <w:rPr>
          <w:sz w:val="24"/>
          <w:lang w:eastAsia="zh-CN"/>
        </w:rPr>
      </w:pPr>
    </w:p>
    <w:p w:rsidR="00684C71" w:rsidRDefault="00B15549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2E74" w:rsidRDefault="00FE2E74">
      <w:r>
        <w:separator/>
      </w:r>
    </w:p>
  </w:endnote>
  <w:endnote w:type="continuationSeparator" w:id="0">
    <w:p w:rsidR="00FE2E74" w:rsidRDefault="00FE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554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55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2E74" w:rsidRDefault="00FE2E74">
      <w:r>
        <w:separator/>
      </w:r>
    </w:p>
  </w:footnote>
  <w:footnote w:type="continuationSeparator" w:id="0">
    <w:p w:rsidR="00FE2E74" w:rsidRDefault="00FE2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55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B1554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97368"/>
    <w:rsid w:val="000B2B5B"/>
    <w:rsid w:val="000D1431"/>
    <w:rsid w:val="001C67C6"/>
    <w:rsid w:val="00205704"/>
    <w:rsid w:val="002819F7"/>
    <w:rsid w:val="002D3928"/>
    <w:rsid w:val="00352C91"/>
    <w:rsid w:val="004135BC"/>
    <w:rsid w:val="0047011D"/>
    <w:rsid w:val="006304BE"/>
    <w:rsid w:val="00650074"/>
    <w:rsid w:val="00650243"/>
    <w:rsid w:val="00684C71"/>
    <w:rsid w:val="006B6525"/>
    <w:rsid w:val="006E0F7A"/>
    <w:rsid w:val="006F37C2"/>
    <w:rsid w:val="00707B09"/>
    <w:rsid w:val="00795F26"/>
    <w:rsid w:val="007E7225"/>
    <w:rsid w:val="0081336E"/>
    <w:rsid w:val="0081571B"/>
    <w:rsid w:val="008E3BAF"/>
    <w:rsid w:val="008F1C49"/>
    <w:rsid w:val="00951D74"/>
    <w:rsid w:val="009E12EF"/>
    <w:rsid w:val="00A32709"/>
    <w:rsid w:val="00A64537"/>
    <w:rsid w:val="00B15549"/>
    <w:rsid w:val="00B45C00"/>
    <w:rsid w:val="00B80B7F"/>
    <w:rsid w:val="00E615DC"/>
    <w:rsid w:val="00E9120A"/>
    <w:rsid w:val="00FE2E7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309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2015-01-14T07:26:00Z</cp:lastPrinted>
  <dcterms:created xsi:type="dcterms:W3CDTF">2018-04-04T06:29:00Z</dcterms:created>
  <dcterms:modified xsi:type="dcterms:W3CDTF">2018-04-04T06:29:00Z</dcterms:modified>
</cp:coreProperties>
</file>