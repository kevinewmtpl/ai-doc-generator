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9676BA">
        <w:rPr>
          <w:sz w:val="24"/>
        </w:rPr>
        <w:t>: 22</w:t>
      </w:r>
      <w:r w:rsidR="009676BA" w:rsidRPr="009676BA">
        <w:rPr>
          <w:sz w:val="24"/>
          <w:vertAlign w:val="superscript"/>
        </w:rPr>
        <w:t>nd</w:t>
      </w:r>
      <w:r w:rsidR="009676BA">
        <w:rPr>
          <w:sz w:val="24"/>
        </w:rPr>
        <w:t xml:space="preserve"> Aug</w:t>
      </w:r>
      <w:r w:rsidR="004D2720">
        <w:rPr>
          <w:sz w:val="24"/>
        </w:rPr>
        <w:t xml:space="preserve"> 2016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753" w:rsidRPr="006E6DB6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676BA">
        <w:rPr>
          <w:sz w:val="24"/>
          <w:lang w:eastAsia="zh-CN"/>
        </w:rPr>
        <w:t>shift out 3 unit Injection Molding</w:t>
      </w:r>
      <w:r w:rsidR="004D2720">
        <w:rPr>
          <w:sz w:val="24"/>
          <w:lang w:eastAsia="zh-CN"/>
        </w:rPr>
        <w:t xml:space="preserve"> </w:t>
      </w:r>
      <w:r w:rsidR="009676BA">
        <w:rPr>
          <w:sz w:val="24"/>
          <w:lang w:eastAsia="zh-CN"/>
        </w:rPr>
        <w:t>machine from 6</w:t>
      </w:r>
      <w:r w:rsidR="009676BA" w:rsidRPr="009676BA">
        <w:rPr>
          <w:sz w:val="24"/>
          <w:vertAlign w:val="superscript"/>
          <w:lang w:eastAsia="zh-CN"/>
        </w:rPr>
        <w:t>th</w:t>
      </w:r>
      <w:r w:rsidR="00857D60">
        <w:rPr>
          <w:sz w:val="24"/>
          <w:lang w:eastAsia="zh-CN"/>
        </w:rPr>
        <w:t xml:space="preserve"> flo</w:t>
      </w:r>
      <w:r w:rsidR="009676BA">
        <w:rPr>
          <w:sz w:val="24"/>
          <w:lang w:eastAsia="zh-CN"/>
        </w:rPr>
        <w:t>or, load onto platform and hoist down  to 5</w:t>
      </w:r>
      <w:r w:rsidR="00857D60" w:rsidRPr="00857D60">
        <w:rPr>
          <w:sz w:val="24"/>
          <w:vertAlign w:val="superscript"/>
          <w:lang w:eastAsia="zh-CN"/>
        </w:rPr>
        <w:t>th</w:t>
      </w:r>
      <w:r w:rsidR="00857D60">
        <w:rPr>
          <w:sz w:val="24"/>
          <w:lang w:eastAsia="zh-CN"/>
        </w:rPr>
        <w:t xml:space="preserve"> floor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61D2" w:rsidRDefault="009676BA">
      <w:pPr>
        <w:rPr>
          <w:sz w:val="24"/>
          <w:lang w:eastAsia="zh-CN"/>
        </w:rPr>
      </w:pPr>
      <w:r>
        <w:rPr>
          <w:sz w:val="24"/>
          <w:lang w:eastAsia="zh-CN"/>
        </w:rPr>
        <w:t>27/08/2016</w:t>
      </w:r>
      <w:r w:rsidR="002D69F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– 09:00 am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261D2" w:rsidRDefault="009676BA">
      <w:pPr>
        <w:pStyle w:val="Heading4"/>
      </w:pPr>
      <w:proofErr w:type="spellStart"/>
      <w:r>
        <w:t>Blk</w:t>
      </w:r>
      <w:proofErr w:type="spellEnd"/>
      <w:r>
        <w:t xml:space="preserve"> 4 Kaki Bukit Ave 1 / From #06-07 - #05-01</w:t>
      </w:r>
    </w:p>
    <w:p w:rsidR="00AC56DE" w:rsidRPr="00AC56DE" w:rsidRDefault="009676BA" w:rsidP="00AC56DE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Moveon</w:t>
      </w:r>
      <w:proofErr w:type="spellEnd"/>
      <w:r>
        <w:rPr>
          <w:sz w:val="24"/>
          <w:szCs w:val="24"/>
          <w:lang w:eastAsia="zh-CN"/>
        </w:rPr>
        <w:t xml:space="preserve"> Technologies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261D2" w:rsidRDefault="006261D2">
      <w:pPr>
        <w:rPr>
          <w:lang w:eastAsia="zh-CN"/>
        </w:rPr>
      </w:pPr>
    </w:p>
    <w:p w:rsidR="006261D2" w:rsidRPr="00B85753" w:rsidRDefault="00B85753" w:rsidP="00B8575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45BC4" w:rsidRDefault="00A45B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9676BA">
        <w:rPr>
          <w:sz w:val="24"/>
          <w:lang w:eastAsia="zh-CN"/>
        </w:rPr>
        <w:t>x 7</w:t>
      </w:r>
      <w:r w:rsidR="00857D60">
        <w:rPr>
          <w:sz w:val="24"/>
          <w:lang w:eastAsia="zh-CN"/>
        </w:rPr>
        <w:t>0 ton mobile</w:t>
      </w:r>
      <w:r w:rsidR="005779ED">
        <w:rPr>
          <w:sz w:val="24"/>
          <w:lang w:eastAsia="zh-CN"/>
        </w:rPr>
        <w:t xml:space="preserve"> crane</w:t>
      </w:r>
    </w:p>
    <w:p w:rsidR="00CA01B0" w:rsidRDefault="00CA01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 </w:t>
      </w:r>
      <w:r w:rsidR="006261D2">
        <w:rPr>
          <w:sz w:val="24"/>
          <w:lang w:eastAsia="zh-CN"/>
        </w:rPr>
        <w:t xml:space="preserve">/ pallet truck                                          </w:t>
      </w:r>
    </w:p>
    <w:p w:rsidR="00857D60" w:rsidRDefault="00857D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AC56DE">
        <w:rPr>
          <w:sz w:val="24"/>
          <w:lang w:eastAsia="zh-CN"/>
        </w:rPr>
        <w:t>sling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6261D2" w:rsidRPr="00B85753" w:rsidRDefault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A3C0A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 not</w:t>
      </w:r>
      <w:r w:rsidR="002A3C0A">
        <w:rPr>
          <w:sz w:val="24"/>
          <w:lang w:eastAsia="zh-CN"/>
        </w:rPr>
        <w:t xml:space="preserve"> involved enter unintentionally</w:t>
      </w:r>
    </w:p>
    <w:p w:rsidR="006261D2" w:rsidRDefault="006261D2" w:rsidP="00B857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85753" w:rsidRPr="00B85753" w:rsidRDefault="00B85753" w:rsidP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A3C0A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D69F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B85753" w:rsidRDefault="00B85753" w:rsidP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 w:rsidR="002D69FE">
        <w:rPr>
          <w:sz w:val="24"/>
          <w:lang w:eastAsia="zh-CN"/>
        </w:rPr>
        <w:t xml:space="preserve">and </w:t>
      </w:r>
      <w:r w:rsidR="00CA01B0">
        <w:rPr>
          <w:sz w:val="24"/>
          <w:lang w:eastAsia="zh-CN"/>
        </w:rPr>
        <w:t>mobile/</w:t>
      </w:r>
      <w:r w:rsidR="002D69FE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operator </w:t>
      </w:r>
      <w:r w:rsidR="006261D2">
        <w:rPr>
          <w:sz w:val="24"/>
          <w:lang w:eastAsia="zh-CN"/>
        </w:rPr>
        <w:t>will be involved in this operation (attached all lifting crews certificate)</w:t>
      </w:r>
    </w:p>
    <w:p w:rsidR="004D2720" w:rsidRDefault="004D2720" w:rsidP="00FE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2A3C0A" w:rsidRDefault="002A3C0A" w:rsidP="00FE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261D2" w:rsidRDefault="006261D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2A3C0A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A3C0A">
        <w:rPr>
          <w:rFonts w:hint="eastAsia"/>
          <w:sz w:val="24"/>
          <w:lang w:eastAsia="zh-CN"/>
        </w:rPr>
        <w:t>nd lifting gear with M.O.M certificate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MOM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Pr="00FE48CB" w:rsidRDefault="006261D2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FE48CB">
        <w:rPr>
          <w:sz w:val="32"/>
          <w:szCs w:val="32"/>
          <w:lang w:eastAsia="zh-CN"/>
        </w:rPr>
        <w:t>Job Scope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Pr="009676BA" w:rsidRDefault="009676BA" w:rsidP="009676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 ton mobile</w:t>
      </w:r>
      <w:r w:rsidR="006261D2">
        <w:rPr>
          <w:sz w:val="24"/>
          <w:lang w:eastAsia="zh-CN"/>
        </w:rPr>
        <w:t xml:space="preserve"> crane to park at designated hoisting area for the lift</w:t>
      </w:r>
    </w:p>
    <w:p w:rsidR="008A7945" w:rsidRPr="00857D60" w:rsidRDefault="009676BA" w:rsidP="00857D6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6</w:t>
      </w:r>
      <w:r w:rsidRPr="009676BA">
        <w:rPr>
          <w:sz w:val="24"/>
          <w:vertAlign w:val="superscript"/>
          <w:lang w:eastAsia="zh-CN"/>
        </w:rPr>
        <w:t>th</w:t>
      </w:r>
      <w:r w:rsidR="00AC56DE">
        <w:rPr>
          <w:sz w:val="24"/>
          <w:lang w:eastAsia="zh-CN"/>
        </w:rPr>
        <w:t xml:space="preserve"> </w:t>
      </w:r>
      <w:r w:rsidR="00857D60">
        <w:rPr>
          <w:sz w:val="24"/>
          <w:lang w:eastAsia="zh-CN"/>
        </w:rPr>
        <w:t>level opening</w:t>
      </w:r>
    </w:p>
    <w:p w:rsidR="006261D2" w:rsidRPr="002A3C0A" w:rsidRDefault="008A7945" w:rsidP="002A3C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2D69FE" w:rsidRDefault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2A3C0A" w:rsidRDefault="002A3C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6261D2" w:rsidRDefault="002D69FE" w:rsidP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A3749">
        <w:rPr>
          <w:sz w:val="24"/>
          <w:lang w:eastAsia="zh-CN"/>
        </w:rPr>
        <w:t>oist down</w:t>
      </w:r>
      <w:r w:rsidR="00857D60">
        <w:rPr>
          <w:sz w:val="24"/>
          <w:lang w:eastAsia="zh-CN"/>
        </w:rPr>
        <w:t xml:space="preserve"> pla</w:t>
      </w:r>
      <w:r w:rsidR="009676BA">
        <w:rPr>
          <w:sz w:val="24"/>
          <w:lang w:eastAsia="zh-CN"/>
        </w:rPr>
        <w:t>tform together with machine to 5</w:t>
      </w:r>
      <w:r w:rsidR="00857D60" w:rsidRPr="00857D60">
        <w:rPr>
          <w:sz w:val="24"/>
          <w:vertAlign w:val="superscript"/>
          <w:lang w:eastAsia="zh-CN"/>
        </w:rPr>
        <w:t>th</w:t>
      </w:r>
      <w:r w:rsidR="00857D60">
        <w:rPr>
          <w:sz w:val="24"/>
          <w:lang w:eastAsia="zh-CN"/>
        </w:rPr>
        <w:t xml:space="preserve"> level opening</w:t>
      </w:r>
    </w:p>
    <w:p w:rsidR="00857D60" w:rsidRDefault="00857D60" w:rsidP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  <w:bookmarkStart w:id="0" w:name="_GoBack"/>
      <w:bookmarkEnd w:id="0"/>
    </w:p>
    <w:p w:rsidR="00857D60" w:rsidRPr="00857D60" w:rsidRDefault="00EA3749" w:rsidP="00857D6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</w:t>
      </w:r>
      <w:r w:rsidR="00857D60">
        <w:rPr>
          <w:sz w:val="24"/>
          <w:lang w:eastAsia="zh-CN"/>
        </w:rPr>
        <w:t xml:space="preserve"> out machine from platform, shift and position into customer premise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2D69FE">
        <w:rPr>
          <w:sz w:val="24"/>
          <w:lang w:eastAsia="zh-CN"/>
        </w:rPr>
        <w:t>, all debris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8A7945" w:rsidP="008A7945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Zailani</w:t>
      </w:r>
      <w:proofErr w:type="spellEnd"/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3EFC" w:rsidRDefault="00B03EFC">
      <w:r>
        <w:separator/>
      </w:r>
    </w:p>
  </w:endnote>
  <w:endnote w:type="continuationSeparator" w:id="0">
    <w:p w:rsidR="00B03EFC" w:rsidRDefault="00B03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A374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A374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3EFC" w:rsidRDefault="00B03EFC">
      <w:r>
        <w:separator/>
      </w:r>
    </w:p>
  </w:footnote>
  <w:footnote w:type="continuationSeparator" w:id="0">
    <w:p w:rsidR="00B03EFC" w:rsidRDefault="00B03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EA374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261D2" w:rsidRDefault="006261D2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2A3C0A">
      <w:t>6</w:t>
    </w:r>
    <w:r>
      <w:t xml:space="preserve">2824175, </w:t>
    </w:r>
    <w:r w:rsidR="002A3C0A">
      <w:t>6</w:t>
    </w:r>
    <w:r>
      <w:t xml:space="preserve">2828203, </w:t>
    </w:r>
    <w:r w:rsidR="002A3C0A">
      <w:t>6</w:t>
    </w:r>
    <w:r>
      <w:t>2826020, Fax :</w:t>
    </w:r>
    <w:r w:rsidR="002A3C0A">
      <w:t>6</w:t>
    </w:r>
    <w:r>
      <w:t>2865602</w:t>
    </w:r>
  </w:p>
  <w:p w:rsidR="006261D2" w:rsidRDefault="006261D2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261D2" w:rsidRDefault="00EA3749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2A3C0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D40D8"/>
    <w:rsid w:val="001E2B01"/>
    <w:rsid w:val="002A3C0A"/>
    <w:rsid w:val="002D69FE"/>
    <w:rsid w:val="00405891"/>
    <w:rsid w:val="00493AA3"/>
    <w:rsid w:val="004D2720"/>
    <w:rsid w:val="005779ED"/>
    <w:rsid w:val="006261D2"/>
    <w:rsid w:val="006D2F3F"/>
    <w:rsid w:val="006E6DB6"/>
    <w:rsid w:val="00743B93"/>
    <w:rsid w:val="00744256"/>
    <w:rsid w:val="007C2581"/>
    <w:rsid w:val="008256BE"/>
    <w:rsid w:val="00857D60"/>
    <w:rsid w:val="008A7945"/>
    <w:rsid w:val="009676BA"/>
    <w:rsid w:val="00A445A2"/>
    <w:rsid w:val="00A45BC4"/>
    <w:rsid w:val="00AC56DE"/>
    <w:rsid w:val="00B03EFC"/>
    <w:rsid w:val="00B85753"/>
    <w:rsid w:val="00BA09BB"/>
    <w:rsid w:val="00C159DB"/>
    <w:rsid w:val="00CA01B0"/>
    <w:rsid w:val="00DD0DB9"/>
    <w:rsid w:val="00EA3749"/>
    <w:rsid w:val="00F9267A"/>
    <w:rsid w:val="00FE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C11BB1D-DE94-4833-AA9D-97B0FF6B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A358B-BBCD-4291-AA0A-79CF5F5D1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333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2016-03-24T03:02:00Z</cp:lastPrinted>
  <dcterms:created xsi:type="dcterms:W3CDTF">2016-08-19T06:09:00Z</dcterms:created>
  <dcterms:modified xsi:type="dcterms:W3CDTF">2016-08-19T06:09:00Z</dcterms:modified>
</cp:coreProperties>
</file>