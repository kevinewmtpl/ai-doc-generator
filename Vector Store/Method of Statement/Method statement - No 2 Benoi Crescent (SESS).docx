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43215">
      <w:pPr>
        <w:rPr>
          <w:sz w:val="24"/>
          <w:lang w:eastAsia="zh-CN"/>
        </w:rPr>
      </w:pPr>
      <w:r>
        <w:rPr>
          <w:sz w:val="24"/>
        </w:rPr>
        <w:t>Date: 20</w:t>
      </w:r>
      <w:r w:rsidR="00376387">
        <w:rPr>
          <w:sz w:val="24"/>
        </w:rPr>
        <w:t xml:space="preserve"> June</w:t>
      </w:r>
      <w:r w:rsidR="00373EE4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4F46" w:rsidRPr="0059271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6387">
        <w:rPr>
          <w:sz w:val="24"/>
          <w:lang w:eastAsia="zh-CN"/>
        </w:rPr>
        <w:t>shift out 1 unit High Heat</w:t>
      </w:r>
      <w:r w:rsidR="00592714">
        <w:rPr>
          <w:sz w:val="24"/>
          <w:lang w:eastAsia="zh-CN"/>
        </w:rPr>
        <w:t xml:space="preserve"> </w:t>
      </w:r>
      <w:r w:rsidR="00376387">
        <w:rPr>
          <w:sz w:val="24"/>
          <w:lang w:eastAsia="zh-CN"/>
        </w:rPr>
        <w:t>Press machine from production</w:t>
      </w:r>
      <w:r w:rsidR="00AF2D96">
        <w:rPr>
          <w:sz w:val="24"/>
          <w:lang w:eastAsia="zh-CN"/>
        </w:rPr>
        <w:t xml:space="preserve"> to loading area, lay down m</w:t>
      </w:r>
      <w:r w:rsidR="00376387">
        <w:rPr>
          <w:sz w:val="24"/>
          <w:lang w:eastAsia="zh-CN"/>
        </w:rPr>
        <w:t>achine and load onto 1 x 20ft FR container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76387">
        <w:rPr>
          <w:rFonts w:hint="eastAsia"/>
          <w:sz w:val="24"/>
          <w:lang w:eastAsia="zh-CN"/>
        </w:rPr>
        <w:t>Risk Assessment will be attach</w:t>
      </w:r>
    </w:p>
    <w:p w:rsidR="00F94232" w:rsidRDefault="00F942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76387">
      <w:pPr>
        <w:rPr>
          <w:sz w:val="24"/>
          <w:lang w:eastAsia="zh-CN"/>
        </w:rPr>
      </w:pPr>
      <w:r>
        <w:rPr>
          <w:sz w:val="24"/>
          <w:lang w:eastAsia="zh-CN"/>
        </w:rPr>
        <w:t>24/06</w:t>
      </w:r>
      <w:r w:rsidR="00592714">
        <w:rPr>
          <w:sz w:val="24"/>
          <w:lang w:eastAsia="zh-CN"/>
        </w:rPr>
        <w:t>/2016</w:t>
      </w:r>
      <w:r w:rsidR="00E43215">
        <w:rPr>
          <w:sz w:val="24"/>
          <w:lang w:eastAsia="zh-CN"/>
        </w:rPr>
        <w:t xml:space="preserve"> - 10:0</w:t>
      </w:r>
      <w:r w:rsidR="001268A8">
        <w:rPr>
          <w:sz w:val="24"/>
          <w:lang w:eastAsia="zh-CN"/>
        </w:rPr>
        <w:t>0</w:t>
      </w:r>
      <w:r w:rsidR="00E43215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76387" w:rsidP="00FF4F46">
      <w:pPr>
        <w:pStyle w:val="Heading4"/>
      </w:pPr>
      <w:r>
        <w:t>No 2 Benoi Crescent</w:t>
      </w:r>
    </w:p>
    <w:p w:rsidR="00FF4F46" w:rsidRPr="00FF4F46" w:rsidRDefault="00376387" w:rsidP="00FF4F4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Electrical Steel Service</w:t>
      </w:r>
      <w:r w:rsidR="00FF4F46">
        <w:rPr>
          <w:sz w:val="24"/>
          <w:szCs w:val="24"/>
          <w:lang w:eastAsia="zh-CN"/>
        </w:rPr>
        <w:t xml:space="preserve"> Pte Ltd</w:t>
      </w:r>
    </w:p>
    <w:p w:rsidR="006467DA" w:rsidRPr="00373EE4" w:rsidRDefault="006467DA" w:rsidP="00373EE4">
      <w:pPr>
        <w:pStyle w:val="Header"/>
        <w:tabs>
          <w:tab w:val="clear" w:pos="4320"/>
          <w:tab w:val="clear" w:pos="8640"/>
        </w:tabs>
        <w:rPr>
          <w:b/>
          <w:u w:val="single"/>
          <w:lang w:eastAsia="zh-CN"/>
        </w:rPr>
      </w:pPr>
    </w:p>
    <w:p w:rsidR="00373EE4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FF4F46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FF4F46" w:rsidRDefault="00FF4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42475D" w:rsidRDefault="004247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6467DA" w:rsidRDefault="003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F4F46">
        <w:rPr>
          <w:sz w:val="24"/>
          <w:lang w:eastAsia="zh-CN"/>
        </w:rPr>
        <w:t>ire sling</w:t>
      </w:r>
      <w:r w:rsidR="001268A8">
        <w:rPr>
          <w:sz w:val="24"/>
          <w:lang w:eastAsia="zh-CN"/>
        </w:rPr>
        <w:t xml:space="preserve"> </w:t>
      </w:r>
    </w:p>
    <w:p w:rsidR="00376387" w:rsidRDefault="00376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73EE4" w:rsidRDefault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42475D">
        <w:rPr>
          <w:sz w:val="24"/>
          <w:lang w:eastAsia="zh-CN"/>
        </w:rPr>
        <w:t>/hoisting</w:t>
      </w:r>
      <w:r w:rsidR="00592714">
        <w:rPr>
          <w:sz w:val="24"/>
          <w:lang w:eastAsia="zh-CN"/>
        </w:rPr>
        <w:t xml:space="preserve">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373EE4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592714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9271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 w:rsidP="00373EE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76387" w:rsidRDefault="00376387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76387" w:rsidRDefault="00376387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73EE4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DC5A93">
        <w:rPr>
          <w:sz w:val="24"/>
          <w:lang w:eastAsia="zh-CN"/>
        </w:rPr>
        <w:t xml:space="preserve"> rigger, signalman,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592714" w:rsidRDefault="00592714" w:rsidP="00DC5A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373EE4" w:rsidP="00DC5A9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DC5A93">
        <w:rPr>
          <w:b/>
          <w:bCs/>
          <w:sz w:val="24"/>
          <w:u w:val="single"/>
          <w:lang w:eastAsia="zh-CN"/>
        </w:rPr>
        <w:t xml:space="preserve">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F94232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etc</w:t>
      </w:r>
      <w:r w:rsidR="00376387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F9423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59271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C5A9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C5A93" w:rsidRDefault="00DC5A9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DC5A9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3215">
        <w:rPr>
          <w:sz w:val="24"/>
          <w:lang w:eastAsia="zh-CN"/>
        </w:rPr>
        <w:t>/lorry</w:t>
      </w:r>
      <w:r w:rsidR="006467DA">
        <w:rPr>
          <w:sz w:val="24"/>
          <w:lang w:eastAsia="zh-CN"/>
        </w:rPr>
        <w:t xml:space="preserve"> crane to park at designated </w:t>
      </w:r>
      <w:r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F94232" w:rsidRDefault="00E43215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6467DA" w:rsidRPr="00DC5A93" w:rsidRDefault="00F94232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heavy duty rollers</w:t>
      </w:r>
      <w:r w:rsidR="00E76D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5927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C5A93">
        <w:rPr>
          <w:sz w:val="24"/>
          <w:lang w:eastAsia="zh-CN"/>
        </w:rPr>
        <w:t xml:space="preserve">hift </w:t>
      </w:r>
      <w:r w:rsidR="00895D5D">
        <w:rPr>
          <w:sz w:val="24"/>
          <w:lang w:eastAsia="zh-CN"/>
        </w:rPr>
        <w:t>out ma</w:t>
      </w:r>
      <w:r w:rsidR="00DC5A93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workshop </w:t>
      </w:r>
      <w:r w:rsidR="00DC5A93">
        <w:rPr>
          <w:sz w:val="24"/>
          <w:lang w:eastAsia="zh-CN"/>
        </w:rPr>
        <w:t>to loading area</w:t>
      </w:r>
    </w:p>
    <w:p w:rsidR="00E76DB5" w:rsidRDefault="00DC5A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592714">
        <w:rPr>
          <w:sz w:val="24"/>
          <w:lang w:eastAsia="zh-CN"/>
        </w:rPr>
        <w:t xml:space="preserve">up and lay down machine to </w:t>
      </w:r>
      <w:r w:rsidR="00F94232">
        <w:rPr>
          <w:sz w:val="24"/>
          <w:lang w:eastAsia="zh-CN"/>
        </w:rPr>
        <w:t>horizontal position</w:t>
      </w:r>
    </w:p>
    <w:p w:rsidR="00F94232" w:rsidRDefault="00E432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20ft FR container</w:t>
      </w:r>
    </w:p>
    <w:p w:rsidR="000D3C89" w:rsidRPr="00895D5D" w:rsidRDefault="00E432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machine with canvas, choking and lashing to secured the load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9423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7CB" w:rsidRDefault="003B27CB">
      <w:r>
        <w:separator/>
      </w:r>
    </w:p>
  </w:endnote>
  <w:endnote w:type="continuationSeparator" w:id="0">
    <w:p w:rsidR="003B27CB" w:rsidRDefault="003B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32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32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7CB" w:rsidRDefault="003B27CB">
      <w:r>
        <w:separator/>
      </w:r>
    </w:p>
  </w:footnote>
  <w:footnote w:type="continuationSeparator" w:id="0">
    <w:p w:rsidR="003B27CB" w:rsidRDefault="003B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27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373EE4">
      <w:t>6</w:t>
    </w:r>
    <w:r>
      <w:t xml:space="preserve">2824175, </w:t>
    </w:r>
    <w:r w:rsidR="00373EE4">
      <w:t>6</w:t>
    </w:r>
    <w:r>
      <w:t xml:space="preserve">2828203, </w:t>
    </w:r>
    <w:r w:rsidR="00373EE4">
      <w:t>6</w:t>
    </w:r>
    <w:r>
      <w:t xml:space="preserve">2826020, Fax : </w:t>
    </w:r>
    <w:r w:rsidR="00373EE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27C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73EE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9132D"/>
    <w:rsid w:val="000C68D5"/>
    <w:rsid w:val="000D3C89"/>
    <w:rsid w:val="000E5844"/>
    <w:rsid w:val="001268A8"/>
    <w:rsid w:val="00141D73"/>
    <w:rsid w:val="001F636F"/>
    <w:rsid w:val="00257C21"/>
    <w:rsid w:val="003110C5"/>
    <w:rsid w:val="00373EE4"/>
    <w:rsid w:val="00376387"/>
    <w:rsid w:val="003B27CB"/>
    <w:rsid w:val="0042475D"/>
    <w:rsid w:val="00466C7A"/>
    <w:rsid w:val="00592714"/>
    <w:rsid w:val="006467DA"/>
    <w:rsid w:val="00791BB0"/>
    <w:rsid w:val="00895D5D"/>
    <w:rsid w:val="008A7112"/>
    <w:rsid w:val="0090582E"/>
    <w:rsid w:val="00971AE8"/>
    <w:rsid w:val="0099046A"/>
    <w:rsid w:val="00AF2D96"/>
    <w:rsid w:val="00DC5A93"/>
    <w:rsid w:val="00E43215"/>
    <w:rsid w:val="00E76DB5"/>
    <w:rsid w:val="00EC1220"/>
    <w:rsid w:val="00F94232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C62AD-14D3-4649-9092-6B7021D1D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2016-06-20T03:05:00Z</cp:lastPrinted>
  <dcterms:created xsi:type="dcterms:W3CDTF">2016-06-17T08:37:00Z</dcterms:created>
  <dcterms:modified xsi:type="dcterms:W3CDTF">2016-06-20T03:05:00Z</dcterms:modified>
</cp:coreProperties>
</file>