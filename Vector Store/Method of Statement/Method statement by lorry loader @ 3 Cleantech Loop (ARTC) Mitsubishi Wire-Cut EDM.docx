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D82B4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D957765" w14:textId="77777777" w:rsidR="0031075F" w:rsidRDefault="0031075F">
      <w:pPr>
        <w:rPr>
          <w:sz w:val="24"/>
        </w:rPr>
      </w:pPr>
    </w:p>
    <w:p w14:paraId="623BE399" w14:textId="62EA3238" w:rsidR="00FC7A38" w:rsidRDefault="00FD264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F508B">
        <w:rPr>
          <w:sz w:val="24"/>
        </w:rPr>
        <w:t>22</w:t>
      </w:r>
      <w:r w:rsidR="00BF508B" w:rsidRPr="00BF508B">
        <w:rPr>
          <w:sz w:val="24"/>
          <w:vertAlign w:val="superscript"/>
        </w:rPr>
        <w:t>nd</w:t>
      </w:r>
      <w:r w:rsidR="00BF508B">
        <w:rPr>
          <w:sz w:val="24"/>
        </w:rPr>
        <w:t xml:space="preserve"> Sep</w:t>
      </w:r>
      <w:r w:rsidR="00EE1437">
        <w:rPr>
          <w:sz w:val="24"/>
        </w:rPr>
        <w:t xml:space="preserve"> 2025</w:t>
      </w:r>
    </w:p>
    <w:p w14:paraId="2E975D85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FEB713B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663F44D" w14:textId="769F731B"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F508B">
        <w:rPr>
          <w:sz w:val="24"/>
          <w:lang w:eastAsia="zh-CN"/>
        </w:rPr>
        <w:t xml:space="preserve">shift out equipment from workshop at ground floor to loading area, </w:t>
      </w:r>
      <w:r w:rsidR="00EE1437">
        <w:rPr>
          <w:sz w:val="24"/>
          <w:lang w:eastAsia="zh-CN"/>
        </w:rPr>
        <w:t xml:space="preserve">hoist </w:t>
      </w:r>
      <w:r w:rsidR="00BF508B">
        <w:rPr>
          <w:sz w:val="24"/>
          <w:lang w:eastAsia="zh-CN"/>
        </w:rPr>
        <w:t>up onto lorry chassis and deliver to other location</w:t>
      </w:r>
    </w:p>
    <w:p w14:paraId="439FD7DC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628DB00" w14:textId="37DA5528" w:rsidR="00D95D0B" w:rsidRDefault="00BF508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48668529" w14:textId="799FE044" w:rsidR="00FD264E" w:rsidRDefault="00EE14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BF508B">
        <w:rPr>
          <w:bCs/>
          <w:sz w:val="24"/>
          <w:szCs w:val="24"/>
          <w:lang w:eastAsia="zh-CN"/>
        </w:rPr>
        <w:t>Sanwood</w:t>
      </w:r>
      <w:proofErr w:type="spellEnd"/>
      <w:r w:rsidR="00BF508B">
        <w:rPr>
          <w:bCs/>
          <w:sz w:val="24"/>
          <w:szCs w:val="24"/>
          <w:lang w:eastAsia="zh-CN"/>
        </w:rPr>
        <w:t xml:space="preserve"> Environmental Chamber</w:t>
      </w:r>
    </w:p>
    <w:p w14:paraId="0904F35B" w14:textId="0A53DAE4" w:rsidR="00D95D0B" w:rsidRPr="00BF508B" w:rsidRDefault="00EE14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BF508B">
        <w:rPr>
          <w:bCs/>
          <w:sz w:val="24"/>
          <w:szCs w:val="24"/>
          <w:lang w:eastAsia="zh-CN"/>
        </w:rPr>
        <w:t>1250 x 2400 x 1700 m</w:t>
      </w:r>
      <w:r w:rsidR="00FD264E">
        <w:rPr>
          <w:bCs/>
          <w:sz w:val="24"/>
          <w:szCs w:val="24"/>
          <w:lang w:eastAsia="zh-CN"/>
        </w:rPr>
        <w:t>m</w:t>
      </w:r>
      <w:r w:rsidR="00BF508B">
        <w:rPr>
          <w:bCs/>
          <w:sz w:val="24"/>
          <w:szCs w:val="24"/>
          <w:lang w:eastAsia="zh-CN"/>
        </w:rPr>
        <w:t xml:space="preserve"> / </w:t>
      </w:r>
      <w:proofErr w:type="spellStart"/>
      <w:r w:rsidR="00FD264E">
        <w:rPr>
          <w:bCs/>
          <w:sz w:val="24"/>
          <w:szCs w:val="24"/>
          <w:lang w:eastAsia="zh-CN"/>
        </w:rPr>
        <w:t>Wt</w:t>
      </w:r>
      <w:proofErr w:type="spellEnd"/>
      <w:r w:rsidR="00FD264E">
        <w:rPr>
          <w:bCs/>
          <w:sz w:val="24"/>
          <w:szCs w:val="24"/>
          <w:lang w:eastAsia="zh-CN"/>
        </w:rPr>
        <w:t xml:space="preserve">: </w:t>
      </w:r>
      <w:r w:rsidR="00BF508B">
        <w:rPr>
          <w:bCs/>
          <w:sz w:val="24"/>
          <w:szCs w:val="24"/>
          <w:lang w:eastAsia="zh-CN"/>
        </w:rPr>
        <w:t xml:space="preserve">1, </w:t>
      </w:r>
      <w:r w:rsidR="00FD264E">
        <w:rPr>
          <w:bCs/>
          <w:sz w:val="24"/>
          <w:szCs w:val="24"/>
          <w:lang w:eastAsia="zh-CN"/>
        </w:rPr>
        <w:t>0</w:t>
      </w:r>
      <w:r w:rsidR="00BF508B">
        <w:rPr>
          <w:bCs/>
          <w:sz w:val="24"/>
          <w:szCs w:val="24"/>
          <w:lang w:eastAsia="zh-CN"/>
        </w:rPr>
        <w:t>00</w:t>
      </w:r>
      <w:r w:rsidR="00FD264E">
        <w:rPr>
          <w:bCs/>
          <w:sz w:val="24"/>
          <w:szCs w:val="24"/>
          <w:lang w:eastAsia="zh-CN"/>
        </w:rPr>
        <w:t xml:space="preserve"> kg</w:t>
      </w:r>
      <w:r w:rsidR="00DA6EB2">
        <w:rPr>
          <w:bCs/>
          <w:sz w:val="24"/>
          <w:szCs w:val="24"/>
          <w:lang w:eastAsia="zh-CN"/>
        </w:rPr>
        <w:t xml:space="preserve"> </w:t>
      </w:r>
      <w:r w:rsidR="00BF508B">
        <w:rPr>
          <w:bCs/>
          <w:sz w:val="24"/>
          <w:szCs w:val="24"/>
          <w:lang w:eastAsia="zh-CN"/>
        </w:rPr>
        <w:t xml:space="preserve"> </w:t>
      </w:r>
      <w:r w:rsidR="00D95D0B">
        <w:rPr>
          <w:bCs/>
          <w:sz w:val="24"/>
          <w:szCs w:val="24"/>
          <w:lang w:eastAsia="zh-CN"/>
        </w:rPr>
        <w:t xml:space="preserve"> </w:t>
      </w:r>
    </w:p>
    <w:p w14:paraId="1DF8AC73" w14:textId="77777777"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7FC68B4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949B2AE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7B58AFA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45674FB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60E18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3D26B5E" w14:textId="24E39933" w:rsidR="00F147AF" w:rsidRPr="0073503C" w:rsidRDefault="000D37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</w:t>
      </w:r>
      <w:r w:rsidR="00BF508B">
        <w:rPr>
          <w:bCs/>
          <w:sz w:val="24"/>
          <w:szCs w:val="24"/>
          <w:lang w:eastAsia="zh-CN"/>
        </w:rPr>
        <w:t>/10</w:t>
      </w:r>
      <w:r w:rsidR="00EE1437">
        <w:rPr>
          <w:bCs/>
          <w:sz w:val="24"/>
          <w:szCs w:val="24"/>
          <w:lang w:eastAsia="zh-CN"/>
        </w:rPr>
        <w:t>/25</w:t>
      </w:r>
      <w:r w:rsidR="007E0784">
        <w:rPr>
          <w:bCs/>
          <w:sz w:val="24"/>
          <w:szCs w:val="24"/>
          <w:lang w:eastAsia="zh-CN"/>
        </w:rPr>
        <w:t xml:space="preserve">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4A6DD91A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32EA01F" w14:textId="77777777" w:rsid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5EC1B1C2" w14:textId="27941EA9" w:rsidR="00FD264E" w:rsidRPr="00FD264E" w:rsidRDefault="00BF50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C2742A">
        <w:rPr>
          <w:bCs/>
          <w:sz w:val="24"/>
          <w:szCs w:val="24"/>
          <w:lang w:eastAsia="zh-CN"/>
        </w:rPr>
        <w:t xml:space="preserve"> </w:t>
      </w:r>
    </w:p>
    <w:p w14:paraId="47CD39EA" w14:textId="77777777" w:rsidR="00FD264E" w:rsidRP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733A911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3E9A99A" w14:textId="77777777" w:rsidR="009C3595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Cleantech Loop #01-01</w:t>
      </w:r>
      <w:r w:rsidR="00FD264E">
        <w:rPr>
          <w:bCs/>
          <w:sz w:val="24"/>
          <w:szCs w:val="24"/>
          <w:lang w:eastAsia="zh-CN"/>
        </w:rPr>
        <w:t xml:space="preserve">, Clean Tech Two </w:t>
      </w:r>
    </w:p>
    <w:p w14:paraId="361C23CE" w14:textId="77777777" w:rsidR="007E0784" w:rsidRPr="000B14C2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Advanced Remanufacturing &amp; Technology Centre (ARTC) </w:t>
      </w:r>
    </w:p>
    <w:p w14:paraId="70966BC7" w14:textId="77777777" w:rsidR="00FC7A38" w:rsidRDefault="00FC7A38">
      <w:pPr>
        <w:rPr>
          <w:lang w:eastAsia="zh-CN"/>
        </w:rPr>
      </w:pPr>
    </w:p>
    <w:p w14:paraId="55B1983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92A728B" w14:textId="77777777" w:rsidR="00DF421F" w:rsidRDefault="00FD26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02D62">
        <w:rPr>
          <w:sz w:val="24"/>
          <w:lang w:eastAsia="zh-CN"/>
        </w:rPr>
        <w:t xml:space="preserve"> x 633 lorry loader </w:t>
      </w:r>
    </w:p>
    <w:p w14:paraId="0C79072E" w14:textId="1D7BFE0A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02D62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1A152A88" w14:textId="77777777"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390D6D70" w14:textId="7D91B1B2" w:rsidR="007E078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14:paraId="694C8EE5" w14:textId="77777777" w:rsidR="00BF508B" w:rsidRDefault="00BF50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125BA989" w14:textId="3912D842" w:rsidR="00EE1437" w:rsidRDefault="00BF50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E1437">
        <w:rPr>
          <w:sz w:val="24"/>
          <w:lang w:eastAsia="zh-CN"/>
        </w:rPr>
        <w:t xml:space="preserve">oodblock </w:t>
      </w:r>
    </w:p>
    <w:p w14:paraId="42E4D091" w14:textId="77777777" w:rsidR="00BF508B" w:rsidRDefault="00BF50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FDB1F68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450CB0B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5A8A6546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CF4AE51" w14:textId="77777777" w:rsidR="0031075F" w:rsidRDefault="0031075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78812D0" w14:textId="71D019F0"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0A465DCD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488949B4" w14:textId="77777777" w:rsidR="00993696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5DD5C20" w14:textId="77777777" w:rsidR="00FD264E" w:rsidRDefault="00FD26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8241A62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0C14E484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</w:t>
      </w:r>
      <w:r w:rsidR="00A02D62">
        <w:rPr>
          <w:sz w:val="24"/>
          <w:szCs w:val="24"/>
          <w:lang w:eastAsia="zh-CN"/>
        </w:rPr>
        <w:t xml:space="preserve"> supervisor, rigger, signalman and </w:t>
      </w:r>
      <w:r>
        <w:rPr>
          <w:sz w:val="24"/>
          <w:szCs w:val="24"/>
          <w:lang w:eastAsia="zh-CN"/>
        </w:rPr>
        <w:t>lorry load</w:t>
      </w:r>
      <w:r w:rsidR="00A02D62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14:paraId="188F574D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E14D30E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FF18EC4" w14:textId="77777777" w:rsidR="005E3EC3" w:rsidRDefault="00FD264E">
      <w:r>
        <w:rPr>
          <w:sz w:val="24"/>
          <w:szCs w:val="24"/>
        </w:rPr>
        <w:t xml:space="preserve">Barricade off work area with safety cones, red/white tape and lifting in operation signage </w:t>
      </w:r>
      <w:r w:rsidR="0045403D"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 xml:space="preserve">All personnel at site to ensure that risk control </w:t>
      </w:r>
      <w:proofErr w:type="gramStart"/>
      <w:r w:rsidR="005E3EC3">
        <w:rPr>
          <w:sz w:val="24"/>
          <w:szCs w:val="24"/>
        </w:rPr>
        <w:t>are</w:t>
      </w:r>
      <w:proofErr w:type="gramEnd"/>
      <w:r w:rsidR="005E3EC3"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0FE9E0A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0301BF40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7512B704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6A03FA35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35A2A76F" w14:textId="77777777"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14:paraId="3BFE218B" w14:textId="21117542" w:rsidR="0045403D" w:rsidRDefault="00A02D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</w:t>
      </w:r>
      <w:r w:rsidR="00C2742A">
        <w:rPr>
          <w:b w:val="0"/>
          <w:sz w:val="24"/>
          <w:szCs w:val="24"/>
          <w:u w:val="none"/>
          <w:lang w:eastAsia="zh-CN"/>
        </w:rPr>
        <w:t xml:space="preserve"> unloading area</w:t>
      </w:r>
    </w:p>
    <w:p w14:paraId="760BBB2F" w14:textId="10E55C1B" w:rsidR="00C2742A" w:rsidRDefault="00C2742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</w:t>
      </w:r>
      <w:r w:rsidR="00727925">
        <w:rPr>
          <w:b w:val="0"/>
          <w:sz w:val="24"/>
          <w:szCs w:val="24"/>
          <w:u w:val="none"/>
          <w:lang w:eastAsia="zh-CN"/>
        </w:rPr>
        <w:t>timber mats as base plate</w:t>
      </w:r>
    </w:p>
    <w:p w14:paraId="712C0B55" w14:textId="488E40D8" w:rsidR="00DA6EB2" w:rsidRDefault="00DA6EB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Shift out equipment from workshop at ground floor to loading area </w:t>
      </w:r>
    </w:p>
    <w:p w14:paraId="2A181ABA" w14:textId="1AD8A7EC" w:rsidR="00727925" w:rsidRDefault="0072792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to insert sling to crane hook</w:t>
      </w:r>
    </w:p>
    <w:p w14:paraId="3EBC3230" w14:textId="29869863" w:rsidR="00727925" w:rsidRDefault="0072792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 sling to rigging point of </w:t>
      </w:r>
      <w:r w:rsidR="00DA6EB2">
        <w:rPr>
          <w:b w:val="0"/>
          <w:sz w:val="24"/>
          <w:szCs w:val="24"/>
          <w:u w:val="none"/>
          <w:lang w:eastAsia="zh-CN"/>
        </w:rPr>
        <w:t>equipment</w:t>
      </w:r>
      <w:r>
        <w:rPr>
          <w:b w:val="0"/>
          <w:sz w:val="24"/>
          <w:szCs w:val="24"/>
          <w:u w:val="none"/>
          <w:lang w:eastAsia="zh-CN"/>
        </w:rPr>
        <w:t xml:space="preserve"> </w:t>
      </w:r>
    </w:p>
    <w:p w14:paraId="4F00490D" w14:textId="3290FA34" w:rsidR="00711935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</w:t>
      </w:r>
      <w:r w:rsidR="00DA6EB2">
        <w:rPr>
          <w:b w:val="0"/>
          <w:sz w:val="24"/>
          <w:szCs w:val="24"/>
          <w:u w:val="none"/>
          <w:lang w:eastAsia="zh-CN"/>
        </w:rPr>
        <w:t xml:space="preserve">up equipment and load up onto lorry chassis </w:t>
      </w:r>
    </w:p>
    <w:p w14:paraId="1973C9D3" w14:textId="52145B96" w:rsidR="00DA6EB2" w:rsidRPr="00FA16F6" w:rsidRDefault="00DA6EB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equipment with strapping belt prior to being deliver to other location </w:t>
      </w:r>
    </w:p>
    <w:p w14:paraId="47617C87" w14:textId="4D79ECC4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1F3259B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67F667A0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2F2476E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AB43CA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C548DE6" w14:textId="6477322E" w:rsidR="00FC7A38" w:rsidRDefault="0072792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02D4918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2FDF2A3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1F63D289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BD192" w14:textId="77777777" w:rsidR="00D83C7B" w:rsidRDefault="00D83C7B">
      <w:r>
        <w:separator/>
      </w:r>
    </w:p>
  </w:endnote>
  <w:endnote w:type="continuationSeparator" w:id="0">
    <w:p w14:paraId="4A5E0184" w14:textId="77777777" w:rsidR="00D83C7B" w:rsidRDefault="00D83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76D13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264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26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6B497" w14:textId="77777777" w:rsidR="00D83C7B" w:rsidRDefault="00D83C7B">
      <w:r>
        <w:separator/>
      </w:r>
    </w:p>
  </w:footnote>
  <w:footnote w:type="continuationSeparator" w:id="0">
    <w:p w14:paraId="010E4B9A" w14:textId="77777777" w:rsidR="00D83C7B" w:rsidRDefault="00D83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30DCB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30AF68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6E51BBC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E65BFDC" w14:textId="62312523" w:rsidR="00FC7A38" w:rsidRDefault="00EE1437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707E161D" w14:textId="0EAD6AFB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30234368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3DDC3C6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DAC5858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5831761">
    <w:abstractNumId w:val="2"/>
  </w:num>
  <w:num w:numId="2" w16cid:durableId="375470125">
    <w:abstractNumId w:val="4"/>
  </w:num>
  <w:num w:numId="3" w16cid:durableId="1464079080">
    <w:abstractNumId w:val="0"/>
  </w:num>
  <w:num w:numId="4" w16cid:durableId="562448841">
    <w:abstractNumId w:val="9"/>
  </w:num>
  <w:num w:numId="5" w16cid:durableId="1287810630">
    <w:abstractNumId w:val="5"/>
  </w:num>
  <w:num w:numId="6" w16cid:durableId="130289314">
    <w:abstractNumId w:val="6"/>
  </w:num>
  <w:num w:numId="7" w16cid:durableId="2104449810">
    <w:abstractNumId w:val="3"/>
  </w:num>
  <w:num w:numId="8" w16cid:durableId="240917523">
    <w:abstractNumId w:val="7"/>
  </w:num>
  <w:num w:numId="9" w16cid:durableId="309948275">
    <w:abstractNumId w:val="1"/>
  </w:num>
  <w:num w:numId="10" w16cid:durableId="1597668155">
    <w:abstractNumId w:val="8"/>
  </w:num>
  <w:num w:numId="11" w16cid:durableId="7144240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053DD"/>
    <w:rsid w:val="00005DD9"/>
    <w:rsid w:val="0001590F"/>
    <w:rsid w:val="00040D1C"/>
    <w:rsid w:val="00083B53"/>
    <w:rsid w:val="000A29FF"/>
    <w:rsid w:val="000B14C2"/>
    <w:rsid w:val="000D375D"/>
    <w:rsid w:val="000E48B7"/>
    <w:rsid w:val="00147418"/>
    <w:rsid w:val="001603BC"/>
    <w:rsid w:val="001629D5"/>
    <w:rsid w:val="0018220D"/>
    <w:rsid w:val="001A79AD"/>
    <w:rsid w:val="001E3A98"/>
    <w:rsid w:val="001F45D6"/>
    <w:rsid w:val="002427F8"/>
    <w:rsid w:val="0025268F"/>
    <w:rsid w:val="00282A7E"/>
    <w:rsid w:val="00297257"/>
    <w:rsid w:val="002A145B"/>
    <w:rsid w:val="002B6A41"/>
    <w:rsid w:val="002E5BAE"/>
    <w:rsid w:val="0031075F"/>
    <w:rsid w:val="00360E18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624AA"/>
    <w:rsid w:val="00575B76"/>
    <w:rsid w:val="005A2F6A"/>
    <w:rsid w:val="005E3EC3"/>
    <w:rsid w:val="00625B41"/>
    <w:rsid w:val="00634D1B"/>
    <w:rsid w:val="00654606"/>
    <w:rsid w:val="00673D18"/>
    <w:rsid w:val="006B0D6D"/>
    <w:rsid w:val="006B634D"/>
    <w:rsid w:val="006D186A"/>
    <w:rsid w:val="006F120D"/>
    <w:rsid w:val="006F658B"/>
    <w:rsid w:val="007016C9"/>
    <w:rsid w:val="00706B2B"/>
    <w:rsid w:val="007071FD"/>
    <w:rsid w:val="00711935"/>
    <w:rsid w:val="00727925"/>
    <w:rsid w:val="0073503C"/>
    <w:rsid w:val="00763FA8"/>
    <w:rsid w:val="007A503B"/>
    <w:rsid w:val="007A5D4B"/>
    <w:rsid w:val="007E0784"/>
    <w:rsid w:val="007E6F9D"/>
    <w:rsid w:val="008248D1"/>
    <w:rsid w:val="0083023A"/>
    <w:rsid w:val="00833BB6"/>
    <w:rsid w:val="00853AD2"/>
    <w:rsid w:val="008937B8"/>
    <w:rsid w:val="008F7E9B"/>
    <w:rsid w:val="009244D5"/>
    <w:rsid w:val="00940648"/>
    <w:rsid w:val="00976D96"/>
    <w:rsid w:val="00976EC4"/>
    <w:rsid w:val="00993696"/>
    <w:rsid w:val="009B0018"/>
    <w:rsid w:val="009B421A"/>
    <w:rsid w:val="009B64F4"/>
    <w:rsid w:val="009C3595"/>
    <w:rsid w:val="009E0780"/>
    <w:rsid w:val="009F1764"/>
    <w:rsid w:val="00A02D62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C5E1F"/>
    <w:rsid w:val="00BE0949"/>
    <w:rsid w:val="00BF508B"/>
    <w:rsid w:val="00C236CF"/>
    <w:rsid w:val="00C2416E"/>
    <w:rsid w:val="00C2742A"/>
    <w:rsid w:val="00C51983"/>
    <w:rsid w:val="00C54F89"/>
    <w:rsid w:val="00C84C45"/>
    <w:rsid w:val="00CC2333"/>
    <w:rsid w:val="00CC4BA6"/>
    <w:rsid w:val="00CD01C9"/>
    <w:rsid w:val="00CD4E44"/>
    <w:rsid w:val="00D63E8A"/>
    <w:rsid w:val="00D83C7B"/>
    <w:rsid w:val="00D95D0B"/>
    <w:rsid w:val="00DA0070"/>
    <w:rsid w:val="00DA0349"/>
    <w:rsid w:val="00DA6EB2"/>
    <w:rsid w:val="00DD6A1A"/>
    <w:rsid w:val="00DE52F9"/>
    <w:rsid w:val="00DF421F"/>
    <w:rsid w:val="00E30442"/>
    <w:rsid w:val="00E35857"/>
    <w:rsid w:val="00E40E90"/>
    <w:rsid w:val="00E93FCE"/>
    <w:rsid w:val="00EC18FD"/>
    <w:rsid w:val="00ED0A49"/>
    <w:rsid w:val="00EE1437"/>
    <w:rsid w:val="00EE334C"/>
    <w:rsid w:val="00F147AF"/>
    <w:rsid w:val="00F83D1F"/>
    <w:rsid w:val="00F853BB"/>
    <w:rsid w:val="00FA12A2"/>
    <w:rsid w:val="00FA16F6"/>
    <w:rsid w:val="00FC7A38"/>
    <w:rsid w:val="00FD0AC7"/>
    <w:rsid w:val="00FD264E"/>
    <w:rsid w:val="00FD2DA0"/>
    <w:rsid w:val="00FD3BCE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DFD02"/>
  <w15:chartTrackingRefBased/>
  <w15:docId w15:val="{FA3CDB0B-6E43-46CD-B354-2F0D0E3B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9972B-D985-45D9-B398-16C4056ED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35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7</cp:revision>
  <cp:lastPrinted>2025-10-02T02:45:00Z</cp:lastPrinted>
  <dcterms:created xsi:type="dcterms:W3CDTF">2022-11-10T03:38:00Z</dcterms:created>
  <dcterms:modified xsi:type="dcterms:W3CDTF">2025-10-02T02:45:00Z</dcterms:modified>
</cp:coreProperties>
</file>