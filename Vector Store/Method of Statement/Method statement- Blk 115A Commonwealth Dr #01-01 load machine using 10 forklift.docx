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E418F6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4E12B0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4C4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machineries</w:t>
      </w:r>
      <w:r w:rsidR="004E12B0">
        <w:rPr>
          <w:rFonts w:hint="eastAsia"/>
          <w:sz w:val="24"/>
          <w:lang w:eastAsia="zh-CN"/>
        </w:rPr>
        <w:t xml:space="preserve"> from production</w:t>
      </w:r>
      <w:r w:rsidR="004E12B0">
        <w:rPr>
          <w:sz w:val="24"/>
          <w:lang w:eastAsia="zh-CN"/>
        </w:rPr>
        <w:t xml:space="preserve"> onto platform, using </w:t>
      </w:r>
      <w:r>
        <w:rPr>
          <w:sz w:val="24"/>
          <w:lang w:eastAsia="zh-CN"/>
        </w:rPr>
        <w:t xml:space="preserve">forklift to </w:t>
      </w:r>
      <w:r w:rsidR="004E12B0">
        <w:rPr>
          <w:sz w:val="24"/>
          <w:lang w:eastAsia="zh-CN"/>
        </w:rPr>
        <w:t xml:space="preserve">load up onto lorry chassis and deliver to new factory 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Pr="003B7ED4" w:rsidRDefault="004E12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E75D7" w:rsidRDefault="004E75D7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</w:p>
    <w:p w:rsidR="00684C71" w:rsidRDefault="00E41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12/10</w:t>
      </w:r>
      <w:r w:rsidR="004E12B0">
        <w:rPr>
          <w:sz w:val="24"/>
          <w:lang w:eastAsia="zh-CN"/>
        </w:rPr>
        <w:t>/24</w:t>
      </w:r>
    </w:p>
    <w:p w:rsidR="00E418F6" w:rsidRDefault="00E418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13/10/24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E12B0" w:rsidRDefault="004E12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418F6" w:rsidP="0025074A">
      <w:pPr>
        <w:pStyle w:val="Heading4"/>
      </w:pPr>
      <w:r>
        <w:t>Blk 115A Commonwealth Drive #01-01</w:t>
      </w:r>
    </w:p>
    <w:p w:rsidR="0046606F" w:rsidRPr="0046606F" w:rsidRDefault="00E418F6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Ascot Precision Engineering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</w:p>
    <w:p w:rsidR="004E12B0" w:rsidRDefault="004E12B0" w:rsidP="004E12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8A4961" w:rsidRPr="00E418F6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460D" w:rsidRDefault="004C460D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</w:t>
      </w:r>
      <w:r w:rsidR="00E418F6">
        <w:rPr>
          <w:bCs/>
          <w:sz w:val="24"/>
          <w:szCs w:val="24"/>
          <w:lang w:eastAsia="zh-CN"/>
        </w:rPr>
        <w:t xml:space="preserve">pervisor, rigger, signalman, </w:t>
      </w:r>
      <w:r>
        <w:rPr>
          <w:bCs/>
          <w:sz w:val="24"/>
          <w:szCs w:val="24"/>
          <w:lang w:eastAsia="zh-CN"/>
        </w:rPr>
        <w:t xml:space="preserve">lorry crane </w:t>
      </w:r>
      <w:r w:rsidR="00E418F6">
        <w:rPr>
          <w:bCs/>
          <w:sz w:val="24"/>
          <w:szCs w:val="24"/>
          <w:lang w:eastAsia="zh-CN"/>
        </w:rPr>
        <w:t xml:space="preserve">and forklift </w:t>
      </w:r>
      <w:r>
        <w:rPr>
          <w:bCs/>
          <w:sz w:val="24"/>
          <w:szCs w:val="24"/>
          <w:lang w:eastAsia="zh-CN"/>
        </w:rPr>
        <w:t xml:space="preserve">operator will be involved in this operation </w:t>
      </w:r>
    </w:p>
    <w:p w:rsidR="004C460D" w:rsidRPr="004C460D" w:rsidRDefault="004C460D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3B2B81" w:rsidRDefault="00E418F6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7987">
        <w:rPr>
          <w:sz w:val="24"/>
          <w:lang w:eastAsia="zh-CN"/>
        </w:rPr>
        <w:t xml:space="preserve">ay out </w:t>
      </w:r>
      <w:r>
        <w:rPr>
          <w:sz w:val="24"/>
          <w:lang w:eastAsia="zh-CN"/>
        </w:rPr>
        <w:t xml:space="preserve">platform </w:t>
      </w:r>
      <w:r w:rsidR="003B2B81">
        <w:rPr>
          <w:sz w:val="24"/>
          <w:lang w:eastAsia="zh-CN"/>
        </w:rPr>
        <w:t>directly in front of tenant door entrance for machine pathway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 from platform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</w:t>
      </w:r>
    </w:p>
    <w:p w:rsidR="004E75D7" w:rsidRDefault="004E75D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tenant premise </w:t>
      </w:r>
    </w:p>
    <w:p w:rsidR="008D17DA" w:rsidRPr="00E418F6" w:rsidRDefault="004E75D7" w:rsidP="00E418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 </w:t>
      </w:r>
      <w:bookmarkStart w:id="0" w:name="_GoBack"/>
      <w:bookmarkEnd w:id="0"/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6DB8">
        <w:rPr>
          <w:sz w:val="24"/>
        </w:rPr>
        <w:t xml:space="preserve">Kevin Wong </w:t>
      </w:r>
      <w:r w:rsidR="004E75D7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451" w:rsidRDefault="00414451">
      <w:r>
        <w:separator/>
      </w:r>
    </w:p>
  </w:endnote>
  <w:endnote w:type="continuationSeparator" w:id="0">
    <w:p w:rsidR="00414451" w:rsidRDefault="00414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18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18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451" w:rsidRDefault="00414451">
      <w:r>
        <w:separator/>
      </w:r>
    </w:p>
  </w:footnote>
  <w:footnote w:type="continuationSeparator" w:id="0">
    <w:p w:rsidR="00414451" w:rsidRDefault="004144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144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4E12B0">
    <w:pPr>
      <w:pStyle w:val="Header"/>
      <w:jc w:val="center"/>
    </w:pPr>
    <w:r>
      <w:t>No. 28 Kranji Loop #05-03, Kranji Green, Singapore 739571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4E12B0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1445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352B7"/>
    <w:rsid w:val="001C5A49"/>
    <w:rsid w:val="001C645A"/>
    <w:rsid w:val="001F2B4E"/>
    <w:rsid w:val="002040E8"/>
    <w:rsid w:val="00205704"/>
    <w:rsid w:val="0021479B"/>
    <w:rsid w:val="002249EF"/>
    <w:rsid w:val="0025074A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7ED4"/>
    <w:rsid w:val="00414451"/>
    <w:rsid w:val="00430053"/>
    <w:rsid w:val="0046606F"/>
    <w:rsid w:val="00486558"/>
    <w:rsid w:val="00494A64"/>
    <w:rsid w:val="004C460D"/>
    <w:rsid w:val="004D7084"/>
    <w:rsid w:val="004E12B0"/>
    <w:rsid w:val="004E7394"/>
    <w:rsid w:val="004E75D7"/>
    <w:rsid w:val="005254B7"/>
    <w:rsid w:val="005654AB"/>
    <w:rsid w:val="006700D2"/>
    <w:rsid w:val="00684C71"/>
    <w:rsid w:val="00696DB8"/>
    <w:rsid w:val="006B6525"/>
    <w:rsid w:val="006E7958"/>
    <w:rsid w:val="00707B09"/>
    <w:rsid w:val="00784B51"/>
    <w:rsid w:val="007D64B7"/>
    <w:rsid w:val="007E7225"/>
    <w:rsid w:val="00805829"/>
    <w:rsid w:val="0081336E"/>
    <w:rsid w:val="00872D61"/>
    <w:rsid w:val="00874104"/>
    <w:rsid w:val="00896CDD"/>
    <w:rsid w:val="008A1481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92D2B"/>
    <w:rsid w:val="00CA3A7D"/>
    <w:rsid w:val="00CE378B"/>
    <w:rsid w:val="00CE5931"/>
    <w:rsid w:val="00CF5762"/>
    <w:rsid w:val="00D03E74"/>
    <w:rsid w:val="00D5255C"/>
    <w:rsid w:val="00DA3C4F"/>
    <w:rsid w:val="00DC1B5D"/>
    <w:rsid w:val="00DD2E15"/>
    <w:rsid w:val="00DE0664"/>
    <w:rsid w:val="00E26D66"/>
    <w:rsid w:val="00E418F6"/>
    <w:rsid w:val="00E9120A"/>
    <w:rsid w:val="00E97987"/>
    <w:rsid w:val="00EC29CB"/>
    <w:rsid w:val="00ED106D"/>
    <w:rsid w:val="00F021EF"/>
    <w:rsid w:val="00F058FF"/>
    <w:rsid w:val="00F14483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2024-07-10T01:18:00Z</cp:lastPrinted>
  <dcterms:created xsi:type="dcterms:W3CDTF">2024-09-13T07:03:00Z</dcterms:created>
  <dcterms:modified xsi:type="dcterms:W3CDTF">2024-09-13T07:03:00Z</dcterms:modified>
</cp:coreProperties>
</file>