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170082">
      <w:pPr>
        <w:rPr>
          <w:sz w:val="24"/>
          <w:lang w:eastAsia="zh-CN"/>
        </w:rPr>
      </w:pPr>
      <w:r>
        <w:rPr>
          <w:sz w:val="24"/>
        </w:rPr>
        <w:t>Date: 07</w:t>
      </w:r>
      <w:r w:rsidRPr="00170082">
        <w:rPr>
          <w:sz w:val="24"/>
          <w:vertAlign w:val="superscript"/>
        </w:rPr>
        <w:t>th</w:t>
      </w:r>
      <w:r>
        <w:rPr>
          <w:sz w:val="24"/>
        </w:rPr>
        <w:t xml:space="preserve"> July</w:t>
      </w:r>
      <w:r w:rsidR="00306A1F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649AA">
        <w:rPr>
          <w:sz w:val="24"/>
          <w:lang w:eastAsia="zh-CN"/>
        </w:rPr>
        <w:t xml:space="preserve">shift out below item </w:t>
      </w:r>
      <w:r w:rsidR="008B106D">
        <w:rPr>
          <w:sz w:val="24"/>
          <w:lang w:eastAsia="zh-CN"/>
        </w:rPr>
        <w:t>to loading area,</w:t>
      </w:r>
      <w:r w:rsidR="0084186B">
        <w:rPr>
          <w:sz w:val="24"/>
          <w:lang w:eastAsia="zh-CN"/>
        </w:rPr>
        <w:t xml:space="preserve"> hoist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323983">
        <w:rPr>
          <w:sz w:val="24"/>
          <w:lang w:eastAsia="zh-CN"/>
        </w:rPr>
        <w:t>assis and</w:t>
      </w:r>
      <w:r w:rsidR="008B106D">
        <w:rPr>
          <w:sz w:val="24"/>
          <w:lang w:eastAsia="zh-CN"/>
        </w:rPr>
        <w:t xml:space="preserve"> d</w:t>
      </w:r>
      <w:r w:rsidR="00170082">
        <w:rPr>
          <w:sz w:val="24"/>
          <w:lang w:eastAsia="zh-CN"/>
        </w:rPr>
        <w:t>eliver to another location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Item Spec</w:t>
      </w:r>
    </w:p>
    <w:p w:rsidR="001533D0" w:rsidRPr="001533D0" w:rsidRDefault="001533D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Refer to quotation</w:t>
      </w:r>
    </w:p>
    <w:p w:rsidR="001649AA" w:rsidRPr="001649AA" w:rsidRDefault="001649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70082">
      <w:pPr>
        <w:rPr>
          <w:sz w:val="24"/>
          <w:lang w:eastAsia="zh-CN"/>
        </w:rPr>
      </w:pPr>
      <w:r>
        <w:rPr>
          <w:sz w:val="24"/>
          <w:lang w:eastAsia="zh-CN"/>
        </w:rPr>
        <w:t>15/07</w:t>
      </w:r>
      <w:r w:rsidR="00306A1F">
        <w:rPr>
          <w:sz w:val="24"/>
          <w:lang w:eastAsia="zh-CN"/>
        </w:rPr>
        <w:t>/2020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562CE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r w:rsidR="001533D0">
        <w:rPr>
          <w:bCs/>
          <w:sz w:val="24"/>
          <w:szCs w:val="24"/>
          <w:lang w:eastAsia="zh-CN"/>
        </w:rPr>
        <w:t xml:space="preserve"> am </w:t>
      </w:r>
    </w:p>
    <w:p w:rsidR="00306A1F" w:rsidRDefault="00306A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C0BC7" w:rsidRDefault="00170082" w:rsidP="00562CE3">
      <w:pPr>
        <w:pStyle w:val="Heading4"/>
        <w:rPr>
          <w:szCs w:val="24"/>
        </w:rPr>
      </w:pPr>
      <w:r>
        <w:rPr>
          <w:szCs w:val="24"/>
        </w:rPr>
        <w:t xml:space="preserve">Collection: 4 </w:t>
      </w:r>
      <w:proofErr w:type="spellStart"/>
      <w:r>
        <w:rPr>
          <w:szCs w:val="24"/>
        </w:rPr>
        <w:t>Fusion</w:t>
      </w:r>
      <w:r w:rsidR="00562CE3">
        <w:rPr>
          <w:szCs w:val="24"/>
        </w:rPr>
        <w:t>polis</w:t>
      </w:r>
      <w:proofErr w:type="spellEnd"/>
      <w:r w:rsidR="00562CE3">
        <w:rPr>
          <w:szCs w:val="24"/>
        </w:rPr>
        <w:t xml:space="preserve"> </w:t>
      </w:r>
      <w:r>
        <w:rPr>
          <w:szCs w:val="24"/>
        </w:rPr>
        <w:t>Way, FP2 Kinesis Building</w:t>
      </w:r>
    </w:p>
    <w:p w:rsidR="00170082" w:rsidRPr="00170082" w:rsidRDefault="00170082" w:rsidP="0017008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Deliver: 71 Nanyang </w:t>
      </w:r>
      <w:proofErr w:type="spellStart"/>
      <w:r>
        <w:rPr>
          <w:sz w:val="24"/>
          <w:szCs w:val="24"/>
          <w:lang w:eastAsia="zh-CN"/>
        </w:rPr>
        <w:t>Dr</w:t>
      </w:r>
      <w:proofErr w:type="spellEnd"/>
      <w:r>
        <w:rPr>
          <w:sz w:val="24"/>
          <w:szCs w:val="24"/>
          <w:lang w:eastAsia="zh-CN"/>
        </w:rPr>
        <w:t xml:space="preserve">, Valley Block 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>
        <w:rPr>
          <w:sz w:val="24"/>
          <w:lang w:eastAsia="zh-CN"/>
        </w:rPr>
        <w:t xml:space="preserve"> 633 lorry loader</w:t>
      </w:r>
    </w:p>
    <w:p w:rsidR="00170082" w:rsidRDefault="008B10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467DA" w:rsidRDefault="00170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Wire/webbing sling </w:t>
      </w:r>
      <w:r w:rsidR="00323983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9427F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17008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Pr="000B5071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467DA" w:rsidRDefault="006467DA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323983">
        <w:rPr>
          <w:sz w:val="24"/>
          <w:lang w:eastAsia="zh-CN"/>
        </w:rPr>
        <w:t xml:space="preserve">safety </w:t>
      </w:r>
      <w:r w:rsidR="0032398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F0110" w:rsidRPr="00562CE3" w:rsidRDefault="00EF0110" w:rsidP="00562CE3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bookmarkStart w:id="0" w:name="_GoBack"/>
      <w:bookmarkEnd w:id="0"/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562CE3" w:rsidRDefault="00562CE3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C96E35" w:rsidRPr="00170082" w:rsidRDefault="000B507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70082">
        <w:rPr>
          <w:sz w:val="24"/>
          <w:lang w:eastAsia="zh-CN"/>
        </w:rPr>
        <w:t>To s</w:t>
      </w:r>
      <w:r w:rsidR="0046470C" w:rsidRPr="00170082">
        <w:rPr>
          <w:sz w:val="24"/>
          <w:lang w:eastAsia="zh-CN"/>
        </w:rPr>
        <w:t>hift</w:t>
      </w:r>
      <w:r w:rsidRPr="00170082">
        <w:rPr>
          <w:sz w:val="24"/>
          <w:lang w:eastAsia="zh-CN"/>
        </w:rPr>
        <w:t xml:space="preserve"> out a</w:t>
      </w:r>
      <w:r w:rsidR="00170082" w:rsidRPr="00170082">
        <w:rPr>
          <w:sz w:val="24"/>
          <w:lang w:eastAsia="zh-CN"/>
        </w:rPr>
        <w:t>ll item from 4</w:t>
      </w:r>
      <w:r w:rsidR="00170082" w:rsidRPr="00170082">
        <w:rPr>
          <w:sz w:val="24"/>
          <w:vertAlign w:val="superscript"/>
          <w:lang w:eastAsia="zh-CN"/>
        </w:rPr>
        <w:t>th</w:t>
      </w:r>
      <w:r w:rsidR="00170082" w:rsidRPr="00170082">
        <w:rPr>
          <w:sz w:val="24"/>
          <w:lang w:eastAsia="zh-CN"/>
        </w:rPr>
        <w:t xml:space="preserve"> &amp; 10</w:t>
      </w:r>
      <w:r w:rsidR="00170082" w:rsidRPr="00170082">
        <w:rPr>
          <w:sz w:val="24"/>
          <w:vertAlign w:val="superscript"/>
          <w:lang w:eastAsia="zh-CN"/>
        </w:rPr>
        <w:t>th</w:t>
      </w:r>
      <w:r w:rsidR="00170082" w:rsidRPr="00170082">
        <w:rPr>
          <w:sz w:val="24"/>
          <w:lang w:eastAsia="zh-CN"/>
        </w:rPr>
        <w:t xml:space="preserve"> floor to loading bay via cargo lift</w:t>
      </w:r>
    </w:p>
    <w:p w:rsidR="00895D5D" w:rsidRDefault="0017008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item onto lorry chassis</w:t>
      </w:r>
    </w:p>
    <w:p w:rsidR="00170082" w:rsidRDefault="0017008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item with strapping belt </w:t>
      </w:r>
    </w:p>
    <w:p w:rsidR="00170082" w:rsidRPr="00323983" w:rsidRDefault="00170082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item to new location</w:t>
      </w:r>
    </w:p>
    <w:p w:rsidR="00E76DB5" w:rsidRDefault="0032398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BA671E">
        <w:rPr>
          <w:sz w:val="24"/>
          <w:lang w:eastAsia="zh-CN"/>
        </w:rPr>
        <w:t xml:space="preserve">lorry </w:t>
      </w:r>
      <w:r w:rsidR="000B5071">
        <w:rPr>
          <w:sz w:val="24"/>
          <w:lang w:eastAsia="zh-CN"/>
        </w:rPr>
        <w:t>loader</w:t>
      </w:r>
      <w:r>
        <w:rPr>
          <w:sz w:val="24"/>
          <w:lang w:eastAsia="zh-CN"/>
        </w:rPr>
        <w:t xml:space="preserve"> to </w:t>
      </w:r>
      <w:r w:rsidR="003F57AE">
        <w:rPr>
          <w:sz w:val="24"/>
          <w:lang w:eastAsia="zh-CN"/>
        </w:rPr>
        <w:t>hoist</w:t>
      </w:r>
      <w:r w:rsidR="00170082">
        <w:rPr>
          <w:sz w:val="24"/>
          <w:lang w:eastAsia="zh-CN"/>
        </w:rPr>
        <w:t xml:space="preserve"> down and unload item from</w:t>
      </w:r>
      <w:r w:rsidR="0084186B">
        <w:rPr>
          <w:sz w:val="24"/>
          <w:lang w:eastAsia="zh-CN"/>
        </w:rPr>
        <w:t xml:space="preserve"> lorry chassis</w:t>
      </w:r>
    </w:p>
    <w:p w:rsidR="0084186B" w:rsidRDefault="00EF0110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pallet truck to transport item into workshop</w:t>
      </w:r>
    </w:p>
    <w:p w:rsidR="00EF0110" w:rsidRPr="00EF0110" w:rsidRDefault="00EF0110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item at the designated location</w:t>
      </w:r>
    </w:p>
    <w:p w:rsidR="006467DA" w:rsidRDefault="0099046A" w:rsidP="001649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EF0110" w:rsidRPr="001649AA" w:rsidRDefault="00EF0110" w:rsidP="001649A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228C" w:rsidRDefault="0065228C">
      <w:r>
        <w:separator/>
      </w:r>
    </w:p>
  </w:endnote>
  <w:endnote w:type="continuationSeparator" w:id="0">
    <w:p w:rsidR="0065228C" w:rsidRDefault="00652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011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011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228C" w:rsidRDefault="0065228C">
      <w:r>
        <w:separator/>
      </w:r>
    </w:p>
  </w:footnote>
  <w:footnote w:type="continuationSeparator" w:id="0">
    <w:p w:rsidR="0065228C" w:rsidRDefault="006522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F011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EF011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4B51"/>
    <w:rsid w:val="0007152C"/>
    <w:rsid w:val="000B5071"/>
    <w:rsid w:val="000C68D5"/>
    <w:rsid w:val="000D3C89"/>
    <w:rsid w:val="001268A8"/>
    <w:rsid w:val="00141D73"/>
    <w:rsid w:val="001458A9"/>
    <w:rsid w:val="001533D0"/>
    <w:rsid w:val="001649AA"/>
    <w:rsid w:val="00170082"/>
    <w:rsid w:val="00211C09"/>
    <w:rsid w:val="0021769A"/>
    <w:rsid w:val="00237932"/>
    <w:rsid w:val="00257C21"/>
    <w:rsid w:val="002B2384"/>
    <w:rsid w:val="002F791A"/>
    <w:rsid w:val="003038EA"/>
    <w:rsid w:val="0030538F"/>
    <w:rsid w:val="00306A1F"/>
    <w:rsid w:val="00323983"/>
    <w:rsid w:val="003F57AE"/>
    <w:rsid w:val="00420DA0"/>
    <w:rsid w:val="0046470C"/>
    <w:rsid w:val="00466C7A"/>
    <w:rsid w:val="00562CE3"/>
    <w:rsid w:val="005C0BC7"/>
    <w:rsid w:val="005D6724"/>
    <w:rsid w:val="006467DA"/>
    <w:rsid w:val="0065228C"/>
    <w:rsid w:val="00677443"/>
    <w:rsid w:val="00716161"/>
    <w:rsid w:val="0084186B"/>
    <w:rsid w:val="00895D5D"/>
    <w:rsid w:val="008B106D"/>
    <w:rsid w:val="008F0C05"/>
    <w:rsid w:val="00971AE8"/>
    <w:rsid w:val="0099046A"/>
    <w:rsid w:val="0099427F"/>
    <w:rsid w:val="009E6147"/>
    <w:rsid w:val="00A244C1"/>
    <w:rsid w:val="00A46B56"/>
    <w:rsid w:val="00AA1CEE"/>
    <w:rsid w:val="00B71575"/>
    <w:rsid w:val="00BA671E"/>
    <w:rsid w:val="00C21D12"/>
    <w:rsid w:val="00C96E35"/>
    <w:rsid w:val="00CA4C9C"/>
    <w:rsid w:val="00CB2E4C"/>
    <w:rsid w:val="00CE7AB0"/>
    <w:rsid w:val="00DC68C8"/>
    <w:rsid w:val="00DF38C9"/>
    <w:rsid w:val="00E441E4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265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1845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2019-09-12T07:32:00Z</cp:lastPrinted>
  <dcterms:created xsi:type="dcterms:W3CDTF">2020-07-07T01:59:00Z</dcterms:created>
  <dcterms:modified xsi:type="dcterms:W3CDTF">2020-07-07T01:59:00Z</dcterms:modified>
</cp:coreProperties>
</file>