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D448EB">
      <w:pPr>
        <w:rPr>
          <w:sz w:val="24"/>
          <w:lang w:eastAsia="zh-CN"/>
        </w:rPr>
      </w:pPr>
      <w:r>
        <w:rPr>
          <w:sz w:val="24"/>
        </w:rPr>
        <w:t>Date: 11</w:t>
      </w:r>
      <w:r w:rsidR="00B50F8B" w:rsidRPr="00B50F8B">
        <w:rPr>
          <w:sz w:val="24"/>
          <w:vertAlign w:val="superscript"/>
        </w:rPr>
        <w:t>th</w:t>
      </w:r>
      <w:r w:rsidR="00B50F8B">
        <w:rPr>
          <w:sz w:val="24"/>
        </w:rPr>
        <w:t xml:space="preserve"> Apr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B50F8B">
        <w:rPr>
          <w:sz w:val="24"/>
          <w:lang w:eastAsia="zh-CN"/>
        </w:rPr>
        <w:t>crate</w:t>
      </w:r>
      <w:r w:rsidR="00814A8C">
        <w:rPr>
          <w:sz w:val="24"/>
          <w:lang w:eastAsia="zh-CN"/>
        </w:rPr>
        <w:t xml:space="preserve"> from forwarder lorry to the ground</w:t>
      </w:r>
      <w:r w:rsidR="00D448EB">
        <w:rPr>
          <w:sz w:val="24"/>
          <w:lang w:eastAsia="zh-CN"/>
        </w:rPr>
        <w:t xml:space="preserve"> and shift to the balcony for uncrating</w:t>
      </w:r>
      <w:r w:rsidR="00814A8C">
        <w:rPr>
          <w:sz w:val="24"/>
          <w:lang w:eastAsia="zh-CN"/>
        </w:rPr>
        <w:t>, shift and position equipment 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B50F8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3 crate </w:t>
      </w:r>
    </w:p>
    <w:p w:rsidR="00B50F8B" w:rsidRDefault="00B50F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Crate 1: 216 x 166 x 203 cm </w:t>
      </w:r>
    </w:p>
    <w:p w:rsidR="00B50F8B" w:rsidRDefault="00B50F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Crate 2: 212 x 173 x 155 cm</w:t>
      </w:r>
    </w:p>
    <w:p w:rsidR="00B50F8B" w:rsidRDefault="00B50F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Crate 3: 117 x 127 x 139 cm</w:t>
      </w:r>
    </w:p>
    <w:p w:rsidR="00553C4A" w:rsidRDefault="00B50F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Total wt: 1, 957 kg 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448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B50F8B">
        <w:rPr>
          <w:bCs/>
          <w:sz w:val="24"/>
          <w:szCs w:val="24"/>
          <w:lang w:eastAsia="zh-CN"/>
        </w:rPr>
        <w:t>/04</w:t>
      </w:r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B50F8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 Tuas South Ave 14</w:t>
      </w:r>
    </w:p>
    <w:p w:rsidR="007E0784" w:rsidRDefault="00B50F8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Dyson Facility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814A8C">
        <w:rPr>
          <w:b w:val="0"/>
          <w:sz w:val="24"/>
          <w:szCs w:val="24"/>
          <w:u w:val="none"/>
          <w:lang w:eastAsia="zh-CN"/>
        </w:rPr>
        <w:t xml:space="preserve"> from forwarder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814A8C">
        <w:rPr>
          <w:b w:val="0"/>
          <w:sz w:val="24"/>
          <w:u w:val="none"/>
          <w:lang w:eastAsia="zh-CN"/>
        </w:rPr>
        <w:t>ork up and detach equipment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14A8C">
        <w:rPr>
          <w:b w:val="0"/>
          <w:sz w:val="24"/>
          <w:u w:val="none"/>
          <w:lang w:eastAsia="zh-CN"/>
        </w:rPr>
        <w:t>equipment near door entrance</w:t>
      </w:r>
    </w:p>
    <w:p w:rsidR="0059542A" w:rsidRDefault="0059542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equipment about 1m high</w:t>
      </w:r>
    </w:p>
    <w:p w:rsidR="00D07597" w:rsidRDefault="0059542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onto building balcony</w:t>
      </w:r>
      <w:r w:rsidR="00814A8C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59542A">
        <w:rPr>
          <w:b w:val="0"/>
          <w:sz w:val="24"/>
          <w:u w:val="none"/>
          <w:lang w:eastAsia="zh-CN"/>
        </w:rPr>
        <w:t xml:space="preserve">equipment to location </w:t>
      </w:r>
    </w:p>
    <w:p w:rsidR="00711935" w:rsidRDefault="00D9569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D9569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Unload equipment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>
        <w:rPr>
          <w:b w:val="0"/>
          <w:sz w:val="24"/>
          <w:u w:val="none"/>
          <w:lang w:eastAsia="zh-CN"/>
        </w:rPr>
        <w:t>nsert levelling pad onto equipment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FDA" w:rsidRDefault="00935FDA">
      <w:r>
        <w:separator/>
      </w:r>
    </w:p>
  </w:endnote>
  <w:endnote w:type="continuationSeparator" w:id="0">
    <w:p w:rsidR="00935FDA" w:rsidRDefault="0093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48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48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FDA" w:rsidRDefault="00935FDA">
      <w:r>
        <w:separator/>
      </w:r>
    </w:p>
  </w:footnote>
  <w:footnote w:type="continuationSeparator" w:id="0">
    <w:p w:rsidR="00935FDA" w:rsidRDefault="00935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35F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35FD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57131"/>
    <w:rsid w:val="004A70F3"/>
    <w:rsid w:val="004E645C"/>
    <w:rsid w:val="00542CC5"/>
    <w:rsid w:val="0055138B"/>
    <w:rsid w:val="00553C4A"/>
    <w:rsid w:val="00575B76"/>
    <w:rsid w:val="0059542A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50F8B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448EB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852D5"/>
    <w:rsid w:val="00EC18FD"/>
    <w:rsid w:val="00ED07A3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D2758-6CBF-4E7C-B72E-F263EC0AA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2024-01-26T03:14:00Z</cp:lastPrinted>
  <dcterms:created xsi:type="dcterms:W3CDTF">2024-04-05T05:40:00Z</dcterms:created>
  <dcterms:modified xsi:type="dcterms:W3CDTF">2024-04-11T02:21:00Z</dcterms:modified>
</cp:coreProperties>
</file>