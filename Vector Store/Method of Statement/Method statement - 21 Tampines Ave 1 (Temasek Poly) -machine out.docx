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31767C">
      <w:pPr>
        <w:rPr>
          <w:sz w:val="24"/>
          <w:lang w:eastAsia="zh-CN"/>
        </w:rPr>
      </w:pPr>
      <w:r>
        <w:rPr>
          <w:sz w:val="24"/>
        </w:rPr>
        <w:t>Date: 30</w:t>
      </w:r>
      <w:r w:rsidRPr="0031767C">
        <w:rPr>
          <w:sz w:val="24"/>
          <w:vertAlign w:val="superscript"/>
        </w:rPr>
        <w:t>th</w:t>
      </w:r>
      <w:r>
        <w:rPr>
          <w:sz w:val="24"/>
        </w:rPr>
        <w:t xml:space="preserve"> Oct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D95CD7" w:rsidRPr="00D95CD7" w:rsidRDefault="00A43A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31767C">
        <w:rPr>
          <w:sz w:val="24"/>
          <w:lang w:eastAsia="zh-CN"/>
        </w:rPr>
        <w:t>1 unit RIE machine</w:t>
      </w:r>
      <w:r w:rsidR="00E6224A">
        <w:rPr>
          <w:sz w:val="24"/>
          <w:lang w:eastAsia="zh-CN"/>
        </w:rPr>
        <w:t>,</w:t>
      </w:r>
      <w:r w:rsidR="0031767C">
        <w:rPr>
          <w:sz w:val="24"/>
          <w:lang w:eastAsia="zh-CN"/>
        </w:rPr>
        <w:t xml:space="preserve"> 1 unit Chiller and 1 unit Rough Pump from clean room at ground floor to loading area, hoist up and</w:t>
      </w:r>
      <w:r w:rsidR="00E6224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load onto lorry chassis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3A9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1767C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31767C">
      <w:pPr>
        <w:rPr>
          <w:sz w:val="24"/>
          <w:lang w:eastAsia="zh-CN"/>
        </w:rPr>
      </w:pPr>
      <w:r>
        <w:rPr>
          <w:sz w:val="24"/>
          <w:lang w:eastAsia="zh-CN"/>
        </w:rPr>
        <w:t>06/11/20</w:t>
      </w:r>
    </w:p>
    <w:p w:rsidR="00A43A96" w:rsidRDefault="00A43A9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1767C" w:rsidRDefault="0031767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31767C" w:rsidRDefault="003176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31767C" w:rsidRPr="0031767C" w:rsidRDefault="003176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7F37CA" w:rsidP="00BA65F8">
      <w:pPr>
        <w:pStyle w:val="Heading4"/>
      </w:pPr>
      <w:r>
        <w:t>21 Tampines Ave 1</w:t>
      </w:r>
      <w:r w:rsidR="0031767C">
        <w:t>, Temasek Polytechnic</w:t>
      </w:r>
    </w:p>
    <w:p w:rsidR="00BA65F8" w:rsidRPr="00BA65F8" w:rsidRDefault="0031767C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Blk 34 L1, EN34-1-28</w:t>
      </w:r>
    </w:p>
    <w:p w:rsidR="0089628B" w:rsidRPr="0089628B" w:rsidRDefault="0089628B" w:rsidP="0089628B">
      <w:pPr>
        <w:rPr>
          <w:lang w:eastAsia="zh-CN"/>
        </w:rPr>
      </w:pPr>
    </w:p>
    <w:p w:rsidR="006467DA" w:rsidRPr="005E7DC3" w:rsidRDefault="005E7DC3" w:rsidP="005E7DC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7F37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715EF0" w:rsidRDefault="00715E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715E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Plywood (to lay out for floor protection) 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5E7DC3" w:rsidRDefault="005E7D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5E7DC3" w:rsidRDefault="005E7DC3" w:rsidP="005E7D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7668A" w:rsidRDefault="0047668A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5E7DC3" w:rsidRDefault="005E7DC3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15EF0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6224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6224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A43A96">
        <w:rPr>
          <w:sz w:val="24"/>
          <w:lang w:eastAsia="zh-CN"/>
        </w:rPr>
        <w:t>n this operation</w:t>
      </w:r>
    </w:p>
    <w:p w:rsidR="006467DA" w:rsidRPr="00E6224A" w:rsidRDefault="005E7DC3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31767C">
        <w:rPr>
          <w:rFonts w:hint="eastAsia"/>
          <w:sz w:val="24"/>
          <w:lang w:eastAsia="zh-CN"/>
        </w:rPr>
        <w:t>ty shoe,</w:t>
      </w:r>
      <w:r w:rsidR="0031767C">
        <w:rPr>
          <w:sz w:val="24"/>
          <w:lang w:eastAsia="zh-CN"/>
        </w:rPr>
        <w:t xml:space="preserve"> safety</w:t>
      </w:r>
      <w:r w:rsidR="0031767C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6224A">
        <w:t>.</w:t>
      </w:r>
      <w:r w:rsidR="001268A8">
        <w:rPr>
          <w:rFonts w:hint="eastAsia"/>
        </w:rPr>
        <w:t>O</w:t>
      </w:r>
      <w:r w:rsidR="00E6224A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060A8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B787D" w:rsidRDefault="006467DA" w:rsidP="00EB787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241657" w:rsidRPr="007F37CA" w:rsidRDefault="0031767C" w:rsidP="007F37C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crane </w:t>
      </w:r>
      <w:r w:rsidR="006467DA">
        <w:rPr>
          <w:sz w:val="24"/>
          <w:lang w:eastAsia="zh-CN"/>
        </w:rPr>
        <w:t xml:space="preserve">at designated </w:t>
      </w:r>
      <w:r w:rsidR="00715EF0">
        <w:rPr>
          <w:sz w:val="24"/>
          <w:lang w:eastAsia="zh-CN"/>
        </w:rPr>
        <w:t xml:space="preserve">loading/unloading area </w:t>
      </w:r>
    </w:p>
    <w:p w:rsidR="00715EF0" w:rsidRDefault="00715EF0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clean room at level 1 to loading area</w:t>
      </w:r>
    </w:p>
    <w:p w:rsidR="00715EF0" w:rsidRDefault="00715EF0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machine hoisting point</w:t>
      </w:r>
    </w:p>
    <w:p w:rsidR="00715EF0" w:rsidRDefault="00715EF0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and load onto lorry chassis</w:t>
      </w:r>
    </w:p>
    <w:p w:rsidR="00A84205" w:rsidRPr="00A84205" w:rsidRDefault="00715EF0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premise</w:t>
      </w:r>
      <w:r w:rsidR="0031767C">
        <w:rPr>
          <w:sz w:val="24"/>
          <w:lang w:eastAsia="zh-CN"/>
        </w:rPr>
        <w:t xml:space="preserve">  </w:t>
      </w:r>
    </w:p>
    <w:p w:rsidR="00D060A8" w:rsidRPr="00715EF0" w:rsidRDefault="00D060A8" w:rsidP="00715EF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15EF0">
        <w:rPr>
          <w:sz w:val="24"/>
          <w:lang w:eastAsia="zh-CN"/>
        </w:rPr>
        <w:t>Transport and del</w:t>
      </w:r>
      <w:r w:rsidR="00715EF0">
        <w:rPr>
          <w:sz w:val="24"/>
          <w:lang w:eastAsia="zh-CN"/>
        </w:rPr>
        <w:t>iver machine to another location</w:t>
      </w:r>
    </w:p>
    <w:p w:rsidR="00715EF0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15EF0">
        <w:rPr>
          <w:sz w:val="24"/>
          <w:lang w:eastAsia="zh-CN"/>
        </w:rPr>
        <w:t>o perform proper housekeeping</w:t>
      </w:r>
    </w:p>
    <w:p w:rsidR="006467DA" w:rsidRPr="0099046A" w:rsidRDefault="00715EF0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DD6BFB">
        <w:rPr>
          <w:sz w:val="24"/>
          <w:lang w:eastAsia="zh-CN"/>
        </w:rPr>
        <w:t xml:space="preserve"> </w:t>
      </w:r>
      <w:bookmarkStart w:id="0" w:name="_GoBack"/>
      <w:bookmarkEnd w:id="0"/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715EF0" w:rsidRDefault="0099046A" w:rsidP="00715EF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0697" w:rsidRDefault="00C30697">
      <w:r>
        <w:separator/>
      </w:r>
    </w:p>
  </w:endnote>
  <w:endnote w:type="continuationSeparator" w:id="0">
    <w:p w:rsidR="00C30697" w:rsidRDefault="00C30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D6BF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D6BF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0697" w:rsidRDefault="00C30697">
      <w:r>
        <w:separator/>
      </w:r>
    </w:p>
  </w:footnote>
  <w:footnote w:type="continuationSeparator" w:id="0">
    <w:p w:rsidR="00C30697" w:rsidRDefault="00C306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C3069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31767C">
    <w:pPr>
      <w:pStyle w:val="Header"/>
      <w:jc w:val="center"/>
    </w:pPr>
    <w:r>
      <w:t>Tel</w:t>
    </w:r>
    <w:r w:rsidR="006467DA">
      <w:t xml:space="preserve">: </w:t>
    </w:r>
    <w:r w:rsidR="007F37CA">
      <w:t>6</w:t>
    </w:r>
    <w:r w:rsidR="006467DA">
      <w:t xml:space="preserve">2824175, </w:t>
    </w:r>
    <w:r w:rsidR="007F37CA">
      <w:t>6</w:t>
    </w:r>
    <w:r w:rsidR="006467DA">
      <w:t xml:space="preserve">2828203, </w:t>
    </w:r>
    <w:r w:rsidR="007F37CA">
      <w:t>6</w:t>
    </w:r>
    <w:r>
      <w:t>2826020, Fax</w:t>
    </w:r>
    <w:r w:rsidR="006467DA">
      <w:t xml:space="preserve">: </w:t>
    </w:r>
    <w:r w:rsidR="007F37CA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C30697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31767C">
    <w:pPr>
      <w:pStyle w:val="Header"/>
      <w:jc w:val="center"/>
      <w:rPr>
        <w:sz w:val="22"/>
      </w:rPr>
    </w:pPr>
    <w:r>
      <w:rPr>
        <w:sz w:val="22"/>
      </w:rPr>
      <w:t>e-mail</w:t>
    </w:r>
    <w:r w:rsidR="007F37C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C68D5"/>
    <w:rsid w:val="000D3C89"/>
    <w:rsid w:val="000D3F7C"/>
    <w:rsid w:val="000D5ACB"/>
    <w:rsid w:val="001268A8"/>
    <w:rsid w:val="00136332"/>
    <w:rsid w:val="00141D73"/>
    <w:rsid w:val="001F5380"/>
    <w:rsid w:val="00241657"/>
    <w:rsid w:val="00257C21"/>
    <w:rsid w:val="0031767C"/>
    <w:rsid w:val="003C43A5"/>
    <w:rsid w:val="003D3BEA"/>
    <w:rsid w:val="003E2A98"/>
    <w:rsid w:val="00466C7A"/>
    <w:rsid w:val="0047668A"/>
    <w:rsid w:val="0050234D"/>
    <w:rsid w:val="005333BC"/>
    <w:rsid w:val="005E7DC3"/>
    <w:rsid w:val="006133E8"/>
    <w:rsid w:val="00634800"/>
    <w:rsid w:val="006467DA"/>
    <w:rsid w:val="00663BC0"/>
    <w:rsid w:val="006D689B"/>
    <w:rsid w:val="00715EF0"/>
    <w:rsid w:val="00735210"/>
    <w:rsid w:val="00742D33"/>
    <w:rsid w:val="007F37CA"/>
    <w:rsid w:val="0083210C"/>
    <w:rsid w:val="00895D5D"/>
    <w:rsid w:val="0089628B"/>
    <w:rsid w:val="00933FF0"/>
    <w:rsid w:val="00971AE8"/>
    <w:rsid w:val="009721E5"/>
    <w:rsid w:val="0099046A"/>
    <w:rsid w:val="00A1115F"/>
    <w:rsid w:val="00A43A96"/>
    <w:rsid w:val="00A84205"/>
    <w:rsid w:val="00A93B6F"/>
    <w:rsid w:val="00AB583B"/>
    <w:rsid w:val="00BA65F8"/>
    <w:rsid w:val="00BF1F53"/>
    <w:rsid w:val="00C30697"/>
    <w:rsid w:val="00C95881"/>
    <w:rsid w:val="00D060A8"/>
    <w:rsid w:val="00D95CD7"/>
    <w:rsid w:val="00DD6BFB"/>
    <w:rsid w:val="00E6224A"/>
    <w:rsid w:val="00E76DB5"/>
    <w:rsid w:val="00EB325F"/>
    <w:rsid w:val="00EB787D"/>
    <w:rsid w:val="00EC1220"/>
    <w:rsid w:val="00EC37A1"/>
    <w:rsid w:val="00EF789A"/>
    <w:rsid w:val="00F071FB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2014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2020-10-30T01:32:00Z</cp:lastPrinted>
  <dcterms:created xsi:type="dcterms:W3CDTF">2020-10-30T01:06:00Z</dcterms:created>
  <dcterms:modified xsi:type="dcterms:W3CDTF">2020-10-30T01:32:00Z</dcterms:modified>
</cp:coreProperties>
</file>