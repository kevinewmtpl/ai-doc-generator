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75DD7">
      <w:pPr>
        <w:rPr>
          <w:sz w:val="24"/>
          <w:lang w:eastAsia="zh-CN"/>
        </w:rPr>
      </w:pPr>
      <w:r>
        <w:rPr>
          <w:sz w:val="24"/>
        </w:rPr>
        <w:t>Date: 29</w:t>
      </w:r>
      <w:r w:rsidR="008018EB">
        <w:rPr>
          <w:sz w:val="24"/>
        </w:rPr>
        <w:t xml:space="preserve"> September</w:t>
      </w:r>
      <w:r w:rsidR="00545425">
        <w:rPr>
          <w:sz w:val="24"/>
        </w:rPr>
        <w:t xml:space="preserve"> </w:t>
      </w:r>
      <w:r w:rsidR="008018EB">
        <w:rPr>
          <w:sz w:val="24"/>
        </w:rPr>
        <w:t>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64E2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8018EB">
        <w:rPr>
          <w:sz w:val="24"/>
          <w:lang w:eastAsia="zh-CN"/>
        </w:rPr>
        <w:t>4 case of 1 unit High Temperature machine from 1</w:t>
      </w:r>
      <w:r w:rsidR="003033AF">
        <w:rPr>
          <w:sz w:val="24"/>
          <w:lang w:eastAsia="zh-CN"/>
        </w:rPr>
        <w:t xml:space="preserve"> x 40ft </w:t>
      </w:r>
      <w:r w:rsidR="008018EB">
        <w:rPr>
          <w:sz w:val="24"/>
          <w:lang w:eastAsia="zh-CN"/>
        </w:rPr>
        <w:t xml:space="preserve">HQ container and </w:t>
      </w:r>
      <w:r w:rsidR="00864E24">
        <w:rPr>
          <w:sz w:val="24"/>
          <w:lang w:eastAsia="zh-CN"/>
        </w:rPr>
        <w:t>2 cases of 1 unit Roller Mill, shift and positio</w:t>
      </w:r>
      <w:r w:rsidR="00075DD7">
        <w:rPr>
          <w:sz w:val="24"/>
          <w:lang w:eastAsia="zh-CN"/>
        </w:rPr>
        <w:t>n into temporary store at H1-10 without uncrating</w:t>
      </w:r>
    </w:p>
    <w:p w:rsidR="00827A8F" w:rsidRDefault="00864E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another day, shift out the above cases, uncrate</w:t>
      </w:r>
      <w:r w:rsidR="003033AF">
        <w:rPr>
          <w:sz w:val="24"/>
          <w:lang w:eastAsia="zh-CN"/>
        </w:rPr>
        <w:t xml:space="preserve">, shift and position into </w:t>
      </w:r>
      <w:r>
        <w:rPr>
          <w:sz w:val="24"/>
          <w:lang w:eastAsia="zh-CN"/>
        </w:rPr>
        <w:t xml:space="preserve">customer premise at H1-07 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075DD7">
      <w:pPr>
        <w:rPr>
          <w:sz w:val="24"/>
          <w:lang w:eastAsia="zh-CN"/>
        </w:rPr>
      </w:pPr>
      <w:r>
        <w:rPr>
          <w:sz w:val="24"/>
          <w:lang w:eastAsia="zh-CN"/>
        </w:rPr>
        <w:t>01/10/2015 – unload 1 x 40ft container</w:t>
      </w:r>
    </w:p>
    <w:p w:rsidR="00075DD7" w:rsidRDefault="00075DD7">
      <w:pPr>
        <w:rPr>
          <w:sz w:val="24"/>
          <w:lang w:eastAsia="zh-CN"/>
        </w:rPr>
      </w:pPr>
      <w:r>
        <w:rPr>
          <w:sz w:val="24"/>
          <w:lang w:eastAsia="zh-CN"/>
        </w:rPr>
        <w:t>To be advised - Unloading of 1 unit Roller Mill and positioning machine to location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8018EB" w:rsidP="008254AB">
      <w:pPr>
        <w:pStyle w:val="Heading4"/>
      </w:pPr>
      <w:r>
        <w:t xml:space="preserve">No 2 A.M.K Drive </w:t>
      </w:r>
    </w:p>
    <w:p w:rsidR="00840DC8" w:rsidRPr="00840DC8" w:rsidRDefault="008018E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 (H1-10/H1-07)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5466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F335E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crane </w:t>
      </w:r>
      <w:r w:rsidR="007F335E">
        <w:rPr>
          <w:sz w:val="24"/>
          <w:lang w:eastAsia="zh-CN"/>
        </w:rPr>
        <w:t xml:space="preserve">and forklift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45425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>, 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EE527F" w:rsidRDefault="00F24168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cases from container onto lorry chassis</w:t>
      </w:r>
    </w:p>
    <w:p w:rsidR="00F24168" w:rsidRPr="00F24168" w:rsidRDefault="00F24168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case from lorry chassis and transport to H1-10 for temporary storage area without uncrating</w:t>
      </w:r>
    </w:p>
    <w:p w:rsidR="00F24168" w:rsidRDefault="00F24168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moving day, shift out cases from temporary area </w:t>
      </w:r>
    </w:p>
    <w:p w:rsidR="006F7BC9" w:rsidRPr="00F24168" w:rsidRDefault="006F7BC9" w:rsidP="00F241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cases</w:t>
      </w:r>
    </w:p>
    <w:p w:rsidR="006F7BC9" w:rsidRDefault="006F7BC9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or forklift to detach machine from base\</w:t>
      </w:r>
    </w:p>
    <w:p w:rsidR="00EE527F" w:rsidRPr="006F7BC9" w:rsidRDefault="006F7BC9" w:rsidP="006F7BC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truck/rollers to shift and position machine into H1-07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491" w:rsidRDefault="005B1491">
      <w:r>
        <w:separator/>
      </w:r>
    </w:p>
  </w:endnote>
  <w:endnote w:type="continuationSeparator" w:id="0">
    <w:p w:rsidR="005B1491" w:rsidRDefault="005B1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27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27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491" w:rsidRDefault="005B1491">
      <w:r>
        <w:separator/>
      </w:r>
    </w:p>
  </w:footnote>
  <w:footnote w:type="continuationSeparator" w:id="0">
    <w:p w:rsidR="005B1491" w:rsidRDefault="005B14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B14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B149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545425"/>
    <w:rsid w:val="0057327B"/>
    <w:rsid w:val="005778E5"/>
    <w:rsid w:val="005B1491"/>
    <w:rsid w:val="005E6269"/>
    <w:rsid w:val="006A0465"/>
    <w:rsid w:val="006A5466"/>
    <w:rsid w:val="006B42B0"/>
    <w:rsid w:val="006D1B10"/>
    <w:rsid w:val="006F7BC9"/>
    <w:rsid w:val="0074581A"/>
    <w:rsid w:val="007B2719"/>
    <w:rsid w:val="007F335E"/>
    <w:rsid w:val="008018EB"/>
    <w:rsid w:val="008221E2"/>
    <w:rsid w:val="008254AB"/>
    <w:rsid w:val="00827A8F"/>
    <w:rsid w:val="00840DC8"/>
    <w:rsid w:val="00864E24"/>
    <w:rsid w:val="00BD0D0D"/>
    <w:rsid w:val="00C475F0"/>
    <w:rsid w:val="00CA3063"/>
    <w:rsid w:val="00CB1A7A"/>
    <w:rsid w:val="00D02D29"/>
    <w:rsid w:val="00DF2260"/>
    <w:rsid w:val="00EE527F"/>
    <w:rsid w:val="00F0405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92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13</cp:revision>
  <cp:lastPrinted>2014-03-24T05:10:00Z</cp:lastPrinted>
  <dcterms:created xsi:type="dcterms:W3CDTF">2014-11-26T03:00:00Z</dcterms:created>
  <dcterms:modified xsi:type="dcterms:W3CDTF">2015-09-29T05:37:00Z</dcterms:modified>
</cp:coreProperties>
</file>