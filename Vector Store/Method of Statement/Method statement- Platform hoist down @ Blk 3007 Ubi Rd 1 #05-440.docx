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A0305">
      <w:pPr>
        <w:rPr>
          <w:sz w:val="24"/>
          <w:lang w:eastAsia="zh-CN"/>
        </w:rPr>
      </w:pPr>
      <w:r>
        <w:rPr>
          <w:sz w:val="24"/>
        </w:rPr>
        <w:t>Date: 16</w:t>
      </w:r>
      <w:r w:rsidRPr="000A0305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665615">
        <w:rPr>
          <w:sz w:val="24"/>
          <w:lang w:eastAsia="zh-CN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F3454" w:rsidRPr="00B3534F" w:rsidRDefault="00286A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B3534F">
        <w:rPr>
          <w:sz w:val="24"/>
          <w:lang w:eastAsia="zh-CN"/>
        </w:rPr>
        <w:t>nd hoist down machineries</w:t>
      </w:r>
      <w:r w:rsidR="000A0305">
        <w:rPr>
          <w:sz w:val="24"/>
          <w:lang w:eastAsia="zh-CN"/>
        </w:rPr>
        <w:t xml:space="preserve"> from 5</w:t>
      </w:r>
      <w:r w:rsidR="000A0305" w:rsidRPr="000A030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 w:rsidR="00B3534F">
        <w:rPr>
          <w:sz w:val="24"/>
          <w:lang w:eastAsia="zh-CN"/>
        </w:rPr>
        <w:t xml:space="preserve">through wall hacking opening </w:t>
      </w:r>
      <w:r>
        <w:rPr>
          <w:sz w:val="24"/>
          <w:lang w:eastAsia="zh-CN"/>
        </w:rPr>
        <w:t xml:space="preserve">by using </w:t>
      </w:r>
      <w:r w:rsidR="000A0305">
        <w:rPr>
          <w:sz w:val="24"/>
          <w:lang w:eastAsia="zh-CN"/>
        </w:rPr>
        <w:t>platform and mobile crane</w:t>
      </w:r>
    </w:p>
    <w:p w:rsid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7174C" w:rsidRDefault="00F717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>
        <w:rPr>
          <w:b/>
          <w:bCs/>
          <w:sz w:val="32"/>
          <w:szCs w:val="32"/>
          <w:u w:val="single"/>
          <w:lang w:eastAsia="zh-CN"/>
        </w:rPr>
        <w:br/>
      </w:r>
      <w:r>
        <w:rPr>
          <w:bCs/>
          <w:sz w:val="24"/>
          <w:szCs w:val="24"/>
          <w:lang w:eastAsia="zh-CN"/>
        </w:rPr>
        <w:t>1 unit Focaseiki PM-1500 / Wt: 8, 400 kg</w:t>
      </w:r>
    </w:p>
    <w:p w:rsidR="00F7174C" w:rsidRDefault="00F717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Takisawa EX-110 / Wt: 5, 000 kg</w:t>
      </w:r>
    </w:p>
    <w:p w:rsidR="00F7174C" w:rsidRDefault="00F717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Nex-108 / Wt: 4, 000 kg</w:t>
      </w:r>
    </w:p>
    <w:p w:rsidR="00F7174C" w:rsidRDefault="00F717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Milling </w:t>
      </w:r>
    </w:p>
    <w:p w:rsidR="00F7174C" w:rsidRPr="00F7174C" w:rsidRDefault="00F717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Lathe </w:t>
      </w:r>
    </w:p>
    <w:p w:rsidR="00F7174C" w:rsidRPr="00F7174C" w:rsidRDefault="00F717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B3534F" w:rsidRPr="001A35E8" w:rsidRDefault="000A030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29/10/23 (Sun) </w:t>
      </w:r>
    </w:p>
    <w:p w:rsidR="00501ADD" w:rsidRDefault="00501AD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B353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2F78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0A0305" w:rsidP="00894879">
      <w:pPr>
        <w:rPr>
          <w:sz w:val="24"/>
          <w:lang w:eastAsia="zh-CN"/>
        </w:rPr>
      </w:pPr>
      <w:r>
        <w:rPr>
          <w:sz w:val="24"/>
          <w:lang w:eastAsia="zh-CN"/>
        </w:rPr>
        <w:t>Blk 3007 Ubi Rd 1 #05-440</w:t>
      </w:r>
    </w:p>
    <w:p w:rsidR="00CE5139" w:rsidRPr="00894879" w:rsidRDefault="000A0305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Aftech Engineering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0A03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A1EEF">
        <w:rPr>
          <w:sz w:val="24"/>
          <w:lang w:eastAsia="zh-CN"/>
        </w:rPr>
        <w:t xml:space="preserve"> x 50 ton mobile crane </w:t>
      </w:r>
      <w:r w:rsidR="002F7817">
        <w:rPr>
          <w:sz w:val="24"/>
          <w:lang w:eastAsia="zh-CN"/>
        </w:rPr>
        <w:t xml:space="preserve">    </w:t>
      </w:r>
    </w:p>
    <w:p w:rsidR="00286A90" w:rsidRDefault="002F78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327467">
        <w:rPr>
          <w:sz w:val="24"/>
          <w:lang w:eastAsia="zh-CN"/>
        </w:rPr>
        <w:t>-4</w:t>
      </w:r>
      <w:r>
        <w:rPr>
          <w:sz w:val="24"/>
          <w:lang w:eastAsia="zh-CN"/>
        </w:rPr>
        <w:t xml:space="preserve"> x l</w:t>
      </w:r>
      <w:r w:rsidR="00286A90">
        <w:rPr>
          <w:sz w:val="24"/>
          <w:lang w:eastAsia="zh-CN"/>
        </w:rPr>
        <w:t>orry</w:t>
      </w:r>
      <w:r w:rsidR="006202C6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 </w:t>
      </w:r>
    </w:p>
    <w:p w:rsidR="00FF3454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FF3454" w:rsidRDefault="003274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FF34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F7174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FF3454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F78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FF3454" w:rsidRDefault="00FF3454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  <w:r w:rsidR="00F7174C">
        <w:rPr>
          <w:b w:val="0"/>
          <w:sz w:val="20"/>
          <w:u w:val="none"/>
          <w:lang w:eastAsia="zh-CN"/>
        </w:rPr>
        <w:t xml:space="preserve">         </w:t>
      </w:r>
      <w:bookmarkStart w:id="0" w:name="_GoBack"/>
      <w:bookmarkEnd w:id="0"/>
      <w:r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A0305">
        <w:rPr>
          <w:sz w:val="24"/>
          <w:lang w:eastAsia="zh-CN"/>
        </w:rPr>
        <w:t>oist up platform to 5</w:t>
      </w:r>
      <w:r w:rsidR="000A0305" w:rsidRPr="000A0305">
        <w:rPr>
          <w:sz w:val="24"/>
          <w:vertAlign w:val="superscript"/>
          <w:lang w:eastAsia="zh-CN"/>
        </w:rPr>
        <w:t>th</w:t>
      </w:r>
      <w:r w:rsidR="000A0305">
        <w:rPr>
          <w:sz w:val="24"/>
          <w:lang w:eastAsia="zh-CN"/>
        </w:rPr>
        <w:t xml:space="preserve"> floor wall hacking</w:t>
      </w:r>
      <w:r w:rsidR="00FD321B">
        <w:rPr>
          <w:sz w:val="24"/>
          <w:lang w:eastAsia="zh-CN"/>
        </w:rPr>
        <w:t xml:space="preserve">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0A0305">
        <w:rPr>
          <w:sz w:val="24"/>
          <w:lang w:eastAsia="zh-CN"/>
        </w:rPr>
        <w:t xml:space="preserve">mobile crane </w:t>
      </w:r>
    </w:p>
    <w:p w:rsidR="00501ADD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501ADD" w:rsidRDefault="00501A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to near platform </w:t>
      </w:r>
    </w:p>
    <w:p w:rsidR="00C51278" w:rsidRPr="00501ADD" w:rsidRDefault="00501ADD" w:rsidP="00501A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 to slowly pull and load machine into platform</w:t>
      </w:r>
      <w:r w:rsidR="006202C6">
        <w:rPr>
          <w:sz w:val="24"/>
          <w:lang w:eastAsia="zh-CN"/>
        </w:rPr>
        <w:t xml:space="preserve"> 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</w:t>
      </w:r>
      <w:r w:rsidR="00665615">
        <w:rPr>
          <w:sz w:val="24"/>
          <w:lang w:eastAsia="zh-CN"/>
        </w:rPr>
        <w:t>and secure onto machine rigging</w:t>
      </w:r>
      <w:r>
        <w:rPr>
          <w:sz w:val="24"/>
          <w:lang w:eastAsia="zh-CN"/>
        </w:rPr>
        <w:t xml:space="preserve">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BB3BB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all are balance well, m</w:t>
      </w:r>
      <w:r w:rsidR="00C51278" w:rsidRPr="00587B5B">
        <w:rPr>
          <w:sz w:val="24"/>
          <w:lang w:eastAsia="zh-CN"/>
        </w:rPr>
        <w:t xml:space="preserve">obile crane to 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>
        <w:rPr>
          <w:sz w:val="24"/>
          <w:lang w:eastAsia="zh-CN"/>
        </w:rPr>
        <w:t>hine</w:t>
      </w:r>
      <w:r w:rsidR="006202C6">
        <w:rPr>
          <w:sz w:val="24"/>
          <w:lang w:eastAsia="zh-CN"/>
        </w:rPr>
        <w:t xml:space="preserve"> to ground floor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FF345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chassis </w:t>
      </w:r>
    </w:p>
    <w:p w:rsidR="00587B5B" w:rsidRPr="00FF3454" w:rsidRDefault="00D3097D" w:rsidP="00FF34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AA54CA">
        <w:rPr>
          <w:sz w:val="24"/>
          <w:lang w:eastAsia="zh-CN"/>
        </w:rPr>
        <w:t xml:space="preserve">belt and deliver to new location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A54CA" w:rsidRPr="00AA54CA" w:rsidRDefault="00A36133" w:rsidP="00AA54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65615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0E0C97" w:rsidRPr="006202C6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  <w:r w:rsidR="00F7174C">
        <w:rPr>
          <w:sz w:val="24"/>
          <w:szCs w:val="24"/>
        </w:rPr>
        <w:t xml:space="preserve"> /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4ED5" w:rsidRDefault="00DA4ED5">
      <w:r>
        <w:separator/>
      </w:r>
    </w:p>
  </w:endnote>
  <w:endnote w:type="continuationSeparator" w:id="0">
    <w:p w:rsidR="00DA4ED5" w:rsidRDefault="00DA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7174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17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4ED5" w:rsidRDefault="00DA4ED5">
      <w:r>
        <w:separator/>
      </w:r>
    </w:p>
  </w:footnote>
  <w:footnote w:type="continuationSeparator" w:id="0">
    <w:p w:rsidR="00DA4ED5" w:rsidRDefault="00DA4E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DA4ED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DA4ED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0305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21ADB"/>
    <w:rsid w:val="002504BF"/>
    <w:rsid w:val="00260ECA"/>
    <w:rsid w:val="002742AB"/>
    <w:rsid w:val="00286A90"/>
    <w:rsid w:val="002E4A72"/>
    <w:rsid w:val="002F74BB"/>
    <w:rsid w:val="002F7817"/>
    <w:rsid w:val="00307CA4"/>
    <w:rsid w:val="00325A14"/>
    <w:rsid w:val="00327467"/>
    <w:rsid w:val="00365AE7"/>
    <w:rsid w:val="00380264"/>
    <w:rsid w:val="0038613D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92832"/>
    <w:rsid w:val="004A5871"/>
    <w:rsid w:val="004B58C0"/>
    <w:rsid w:val="004C034C"/>
    <w:rsid w:val="004E28FD"/>
    <w:rsid w:val="00501586"/>
    <w:rsid w:val="00501ADD"/>
    <w:rsid w:val="0053368D"/>
    <w:rsid w:val="0056276E"/>
    <w:rsid w:val="0058407C"/>
    <w:rsid w:val="00587B5B"/>
    <w:rsid w:val="005A0566"/>
    <w:rsid w:val="005A478D"/>
    <w:rsid w:val="005F1066"/>
    <w:rsid w:val="00600638"/>
    <w:rsid w:val="00617105"/>
    <w:rsid w:val="006202C6"/>
    <w:rsid w:val="006267AE"/>
    <w:rsid w:val="00626B34"/>
    <w:rsid w:val="0066065E"/>
    <w:rsid w:val="00661197"/>
    <w:rsid w:val="00664E02"/>
    <w:rsid w:val="00665615"/>
    <w:rsid w:val="0067272B"/>
    <w:rsid w:val="006A1EEF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63F51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A54CA"/>
    <w:rsid w:val="00AD0D6A"/>
    <w:rsid w:val="00AD3198"/>
    <w:rsid w:val="00AE5FEA"/>
    <w:rsid w:val="00AE757E"/>
    <w:rsid w:val="00AF2F6E"/>
    <w:rsid w:val="00B0609B"/>
    <w:rsid w:val="00B11FB4"/>
    <w:rsid w:val="00B3534F"/>
    <w:rsid w:val="00B7163D"/>
    <w:rsid w:val="00BB1F1F"/>
    <w:rsid w:val="00BB3BBB"/>
    <w:rsid w:val="00BC0413"/>
    <w:rsid w:val="00BC7D87"/>
    <w:rsid w:val="00BE4AEC"/>
    <w:rsid w:val="00BF18F3"/>
    <w:rsid w:val="00BF3909"/>
    <w:rsid w:val="00C03C25"/>
    <w:rsid w:val="00C05B56"/>
    <w:rsid w:val="00C12508"/>
    <w:rsid w:val="00C14F12"/>
    <w:rsid w:val="00C20268"/>
    <w:rsid w:val="00C32763"/>
    <w:rsid w:val="00C353F7"/>
    <w:rsid w:val="00C44C52"/>
    <w:rsid w:val="00C51278"/>
    <w:rsid w:val="00C6293E"/>
    <w:rsid w:val="00C65ED8"/>
    <w:rsid w:val="00C6754C"/>
    <w:rsid w:val="00C926BD"/>
    <w:rsid w:val="00CB114C"/>
    <w:rsid w:val="00CB4717"/>
    <w:rsid w:val="00CB6598"/>
    <w:rsid w:val="00CC263E"/>
    <w:rsid w:val="00CE1C3F"/>
    <w:rsid w:val="00CE1D1E"/>
    <w:rsid w:val="00CE30AE"/>
    <w:rsid w:val="00CE5139"/>
    <w:rsid w:val="00CE6A14"/>
    <w:rsid w:val="00D00F22"/>
    <w:rsid w:val="00D27B24"/>
    <w:rsid w:val="00D3097D"/>
    <w:rsid w:val="00DA256B"/>
    <w:rsid w:val="00DA4ED5"/>
    <w:rsid w:val="00DC6037"/>
    <w:rsid w:val="00DF0896"/>
    <w:rsid w:val="00DF6A48"/>
    <w:rsid w:val="00E11B0D"/>
    <w:rsid w:val="00E42F88"/>
    <w:rsid w:val="00E46E5F"/>
    <w:rsid w:val="00EB50F2"/>
    <w:rsid w:val="00EE1E88"/>
    <w:rsid w:val="00EE773D"/>
    <w:rsid w:val="00EF16FC"/>
    <w:rsid w:val="00EF61C8"/>
    <w:rsid w:val="00F03CFD"/>
    <w:rsid w:val="00F1400F"/>
    <w:rsid w:val="00F33583"/>
    <w:rsid w:val="00F338D8"/>
    <w:rsid w:val="00F57519"/>
    <w:rsid w:val="00F6011F"/>
    <w:rsid w:val="00F7174C"/>
    <w:rsid w:val="00F74690"/>
    <w:rsid w:val="00FB63F4"/>
    <w:rsid w:val="00FC4C88"/>
    <w:rsid w:val="00FD321B"/>
    <w:rsid w:val="00FD425A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2023-09-08T08:08:00Z</cp:lastPrinted>
  <dcterms:created xsi:type="dcterms:W3CDTF">2023-10-16T06:10:00Z</dcterms:created>
  <dcterms:modified xsi:type="dcterms:W3CDTF">2023-10-16T06:10:00Z</dcterms:modified>
</cp:coreProperties>
</file>