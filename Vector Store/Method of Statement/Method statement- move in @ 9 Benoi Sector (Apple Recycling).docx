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5D62D7">
      <w:pPr>
        <w:rPr>
          <w:sz w:val="24"/>
          <w:lang w:eastAsia="zh-CN"/>
        </w:rPr>
      </w:pPr>
      <w:r>
        <w:rPr>
          <w:sz w:val="24"/>
        </w:rPr>
        <w:t>Date: 01</w:t>
      </w:r>
      <w:r w:rsidRPr="005D62D7">
        <w:rPr>
          <w:sz w:val="24"/>
          <w:vertAlign w:val="superscript"/>
        </w:rPr>
        <w:t>st</w:t>
      </w:r>
      <w:r>
        <w:rPr>
          <w:sz w:val="24"/>
        </w:rPr>
        <w:t xml:space="preserve"> Dec</w:t>
      </w:r>
      <w:r w:rsidR="00BC6E5D">
        <w:rPr>
          <w:sz w:val="24"/>
        </w:rPr>
        <w:t xml:space="preserve"> </w:t>
      </w:r>
      <w:r w:rsidR="00AF1ABE">
        <w:rPr>
          <w:sz w:val="24"/>
        </w:rPr>
        <w:t>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BC6E5D">
        <w:rPr>
          <w:sz w:val="24"/>
          <w:lang w:eastAsia="zh-CN"/>
        </w:rPr>
        <w:t xml:space="preserve">7 packages of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BC6E5D">
        <w:rPr>
          <w:sz w:val="24"/>
          <w:lang w:eastAsia="zh-CN"/>
        </w:rPr>
        <w:t>low bed/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BC6E5D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D1F25" w:rsidRPr="00BC6E5D" w:rsidRDefault="00BC6E5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UNISHEAR SYSTEM W/SR400S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386 x 229 x 211 cm / Wt: 5, 300 kg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249 x 196 x 254 cm / Wt: 2, 400 kg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135 x 49 x 41 cm / Wt: 140 kg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122 x 82 x 74 cm / Wt: 680 kg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122 x 72 x 244 cm / Wt: 370 kg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125 x 125 x 79 cm / Wt: 840 kg</w:t>
      </w:r>
    </w:p>
    <w:p w:rsidR="00BC6E5D" w:rsidRPr="008D1F25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84 x 69 x 191 cm / Wt: 150 kg 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B7887" w:rsidRDefault="005D62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27-31/12/22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E4414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222B40">
        <w:rPr>
          <w:bCs/>
          <w:sz w:val="24"/>
          <w:szCs w:val="24"/>
          <w:lang w:eastAsia="zh-CN"/>
        </w:rPr>
        <w:t xml:space="preserve"> am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C6E5D" w:rsidP="002E058D">
      <w:pPr>
        <w:pStyle w:val="Heading4"/>
      </w:pPr>
      <w:r>
        <w:t>9</w:t>
      </w:r>
      <w:r w:rsidR="003D1660">
        <w:t xml:space="preserve"> Benoi Sector</w:t>
      </w:r>
      <w:r>
        <w:t xml:space="preserve"> </w:t>
      </w:r>
    </w:p>
    <w:p w:rsidR="002E058D" w:rsidRPr="002E058D" w:rsidRDefault="00BC6E5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Apple Recycling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859AC" w:rsidRDefault="00222B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BC6E5D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E44148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F5974" w:rsidRDefault="00BC6E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684C71" w:rsidRPr="005F597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71096" w:rsidRDefault="0057109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C6E5D" w:rsidRDefault="00BC6E5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37D37">
        <w:rPr>
          <w:sz w:val="24"/>
          <w:lang w:eastAsia="zh-CN"/>
        </w:rPr>
        <w:t>r, rigger, signalman, lorry loader</w:t>
      </w:r>
      <w:r>
        <w:rPr>
          <w:sz w:val="24"/>
          <w:lang w:eastAsia="zh-CN"/>
        </w:rPr>
        <w:t xml:space="preserve"> operator </w:t>
      </w:r>
      <w:r w:rsidR="00537D37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37D37" w:rsidRDefault="00537D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DC0A4D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537D37" w:rsidRDefault="00537D37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 bed to near crane 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</w:t>
      </w:r>
      <w:r w:rsidR="00537D37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>sl</w:t>
      </w:r>
      <w:r w:rsidR="005D62D7">
        <w:rPr>
          <w:sz w:val="24"/>
          <w:lang w:eastAsia="zh-CN"/>
        </w:rPr>
        <w:t xml:space="preserve">ing to crane hook and secured </w:t>
      </w:r>
      <w:r>
        <w:rPr>
          <w:sz w:val="24"/>
          <w:lang w:eastAsia="zh-CN"/>
        </w:rPr>
        <w:t xml:space="preserve">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537D37">
        <w:rPr>
          <w:sz w:val="24"/>
          <w:lang w:eastAsia="zh-CN"/>
        </w:rPr>
        <w:t xml:space="preserve"> from low bed</w:t>
      </w:r>
      <w:r w:rsidR="00370D03">
        <w:rPr>
          <w:sz w:val="24"/>
          <w:lang w:eastAsia="zh-CN"/>
        </w:rPr>
        <w:t xml:space="preserve">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37D37">
        <w:rPr>
          <w:sz w:val="24"/>
          <w:lang w:eastAsia="zh-CN"/>
        </w:rPr>
        <w:t>rollers/</w:t>
      </w:r>
      <w:r w:rsidR="00222B40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537D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u</w:t>
      </w:r>
      <w:r w:rsidR="005F5974">
        <w:rPr>
          <w:sz w:val="24"/>
          <w:lang w:eastAsia="zh-CN"/>
        </w:rPr>
        <w:t xml:space="preserve">nload smaller item from </w:t>
      </w:r>
      <w:r>
        <w:rPr>
          <w:sz w:val="24"/>
          <w:lang w:eastAsia="zh-CN"/>
        </w:rPr>
        <w:t>lorry chassis</w:t>
      </w:r>
    </w:p>
    <w:p w:rsidR="00537D37" w:rsidRPr="005F5974" w:rsidRDefault="00537D37" w:rsidP="005F59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production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  <w:r w:rsidR="00537D37">
        <w:rPr>
          <w:sz w:val="24"/>
        </w:rPr>
        <w:t xml:space="preserve"> / Kevin Wong </w:t>
      </w:r>
    </w:p>
    <w:p w:rsidR="00684C71" w:rsidRPr="005F597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5F5974">
        <w:rPr>
          <w:sz w:val="24"/>
        </w:rPr>
        <w:t xml:space="preserve">Machinery Transportation Pte Ltd /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5F597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8A6" w:rsidRDefault="00B518A6">
      <w:r>
        <w:separator/>
      </w:r>
    </w:p>
  </w:endnote>
  <w:endnote w:type="continuationSeparator" w:id="0">
    <w:p w:rsidR="00B518A6" w:rsidRDefault="00B51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78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78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8A6" w:rsidRDefault="00B518A6">
      <w:r>
        <w:separator/>
      </w:r>
    </w:p>
  </w:footnote>
  <w:footnote w:type="continuationSeparator" w:id="0">
    <w:p w:rsidR="00B518A6" w:rsidRDefault="00B51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518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518A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27B76"/>
    <w:rsid w:val="001A07FF"/>
    <w:rsid w:val="001A1E38"/>
    <w:rsid w:val="00205704"/>
    <w:rsid w:val="002173BA"/>
    <w:rsid w:val="00222B40"/>
    <w:rsid w:val="00237E91"/>
    <w:rsid w:val="002859AC"/>
    <w:rsid w:val="00294E87"/>
    <w:rsid w:val="002E058D"/>
    <w:rsid w:val="002E774C"/>
    <w:rsid w:val="0030061F"/>
    <w:rsid w:val="00370B7A"/>
    <w:rsid w:val="00370D03"/>
    <w:rsid w:val="003B63D2"/>
    <w:rsid w:val="003D1660"/>
    <w:rsid w:val="00425424"/>
    <w:rsid w:val="0042567A"/>
    <w:rsid w:val="00452B1D"/>
    <w:rsid w:val="0049237F"/>
    <w:rsid w:val="00537D37"/>
    <w:rsid w:val="00571096"/>
    <w:rsid w:val="005C3290"/>
    <w:rsid w:val="005D62D7"/>
    <w:rsid w:val="005F5974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35E4F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A0862"/>
    <w:rsid w:val="00AF1ABE"/>
    <w:rsid w:val="00B518A6"/>
    <w:rsid w:val="00B62108"/>
    <w:rsid w:val="00B70004"/>
    <w:rsid w:val="00BB7887"/>
    <w:rsid w:val="00BC6E5D"/>
    <w:rsid w:val="00C03437"/>
    <w:rsid w:val="00C32361"/>
    <w:rsid w:val="00C33FF4"/>
    <w:rsid w:val="00C8729C"/>
    <w:rsid w:val="00CA23BB"/>
    <w:rsid w:val="00CF5149"/>
    <w:rsid w:val="00CF6063"/>
    <w:rsid w:val="00CF7EA9"/>
    <w:rsid w:val="00D01DCB"/>
    <w:rsid w:val="00D15AFF"/>
    <w:rsid w:val="00DB001C"/>
    <w:rsid w:val="00DC0A4D"/>
    <w:rsid w:val="00DD0FA6"/>
    <w:rsid w:val="00DF2CD5"/>
    <w:rsid w:val="00E44148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422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2022-12-01T05:30:00Z</cp:lastPrinted>
  <dcterms:created xsi:type="dcterms:W3CDTF">2022-11-15T01:43:00Z</dcterms:created>
  <dcterms:modified xsi:type="dcterms:W3CDTF">2022-12-01T05:30:00Z</dcterms:modified>
</cp:coreProperties>
</file>