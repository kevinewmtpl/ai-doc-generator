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D4F79">
      <w:pPr>
        <w:rPr>
          <w:sz w:val="24"/>
          <w:lang w:eastAsia="zh-CN"/>
        </w:rPr>
      </w:pPr>
      <w:r>
        <w:rPr>
          <w:sz w:val="24"/>
        </w:rPr>
        <w:t>Date: 31</w:t>
      </w:r>
      <w:r w:rsidRPr="004D4F79">
        <w:rPr>
          <w:sz w:val="24"/>
          <w:vertAlign w:val="superscript"/>
        </w:rPr>
        <w:t>st</w:t>
      </w:r>
      <w:r>
        <w:rPr>
          <w:sz w:val="24"/>
        </w:rPr>
        <w:t xml:space="preserve"> Jan 2018</w:t>
      </w:r>
      <w:bookmarkStart w:id="0" w:name="_GoBack"/>
      <w:bookmarkEnd w:id="0"/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F24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1336E">
        <w:rPr>
          <w:rFonts w:hint="eastAsia"/>
          <w:sz w:val="24"/>
          <w:lang w:eastAsia="zh-CN"/>
        </w:rPr>
        <w:t xml:space="preserve">To </w:t>
      </w:r>
      <w:r w:rsidR="00D00B7A">
        <w:rPr>
          <w:sz w:val="24"/>
          <w:lang w:eastAsia="zh-CN"/>
        </w:rPr>
        <w:t>unload 11 cases of 2</w:t>
      </w:r>
      <w:r w:rsidR="00496E5B">
        <w:rPr>
          <w:sz w:val="24"/>
          <w:lang w:eastAsia="zh-CN"/>
        </w:rPr>
        <w:t xml:space="preserve"> unit </w:t>
      </w:r>
      <w:r w:rsidR="00D00B7A">
        <w:rPr>
          <w:sz w:val="24"/>
          <w:lang w:eastAsia="zh-CN"/>
        </w:rPr>
        <w:t>Boring Milling machine from 4 x 40ft HQ</w:t>
      </w:r>
      <w:r w:rsidR="00496E5B">
        <w:rPr>
          <w:sz w:val="24"/>
          <w:lang w:eastAsia="zh-CN"/>
        </w:rPr>
        <w:t xml:space="preserve"> and </w:t>
      </w:r>
      <w:r w:rsidR="00D00B7A">
        <w:rPr>
          <w:sz w:val="24"/>
          <w:lang w:eastAsia="zh-CN"/>
        </w:rPr>
        <w:t>1 x 20ft GP</w:t>
      </w:r>
      <w:r w:rsidR="00496E5B">
        <w:rPr>
          <w:sz w:val="24"/>
          <w:lang w:eastAsia="zh-CN"/>
        </w:rPr>
        <w:t xml:space="preserve"> container, uncrate, </w:t>
      </w:r>
      <w:r w:rsidR="00DC294D">
        <w:rPr>
          <w:sz w:val="24"/>
          <w:lang w:eastAsia="zh-CN"/>
        </w:rPr>
        <w:t>shift and position machine to location</w:t>
      </w:r>
      <w:r w:rsidR="00FD77AF">
        <w:rPr>
          <w:sz w:val="24"/>
          <w:lang w:eastAsia="zh-CN"/>
        </w:rPr>
        <w:t xml:space="preserve"> by using factory </w:t>
      </w:r>
      <w:r w:rsidR="00496E5B">
        <w:rPr>
          <w:sz w:val="24"/>
          <w:lang w:eastAsia="zh-CN"/>
        </w:rPr>
        <w:t xml:space="preserve">50 ton </w:t>
      </w:r>
      <w:r w:rsidR="00FD77AF">
        <w:rPr>
          <w:sz w:val="24"/>
          <w:lang w:eastAsia="zh-CN"/>
        </w:rPr>
        <w:t>overhead crane</w:t>
      </w:r>
    </w:p>
    <w:p w:rsidR="008F241C" w:rsidRDefault="008F24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On another day, shift and transport 1 unit Boring Milling CBM-135QF to another factory, unload and position into factory by using 20 ton factory overhead crane</w:t>
      </w:r>
    </w:p>
    <w:p w:rsidR="008F241C" w:rsidRPr="008F241C" w:rsidRDefault="008F24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D0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25/05/2017</w:t>
      </w:r>
      <w:r w:rsidR="00496E5B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</w:t>
      </w:r>
      <w:r w:rsidR="00496E5B">
        <w:rPr>
          <w:sz w:val="24"/>
          <w:lang w:eastAsia="zh-CN"/>
        </w:rPr>
        <w:t xml:space="preserve">-  </w:t>
      </w:r>
      <w:r>
        <w:rPr>
          <w:sz w:val="24"/>
          <w:lang w:eastAsia="zh-CN"/>
        </w:rPr>
        <w:t xml:space="preserve"> </w:t>
      </w:r>
      <w:r w:rsidR="00496E5B">
        <w:rPr>
          <w:sz w:val="24"/>
          <w:lang w:eastAsia="zh-CN"/>
        </w:rPr>
        <w:t xml:space="preserve">10:00 am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D4F79" w:rsidP="00707B09">
      <w:pPr>
        <w:pStyle w:val="Heading4"/>
      </w:pPr>
      <w:r>
        <w:t>14 Gul</w:t>
      </w:r>
      <w:r w:rsidR="00D00B7A">
        <w:t xml:space="preserve"> Ave &amp; 10 Gul Ave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35F90" w:rsidRDefault="00496E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</w:t>
      </w:r>
      <w:r w:rsidR="004D4F79">
        <w:rPr>
          <w:sz w:val="24"/>
          <w:lang w:eastAsia="zh-CN"/>
        </w:rPr>
        <w:t>/20</w:t>
      </w:r>
      <w:r w:rsidR="00FD77AF">
        <w:rPr>
          <w:sz w:val="24"/>
          <w:lang w:eastAsia="zh-CN"/>
        </w:rPr>
        <w:t xml:space="preserve"> ton factory overhead crane</w:t>
      </w:r>
    </w:p>
    <w:p w:rsidR="00496E5B" w:rsidRDefault="004D4F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l</w:t>
      </w:r>
      <w:r w:rsidR="00496E5B">
        <w:rPr>
          <w:sz w:val="24"/>
          <w:lang w:eastAsia="zh-CN"/>
        </w:rPr>
        <w:t>orry crane</w:t>
      </w:r>
    </w:p>
    <w:p w:rsidR="004D4F79" w:rsidRDefault="004D4F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96E5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44831">
        <w:rPr>
          <w:sz w:val="24"/>
          <w:lang w:eastAsia="zh-CN"/>
        </w:rPr>
        <w:t xml:space="preserve">obstacle on </w:t>
      </w:r>
      <w:r w:rsidR="004F1323">
        <w:rPr>
          <w:sz w:val="24"/>
          <w:lang w:eastAsia="zh-CN"/>
        </w:rPr>
        <w:t>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C294D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496E5B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supervisor,</w:t>
      </w:r>
      <w:r w:rsidR="00A44831">
        <w:rPr>
          <w:sz w:val="24"/>
          <w:lang w:eastAsia="zh-CN"/>
        </w:rPr>
        <w:t xml:space="preserve"> rigger, signalman</w:t>
      </w:r>
      <w:r w:rsidR="00A10F90">
        <w:rPr>
          <w:sz w:val="24"/>
          <w:lang w:eastAsia="zh-CN"/>
        </w:rPr>
        <w:t xml:space="preserve"> and lorry loader operator</w:t>
      </w:r>
      <w:r w:rsidR="00A44831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8F241C" w:rsidRDefault="008F241C" w:rsidP="004F13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F241C" w:rsidRDefault="008F241C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A44831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 w:rsidP="00A10F90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DC294D" w:rsidRDefault="00A10F90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</w:t>
      </w:r>
      <w:r w:rsidR="00DC294D">
        <w:rPr>
          <w:sz w:val="24"/>
          <w:lang w:eastAsia="zh-CN"/>
        </w:rPr>
        <w:t xml:space="preserve"> a</w:t>
      </w:r>
      <w:r>
        <w:rPr>
          <w:sz w:val="24"/>
          <w:lang w:eastAsia="zh-CN"/>
        </w:rPr>
        <w:t>nd park back to back with container</w:t>
      </w:r>
    </w:p>
    <w:p w:rsidR="00DC294D" w:rsidRDefault="00535F90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</w:t>
      </w:r>
      <w:r w:rsidR="00DC294D">
        <w:rPr>
          <w:sz w:val="24"/>
          <w:lang w:eastAsia="zh-CN"/>
        </w:rPr>
        <w:t xml:space="preserve"> up and level lorry chassis </w:t>
      </w:r>
      <w:r w:rsidR="00893666">
        <w:rPr>
          <w:sz w:val="24"/>
          <w:lang w:eastAsia="zh-CN"/>
        </w:rPr>
        <w:t>with container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pull out machine case from container and load chassis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factory overhead crane to hoist down case to the ground</w:t>
      </w:r>
    </w:p>
    <w:p w:rsidR="00893666" w:rsidRDefault="00893666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Un-crate machine case</w:t>
      </w:r>
    </w:p>
    <w:p w:rsidR="00A44831" w:rsidRPr="00893666" w:rsidRDefault="00893666" w:rsidP="008936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Overhead crane to hoist and detach machine from base </w:t>
      </w:r>
    </w:p>
    <w:p w:rsidR="001973AD" w:rsidRPr="00FD77AF" w:rsidRDefault="001973AD" w:rsidP="00FD77A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</w:t>
      </w:r>
      <w:r w:rsidR="00893666">
        <w:rPr>
          <w:sz w:val="24"/>
          <w:lang w:eastAsia="zh-CN"/>
        </w:rPr>
        <w:t>t and position machine to the</w:t>
      </w:r>
      <w:r>
        <w:rPr>
          <w:sz w:val="24"/>
          <w:lang w:eastAsia="zh-CN"/>
        </w:rPr>
        <w:t xml:space="preserve"> 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A10F90">
      <w:pPr>
        <w:ind w:left="720"/>
        <w:rPr>
          <w:sz w:val="24"/>
          <w:lang w:eastAsia="zh-CN"/>
        </w:rPr>
      </w:pPr>
    </w:p>
    <w:p w:rsidR="00535F90" w:rsidRDefault="00A10F90" w:rsidP="00535F90">
      <w:pPr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A10F90" w:rsidRPr="00535F90" w:rsidRDefault="00A10F90" w:rsidP="00535F90">
      <w:pPr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535F90" w:rsidRDefault="00535F90" w:rsidP="0083012A">
      <w:pPr>
        <w:ind w:left="720"/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5B29" w:rsidRDefault="005E5B29">
      <w:r>
        <w:separator/>
      </w:r>
    </w:p>
  </w:endnote>
  <w:endnote w:type="continuationSeparator" w:id="0">
    <w:p w:rsidR="005E5B29" w:rsidRDefault="005E5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D4F7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D4F7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5B29" w:rsidRDefault="005E5B29">
      <w:r>
        <w:separator/>
      </w:r>
    </w:p>
  </w:footnote>
  <w:footnote w:type="continuationSeparator" w:id="0">
    <w:p w:rsidR="005E5B29" w:rsidRDefault="005E5B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E5B2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E5B2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973AD"/>
    <w:rsid w:val="00205704"/>
    <w:rsid w:val="004135BC"/>
    <w:rsid w:val="00496E5B"/>
    <w:rsid w:val="004D4F79"/>
    <w:rsid w:val="004F1323"/>
    <w:rsid w:val="00535F90"/>
    <w:rsid w:val="005E5B29"/>
    <w:rsid w:val="00684C71"/>
    <w:rsid w:val="006B6525"/>
    <w:rsid w:val="00707B09"/>
    <w:rsid w:val="007602C7"/>
    <w:rsid w:val="007D680E"/>
    <w:rsid w:val="007E7225"/>
    <w:rsid w:val="0081336E"/>
    <w:rsid w:val="0083012A"/>
    <w:rsid w:val="00893666"/>
    <w:rsid w:val="008F1C49"/>
    <w:rsid w:val="008F241C"/>
    <w:rsid w:val="00A10F90"/>
    <w:rsid w:val="00A44831"/>
    <w:rsid w:val="00A64537"/>
    <w:rsid w:val="00A95161"/>
    <w:rsid w:val="00D00B7A"/>
    <w:rsid w:val="00D81C08"/>
    <w:rsid w:val="00DC294D"/>
    <w:rsid w:val="00E9120A"/>
    <w:rsid w:val="00FB544C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20</TotalTime>
  <Pages>2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9</cp:revision>
  <cp:lastPrinted>2017-05-23T07:23:00Z</cp:lastPrinted>
  <dcterms:created xsi:type="dcterms:W3CDTF">2017-05-23T03:37:00Z</dcterms:created>
  <dcterms:modified xsi:type="dcterms:W3CDTF">2018-01-31T01:22:00Z</dcterms:modified>
</cp:coreProperties>
</file>