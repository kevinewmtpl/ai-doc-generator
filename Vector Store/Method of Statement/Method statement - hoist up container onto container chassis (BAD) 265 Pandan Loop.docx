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7649F8" w14:textId="77777777"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1A006B1D" w14:textId="66D2C5FD" w:rsidR="006467DA" w:rsidRDefault="00CD3491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C52E1D">
        <w:rPr>
          <w:sz w:val="24"/>
        </w:rPr>
        <w:t>15</w:t>
      </w:r>
      <w:r w:rsidR="00C52E1D" w:rsidRPr="00C52E1D">
        <w:rPr>
          <w:sz w:val="24"/>
          <w:vertAlign w:val="superscript"/>
        </w:rPr>
        <w:t>th</w:t>
      </w:r>
      <w:r w:rsidR="00C52E1D">
        <w:rPr>
          <w:sz w:val="24"/>
        </w:rPr>
        <w:t xml:space="preserve"> Dec</w:t>
      </w:r>
      <w:r w:rsidR="00EB2408">
        <w:rPr>
          <w:sz w:val="24"/>
        </w:rPr>
        <w:t xml:space="preserve"> 2025</w:t>
      </w:r>
    </w:p>
    <w:p w14:paraId="1D19FDF8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0930E30C" w14:textId="77777777" w:rsidR="00F25404" w:rsidRPr="00414238" w:rsidRDefault="006467DA" w:rsidP="00C26AC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3382EF91" w14:textId="545A2F7D" w:rsidR="005D3C81" w:rsidRDefault="005C6EA2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</w:t>
      </w:r>
      <w:r w:rsidR="00EB2408">
        <w:rPr>
          <w:sz w:val="24"/>
          <w:lang w:eastAsia="zh-CN"/>
        </w:rPr>
        <w:t xml:space="preserve">hoist up </w:t>
      </w:r>
      <w:r w:rsidR="001C7D91">
        <w:rPr>
          <w:sz w:val="24"/>
          <w:lang w:eastAsia="zh-CN"/>
        </w:rPr>
        <w:t xml:space="preserve">container from the ground onto container chassis </w:t>
      </w:r>
    </w:p>
    <w:p w14:paraId="412D6DF5" w14:textId="77777777" w:rsidR="008E2898" w:rsidRDefault="008E2898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06E03982" w14:textId="4F8B1C57" w:rsidR="00673B40" w:rsidRPr="00BB4FA8" w:rsidRDefault="008E2898" w:rsidP="00C26AC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Spec</w:t>
      </w:r>
    </w:p>
    <w:p w14:paraId="3E7C3429" w14:textId="4053685D" w:rsidR="003A4ECA" w:rsidRDefault="00CF770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4</w:t>
      </w:r>
      <w:r w:rsidR="00C52E1D">
        <w:rPr>
          <w:bCs/>
          <w:sz w:val="24"/>
          <w:szCs w:val="24"/>
          <w:lang w:eastAsia="zh-CN"/>
        </w:rPr>
        <w:t xml:space="preserve"> units container</w:t>
      </w:r>
    </w:p>
    <w:p w14:paraId="6BB101AA" w14:textId="32F04BFF" w:rsidR="00C52E1D" w:rsidRDefault="00C52E1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 xml:space="preserve">: 4, 400 kg each </w:t>
      </w:r>
    </w:p>
    <w:p w14:paraId="0E04D828" w14:textId="77777777" w:rsidR="001C7D91" w:rsidRPr="001C7D91" w:rsidRDefault="001C7D9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3DE9F16C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52DF7E9F" w14:textId="160BCFCD"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  <w:r w:rsidR="00EB2408">
        <w:rPr>
          <w:sz w:val="24"/>
          <w:lang w:eastAsia="zh-CN"/>
        </w:rPr>
        <w:t>ed</w:t>
      </w:r>
    </w:p>
    <w:p w14:paraId="6309710D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7C42F103" w14:textId="77777777" w:rsidR="006467DA" w:rsidRDefault="000F02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2F24F282" w14:textId="4CACF59D" w:rsidR="006467DA" w:rsidRDefault="00C52E1D">
      <w:pPr>
        <w:rPr>
          <w:sz w:val="24"/>
          <w:lang w:eastAsia="zh-CN"/>
        </w:rPr>
      </w:pPr>
      <w:r>
        <w:rPr>
          <w:sz w:val="24"/>
          <w:lang w:eastAsia="zh-CN"/>
        </w:rPr>
        <w:t>20/12</w:t>
      </w:r>
      <w:r w:rsidR="00EB2408">
        <w:rPr>
          <w:sz w:val="24"/>
          <w:lang w:eastAsia="zh-CN"/>
        </w:rPr>
        <w:t>/25</w:t>
      </w:r>
    </w:p>
    <w:p w14:paraId="377826CA" w14:textId="77777777" w:rsidR="000D6FCC" w:rsidRDefault="000D6F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1774EAC1" w14:textId="77777777" w:rsidR="000F02CA" w:rsidRDefault="000F02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14:paraId="7B5E99A5" w14:textId="6B571043" w:rsidR="000F02CA" w:rsidRDefault="00CF770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2pm</w:t>
      </w:r>
    </w:p>
    <w:p w14:paraId="77393D3C" w14:textId="77777777" w:rsidR="000F02CA" w:rsidRPr="000F02CA" w:rsidRDefault="000F02C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69EF0F05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13202622" w14:textId="7B08BBFC" w:rsidR="00BB4FA8" w:rsidRDefault="00C52E1D" w:rsidP="00140D68">
      <w:pPr>
        <w:pStyle w:val="Heading4"/>
      </w:pPr>
      <w:r>
        <w:t>265 Pandan Loop</w:t>
      </w:r>
    </w:p>
    <w:p w14:paraId="5363AEBB" w14:textId="4261DEC0" w:rsidR="00515133" w:rsidRPr="003C5B60" w:rsidRDefault="00C52E1D" w:rsidP="003C5B60">
      <w:pPr>
        <w:pStyle w:val="Heading4"/>
      </w:pPr>
      <w:r>
        <w:t>Kwek Sum Chuan</w:t>
      </w:r>
      <w:r w:rsidR="00673B40">
        <w:t xml:space="preserve"> Pte Ltd</w:t>
      </w:r>
    </w:p>
    <w:p w14:paraId="3233279B" w14:textId="77777777" w:rsidR="00DA3BBC" w:rsidRDefault="00DA3BBC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6F833FD2" w14:textId="77777777"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7F16D909" w14:textId="5F300756" w:rsidR="008D2441" w:rsidRPr="00E426B4" w:rsidRDefault="00E426B4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B01373">
        <w:rPr>
          <w:bCs/>
          <w:sz w:val="24"/>
          <w:lang w:eastAsia="zh-CN"/>
        </w:rPr>
        <w:t xml:space="preserve"> x </w:t>
      </w:r>
      <w:r w:rsidR="000F02CA">
        <w:rPr>
          <w:bCs/>
          <w:sz w:val="24"/>
          <w:lang w:eastAsia="zh-CN"/>
        </w:rPr>
        <w:t>633 lorry loader</w:t>
      </w:r>
    </w:p>
    <w:p w14:paraId="2A9122EF" w14:textId="73A03A91" w:rsidR="001C20A3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EB2408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14:paraId="1CF5FD9F" w14:textId="77777777" w:rsidR="000627D7" w:rsidRDefault="001C20A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  <w:r w:rsidR="001268A8">
        <w:rPr>
          <w:sz w:val="24"/>
          <w:lang w:eastAsia="zh-CN"/>
        </w:rPr>
        <w:t xml:space="preserve">  </w:t>
      </w:r>
    </w:p>
    <w:p w14:paraId="240F8B97" w14:textId="77777777" w:rsidR="00CA3BF2" w:rsidRDefault="00CA3BF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036AD6A2" w14:textId="77777777" w:rsidR="00693582" w:rsidRPr="000F02CA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14:paraId="34B8AFDD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DA3BBC">
        <w:rPr>
          <w:sz w:val="24"/>
          <w:lang w:eastAsia="zh-CN"/>
        </w:rPr>
        <w:t>obstacle on loading and crane parking area</w:t>
      </w:r>
    </w:p>
    <w:p w14:paraId="2C3F6ECE" w14:textId="77777777" w:rsidR="00CA3BF2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14:paraId="333AC904" w14:textId="77777777" w:rsidR="00EB2408" w:rsidRDefault="00EB240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16570E55" w14:textId="74A6849F" w:rsidR="006467DA" w:rsidRPr="007F7D71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24CD8695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lifting operation will be </w:t>
      </w:r>
      <w:proofErr w:type="gramStart"/>
      <w:r>
        <w:rPr>
          <w:sz w:val="24"/>
          <w:lang w:eastAsia="zh-CN"/>
        </w:rPr>
        <w:t>carry</w:t>
      </w:r>
      <w:proofErr w:type="gramEnd"/>
      <w:r>
        <w:rPr>
          <w:sz w:val="24"/>
          <w:lang w:eastAsia="zh-CN"/>
        </w:rPr>
        <w:t xml:space="preserve">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14:paraId="7BB0C257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14:paraId="471C76FF" w14:textId="77777777" w:rsidR="00B01373" w:rsidRDefault="00B01373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2A0DE3FD" w14:textId="77777777"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14:paraId="71F02218" w14:textId="11FF013B"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0F02CA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0F02CA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5F0816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0F02CA">
        <w:rPr>
          <w:sz w:val="24"/>
          <w:lang w:eastAsia="zh-CN"/>
        </w:rPr>
        <w:t xml:space="preserve">n this operation </w:t>
      </w:r>
    </w:p>
    <w:p w14:paraId="2458F3F9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039457AD" w14:textId="77777777"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6EA926F0" w14:textId="1E34A944"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</w:t>
      </w:r>
      <w:proofErr w:type="gramStart"/>
      <w:r>
        <w:rPr>
          <w:sz w:val="24"/>
          <w:lang w:eastAsia="zh-CN"/>
        </w:rPr>
        <w:t>are</w:t>
      </w:r>
      <w:proofErr w:type="gramEnd"/>
      <w:r>
        <w:rPr>
          <w:sz w:val="24"/>
          <w:lang w:eastAsia="zh-CN"/>
        </w:rPr>
        <w:t xml:space="preserve">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1C20A3">
        <w:rPr>
          <w:sz w:val="24"/>
          <w:lang w:eastAsia="zh-CN"/>
        </w:rPr>
        <w:t xml:space="preserve">safety </w:t>
      </w:r>
      <w:r w:rsidR="001C20A3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14:paraId="6A47ACD0" w14:textId="0AF77E66" w:rsidR="006467DA" w:rsidRDefault="001C7D91" w:rsidP="00192797">
      <w:pPr>
        <w:tabs>
          <w:tab w:val="left" w:pos="6855"/>
        </w:tabs>
        <w:rPr>
          <w:sz w:val="24"/>
          <w:lang w:eastAsia="zh-CN"/>
        </w:rPr>
      </w:pPr>
      <w:r>
        <w:rPr>
          <w:sz w:val="24"/>
          <w:lang w:eastAsia="zh-CN"/>
        </w:rPr>
        <w:t>Lifting machine and lifting gears with M.O.M certified</w:t>
      </w:r>
      <w:r w:rsidR="00192797">
        <w:rPr>
          <w:sz w:val="24"/>
          <w:lang w:eastAsia="zh-CN"/>
        </w:rPr>
        <w:tab/>
      </w:r>
    </w:p>
    <w:p w14:paraId="5ABD897E" w14:textId="77777777"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5F0816">
        <w:t>.</w:t>
      </w:r>
      <w:r w:rsidR="001268A8">
        <w:rPr>
          <w:rFonts w:hint="eastAsia"/>
        </w:rPr>
        <w:t>O</w:t>
      </w:r>
      <w:r w:rsidR="005F0816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14:paraId="34509020" w14:textId="77777777"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11B5DDF1" w14:textId="77777777" w:rsidR="003C5B60" w:rsidRPr="001C20A3" w:rsidRDefault="006467DA" w:rsidP="00DA3BBC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14:paraId="3CBC6BFC" w14:textId="685DF3CC" w:rsidR="00695315" w:rsidRDefault="00EB2408" w:rsidP="00EB240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lorry loader at designated loading area </w:t>
      </w:r>
    </w:p>
    <w:p w14:paraId="07AA9E74" w14:textId="762271F3" w:rsidR="00EB2408" w:rsidRPr="00EB2408" w:rsidRDefault="00EB2408" w:rsidP="00EB240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 up crane with outriggers fully extended and resting on steel plate/timber mats as base plate </w:t>
      </w:r>
    </w:p>
    <w:p w14:paraId="667EE746" w14:textId="77777777" w:rsidR="00E426B4" w:rsidRDefault="00E426B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to i</w:t>
      </w:r>
      <w:r w:rsidR="0012265D">
        <w:rPr>
          <w:sz w:val="24"/>
          <w:lang w:eastAsia="zh-CN"/>
        </w:rPr>
        <w:t xml:space="preserve">nsert </w:t>
      </w:r>
      <w:r w:rsidR="00143834">
        <w:rPr>
          <w:sz w:val="24"/>
          <w:lang w:eastAsia="zh-CN"/>
        </w:rPr>
        <w:t xml:space="preserve">required sling to crane hook </w:t>
      </w:r>
    </w:p>
    <w:p w14:paraId="2387878D" w14:textId="650CE340" w:rsidR="0012265D" w:rsidRDefault="00E426B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143834">
        <w:rPr>
          <w:sz w:val="24"/>
          <w:lang w:eastAsia="zh-CN"/>
        </w:rPr>
        <w:t xml:space="preserve">ecure </w:t>
      </w:r>
      <w:r>
        <w:rPr>
          <w:sz w:val="24"/>
          <w:lang w:eastAsia="zh-CN"/>
        </w:rPr>
        <w:t xml:space="preserve">sling </w:t>
      </w:r>
      <w:r w:rsidR="00143834">
        <w:rPr>
          <w:sz w:val="24"/>
          <w:lang w:eastAsia="zh-CN"/>
        </w:rPr>
        <w:t>to</w:t>
      </w:r>
      <w:r w:rsidR="0012265D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rigging</w:t>
      </w:r>
      <w:r w:rsidR="0012265D">
        <w:rPr>
          <w:sz w:val="24"/>
          <w:lang w:eastAsia="zh-CN"/>
        </w:rPr>
        <w:t xml:space="preserve"> point</w:t>
      </w:r>
      <w:r w:rsidR="00EB2408">
        <w:rPr>
          <w:sz w:val="24"/>
          <w:lang w:eastAsia="zh-CN"/>
        </w:rPr>
        <w:t xml:space="preserve"> </w:t>
      </w:r>
      <w:r w:rsidR="00C52E1D">
        <w:rPr>
          <w:sz w:val="24"/>
          <w:lang w:eastAsia="zh-CN"/>
        </w:rPr>
        <w:t xml:space="preserve">of </w:t>
      </w:r>
      <w:r w:rsidR="001C7D91">
        <w:rPr>
          <w:sz w:val="24"/>
          <w:lang w:eastAsia="zh-CN"/>
        </w:rPr>
        <w:t>container</w:t>
      </w:r>
    </w:p>
    <w:p w14:paraId="2DE2EF51" w14:textId="03D6EB60" w:rsidR="00626FBE" w:rsidRPr="00EB2408" w:rsidRDefault="00EB2408" w:rsidP="00EB240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</w:t>
      </w:r>
      <w:r w:rsidR="001C7D91">
        <w:rPr>
          <w:sz w:val="24"/>
          <w:lang w:eastAsia="zh-CN"/>
        </w:rPr>
        <w:t>container</w:t>
      </w:r>
      <w:r>
        <w:rPr>
          <w:sz w:val="24"/>
          <w:lang w:eastAsia="zh-CN"/>
        </w:rPr>
        <w:t xml:space="preserve"> from the ground and load up onto container</w:t>
      </w:r>
      <w:r w:rsidR="001C7D91">
        <w:rPr>
          <w:sz w:val="24"/>
          <w:lang w:eastAsia="zh-CN"/>
        </w:rPr>
        <w:t xml:space="preserve"> chassis</w:t>
      </w:r>
    </w:p>
    <w:p w14:paraId="12F1C1B8" w14:textId="08B29536" w:rsidR="00B830DD" w:rsidRPr="001C7D91" w:rsidRDefault="0099046A" w:rsidP="001C7D9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1C7D91">
        <w:rPr>
          <w:sz w:val="24"/>
          <w:lang w:eastAsia="zh-CN"/>
        </w:rPr>
        <w:t>Once job complete, team leader will instruct the team t</w:t>
      </w:r>
      <w:r w:rsidR="00B830DD" w:rsidRPr="001C7D91">
        <w:rPr>
          <w:sz w:val="24"/>
          <w:lang w:eastAsia="zh-CN"/>
        </w:rPr>
        <w:t>o perform proper housekeeping</w:t>
      </w:r>
    </w:p>
    <w:p w14:paraId="5FA174ED" w14:textId="77777777" w:rsidR="006467DA" w:rsidRPr="0099046A" w:rsidRDefault="00B830DD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14:paraId="500F9412" w14:textId="77777777" w:rsidR="0099046A" w:rsidRPr="008F036A" w:rsidRDefault="006467DA" w:rsidP="008F03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00B04691" w14:textId="77777777" w:rsidR="00DA3BBC" w:rsidRDefault="00DA3BBC" w:rsidP="00DA3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</w:p>
    <w:p w14:paraId="058FDBDB" w14:textId="77777777" w:rsidR="0099046A" w:rsidRDefault="00DA3BBC" w:rsidP="00DA3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99046A">
        <w:rPr>
          <w:sz w:val="24"/>
          <w:lang w:eastAsia="zh-CN"/>
        </w:rPr>
        <w:t>Best Regards</w:t>
      </w:r>
    </w:p>
    <w:p w14:paraId="7AF2165B" w14:textId="2A717201" w:rsidR="0099046A" w:rsidRDefault="00E426B4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/ </w:t>
      </w:r>
      <w:proofErr w:type="spellStart"/>
      <w:r w:rsidR="0099046A">
        <w:rPr>
          <w:sz w:val="24"/>
          <w:lang w:eastAsia="zh-CN"/>
        </w:rPr>
        <w:t>Zailani</w:t>
      </w:r>
      <w:proofErr w:type="spellEnd"/>
      <w:r w:rsidR="006467DA">
        <w:tab/>
      </w:r>
    </w:p>
    <w:p w14:paraId="3450966E" w14:textId="77777777"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14:paraId="12A7CDCF" w14:textId="77777777"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C4E4FE8" w14:textId="77777777" w:rsidR="00BC42EB" w:rsidRDefault="00BC42EB">
      <w:r>
        <w:separator/>
      </w:r>
    </w:p>
  </w:endnote>
  <w:endnote w:type="continuationSeparator" w:id="0">
    <w:p w14:paraId="5A94E212" w14:textId="77777777" w:rsidR="00BC42EB" w:rsidRDefault="00BC42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C5F30C" w14:textId="77777777"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566ED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566ED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C8DC38C" w14:textId="77777777" w:rsidR="00BC42EB" w:rsidRDefault="00BC42EB">
      <w:r>
        <w:separator/>
      </w:r>
    </w:p>
  </w:footnote>
  <w:footnote w:type="continuationSeparator" w:id="0">
    <w:p w14:paraId="7261A7F8" w14:textId="77777777" w:rsidR="00BC42EB" w:rsidRDefault="00BC42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992DC1" w14:textId="4F066DAF" w:rsidR="006467DA" w:rsidRPr="00DB4818" w:rsidRDefault="001C7D91" w:rsidP="00DB4818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5DD28A9E" wp14:editId="22DD5E94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B4818">
      <w:rPr>
        <w:b/>
        <w:color w:val="0000FF"/>
        <w:sz w:val="28"/>
      </w:rPr>
      <w:t xml:space="preserve">                </w:t>
    </w:r>
    <w:r w:rsidR="006467DA">
      <w:rPr>
        <w:b/>
        <w:color w:val="0000FF"/>
        <w:sz w:val="28"/>
      </w:rPr>
      <w:t>ERIC WONG MACHINERY TRANSPORTATION PTE LTD</w:t>
    </w:r>
  </w:p>
  <w:p w14:paraId="3C7D11D7" w14:textId="173EAC21" w:rsidR="006467DA" w:rsidRDefault="00E426B4">
    <w:pPr>
      <w:pStyle w:val="Header"/>
      <w:jc w:val="center"/>
    </w:pPr>
    <w:r>
      <w:t xml:space="preserve">28 </w:t>
    </w:r>
    <w:proofErr w:type="spellStart"/>
    <w:r>
      <w:t>Kranji</w:t>
    </w:r>
    <w:proofErr w:type="spellEnd"/>
    <w:r>
      <w:t xml:space="preserve"> Loop #05-03</w:t>
    </w:r>
    <w:r w:rsidR="006467DA">
      <w:t xml:space="preserve">, </w:t>
    </w:r>
    <w:proofErr w:type="spellStart"/>
    <w:r>
      <w:t>Kranji</w:t>
    </w:r>
    <w:proofErr w:type="spellEnd"/>
    <w:r>
      <w:t xml:space="preserve"> Green, </w:t>
    </w:r>
    <w:r w:rsidR="006467DA">
      <w:t xml:space="preserve">Singapore </w:t>
    </w:r>
    <w:r>
      <w:t>739571</w:t>
    </w:r>
  </w:p>
  <w:p w14:paraId="25223EF2" w14:textId="54785994" w:rsidR="006467DA" w:rsidRDefault="008F036A">
    <w:pPr>
      <w:pStyle w:val="Header"/>
      <w:jc w:val="center"/>
    </w:pPr>
    <w:r>
      <w:t>Tel</w:t>
    </w:r>
    <w:r w:rsidR="006467DA">
      <w:t xml:space="preserve">: </w:t>
    </w:r>
    <w:r w:rsidR="00B742F4">
      <w:t>6</w:t>
    </w:r>
    <w:r w:rsidR="006467DA">
      <w:t xml:space="preserve">2824175, </w:t>
    </w:r>
    <w:r w:rsidR="00B742F4">
      <w:t>6</w:t>
    </w:r>
    <w:r w:rsidR="006467DA">
      <w:t xml:space="preserve">2828203, </w:t>
    </w:r>
    <w:r w:rsidR="00B742F4">
      <w:t>6</w:t>
    </w:r>
    <w:r>
      <w:t>2826020</w:t>
    </w:r>
  </w:p>
  <w:p w14:paraId="2DD59B96" w14:textId="77777777" w:rsidR="006467DA" w:rsidRDefault="006467DA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76BEA2E1" w14:textId="77777777" w:rsidR="006467DA" w:rsidRDefault="006467DA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0A7B8655" w14:textId="77777777" w:rsidR="006467DA" w:rsidRDefault="008F036A">
    <w:pPr>
      <w:pStyle w:val="Header"/>
      <w:jc w:val="center"/>
      <w:rPr>
        <w:sz w:val="22"/>
      </w:rPr>
    </w:pPr>
    <w:r>
      <w:rPr>
        <w:sz w:val="22"/>
      </w:rPr>
      <w:t>e-mail</w:t>
    </w:r>
    <w:r w:rsidR="00B742F4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E40A6E"/>
    <w:multiLevelType w:val="hybridMultilevel"/>
    <w:tmpl w:val="5CE2D4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681665281">
    <w:abstractNumId w:val="3"/>
  </w:num>
  <w:num w:numId="2" w16cid:durableId="1799564066">
    <w:abstractNumId w:val="7"/>
  </w:num>
  <w:num w:numId="3" w16cid:durableId="993221567">
    <w:abstractNumId w:val="1"/>
  </w:num>
  <w:num w:numId="4" w16cid:durableId="1315910850">
    <w:abstractNumId w:val="14"/>
  </w:num>
  <w:num w:numId="5" w16cid:durableId="1556618711">
    <w:abstractNumId w:val="8"/>
  </w:num>
  <w:num w:numId="6" w16cid:durableId="500660660">
    <w:abstractNumId w:val="10"/>
  </w:num>
  <w:num w:numId="7" w16cid:durableId="895241657">
    <w:abstractNumId w:val="5"/>
  </w:num>
  <w:num w:numId="8" w16cid:durableId="795296288">
    <w:abstractNumId w:val="11"/>
  </w:num>
  <w:num w:numId="9" w16cid:durableId="60831972">
    <w:abstractNumId w:val="2"/>
  </w:num>
  <w:num w:numId="10" w16cid:durableId="1346517558">
    <w:abstractNumId w:val="12"/>
  </w:num>
  <w:num w:numId="11" w16cid:durableId="602032575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320161479">
    <w:abstractNumId w:val="0"/>
  </w:num>
  <w:num w:numId="13" w16cid:durableId="307172968">
    <w:abstractNumId w:val="9"/>
  </w:num>
  <w:num w:numId="14" w16cid:durableId="1689478939">
    <w:abstractNumId w:val="13"/>
  </w:num>
  <w:num w:numId="15" w16cid:durableId="296761917">
    <w:abstractNumId w:val="4"/>
  </w:num>
  <w:num w:numId="16" w16cid:durableId="111602019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8A8"/>
    <w:rsid w:val="00007BC8"/>
    <w:rsid w:val="0005684E"/>
    <w:rsid w:val="00061F4D"/>
    <w:rsid w:val="000627D7"/>
    <w:rsid w:val="0007152C"/>
    <w:rsid w:val="00073A9B"/>
    <w:rsid w:val="00092D3A"/>
    <w:rsid w:val="000A4E07"/>
    <w:rsid w:val="000C68D5"/>
    <w:rsid w:val="000D3C89"/>
    <w:rsid w:val="000D3F7C"/>
    <w:rsid w:val="000D6FCC"/>
    <w:rsid w:val="000E0C67"/>
    <w:rsid w:val="000F02CA"/>
    <w:rsid w:val="00104BB7"/>
    <w:rsid w:val="001218B2"/>
    <w:rsid w:val="0012265D"/>
    <w:rsid w:val="0012341E"/>
    <w:rsid w:val="001268A8"/>
    <w:rsid w:val="00140D68"/>
    <w:rsid w:val="00141D73"/>
    <w:rsid w:val="00143834"/>
    <w:rsid w:val="00164396"/>
    <w:rsid w:val="0017369C"/>
    <w:rsid w:val="00192797"/>
    <w:rsid w:val="001C20A3"/>
    <w:rsid w:val="001C7D91"/>
    <w:rsid w:val="002545D3"/>
    <w:rsid w:val="00257C21"/>
    <w:rsid w:val="002958B3"/>
    <w:rsid w:val="002A0FF7"/>
    <w:rsid w:val="002C77FC"/>
    <w:rsid w:val="002D1F85"/>
    <w:rsid w:val="002E06E4"/>
    <w:rsid w:val="002E26B6"/>
    <w:rsid w:val="00301345"/>
    <w:rsid w:val="0030317F"/>
    <w:rsid w:val="00333DB7"/>
    <w:rsid w:val="0035481C"/>
    <w:rsid w:val="00375E51"/>
    <w:rsid w:val="003A31F6"/>
    <w:rsid w:val="003A4ECA"/>
    <w:rsid w:val="003B14A8"/>
    <w:rsid w:val="003B5C13"/>
    <w:rsid w:val="003C5B60"/>
    <w:rsid w:val="003D5FEC"/>
    <w:rsid w:val="003E63CD"/>
    <w:rsid w:val="003F03C0"/>
    <w:rsid w:val="003F0E02"/>
    <w:rsid w:val="003F13D2"/>
    <w:rsid w:val="00414238"/>
    <w:rsid w:val="004559B7"/>
    <w:rsid w:val="004566ED"/>
    <w:rsid w:val="00466C7A"/>
    <w:rsid w:val="004F08EF"/>
    <w:rsid w:val="00500ADC"/>
    <w:rsid w:val="00515133"/>
    <w:rsid w:val="0054318A"/>
    <w:rsid w:val="005463C4"/>
    <w:rsid w:val="0057657F"/>
    <w:rsid w:val="005C6EA2"/>
    <w:rsid w:val="005D3C81"/>
    <w:rsid w:val="005F0816"/>
    <w:rsid w:val="00626FBE"/>
    <w:rsid w:val="006467DA"/>
    <w:rsid w:val="0066401C"/>
    <w:rsid w:val="00673B40"/>
    <w:rsid w:val="00693582"/>
    <w:rsid w:val="00695315"/>
    <w:rsid w:val="006C2700"/>
    <w:rsid w:val="006F12DE"/>
    <w:rsid w:val="007175B9"/>
    <w:rsid w:val="00760813"/>
    <w:rsid w:val="007D338F"/>
    <w:rsid w:val="007F7D71"/>
    <w:rsid w:val="00842B0F"/>
    <w:rsid w:val="00871396"/>
    <w:rsid w:val="008736BB"/>
    <w:rsid w:val="00885DDC"/>
    <w:rsid w:val="00895D5D"/>
    <w:rsid w:val="008A3DC0"/>
    <w:rsid w:val="008B14D3"/>
    <w:rsid w:val="008B52E3"/>
    <w:rsid w:val="008D2441"/>
    <w:rsid w:val="008D2C3E"/>
    <w:rsid w:val="008E2898"/>
    <w:rsid w:val="008F036A"/>
    <w:rsid w:val="00901015"/>
    <w:rsid w:val="00971AE8"/>
    <w:rsid w:val="00972DB7"/>
    <w:rsid w:val="0099046A"/>
    <w:rsid w:val="009A228D"/>
    <w:rsid w:val="009A4DBD"/>
    <w:rsid w:val="009F4FEB"/>
    <w:rsid w:val="00A2540E"/>
    <w:rsid w:val="00A73EA0"/>
    <w:rsid w:val="00A909CF"/>
    <w:rsid w:val="00AA67DA"/>
    <w:rsid w:val="00AD6264"/>
    <w:rsid w:val="00B01373"/>
    <w:rsid w:val="00B06871"/>
    <w:rsid w:val="00B16B6D"/>
    <w:rsid w:val="00B742F4"/>
    <w:rsid w:val="00B830DD"/>
    <w:rsid w:val="00BB4FA8"/>
    <w:rsid w:val="00BC21D9"/>
    <w:rsid w:val="00BC42EB"/>
    <w:rsid w:val="00C26AC4"/>
    <w:rsid w:val="00C46407"/>
    <w:rsid w:val="00C52E1D"/>
    <w:rsid w:val="00C95881"/>
    <w:rsid w:val="00CA3BF2"/>
    <w:rsid w:val="00CC1391"/>
    <w:rsid w:val="00CC713A"/>
    <w:rsid w:val="00CD3491"/>
    <w:rsid w:val="00CF7701"/>
    <w:rsid w:val="00D01712"/>
    <w:rsid w:val="00D07325"/>
    <w:rsid w:val="00D13A71"/>
    <w:rsid w:val="00D21E63"/>
    <w:rsid w:val="00D42896"/>
    <w:rsid w:val="00D50218"/>
    <w:rsid w:val="00D81988"/>
    <w:rsid w:val="00DA3BBC"/>
    <w:rsid w:val="00DB4818"/>
    <w:rsid w:val="00E17A37"/>
    <w:rsid w:val="00E3288E"/>
    <w:rsid w:val="00E426B4"/>
    <w:rsid w:val="00E76DB5"/>
    <w:rsid w:val="00EB07C2"/>
    <w:rsid w:val="00EB1F8C"/>
    <w:rsid w:val="00EB2408"/>
    <w:rsid w:val="00EC1220"/>
    <w:rsid w:val="00EF0349"/>
    <w:rsid w:val="00EF0424"/>
    <w:rsid w:val="00F1133C"/>
    <w:rsid w:val="00F25404"/>
    <w:rsid w:val="00F6623E"/>
    <w:rsid w:val="00F75133"/>
    <w:rsid w:val="00FB6E6F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1ED217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7</TotalTime>
  <Pages>2</Pages>
  <Words>288</Words>
  <Characters>1646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1931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3</cp:revision>
  <cp:lastPrinted>2025-12-19T07:05:00Z</cp:lastPrinted>
  <dcterms:created xsi:type="dcterms:W3CDTF">2025-12-15T07:05:00Z</dcterms:created>
  <dcterms:modified xsi:type="dcterms:W3CDTF">2025-12-19T07:05:00Z</dcterms:modified>
</cp:coreProperties>
</file>