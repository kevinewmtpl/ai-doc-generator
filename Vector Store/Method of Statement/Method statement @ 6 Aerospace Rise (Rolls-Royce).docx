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86928" w:rsidRDefault="00386928">
      <w:pPr>
        <w:rPr>
          <w:sz w:val="24"/>
        </w:rPr>
      </w:pPr>
    </w:p>
    <w:p w:rsidR="00684C71" w:rsidRDefault="006767C8">
      <w:pPr>
        <w:rPr>
          <w:sz w:val="24"/>
          <w:lang w:eastAsia="zh-CN"/>
        </w:rPr>
      </w:pPr>
      <w:r>
        <w:rPr>
          <w:sz w:val="24"/>
        </w:rPr>
        <w:t>Date: 25</w:t>
      </w:r>
      <w:r w:rsidRPr="006767C8">
        <w:rPr>
          <w:sz w:val="24"/>
          <w:vertAlign w:val="superscript"/>
        </w:rPr>
        <w:t>th</w:t>
      </w:r>
      <w:r>
        <w:rPr>
          <w:sz w:val="24"/>
        </w:rPr>
        <w:t xml:space="preserve"> July</w:t>
      </w:r>
      <w:r w:rsidR="00FC2C74">
        <w:rPr>
          <w:sz w:val="24"/>
        </w:rPr>
        <w:t xml:space="preserve"> 2023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6767C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Lorry loader to hoist down </w:t>
      </w:r>
      <w:r w:rsidR="001C5A49">
        <w:rPr>
          <w:rFonts w:hint="eastAsia"/>
          <w:sz w:val="24"/>
          <w:lang w:eastAsia="zh-CN"/>
        </w:rPr>
        <w:t>1</w:t>
      </w:r>
      <w:r>
        <w:rPr>
          <w:rFonts w:hint="eastAsia"/>
          <w:sz w:val="24"/>
          <w:lang w:eastAsia="zh-CN"/>
        </w:rPr>
        <w:t xml:space="preserve"> case</w:t>
      </w:r>
      <w:r w:rsidR="00C744A4">
        <w:rPr>
          <w:sz w:val="24"/>
          <w:lang w:eastAsia="zh-CN"/>
        </w:rPr>
        <w:t xml:space="preserve"> </w:t>
      </w:r>
      <w:r w:rsidR="001C5A49">
        <w:rPr>
          <w:sz w:val="24"/>
          <w:lang w:eastAsia="zh-CN"/>
        </w:rPr>
        <w:t>from lorry chassis</w:t>
      </w:r>
      <w:r w:rsidR="007D64B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and put aside</w:t>
      </w:r>
    </w:p>
    <w:p w:rsidR="003B7ED4" w:rsidRDefault="003B7E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3B7ED4" w:rsidRDefault="003B7ED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3B7ED4" w:rsidRDefault="006767C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case </w:t>
      </w:r>
    </w:p>
    <w:p w:rsidR="003B7ED4" w:rsidRDefault="00981C3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210 x 235 x 255</w:t>
      </w:r>
      <w:bookmarkStart w:id="0" w:name="_GoBack"/>
      <w:bookmarkEnd w:id="0"/>
      <w:r w:rsidR="006767C8">
        <w:rPr>
          <w:sz w:val="24"/>
          <w:szCs w:val="24"/>
          <w:lang w:eastAsia="zh-CN"/>
        </w:rPr>
        <w:t xml:space="preserve"> cm</w:t>
      </w:r>
    </w:p>
    <w:p w:rsidR="003B7ED4" w:rsidRPr="003B7ED4" w:rsidRDefault="00696DB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</w:t>
      </w:r>
      <w:r w:rsidR="006767C8">
        <w:rPr>
          <w:sz w:val="24"/>
          <w:szCs w:val="24"/>
          <w:lang w:eastAsia="zh-CN"/>
        </w:rPr>
        <w:t>2, 2</w:t>
      </w:r>
      <w:r w:rsidR="00345354">
        <w:rPr>
          <w:sz w:val="24"/>
          <w:szCs w:val="24"/>
          <w:lang w:eastAsia="zh-CN"/>
        </w:rPr>
        <w:t>00</w:t>
      </w:r>
      <w:r w:rsidR="003B7ED4">
        <w:rPr>
          <w:sz w:val="24"/>
          <w:szCs w:val="24"/>
          <w:lang w:eastAsia="zh-CN"/>
        </w:rPr>
        <w:t xml:space="preserve"> kgs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FD277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6767C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28/07</w:t>
      </w:r>
      <w:r w:rsidR="00F32E9A">
        <w:rPr>
          <w:sz w:val="24"/>
          <w:lang w:eastAsia="zh-CN"/>
        </w:rPr>
        <w:t>/23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D2778" w:rsidRDefault="00FD277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B020E0" w:rsidRPr="00FC2C74" w:rsidRDefault="0060375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Cs/>
          <w:sz w:val="24"/>
          <w:szCs w:val="24"/>
          <w:lang w:eastAsia="zh-CN"/>
        </w:rPr>
        <w:t xml:space="preserve">Est: 11:30 am </w:t>
      </w:r>
      <w:r w:rsidR="00F32E9A">
        <w:rPr>
          <w:bCs/>
          <w:sz w:val="24"/>
          <w:szCs w:val="24"/>
          <w:lang w:eastAsia="zh-CN"/>
        </w:rPr>
        <w:t xml:space="preserve"> </w:t>
      </w:r>
    </w:p>
    <w:p w:rsidR="00FD2778" w:rsidRDefault="00FD277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6767C8" w:rsidP="0025074A">
      <w:pPr>
        <w:pStyle w:val="Heading4"/>
      </w:pPr>
      <w:r>
        <w:t>6 Aerospace Rise</w:t>
      </w:r>
    </w:p>
    <w:p w:rsidR="0046606F" w:rsidRPr="0046606F" w:rsidRDefault="006767C8" w:rsidP="0046606F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Rolls-Royce Seletar Campus </w:t>
      </w:r>
    </w:p>
    <w:p w:rsidR="00684C71" w:rsidRDefault="00684C71" w:rsidP="001F2B4E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F2B4E" w:rsidRPr="001F2B4E" w:rsidRDefault="001F2B4E" w:rsidP="001F2B4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386928" w:rsidRDefault="006767C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 loader</w:t>
      </w:r>
    </w:p>
    <w:p w:rsidR="00FC2C74" w:rsidRDefault="006767C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Wire/webbing sling</w:t>
      </w:r>
    </w:p>
    <w:p w:rsidR="00896CDD" w:rsidRDefault="00896C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1F2B4E" w:rsidRDefault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Obstacles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25074A">
        <w:rPr>
          <w:sz w:val="24"/>
          <w:lang w:eastAsia="zh-CN"/>
        </w:rPr>
        <w:t xml:space="preserve"> obstacle on unloading bay</w:t>
      </w:r>
      <w:r>
        <w:rPr>
          <w:sz w:val="24"/>
          <w:lang w:eastAsia="zh-CN"/>
        </w:rPr>
        <w:t xml:space="preserve"> </w:t>
      </w:r>
    </w:p>
    <w:p w:rsidR="00F32E9A" w:rsidRDefault="008A4961" w:rsidP="001F2B4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operation area to prevent person who are no</w:t>
      </w:r>
      <w:r w:rsidR="006767C8">
        <w:rPr>
          <w:sz w:val="24"/>
          <w:lang w:eastAsia="zh-CN"/>
        </w:rPr>
        <w:t>t involved enter unintentionally</w:t>
      </w:r>
    </w:p>
    <w:p w:rsidR="006767C8" w:rsidRPr="006767C8" w:rsidRDefault="006767C8" w:rsidP="001F2B4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8A4961" w:rsidRDefault="008A4961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8A4961" w:rsidRDefault="008A4961" w:rsidP="001F2B4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No operation will be carry out on heavy rain, thunderstorms and lightning weather</w:t>
      </w:r>
    </w:p>
    <w:p w:rsidR="008A4961" w:rsidRDefault="008A4961" w:rsidP="001F2B4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All debris will be clear and dispose</w:t>
      </w:r>
    </w:p>
    <w:p w:rsidR="008A4961" w:rsidRPr="005D735A" w:rsidRDefault="001F2B4E" w:rsidP="005D735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D5255C" w:rsidRDefault="0081336E" w:rsidP="00784B5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</w:t>
      </w:r>
      <w:r w:rsidR="0025074A">
        <w:rPr>
          <w:rFonts w:hint="eastAsia"/>
          <w:sz w:val="24"/>
          <w:lang w:eastAsia="zh-CN"/>
        </w:rPr>
        <w:t>ard P.P.E. (safety shoes</w:t>
      </w:r>
      <w:r w:rsidR="0046606F">
        <w:rPr>
          <w:rFonts w:hint="eastAsia"/>
          <w:sz w:val="24"/>
          <w:lang w:eastAsia="zh-CN"/>
        </w:rPr>
        <w:t>, safety helmet</w:t>
      </w:r>
      <w:r>
        <w:rPr>
          <w:rFonts w:hint="eastAsia"/>
          <w:sz w:val="24"/>
          <w:lang w:eastAsia="zh-CN"/>
        </w:rPr>
        <w:t>)</w:t>
      </w:r>
    </w:p>
    <w:p w:rsidR="006767C8" w:rsidRDefault="006767C8" w:rsidP="00784B51">
      <w:pPr>
        <w:rPr>
          <w:sz w:val="24"/>
          <w:lang w:eastAsia="zh-CN"/>
        </w:rPr>
      </w:pPr>
      <w:r>
        <w:rPr>
          <w:sz w:val="24"/>
          <w:lang w:eastAsia="zh-CN"/>
        </w:rPr>
        <w:t>Lifting machine and lifting gear with M.O.M certificate</w:t>
      </w:r>
    </w:p>
    <w:p w:rsidR="00205704" w:rsidRPr="00784B51" w:rsidRDefault="006767C8" w:rsidP="00784B5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operation are supervise by M.O.M certified lifting supervisor, rigger and signalman </w:t>
      </w:r>
      <w:r w:rsidR="0081336E">
        <w:rPr>
          <w:sz w:val="24"/>
          <w:lang w:eastAsia="zh-CN"/>
        </w:rPr>
        <w:t xml:space="preserve">                                                                                                          </w:t>
      </w:r>
      <w:r w:rsidR="00D5255C">
        <w:rPr>
          <w:sz w:val="24"/>
          <w:lang w:eastAsia="zh-CN"/>
        </w:rPr>
        <w:t xml:space="preserve">                              </w:t>
      </w:r>
    </w:p>
    <w:p w:rsidR="008A4961" w:rsidRDefault="00F058FF" w:rsidP="0025074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81336E">
        <w:rPr>
          <w:b w:val="0"/>
          <w:sz w:val="20"/>
          <w:u w:val="none"/>
          <w:lang w:eastAsia="zh-CN"/>
        </w:rPr>
        <w:t xml:space="preserve">  </w:t>
      </w:r>
    </w:p>
    <w:p w:rsidR="00684C71" w:rsidRPr="0025074A" w:rsidRDefault="008A4961" w:rsidP="0025074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</w:t>
      </w:r>
      <w:r w:rsidR="0025074A">
        <w:rPr>
          <w:rFonts w:hint="eastAsia"/>
          <w:lang w:eastAsia="zh-CN"/>
        </w:rPr>
        <w:t>JOB SCOPE</w:t>
      </w:r>
      <w:r w:rsidR="0081336E">
        <w:rPr>
          <w:sz w:val="24"/>
          <w:lang w:eastAsia="zh-CN"/>
        </w:rPr>
        <w:t xml:space="preserve">      </w:t>
      </w:r>
    </w:p>
    <w:p w:rsidR="00E97987" w:rsidRDefault="00E97987" w:rsidP="003B2B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</w:t>
      </w:r>
      <w:r w:rsidR="00754EF9">
        <w:rPr>
          <w:sz w:val="24"/>
          <w:lang w:eastAsia="zh-CN"/>
        </w:rPr>
        <w:t>ader at designated unloading area</w:t>
      </w:r>
    </w:p>
    <w:p w:rsidR="00754EF9" w:rsidRDefault="00754EF9" w:rsidP="003B2B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insert sling under machine case and secured to crane hook</w:t>
      </w:r>
    </w:p>
    <w:p w:rsidR="00754EF9" w:rsidRDefault="00754EF9" w:rsidP="003B2B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case from lorry chassis </w:t>
      </w:r>
    </w:p>
    <w:p w:rsidR="00754EF9" w:rsidRDefault="00754EF9" w:rsidP="003B2B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and lower down case to near ground level</w:t>
      </w:r>
    </w:p>
    <w:p w:rsidR="008D17DA" w:rsidRPr="00754EF9" w:rsidRDefault="00754EF9" w:rsidP="00754EF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case at customer arranged location </w:t>
      </w:r>
    </w:p>
    <w:p w:rsidR="008D17DA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8D17D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272A93" w:rsidRDefault="00D03E74" w:rsidP="00272A93">
      <w:pPr>
        <w:pStyle w:val="Header"/>
        <w:tabs>
          <w:tab w:val="clear" w:pos="4320"/>
          <w:tab w:val="clear" w:pos="8640"/>
        </w:tabs>
        <w:ind w:left="720"/>
        <w:rPr>
          <w:b/>
          <w:sz w:val="24"/>
          <w:u w:val="single"/>
          <w:lang w:eastAsia="zh-CN"/>
        </w:rPr>
      </w:pPr>
      <w:r>
        <w:rPr>
          <w:sz w:val="24"/>
          <w:lang w:eastAsia="zh-CN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  <w:r w:rsidR="00696DB8">
        <w:rPr>
          <w:sz w:val="24"/>
        </w:rPr>
        <w:t xml:space="preserve"> / Kevin Wong 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777BB" w:rsidRDefault="000777BB">
      <w:r>
        <w:separator/>
      </w:r>
    </w:p>
  </w:endnote>
  <w:endnote w:type="continuationSeparator" w:id="0">
    <w:p w:rsidR="000777BB" w:rsidRDefault="000777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81C3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81C3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777BB" w:rsidRDefault="000777BB">
      <w:r>
        <w:separator/>
      </w:r>
    </w:p>
  </w:footnote>
  <w:footnote w:type="continuationSeparator" w:id="0">
    <w:p w:rsidR="000777BB" w:rsidRDefault="000777B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0777B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D17DA">
    <w:pPr>
      <w:pStyle w:val="Header"/>
      <w:jc w:val="center"/>
    </w:pPr>
    <w:r>
      <w:t>Tel</w:t>
    </w:r>
    <w:r w:rsidR="0081336E">
      <w:t xml:space="preserve">: </w:t>
    </w:r>
    <w:r w:rsidR="001F2B4E">
      <w:t>6</w:t>
    </w:r>
    <w:r w:rsidR="0081336E">
      <w:t xml:space="preserve">2824175, </w:t>
    </w:r>
    <w:r w:rsidR="001F2B4E">
      <w:t>6</w:t>
    </w:r>
    <w:r w:rsidR="0081336E">
      <w:t xml:space="preserve">2828203, </w:t>
    </w:r>
    <w:r w:rsidR="001F2B4E">
      <w:t>6</w:t>
    </w:r>
    <w:r>
      <w:t>2826020, Fax</w:t>
    </w:r>
    <w:r w:rsidR="0081336E">
      <w:t xml:space="preserve">: </w:t>
    </w:r>
    <w:r w:rsidR="001F2B4E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0777BB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8D17DA">
    <w:pPr>
      <w:pStyle w:val="Header"/>
      <w:jc w:val="center"/>
      <w:rPr>
        <w:sz w:val="22"/>
      </w:rPr>
    </w:pPr>
    <w:r>
      <w:rPr>
        <w:sz w:val="22"/>
      </w:rPr>
      <w:t>e-mail</w:t>
    </w:r>
    <w:r w:rsidR="001F2B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777BB"/>
    <w:rsid w:val="000801A2"/>
    <w:rsid w:val="000C4BD5"/>
    <w:rsid w:val="000F577A"/>
    <w:rsid w:val="001C5A49"/>
    <w:rsid w:val="001C645A"/>
    <w:rsid w:val="001F2B4E"/>
    <w:rsid w:val="002040E8"/>
    <w:rsid w:val="00205704"/>
    <w:rsid w:val="002249EF"/>
    <w:rsid w:val="0025074A"/>
    <w:rsid w:val="00264FFC"/>
    <w:rsid w:val="0026724A"/>
    <w:rsid w:val="00272A93"/>
    <w:rsid w:val="00296179"/>
    <w:rsid w:val="00302BD3"/>
    <w:rsid w:val="00310929"/>
    <w:rsid w:val="00345354"/>
    <w:rsid w:val="0034564D"/>
    <w:rsid w:val="00386928"/>
    <w:rsid w:val="0038762F"/>
    <w:rsid w:val="003B2B81"/>
    <w:rsid w:val="003B66FA"/>
    <w:rsid w:val="003B7ED4"/>
    <w:rsid w:val="00430053"/>
    <w:rsid w:val="0046606F"/>
    <w:rsid w:val="00494A64"/>
    <w:rsid w:val="004D7084"/>
    <w:rsid w:val="004E7394"/>
    <w:rsid w:val="00507C28"/>
    <w:rsid w:val="005254B7"/>
    <w:rsid w:val="005654AB"/>
    <w:rsid w:val="005D735A"/>
    <w:rsid w:val="00603753"/>
    <w:rsid w:val="006700D2"/>
    <w:rsid w:val="006767C8"/>
    <w:rsid w:val="00684C71"/>
    <w:rsid w:val="00696DB8"/>
    <w:rsid w:val="006B6525"/>
    <w:rsid w:val="00707B09"/>
    <w:rsid w:val="00754EF9"/>
    <w:rsid w:val="00784B51"/>
    <w:rsid w:val="007D64B7"/>
    <w:rsid w:val="007E7225"/>
    <w:rsid w:val="00805829"/>
    <w:rsid w:val="0081336E"/>
    <w:rsid w:val="00872D61"/>
    <w:rsid w:val="00896CDD"/>
    <w:rsid w:val="008A4961"/>
    <w:rsid w:val="008D17DA"/>
    <w:rsid w:val="00964921"/>
    <w:rsid w:val="00981C3A"/>
    <w:rsid w:val="009E6235"/>
    <w:rsid w:val="00A64537"/>
    <w:rsid w:val="00A65F59"/>
    <w:rsid w:val="00B020E0"/>
    <w:rsid w:val="00BA4A2E"/>
    <w:rsid w:val="00BC4309"/>
    <w:rsid w:val="00BC5999"/>
    <w:rsid w:val="00C03437"/>
    <w:rsid w:val="00C41758"/>
    <w:rsid w:val="00C6016F"/>
    <w:rsid w:val="00C744A4"/>
    <w:rsid w:val="00CA3A7D"/>
    <w:rsid w:val="00CE378B"/>
    <w:rsid w:val="00CE5931"/>
    <w:rsid w:val="00CF5762"/>
    <w:rsid w:val="00D03E74"/>
    <w:rsid w:val="00D5255C"/>
    <w:rsid w:val="00DC1B5D"/>
    <w:rsid w:val="00DD2E15"/>
    <w:rsid w:val="00DE0664"/>
    <w:rsid w:val="00E26D66"/>
    <w:rsid w:val="00E9120A"/>
    <w:rsid w:val="00E97987"/>
    <w:rsid w:val="00EC29CB"/>
    <w:rsid w:val="00ED106D"/>
    <w:rsid w:val="00F021EF"/>
    <w:rsid w:val="00F058FF"/>
    <w:rsid w:val="00F14483"/>
    <w:rsid w:val="00F32E9A"/>
    <w:rsid w:val="00F60267"/>
    <w:rsid w:val="00F65555"/>
    <w:rsid w:val="00FA7086"/>
    <w:rsid w:val="00FC2C74"/>
    <w:rsid w:val="00FD2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72</TotalTime>
  <Pages>1</Pages>
  <Words>297</Words>
  <Characters>1695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1989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2023-07-25T05:15:00Z</cp:lastPrinted>
  <dcterms:created xsi:type="dcterms:W3CDTF">2023-07-25T03:58:00Z</dcterms:created>
  <dcterms:modified xsi:type="dcterms:W3CDTF">2023-07-25T05:15:00Z</dcterms:modified>
</cp:coreProperties>
</file>