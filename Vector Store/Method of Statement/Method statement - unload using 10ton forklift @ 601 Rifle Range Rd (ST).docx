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0D2D36" w14:textId="77777777" w:rsidR="009E6E86" w:rsidRDefault="009E6E86" w:rsidP="00A10A84">
      <w:pPr>
        <w:pStyle w:val="Title"/>
        <w:jc w:val="left"/>
        <w:rPr>
          <w:sz w:val="32"/>
          <w:szCs w:val="32"/>
          <w:lang w:eastAsia="zh-CN"/>
        </w:rPr>
      </w:pPr>
    </w:p>
    <w:p w14:paraId="3BB69012" w14:textId="67B86525" w:rsidR="00684C71" w:rsidRDefault="00A10A84" w:rsidP="00A10A84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14:paraId="4970C5F3" w14:textId="77777777" w:rsidR="009E6E86" w:rsidRDefault="009E6E86" w:rsidP="00A10A84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14:paraId="58DCEAA9" w14:textId="1C8C3242" w:rsidR="00A10A84" w:rsidRPr="00A10A84" w:rsidRDefault="00357078" w:rsidP="00A10A84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Date: </w:t>
      </w:r>
      <w:r w:rsidR="001E2D35">
        <w:rPr>
          <w:b w:val="0"/>
          <w:sz w:val="24"/>
          <w:szCs w:val="24"/>
          <w:u w:val="none"/>
          <w:lang w:eastAsia="zh-CN"/>
        </w:rPr>
        <w:t>07</w:t>
      </w:r>
      <w:r w:rsidR="001E2D35" w:rsidRPr="001E2D35">
        <w:rPr>
          <w:b w:val="0"/>
          <w:sz w:val="24"/>
          <w:szCs w:val="24"/>
          <w:u w:val="none"/>
          <w:vertAlign w:val="superscript"/>
          <w:lang w:eastAsia="zh-CN"/>
        </w:rPr>
        <w:t>th</w:t>
      </w:r>
      <w:r w:rsidR="001E2D35">
        <w:rPr>
          <w:b w:val="0"/>
          <w:sz w:val="24"/>
          <w:szCs w:val="24"/>
          <w:u w:val="none"/>
          <w:lang w:eastAsia="zh-CN"/>
        </w:rPr>
        <w:t xml:space="preserve"> Oct 2025</w:t>
      </w:r>
    </w:p>
    <w:p w14:paraId="2E233335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7703B9E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15A4061" w14:textId="77777777" w:rsidR="001E2D35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031066">
        <w:rPr>
          <w:sz w:val="24"/>
          <w:lang w:eastAsia="zh-CN"/>
        </w:rPr>
        <w:t>1</w:t>
      </w:r>
      <w:r w:rsidR="00A10A84">
        <w:rPr>
          <w:sz w:val="24"/>
          <w:lang w:eastAsia="zh-CN"/>
        </w:rPr>
        <w:t xml:space="preserve"> unit machine</w:t>
      </w:r>
      <w:r w:rsidR="00505BC5">
        <w:rPr>
          <w:sz w:val="24"/>
          <w:lang w:eastAsia="zh-CN"/>
        </w:rPr>
        <w:t xml:space="preserve"> </w:t>
      </w:r>
      <w:r w:rsidR="00031066">
        <w:rPr>
          <w:sz w:val="24"/>
          <w:lang w:eastAsia="zh-CN"/>
        </w:rPr>
        <w:t xml:space="preserve">with accessories </w:t>
      </w:r>
      <w:r w:rsidR="00505BC5">
        <w:rPr>
          <w:sz w:val="24"/>
          <w:lang w:eastAsia="zh-CN"/>
        </w:rPr>
        <w:t>from</w:t>
      </w:r>
      <w:r w:rsidR="00A10A84">
        <w:rPr>
          <w:sz w:val="24"/>
          <w:lang w:eastAsia="zh-CN"/>
        </w:rPr>
        <w:t xml:space="preserve"> </w:t>
      </w:r>
      <w:r w:rsidR="00031066">
        <w:rPr>
          <w:sz w:val="24"/>
          <w:lang w:eastAsia="zh-CN"/>
        </w:rPr>
        <w:t xml:space="preserve">1 </w:t>
      </w:r>
      <w:r w:rsidR="00DF67A9">
        <w:rPr>
          <w:sz w:val="24"/>
          <w:lang w:eastAsia="zh-CN"/>
        </w:rPr>
        <w:t>x 40ft</w:t>
      </w:r>
      <w:r w:rsidR="00505BC5">
        <w:rPr>
          <w:sz w:val="24"/>
          <w:lang w:eastAsia="zh-CN"/>
        </w:rPr>
        <w:t xml:space="preserve"> </w:t>
      </w:r>
      <w:r w:rsidR="00C80FB9">
        <w:rPr>
          <w:sz w:val="24"/>
          <w:lang w:eastAsia="zh-CN"/>
        </w:rPr>
        <w:t>container</w:t>
      </w:r>
      <w:r w:rsidR="001E2D35">
        <w:rPr>
          <w:sz w:val="24"/>
          <w:lang w:eastAsia="zh-CN"/>
        </w:rPr>
        <w:t xml:space="preserve"> using forklift, fork up onto lorry chassis and deliver to another location</w:t>
      </w:r>
    </w:p>
    <w:p w14:paraId="47ABDB30" w14:textId="37E5B107" w:rsidR="00684C71" w:rsidRDefault="001E2D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fork up empty container onto </w:t>
      </w:r>
      <w:r w:rsidR="003C340E">
        <w:rPr>
          <w:sz w:val="24"/>
          <w:lang w:eastAsia="zh-CN"/>
        </w:rPr>
        <w:t>trailer chassis</w:t>
      </w:r>
    </w:p>
    <w:p w14:paraId="2704A285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7DB993C" w14:textId="77777777"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3E929998" w14:textId="4F1FA454" w:rsidR="006D0ED2" w:rsidRDefault="0003106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Induction Furnace </w:t>
      </w:r>
    </w:p>
    <w:p w14:paraId="42C9E324" w14:textId="018CFC08" w:rsidR="001C5709" w:rsidRPr="00A10A84" w:rsidRDefault="001E2D35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Refer to attached packing list </w:t>
      </w:r>
    </w:p>
    <w:p w14:paraId="561BB3BE" w14:textId="77777777"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FCB6DCA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A3FE28F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</w:t>
      </w:r>
      <w:r w:rsidR="00911CA7">
        <w:rPr>
          <w:rFonts w:hint="eastAsia"/>
          <w:sz w:val="24"/>
          <w:lang w:eastAsia="zh-CN"/>
        </w:rPr>
        <w:t>isk Assessment will be attached</w:t>
      </w:r>
    </w:p>
    <w:p w14:paraId="3FE34B4F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DCCFADB" w14:textId="77777777"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0BC05F48" w14:textId="74F90B41" w:rsidR="00684C71" w:rsidRDefault="001E2D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09-10/10/25</w:t>
      </w:r>
    </w:p>
    <w:p w14:paraId="6E13F7B7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F1307EB" w14:textId="77777777"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68236D27" w14:textId="30495602" w:rsidR="00BC5A20" w:rsidRDefault="00BC05D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1E2D35">
        <w:rPr>
          <w:bCs/>
          <w:sz w:val="24"/>
          <w:szCs w:val="24"/>
          <w:lang w:eastAsia="zh-CN"/>
        </w:rPr>
        <w:t>00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14:paraId="321F6682" w14:textId="77777777"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9AC4DEF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8703D0D" w14:textId="1D174480" w:rsidR="00707B09" w:rsidRPr="001E2D35" w:rsidRDefault="001E2D35" w:rsidP="001E2D35">
      <w:pPr>
        <w:pStyle w:val="Heading4"/>
      </w:pPr>
      <w:r>
        <w:t xml:space="preserve">601 Rifle Range Rd </w:t>
      </w:r>
      <w:r w:rsidR="00C80FB9">
        <w:t xml:space="preserve"> </w:t>
      </w:r>
    </w:p>
    <w:p w14:paraId="34E319C1" w14:textId="77777777"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075FC886" w14:textId="77777777"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009C7421" w14:textId="75FC0BF9" w:rsidR="002639DB" w:rsidRDefault="001E2D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A10A84">
        <w:rPr>
          <w:sz w:val="24"/>
          <w:lang w:eastAsia="zh-CN"/>
        </w:rPr>
        <w:t xml:space="preserve"> x l</w:t>
      </w:r>
      <w:r w:rsidR="007C44FF">
        <w:rPr>
          <w:sz w:val="24"/>
          <w:lang w:eastAsia="zh-CN"/>
        </w:rPr>
        <w:t>orry loader</w:t>
      </w:r>
    </w:p>
    <w:p w14:paraId="0D1FD95A" w14:textId="77777777" w:rsidR="001C5709" w:rsidRDefault="001C5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10ton forklift</w:t>
      </w:r>
    </w:p>
    <w:p w14:paraId="19E2107D" w14:textId="5C5A969B" w:rsidR="001C5709" w:rsidRDefault="009E6E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C5709">
        <w:rPr>
          <w:sz w:val="24"/>
          <w:lang w:eastAsia="zh-CN"/>
        </w:rPr>
        <w:t xml:space="preserve">ire/webbing sling </w:t>
      </w:r>
    </w:p>
    <w:p w14:paraId="30905B80" w14:textId="4F9D8D1F" w:rsidR="00911CA7" w:rsidRDefault="00911C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D1318B0" w14:textId="77777777" w:rsidR="00684C71" w:rsidRPr="00463987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14:paraId="50A6F3F3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AE731F">
        <w:rPr>
          <w:sz w:val="24"/>
          <w:lang w:eastAsia="zh-CN"/>
        </w:rPr>
        <w:t xml:space="preserve"> and route to machine position </w:t>
      </w:r>
    </w:p>
    <w:p w14:paraId="2FE98D37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14:paraId="2DDB4BF3" w14:textId="77777777" w:rsidR="001C5709" w:rsidRDefault="001C5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0FD825E" w14:textId="77777777"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287F28DE" w14:textId="77777777" w:rsidR="00684C71" w:rsidRDefault="001C5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14:paraId="314F8286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303BE665" w14:textId="77777777" w:rsidR="009E6E86" w:rsidRDefault="009E6E86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F850280" w14:textId="0666C90F"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6CBDC2B6" w14:textId="142E8DCE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43639">
        <w:rPr>
          <w:sz w:val="24"/>
          <w:lang w:eastAsia="zh-CN"/>
        </w:rPr>
        <w:t>r, rigger, signalman</w:t>
      </w:r>
      <w:r w:rsidR="001C5709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lorry crane operator </w:t>
      </w:r>
      <w:r w:rsidR="001C5709">
        <w:rPr>
          <w:sz w:val="24"/>
          <w:lang w:eastAsia="zh-CN"/>
        </w:rPr>
        <w:t xml:space="preserve">and forklift </w:t>
      </w:r>
      <w:r w:rsidR="00B55095">
        <w:rPr>
          <w:sz w:val="24"/>
          <w:lang w:eastAsia="zh-CN"/>
        </w:rPr>
        <w:t xml:space="preserve">driver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 certificate)</w:t>
      </w:r>
    </w:p>
    <w:p w14:paraId="46E3B4A1" w14:textId="77777777"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8956FB6" w14:textId="77777777"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07EB7030" w14:textId="77777777" w:rsidR="007C44FF" w:rsidRDefault="007C44F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6E3B9775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AE731F">
        <w:rPr>
          <w:rFonts w:hint="eastAsia"/>
          <w:sz w:val="24"/>
          <w:lang w:eastAsia="zh-CN"/>
        </w:rPr>
        <w:t>helmet</w:t>
      </w:r>
      <w:r w:rsidR="00AD1242">
        <w:rPr>
          <w:sz w:val="24"/>
          <w:lang w:eastAsia="zh-CN"/>
        </w:rPr>
        <w:t>, safety vest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14:paraId="7F2E6247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317D4AE2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EAE9B24" w14:textId="77777777" w:rsidR="000C30B5" w:rsidRPr="00A10A84" w:rsidRDefault="0081336E" w:rsidP="00A10A84">
      <w:pPr>
        <w:pStyle w:val="Title"/>
        <w:jc w:val="left"/>
        <w:rPr>
          <w:sz w:val="24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</w:t>
      </w:r>
    </w:p>
    <w:p w14:paraId="7B828226" w14:textId="2F3D1588" w:rsidR="00321809" w:rsidRDefault="00B55095" w:rsidP="003218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</w:t>
      </w:r>
      <w:r w:rsidR="003C340E">
        <w:rPr>
          <w:sz w:val="24"/>
          <w:lang w:eastAsia="zh-CN"/>
        </w:rPr>
        <w:t xml:space="preserve">signated </w:t>
      </w:r>
      <w:r>
        <w:rPr>
          <w:sz w:val="24"/>
          <w:lang w:eastAsia="zh-CN"/>
        </w:rPr>
        <w:t>loading area</w:t>
      </w:r>
    </w:p>
    <w:p w14:paraId="15860D84" w14:textId="1BDFCBB3" w:rsidR="000C30B5" w:rsidRDefault="000C30B5" w:rsidP="003C34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C340E">
        <w:rPr>
          <w:sz w:val="24"/>
          <w:lang w:eastAsia="zh-CN"/>
        </w:rPr>
        <w:t xml:space="preserve">Using </w:t>
      </w:r>
      <w:r w:rsidR="00645A99" w:rsidRPr="003C340E">
        <w:rPr>
          <w:sz w:val="24"/>
          <w:lang w:eastAsia="zh-CN"/>
        </w:rPr>
        <w:t xml:space="preserve">of </w:t>
      </w:r>
      <w:r w:rsidR="00B55095" w:rsidRPr="003C340E">
        <w:rPr>
          <w:sz w:val="24"/>
          <w:lang w:eastAsia="zh-CN"/>
        </w:rPr>
        <w:t xml:space="preserve">10ton forklift to fork </w:t>
      </w:r>
      <w:r w:rsidR="003C340E">
        <w:rPr>
          <w:sz w:val="24"/>
          <w:lang w:eastAsia="zh-CN"/>
        </w:rPr>
        <w:t>out machine and parts from container</w:t>
      </w:r>
    </w:p>
    <w:p w14:paraId="2242737F" w14:textId="0EF067B5" w:rsidR="003C340E" w:rsidRDefault="003C340E" w:rsidP="003C34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and parts onto lorry chassis </w:t>
      </w:r>
    </w:p>
    <w:p w14:paraId="08E3318B" w14:textId="48993171" w:rsidR="003C340E" w:rsidRPr="003C340E" w:rsidRDefault="003C340E" w:rsidP="003C34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load with strapping belt </w:t>
      </w:r>
    </w:p>
    <w:p w14:paraId="52C13374" w14:textId="2C4021A1" w:rsidR="000C30B5" w:rsidRDefault="003C340E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out machine and deliver to another location </w:t>
      </w:r>
    </w:p>
    <w:p w14:paraId="58DFD350" w14:textId="4938200C" w:rsidR="00614E41" w:rsidRDefault="00614E41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 to fork up</w:t>
      </w:r>
      <w:r w:rsidR="003C340E">
        <w:rPr>
          <w:sz w:val="24"/>
          <w:lang w:eastAsia="zh-CN"/>
        </w:rPr>
        <w:t xml:space="preserve"> empty container and load onto trailer chassis</w:t>
      </w:r>
    </w:p>
    <w:p w14:paraId="6A906F1E" w14:textId="4C48519E" w:rsidR="003C340E" w:rsidRDefault="003C340E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out container for disposal </w:t>
      </w:r>
    </w:p>
    <w:p w14:paraId="6062C4FA" w14:textId="0311E12D" w:rsidR="00EF0653" w:rsidRPr="003C340E" w:rsidRDefault="0081336E" w:rsidP="003C34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C340E">
        <w:rPr>
          <w:sz w:val="24"/>
          <w:lang w:eastAsia="zh-CN"/>
        </w:rPr>
        <w:t>Once job complete, team leader will instruct t</w:t>
      </w:r>
      <w:r w:rsidR="00A64537" w:rsidRPr="003C340E">
        <w:rPr>
          <w:sz w:val="24"/>
          <w:lang w:eastAsia="zh-CN"/>
        </w:rPr>
        <w:t>he team to perform proper house</w:t>
      </w:r>
      <w:r w:rsidRPr="003C340E">
        <w:rPr>
          <w:sz w:val="24"/>
          <w:lang w:eastAsia="zh-CN"/>
        </w:rPr>
        <w:t>keeping</w:t>
      </w:r>
    </w:p>
    <w:p w14:paraId="482BA46E" w14:textId="77777777"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14:paraId="4D4FE23B" w14:textId="77777777"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0CA6DC36" w14:textId="77777777"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2FB83F89" w14:textId="4A6A316D" w:rsidR="009E6E86" w:rsidRDefault="009E6E86" w:rsidP="009E6E86">
      <w:pPr>
        <w:ind w:left="720"/>
        <w:rPr>
          <w:sz w:val="24"/>
        </w:rPr>
      </w:pPr>
    </w:p>
    <w:p w14:paraId="4A405020" w14:textId="42896161" w:rsidR="00684C71" w:rsidRDefault="009E6E86" w:rsidP="008B0EBB">
      <w:pPr>
        <w:rPr>
          <w:sz w:val="24"/>
        </w:rPr>
      </w:pPr>
      <w:r>
        <w:rPr>
          <w:sz w:val="24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204EB1DF" w14:textId="31FA3B0E" w:rsidR="00684C71" w:rsidRDefault="0081336E">
      <w:pPr>
        <w:rPr>
          <w:sz w:val="24"/>
        </w:rPr>
      </w:pPr>
      <w:r>
        <w:rPr>
          <w:sz w:val="24"/>
        </w:rPr>
        <w:t xml:space="preserve">           </w:t>
      </w:r>
      <w:r w:rsidR="009E6E86">
        <w:rPr>
          <w:sz w:val="24"/>
        </w:rPr>
        <w:t xml:space="preserve"> </w:t>
      </w:r>
      <w:r w:rsidR="00B4600F">
        <w:rPr>
          <w:sz w:val="24"/>
        </w:rPr>
        <w:t xml:space="preserve">Kevin Wong </w:t>
      </w:r>
      <w:r w:rsidR="006D0ED2">
        <w:rPr>
          <w:sz w:val="24"/>
        </w:rPr>
        <w:t>/ Zailani</w:t>
      </w:r>
    </w:p>
    <w:p w14:paraId="060A6E1D" w14:textId="77777777" w:rsidR="00614E4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592F078E" w14:textId="77777777" w:rsidR="00684C71" w:rsidRPr="00911CA7" w:rsidRDefault="00614E41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911CA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DA8AF8" w14:textId="77777777" w:rsidR="00E147A8" w:rsidRDefault="00E147A8">
      <w:r>
        <w:separator/>
      </w:r>
    </w:p>
  </w:endnote>
  <w:endnote w:type="continuationSeparator" w:id="0">
    <w:p w14:paraId="7A009437" w14:textId="77777777" w:rsidR="00E147A8" w:rsidRDefault="00E14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FB17C2" w14:textId="77777777" w:rsidR="00D27312" w:rsidRDefault="00D27312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2235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22357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8EE24F" w14:textId="77777777" w:rsidR="00E147A8" w:rsidRDefault="00E147A8">
      <w:r>
        <w:separator/>
      </w:r>
    </w:p>
  </w:footnote>
  <w:footnote w:type="continuationSeparator" w:id="0">
    <w:p w14:paraId="7BF5454B" w14:textId="77777777" w:rsidR="00E147A8" w:rsidRDefault="00E147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7B9280" w14:textId="4A366E3B" w:rsidR="00D27312" w:rsidRPr="009E6E86" w:rsidRDefault="003C340E" w:rsidP="009E6E86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385BDBFA" wp14:editId="0903E5C3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E6E86">
      <w:rPr>
        <w:b/>
        <w:color w:val="0000FF"/>
        <w:sz w:val="28"/>
      </w:rPr>
      <w:t xml:space="preserve">                </w:t>
    </w:r>
    <w:r w:rsidR="00D27312">
      <w:rPr>
        <w:b/>
        <w:color w:val="0000FF"/>
        <w:sz w:val="28"/>
      </w:rPr>
      <w:t>ERIC WONG MACHINERY TRANSPORTATION PTE LTD</w:t>
    </w:r>
  </w:p>
  <w:p w14:paraId="01B02526" w14:textId="77777777" w:rsidR="00D27312" w:rsidRDefault="001C5709">
    <w:pPr>
      <w:pStyle w:val="Header"/>
      <w:jc w:val="center"/>
    </w:pPr>
    <w:r>
      <w:t>28 Kranji Loop #05-03, Kranji Green, Singapore 739571</w:t>
    </w:r>
  </w:p>
  <w:p w14:paraId="5D8DE4D1" w14:textId="77777777" w:rsidR="00D27312" w:rsidRDefault="00D27312">
    <w:pPr>
      <w:pStyle w:val="Header"/>
      <w:jc w:val="center"/>
    </w:pPr>
    <w:r>
      <w:t>Tel: 62824175, 6</w:t>
    </w:r>
    <w:r w:rsidR="001C5709">
      <w:t>2828203, 62826020</w:t>
    </w:r>
  </w:p>
  <w:p w14:paraId="279000BE" w14:textId="77777777" w:rsidR="00D27312" w:rsidRDefault="00D27312">
    <w:pPr>
      <w:pStyle w:val="Header"/>
      <w:jc w:val="center"/>
    </w:pPr>
    <w:r>
      <w:t>GST Reg No. : M2-8923804 – 2</w:t>
    </w:r>
  </w:p>
  <w:p w14:paraId="5A794932" w14:textId="77777777" w:rsidR="00D27312" w:rsidRDefault="00D27312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79F9EAA3" w14:textId="77777777" w:rsidR="00D27312" w:rsidRDefault="00D27312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64266399">
    <w:abstractNumId w:val="2"/>
  </w:num>
  <w:num w:numId="2" w16cid:durableId="446240747">
    <w:abstractNumId w:val="4"/>
  </w:num>
  <w:num w:numId="3" w16cid:durableId="1632634949">
    <w:abstractNumId w:val="0"/>
  </w:num>
  <w:num w:numId="4" w16cid:durableId="1929775838">
    <w:abstractNumId w:val="9"/>
  </w:num>
  <w:num w:numId="5" w16cid:durableId="1461874105">
    <w:abstractNumId w:val="5"/>
  </w:num>
  <w:num w:numId="6" w16cid:durableId="472333896">
    <w:abstractNumId w:val="6"/>
  </w:num>
  <w:num w:numId="7" w16cid:durableId="1277637323">
    <w:abstractNumId w:val="3"/>
  </w:num>
  <w:num w:numId="8" w16cid:durableId="1330520532">
    <w:abstractNumId w:val="7"/>
  </w:num>
  <w:num w:numId="9" w16cid:durableId="1579244955">
    <w:abstractNumId w:val="1"/>
  </w:num>
  <w:num w:numId="10" w16cid:durableId="105082002">
    <w:abstractNumId w:val="8"/>
  </w:num>
  <w:num w:numId="11" w16cid:durableId="941911827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1665B"/>
    <w:rsid w:val="00031066"/>
    <w:rsid w:val="000343CD"/>
    <w:rsid w:val="00040C1E"/>
    <w:rsid w:val="00057FF4"/>
    <w:rsid w:val="00070794"/>
    <w:rsid w:val="000801A2"/>
    <w:rsid w:val="00090AFE"/>
    <w:rsid w:val="000C30B5"/>
    <w:rsid w:val="000C4536"/>
    <w:rsid w:val="000D1431"/>
    <w:rsid w:val="0018570C"/>
    <w:rsid w:val="001A1BA7"/>
    <w:rsid w:val="001A2B56"/>
    <w:rsid w:val="001B649D"/>
    <w:rsid w:val="001C5709"/>
    <w:rsid w:val="001C67C6"/>
    <w:rsid w:val="001C782A"/>
    <w:rsid w:val="001D14D9"/>
    <w:rsid w:val="001E2D35"/>
    <w:rsid w:val="00205704"/>
    <w:rsid w:val="002639DB"/>
    <w:rsid w:val="00284F24"/>
    <w:rsid w:val="002D3928"/>
    <w:rsid w:val="00321809"/>
    <w:rsid w:val="00352C91"/>
    <w:rsid w:val="00357078"/>
    <w:rsid w:val="003A2878"/>
    <w:rsid w:val="003A38CC"/>
    <w:rsid w:val="003C340E"/>
    <w:rsid w:val="003C5C9D"/>
    <w:rsid w:val="003D017C"/>
    <w:rsid w:val="003E4695"/>
    <w:rsid w:val="003F3A1D"/>
    <w:rsid w:val="00404EF6"/>
    <w:rsid w:val="00410512"/>
    <w:rsid w:val="004135BC"/>
    <w:rsid w:val="0041482A"/>
    <w:rsid w:val="00421EE9"/>
    <w:rsid w:val="00422357"/>
    <w:rsid w:val="00430E18"/>
    <w:rsid w:val="004335DA"/>
    <w:rsid w:val="00463987"/>
    <w:rsid w:val="0047011D"/>
    <w:rsid w:val="00470C59"/>
    <w:rsid w:val="00472655"/>
    <w:rsid w:val="005056C2"/>
    <w:rsid w:val="00505BC5"/>
    <w:rsid w:val="00515A2D"/>
    <w:rsid w:val="00517802"/>
    <w:rsid w:val="0052796F"/>
    <w:rsid w:val="0053446C"/>
    <w:rsid w:val="00581BD2"/>
    <w:rsid w:val="00596BDF"/>
    <w:rsid w:val="005D7370"/>
    <w:rsid w:val="005E781A"/>
    <w:rsid w:val="00614E41"/>
    <w:rsid w:val="00620E16"/>
    <w:rsid w:val="006240B0"/>
    <w:rsid w:val="00625D4E"/>
    <w:rsid w:val="006304BE"/>
    <w:rsid w:val="00645A99"/>
    <w:rsid w:val="00650074"/>
    <w:rsid w:val="00650243"/>
    <w:rsid w:val="0065238F"/>
    <w:rsid w:val="00656040"/>
    <w:rsid w:val="00684C71"/>
    <w:rsid w:val="006B6525"/>
    <w:rsid w:val="006D0ED2"/>
    <w:rsid w:val="006F37C2"/>
    <w:rsid w:val="00707B09"/>
    <w:rsid w:val="007130E5"/>
    <w:rsid w:val="007218D0"/>
    <w:rsid w:val="00776D7F"/>
    <w:rsid w:val="007C14BE"/>
    <w:rsid w:val="007C44FF"/>
    <w:rsid w:val="007E7225"/>
    <w:rsid w:val="007F48C2"/>
    <w:rsid w:val="0081336E"/>
    <w:rsid w:val="008320B6"/>
    <w:rsid w:val="00837F27"/>
    <w:rsid w:val="008453A8"/>
    <w:rsid w:val="00867645"/>
    <w:rsid w:val="00872CB0"/>
    <w:rsid w:val="00880467"/>
    <w:rsid w:val="008B0EBB"/>
    <w:rsid w:val="008E3BAF"/>
    <w:rsid w:val="008F1C49"/>
    <w:rsid w:val="00911CA7"/>
    <w:rsid w:val="00915ACD"/>
    <w:rsid w:val="00994549"/>
    <w:rsid w:val="009A159A"/>
    <w:rsid w:val="009B5AD9"/>
    <w:rsid w:val="009D0FBE"/>
    <w:rsid w:val="009E6E86"/>
    <w:rsid w:val="00A03D98"/>
    <w:rsid w:val="00A10A84"/>
    <w:rsid w:val="00A12C7E"/>
    <w:rsid w:val="00A1710F"/>
    <w:rsid w:val="00A32709"/>
    <w:rsid w:val="00A32DA3"/>
    <w:rsid w:val="00A35A1E"/>
    <w:rsid w:val="00A64537"/>
    <w:rsid w:val="00A66247"/>
    <w:rsid w:val="00A67883"/>
    <w:rsid w:val="00A70F6E"/>
    <w:rsid w:val="00A9008E"/>
    <w:rsid w:val="00AD1242"/>
    <w:rsid w:val="00AD174E"/>
    <w:rsid w:val="00AE731F"/>
    <w:rsid w:val="00AF5391"/>
    <w:rsid w:val="00B022AE"/>
    <w:rsid w:val="00B164A4"/>
    <w:rsid w:val="00B27FFB"/>
    <w:rsid w:val="00B32F12"/>
    <w:rsid w:val="00B45C00"/>
    <w:rsid w:val="00B4600F"/>
    <w:rsid w:val="00B52D48"/>
    <w:rsid w:val="00B55095"/>
    <w:rsid w:val="00B66984"/>
    <w:rsid w:val="00B93460"/>
    <w:rsid w:val="00B955DF"/>
    <w:rsid w:val="00BC05DB"/>
    <w:rsid w:val="00BC5A20"/>
    <w:rsid w:val="00BF67C0"/>
    <w:rsid w:val="00C43639"/>
    <w:rsid w:val="00C80FB9"/>
    <w:rsid w:val="00C85AA9"/>
    <w:rsid w:val="00CF408D"/>
    <w:rsid w:val="00D0161D"/>
    <w:rsid w:val="00D106FE"/>
    <w:rsid w:val="00D1424C"/>
    <w:rsid w:val="00D27312"/>
    <w:rsid w:val="00D35E8E"/>
    <w:rsid w:val="00D54FB8"/>
    <w:rsid w:val="00D55394"/>
    <w:rsid w:val="00D71D95"/>
    <w:rsid w:val="00D86DCD"/>
    <w:rsid w:val="00D9328F"/>
    <w:rsid w:val="00DC634B"/>
    <w:rsid w:val="00DE5407"/>
    <w:rsid w:val="00DF67A9"/>
    <w:rsid w:val="00E147A8"/>
    <w:rsid w:val="00E273BB"/>
    <w:rsid w:val="00E30F91"/>
    <w:rsid w:val="00E33CBC"/>
    <w:rsid w:val="00E615DC"/>
    <w:rsid w:val="00E77F82"/>
    <w:rsid w:val="00E9120A"/>
    <w:rsid w:val="00E92644"/>
    <w:rsid w:val="00EE132B"/>
    <w:rsid w:val="00EF04AA"/>
    <w:rsid w:val="00EF0653"/>
    <w:rsid w:val="00EF2DCD"/>
    <w:rsid w:val="00F03562"/>
    <w:rsid w:val="00F224F2"/>
    <w:rsid w:val="00F32F82"/>
    <w:rsid w:val="00F65ED0"/>
    <w:rsid w:val="00F772D1"/>
    <w:rsid w:val="00F8512F"/>
    <w:rsid w:val="00FA40A4"/>
    <w:rsid w:val="00FB0AD6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8DF762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1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2024-11-21T00:55:00Z</cp:lastPrinted>
  <dcterms:created xsi:type="dcterms:W3CDTF">2025-10-07T01:56:00Z</dcterms:created>
  <dcterms:modified xsi:type="dcterms:W3CDTF">2025-10-07T03:15:00Z</dcterms:modified>
</cp:coreProperties>
</file>