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E7E01B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378D2DAC" w14:textId="77777777" w:rsidR="00A27FD9" w:rsidRDefault="00A27FD9">
      <w:pPr>
        <w:rPr>
          <w:sz w:val="24"/>
        </w:rPr>
      </w:pPr>
    </w:p>
    <w:p w14:paraId="3E1DEC5D" w14:textId="53F388C8" w:rsidR="006467DA" w:rsidRDefault="0039158A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962C7B">
        <w:rPr>
          <w:sz w:val="24"/>
        </w:rPr>
        <w:t>14</w:t>
      </w:r>
      <w:r w:rsidR="00962C7B" w:rsidRPr="00962C7B">
        <w:rPr>
          <w:sz w:val="24"/>
          <w:vertAlign w:val="superscript"/>
        </w:rPr>
        <w:t>th</w:t>
      </w:r>
      <w:r w:rsidR="00962C7B">
        <w:rPr>
          <w:sz w:val="24"/>
        </w:rPr>
        <w:t xml:space="preserve"> Aug 2025</w:t>
      </w:r>
    </w:p>
    <w:p w14:paraId="1D018434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5E397F4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ED3BB93" w14:textId="77777777" w:rsidR="00A27FD9" w:rsidRPr="003D76A9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922186">
        <w:rPr>
          <w:sz w:val="24"/>
          <w:lang w:eastAsia="zh-CN"/>
        </w:rPr>
        <w:t xml:space="preserve"> out 1</w:t>
      </w:r>
      <w:r w:rsidR="00A26C23">
        <w:rPr>
          <w:sz w:val="24"/>
          <w:lang w:eastAsia="zh-CN"/>
        </w:rPr>
        <w:t xml:space="preserve"> unit </w:t>
      </w:r>
      <w:r w:rsidR="000F2F50">
        <w:rPr>
          <w:sz w:val="24"/>
          <w:lang w:eastAsia="zh-CN"/>
        </w:rPr>
        <w:t>OKUMA MA-50HB</w:t>
      </w:r>
      <w:r w:rsidR="003D76A9">
        <w:rPr>
          <w:sz w:val="24"/>
          <w:lang w:eastAsia="zh-CN"/>
        </w:rPr>
        <w:t xml:space="preserve"> and 1 unit BROWN &amp; SHARP CMM </w:t>
      </w:r>
      <w:r w:rsidR="003A4ECA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</w:t>
      </w:r>
      <w:r w:rsidR="00A27FD9">
        <w:rPr>
          <w:sz w:val="24"/>
          <w:lang w:eastAsia="zh-CN"/>
        </w:rPr>
        <w:t>produc</w:t>
      </w:r>
      <w:r w:rsidR="003D76A9">
        <w:rPr>
          <w:sz w:val="24"/>
          <w:lang w:eastAsia="zh-CN"/>
        </w:rPr>
        <w:t>tion area to loading bay</w:t>
      </w:r>
      <w:r w:rsidR="003A4ECA">
        <w:rPr>
          <w:sz w:val="24"/>
          <w:lang w:eastAsia="zh-CN"/>
        </w:rPr>
        <w:t xml:space="preserve">, </w:t>
      </w:r>
      <w:r w:rsidR="00AA67DA">
        <w:rPr>
          <w:sz w:val="24"/>
          <w:lang w:eastAsia="zh-CN"/>
        </w:rPr>
        <w:t xml:space="preserve">hoist </w:t>
      </w:r>
      <w:r w:rsidR="00A26C23">
        <w:rPr>
          <w:sz w:val="24"/>
          <w:lang w:eastAsia="zh-CN"/>
        </w:rPr>
        <w:t xml:space="preserve">up </w:t>
      </w:r>
      <w:r w:rsidR="00A27FD9">
        <w:rPr>
          <w:sz w:val="24"/>
          <w:lang w:eastAsia="zh-CN"/>
        </w:rPr>
        <w:t xml:space="preserve">onto </w:t>
      </w:r>
      <w:r w:rsidR="003D76A9">
        <w:rPr>
          <w:sz w:val="24"/>
          <w:lang w:eastAsia="zh-CN"/>
        </w:rPr>
        <w:t>low-loader/</w:t>
      </w:r>
      <w:r w:rsidR="00A27FD9">
        <w:rPr>
          <w:sz w:val="24"/>
          <w:lang w:eastAsia="zh-CN"/>
        </w:rPr>
        <w:t>lorr</w:t>
      </w:r>
      <w:r w:rsidR="003D76A9">
        <w:rPr>
          <w:sz w:val="24"/>
          <w:lang w:eastAsia="zh-CN"/>
        </w:rPr>
        <w:t xml:space="preserve">y chassis and deliver </w:t>
      </w:r>
      <w:r w:rsidR="0006777C">
        <w:rPr>
          <w:sz w:val="24"/>
          <w:lang w:eastAsia="zh-CN"/>
        </w:rPr>
        <w:t xml:space="preserve">to new location </w:t>
      </w:r>
    </w:p>
    <w:p w14:paraId="7BCFE3DF" w14:textId="77777777" w:rsidR="001C4825" w:rsidRDefault="001C482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1E180B7" w14:textId="3142CF96" w:rsidR="00962C7B" w:rsidRDefault="00962C7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01CFD172" w14:textId="77777777" w:rsidR="00962C7B" w:rsidRDefault="00962C7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6995AFE" w14:textId="77777777" w:rsidR="00962C7B" w:rsidRDefault="00962C7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165CA4F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90F32E8" w14:textId="204A7252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B24E91">
        <w:rPr>
          <w:sz w:val="24"/>
          <w:lang w:eastAsia="zh-CN"/>
        </w:rPr>
        <w:t>ed</w:t>
      </w:r>
    </w:p>
    <w:p w14:paraId="0720D204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1258DDE" w14:textId="5C8786B4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8C029C7" w14:textId="3348E3C4" w:rsidR="006467DA" w:rsidRDefault="006467DA">
      <w:pPr>
        <w:rPr>
          <w:sz w:val="24"/>
          <w:lang w:eastAsia="zh-CN"/>
        </w:rPr>
      </w:pPr>
    </w:p>
    <w:p w14:paraId="2F0FB6F9" w14:textId="77777777" w:rsidR="0006777C" w:rsidRDefault="0006777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E4632D6" w14:textId="51A07BD2" w:rsidR="00962C7B" w:rsidRDefault="00962C7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6796E498" w14:textId="17775141" w:rsidR="00962C7B" w:rsidRPr="00962C7B" w:rsidRDefault="00962C7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10:00 am </w:t>
      </w:r>
    </w:p>
    <w:p w14:paraId="1C99053F" w14:textId="77777777" w:rsidR="00962C7B" w:rsidRDefault="00962C7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8EB35B8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2787D5B" w14:textId="77777777" w:rsidR="00140D68" w:rsidRDefault="003D76A9" w:rsidP="003D76A9">
      <w:pPr>
        <w:pStyle w:val="Heading4"/>
      </w:pPr>
      <w:r>
        <w:t>18 Bedok South Rd</w:t>
      </w:r>
    </w:p>
    <w:p w14:paraId="236DD7AA" w14:textId="77777777" w:rsidR="003D76A9" w:rsidRPr="003D76A9" w:rsidRDefault="00B06C8B" w:rsidP="003D76A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UTC Aerospace System</w:t>
      </w:r>
      <w:r w:rsidR="003D76A9">
        <w:rPr>
          <w:sz w:val="24"/>
          <w:szCs w:val="24"/>
          <w:lang w:eastAsia="zh-CN"/>
        </w:rPr>
        <w:t xml:space="preserve"> </w:t>
      </w:r>
    </w:p>
    <w:p w14:paraId="47F752CC" w14:textId="77777777" w:rsidR="006467DA" w:rsidRDefault="006467DA">
      <w:pPr>
        <w:rPr>
          <w:lang w:eastAsia="zh-CN"/>
        </w:rPr>
      </w:pPr>
    </w:p>
    <w:p w14:paraId="7630453B" w14:textId="77777777" w:rsidR="006467DA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8ECB184" w14:textId="52944860" w:rsidR="003D76A9" w:rsidRDefault="003D76A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9A3B2E">
        <w:rPr>
          <w:bCs/>
          <w:sz w:val="24"/>
          <w:lang w:eastAsia="zh-CN"/>
        </w:rPr>
        <w:t>633</w:t>
      </w:r>
      <w:r>
        <w:rPr>
          <w:bCs/>
          <w:sz w:val="24"/>
          <w:lang w:eastAsia="zh-CN"/>
        </w:rPr>
        <w:t xml:space="preserve"> lorry </w:t>
      </w:r>
      <w:r w:rsidR="009A3B2E">
        <w:rPr>
          <w:bCs/>
          <w:sz w:val="24"/>
          <w:lang w:eastAsia="zh-CN"/>
        </w:rPr>
        <w:t>loader</w:t>
      </w:r>
    </w:p>
    <w:p w14:paraId="4B62CA74" w14:textId="77777777" w:rsidR="003D76A9" w:rsidRDefault="00A1173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low-loader</w:t>
      </w:r>
    </w:p>
    <w:p w14:paraId="27FD9225" w14:textId="77777777" w:rsidR="00A1173D" w:rsidRPr="00A27FD9" w:rsidRDefault="00A1173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forklift </w:t>
      </w:r>
    </w:p>
    <w:p w14:paraId="45DC4C4A" w14:textId="77777777"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14:paraId="2F678B39" w14:textId="77777777" w:rsidR="00A27FD9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26C23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A27FD9">
        <w:rPr>
          <w:sz w:val="24"/>
          <w:lang w:eastAsia="zh-CN"/>
        </w:rPr>
        <w:t>sling</w:t>
      </w:r>
    </w:p>
    <w:p w14:paraId="48907043" w14:textId="77777777" w:rsidR="00B24E91" w:rsidRDefault="00B24E9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BEB389D" w14:textId="6A61E4B9" w:rsidR="00B24E91" w:rsidRDefault="00B24E9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Hydraulic/hand jack</w:t>
      </w:r>
    </w:p>
    <w:p w14:paraId="3254E977" w14:textId="77777777" w:rsidR="006467DA" w:rsidRDefault="00A27F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 (for epoxy floor protection)</w:t>
      </w:r>
    </w:p>
    <w:p w14:paraId="7E8D5950" w14:textId="77777777" w:rsidR="00A26C23" w:rsidRDefault="00A26C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FA83F29" w14:textId="77777777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448BCD5A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A26C23">
        <w:rPr>
          <w:sz w:val="24"/>
          <w:lang w:eastAsia="zh-CN"/>
        </w:rPr>
        <w:t xml:space="preserve"> and route to machine location</w:t>
      </w:r>
    </w:p>
    <w:p w14:paraId="4251DE25" w14:textId="77777777" w:rsidR="00A26C2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59C41339" w14:textId="77777777" w:rsidR="00A1173D" w:rsidRDefault="00A1173D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2224D1E" w14:textId="77777777" w:rsidR="006467DA" w:rsidRPr="00A26C2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8F568D2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49C2E980" w14:textId="77777777" w:rsidR="00CD50CC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5584A997" w14:textId="77777777" w:rsidR="00A1173D" w:rsidRDefault="00A1173D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C2232A6" w14:textId="77777777" w:rsidR="006467DA" w:rsidRPr="00CD50CC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76FDEC28" w14:textId="6B027C43"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6777C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6777C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C4825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A1173D">
        <w:rPr>
          <w:sz w:val="24"/>
          <w:lang w:eastAsia="zh-CN"/>
        </w:rPr>
        <w:t>n this operation</w:t>
      </w:r>
      <w:r w:rsidR="00A27FD9">
        <w:rPr>
          <w:sz w:val="24"/>
          <w:lang w:eastAsia="zh-CN"/>
        </w:rPr>
        <w:t xml:space="preserve"> </w:t>
      </w:r>
    </w:p>
    <w:p w14:paraId="0659C36E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E503C6C" w14:textId="77777777" w:rsidR="00962C7B" w:rsidRDefault="00140D68" w:rsidP="00962C7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59F82AF" w14:textId="13FB64A1" w:rsidR="0006777C" w:rsidRPr="00962C7B" w:rsidRDefault="0006777C" w:rsidP="00962C7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43654D30" w14:textId="791015AC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06777C">
        <w:rPr>
          <w:sz w:val="24"/>
          <w:lang w:eastAsia="zh-CN"/>
        </w:rPr>
        <w:t xml:space="preserve">safety </w:t>
      </w:r>
      <w:r w:rsidR="00466C7A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204F0D92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13C8596E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27FD9">
        <w:t>.</w:t>
      </w:r>
      <w:r w:rsidR="001268A8">
        <w:rPr>
          <w:rFonts w:hint="eastAsia"/>
        </w:rPr>
        <w:t>O</w:t>
      </w:r>
      <w:r w:rsidR="00A27FD9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081B9E11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68BA222" w14:textId="77777777" w:rsidR="006467DA" w:rsidRPr="00A27FD9" w:rsidRDefault="006467DA" w:rsidP="00A27FD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CD50CC">
        <w:rPr>
          <w:b w:val="0"/>
          <w:sz w:val="20"/>
          <w:u w:val="none"/>
          <w:lang w:eastAsia="zh-CN"/>
        </w:rPr>
        <w:t xml:space="preserve">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55D7AF6B" w14:textId="77777777" w:rsidR="0030317F" w:rsidRDefault="0006777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2C77FC">
        <w:rPr>
          <w:sz w:val="24"/>
          <w:lang w:eastAsia="zh-CN"/>
        </w:rPr>
        <w:t xml:space="preserve"> up machine</w:t>
      </w:r>
      <w:r>
        <w:rPr>
          <w:sz w:val="24"/>
          <w:lang w:eastAsia="zh-CN"/>
        </w:rPr>
        <w:t xml:space="preserve"> to 4</w:t>
      </w:r>
      <w:r w:rsidR="009A6BEC">
        <w:rPr>
          <w:sz w:val="24"/>
          <w:lang w:eastAsia="zh-CN"/>
        </w:rPr>
        <w:t>” high</w:t>
      </w:r>
    </w:p>
    <w:p w14:paraId="4E717722" w14:textId="00D31E41"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 w:rsidR="00962C7B">
        <w:rPr>
          <w:sz w:val="24"/>
          <w:lang w:eastAsia="zh-CN"/>
        </w:rPr>
        <w:t xml:space="preserve">under machine bed </w:t>
      </w:r>
    </w:p>
    <w:p w14:paraId="71F43654" w14:textId="71ECF240"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</w:t>
      </w:r>
      <w:r w:rsidR="00B06871">
        <w:rPr>
          <w:sz w:val="24"/>
          <w:lang w:eastAsia="zh-CN"/>
        </w:rPr>
        <w:t>to hoisting bay</w:t>
      </w:r>
    </w:p>
    <w:p w14:paraId="380B34D1" w14:textId="35A908E9" w:rsidR="009A3B2E" w:rsidRDefault="009A3B2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 sling to crane hook</w:t>
      </w:r>
    </w:p>
    <w:p w14:paraId="40D532B2" w14:textId="02C08ACC" w:rsidR="00D37C9D" w:rsidRPr="009A3B2E" w:rsidRDefault="009A3B2E" w:rsidP="009A3B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to rigging point of machine </w:t>
      </w:r>
    </w:p>
    <w:p w14:paraId="4E06AC02" w14:textId="6361D26C" w:rsidR="00E76DB5" w:rsidRDefault="0006777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693582">
        <w:rPr>
          <w:sz w:val="24"/>
          <w:lang w:eastAsia="zh-CN"/>
        </w:rPr>
        <w:t xml:space="preserve">oist up </w:t>
      </w:r>
      <w:r w:rsidR="00D37C9D">
        <w:rPr>
          <w:sz w:val="24"/>
          <w:lang w:eastAsia="zh-CN"/>
        </w:rPr>
        <w:t>machine to about</w:t>
      </w:r>
      <w:r w:rsidR="009A3B2E">
        <w:rPr>
          <w:sz w:val="24"/>
          <w:lang w:eastAsia="zh-CN"/>
        </w:rPr>
        <w:t xml:space="preserve"> 1ft above ground</w:t>
      </w:r>
    </w:p>
    <w:p w14:paraId="71019E4B" w14:textId="77777777" w:rsidR="00882890" w:rsidRDefault="0088289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If stability and balancing is not achieved, lifting supervisor will stop the hoisting and riggerman will re-adjust the sling or adding shackle till stability is achieved</w:t>
      </w:r>
    </w:p>
    <w:p w14:paraId="66228DB8" w14:textId="77777777" w:rsidR="00882890" w:rsidRDefault="0088289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stability is achieved, hoist up machine and load onto low-loader </w:t>
      </w:r>
    </w:p>
    <w:p w14:paraId="338D1D45" w14:textId="77777777" w:rsidR="009A3B2E" w:rsidRDefault="009A3B2E" w:rsidP="009A3B2E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5FBEB4BE" w14:textId="01E22839" w:rsidR="00192797" w:rsidRPr="009A3B2E" w:rsidRDefault="00871396" w:rsidP="009A3B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A3B2E">
        <w:rPr>
          <w:sz w:val="24"/>
          <w:lang w:eastAsia="zh-CN"/>
        </w:rPr>
        <w:t>S</w:t>
      </w:r>
      <w:r w:rsidR="000D3C89" w:rsidRPr="009A3B2E">
        <w:rPr>
          <w:sz w:val="24"/>
          <w:lang w:eastAsia="zh-CN"/>
        </w:rPr>
        <w:t>ecured</w:t>
      </w:r>
      <w:r w:rsidR="000D3F7C" w:rsidRPr="009A3B2E">
        <w:rPr>
          <w:sz w:val="24"/>
          <w:lang w:eastAsia="zh-CN"/>
        </w:rPr>
        <w:t xml:space="preserve"> </w:t>
      </w:r>
      <w:r w:rsidRPr="009A3B2E">
        <w:rPr>
          <w:sz w:val="24"/>
          <w:lang w:eastAsia="zh-CN"/>
        </w:rPr>
        <w:t xml:space="preserve">machine with strapping belt </w:t>
      </w:r>
      <w:r w:rsidR="000D3F7C" w:rsidRPr="009A3B2E">
        <w:rPr>
          <w:sz w:val="24"/>
          <w:lang w:eastAsia="zh-CN"/>
        </w:rPr>
        <w:t>prior to moving out of</w:t>
      </w:r>
      <w:r w:rsidR="000D3C89" w:rsidRPr="009A3B2E">
        <w:rPr>
          <w:sz w:val="24"/>
          <w:lang w:eastAsia="zh-CN"/>
        </w:rPr>
        <w:t xml:space="preserve"> </w:t>
      </w:r>
      <w:r w:rsidR="00882890" w:rsidRPr="009A3B2E">
        <w:rPr>
          <w:sz w:val="24"/>
          <w:lang w:eastAsia="zh-CN"/>
        </w:rPr>
        <w:t xml:space="preserve">customer </w:t>
      </w:r>
      <w:r w:rsidR="000D3C89" w:rsidRPr="009A3B2E">
        <w:rPr>
          <w:sz w:val="24"/>
          <w:lang w:eastAsia="zh-CN"/>
        </w:rPr>
        <w:t>premise</w:t>
      </w:r>
    </w:p>
    <w:p w14:paraId="3228D3F0" w14:textId="5C2DCF66" w:rsidR="006F12DE" w:rsidRPr="00882890" w:rsidRDefault="009A6BEC" w:rsidP="008828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machine to new location</w:t>
      </w:r>
    </w:p>
    <w:p w14:paraId="44FBD255" w14:textId="5D972C1D" w:rsidR="009A3B2E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63575BC7" w14:textId="0BC0D3C2" w:rsidR="006467DA" w:rsidRPr="0099046A" w:rsidRDefault="009A3B2E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1C4825">
        <w:rPr>
          <w:sz w:val="24"/>
          <w:lang w:eastAsia="zh-CN"/>
        </w:rPr>
        <w:t>, if any</w:t>
      </w:r>
      <w:r w:rsidR="0099046A">
        <w:rPr>
          <w:sz w:val="24"/>
          <w:lang w:eastAsia="zh-CN"/>
        </w:rPr>
        <w:t xml:space="preserve"> will be clear and dispose</w:t>
      </w:r>
    </w:p>
    <w:p w14:paraId="558AF34D" w14:textId="5CEEAEFD" w:rsidR="001C4825" w:rsidRPr="00962C7B" w:rsidRDefault="006467DA" w:rsidP="00962C7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EA4AFC2" w14:textId="77777777" w:rsidR="00A1173D" w:rsidRDefault="00A1173D" w:rsidP="00A117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</w:t>
      </w:r>
    </w:p>
    <w:p w14:paraId="1EF78DB4" w14:textId="77777777" w:rsidR="0099046A" w:rsidRDefault="00A1173D" w:rsidP="00A117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1A03FF45" w14:textId="7B2D41DF" w:rsidR="0099046A" w:rsidRDefault="00962C7B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</w:p>
    <w:p w14:paraId="2664BB7B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0179271E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30478D" w14:textId="77777777" w:rsidR="00D862DF" w:rsidRDefault="00D862DF">
      <w:r>
        <w:separator/>
      </w:r>
    </w:p>
  </w:endnote>
  <w:endnote w:type="continuationSeparator" w:id="0">
    <w:p w14:paraId="3C8418F5" w14:textId="77777777" w:rsidR="00D862DF" w:rsidRDefault="00D86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18352A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9158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9158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79BA73" w14:textId="77777777" w:rsidR="00D862DF" w:rsidRDefault="00D862DF">
      <w:r>
        <w:separator/>
      </w:r>
    </w:p>
  </w:footnote>
  <w:footnote w:type="continuationSeparator" w:id="0">
    <w:p w14:paraId="1B85708A" w14:textId="77777777" w:rsidR="00D862DF" w:rsidRDefault="00D862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708521" w14:textId="7C779897" w:rsidR="006467DA" w:rsidRPr="00B24E91" w:rsidRDefault="00962C7B" w:rsidP="00B24E91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41E74755" wp14:editId="1204B94B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24E91">
      <w:rPr>
        <w:b/>
        <w:color w:val="0000FF"/>
        <w:sz w:val="28"/>
      </w:rPr>
      <w:t xml:space="preserve">                    </w:t>
    </w:r>
    <w:r w:rsidR="006467DA">
      <w:rPr>
        <w:b/>
        <w:color w:val="0000FF"/>
        <w:sz w:val="28"/>
      </w:rPr>
      <w:t>ERIC WONG MACHINERY TRANSPORTATION PTE LTD</w:t>
    </w:r>
  </w:p>
  <w:p w14:paraId="30AFFC03" w14:textId="057C9CF1" w:rsidR="006467DA" w:rsidRDefault="00962C7B">
    <w:pPr>
      <w:pStyle w:val="Header"/>
      <w:jc w:val="center"/>
    </w:pPr>
    <w:r>
      <w:t>28 Kranji Loop #05-03</w:t>
    </w:r>
    <w:r w:rsidR="006467DA">
      <w:t xml:space="preserve">, </w:t>
    </w:r>
    <w:r>
      <w:t xml:space="preserve">Kranji Green, </w:t>
    </w:r>
    <w:r w:rsidR="006467DA">
      <w:t xml:space="preserve">Singapore </w:t>
    </w:r>
    <w:r>
      <w:t>739571</w:t>
    </w:r>
  </w:p>
  <w:p w14:paraId="6A63BB54" w14:textId="56A4AE81" w:rsidR="006467DA" w:rsidRDefault="006467DA">
    <w:pPr>
      <w:pStyle w:val="Header"/>
      <w:jc w:val="center"/>
    </w:pPr>
    <w:r>
      <w:t xml:space="preserve">Tel: </w:t>
    </w:r>
    <w:r w:rsidR="00B742F4">
      <w:t>6</w:t>
    </w:r>
    <w:r>
      <w:t xml:space="preserve">2824175, </w:t>
    </w:r>
    <w:r w:rsidR="00B742F4">
      <w:t>6</w:t>
    </w:r>
    <w:r>
      <w:t xml:space="preserve">2828203, </w:t>
    </w:r>
    <w:r w:rsidR="00B742F4">
      <w:t>6</w:t>
    </w:r>
    <w:r>
      <w:t>2826020</w:t>
    </w:r>
  </w:p>
  <w:p w14:paraId="0F168738" w14:textId="77777777" w:rsidR="006467DA" w:rsidRDefault="006467DA">
    <w:pPr>
      <w:pStyle w:val="Header"/>
      <w:jc w:val="center"/>
    </w:pPr>
    <w:r>
      <w:t>GST Reg No. : M2-8923804 – 2</w:t>
    </w:r>
  </w:p>
  <w:p w14:paraId="6E4E32ED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4904A828" w14:textId="77777777" w:rsidR="006467DA" w:rsidRDefault="0006777C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51963382">
    <w:abstractNumId w:val="3"/>
  </w:num>
  <w:num w:numId="2" w16cid:durableId="254441469">
    <w:abstractNumId w:val="7"/>
  </w:num>
  <w:num w:numId="3" w16cid:durableId="373309633">
    <w:abstractNumId w:val="1"/>
  </w:num>
  <w:num w:numId="4" w16cid:durableId="277686579">
    <w:abstractNumId w:val="14"/>
  </w:num>
  <w:num w:numId="5" w16cid:durableId="858659003">
    <w:abstractNumId w:val="8"/>
  </w:num>
  <w:num w:numId="6" w16cid:durableId="1217208406">
    <w:abstractNumId w:val="10"/>
  </w:num>
  <w:num w:numId="7" w16cid:durableId="1738672857">
    <w:abstractNumId w:val="5"/>
  </w:num>
  <w:num w:numId="8" w16cid:durableId="1844929873">
    <w:abstractNumId w:val="11"/>
  </w:num>
  <w:num w:numId="9" w16cid:durableId="1611624363">
    <w:abstractNumId w:val="2"/>
  </w:num>
  <w:num w:numId="10" w16cid:durableId="1459643359">
    <w:abstractNumId w:val="12"/>
  </w:num>
  <w:num w:numId="11" w16cid:durableId="167065046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97128661">
    <w:abstractNumId w:val="0"/>
  </w:num>
  <w:num w:numId="13" w16cid:durableId="1155947749">
    <w:abstractNumId w:val="9"/>
  </w:num>
  <w:num w:numId="14" w16cid:durableId="918252618">
    <w:abstractNumId w:val="13"/>
  </w:num>
  <w:num w:numId="15" w16cid:durableId="759254710">
    <w:abstractNumId w:val="4"/>
  </w:num>
  <w:num w:numId="16" w16cid:durableId="1113670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07BC8"/>
    <w:rsid w:val="0005684E"/>
    <w:rsid w:val="0006777C"/>
    <w:rsid w:val="0007152C"/>
    <w:rsid w:val="000A4E07"/>
    <w:rsid w:val="000C68D5"/>
    <w:rsid w:val="000D3C89"/>
    <w:rsid w:val="000D3F7C"/>
    <w:rsid w:val="000E0C67"/>
    <w:rsid w:val="000F0BBE"/>
    <w:rsid w:val="000F2F50"/>
    <w:rsid w:val="001218B2"/>
    <w:rsid w:val="001268A8"/>
    <w:rsid w:val="001366A5"/>
    <w:rsid w:val="00140D68"/>
    <w:rsid w:val="00141D73"/>
    <w:rsid w:val="0017369C"/>
    <w:rsid w:val="00192797"/>
    <w:rsid w:val="001C4825"/>
    <w:rsid w:val="00236DB4"/>
    <w:rsid w:val="00257C21"/>
    <w:rsid w:val="002813C2"/>
    <w:rsid w:val="002C77FC"/>
    <w:rsid w:val="002E06E4"/>
    <w:rsid w:val="002E458B"/>
    <w:rsid w:val="0030317F"/>
    <w:rsid w:val="00333DB7"/>
    <w:rsid w:val="00375E51"/>
    <w:rsid w:val="0039158A"/>
    <w:rsid w:val="003A31F6"/>
    <w:rsid w:val="003A4ECA"/>
    <w:rsid w:val="003B14A8"/>
    <w:rsid w:val="003D5FEC"/>
    <w:rsid w:val="003D76A9"/>
    <w:rsid w:val="004559B7"/>
    <w:rsid w:val="00466C7A"/>
    <w:rsid w:val="005463C4"/>
    <w:rsid w:val="0057657F"/>
    <w:rsid w:val="005D3C81"/>
    <w:rsid w:val="006337BA"/>
    <w:rsid w:val="006467DA"/>
    <w:rsid w:val="0066401C"/>
    <w:rsid w:val="00693582"/>
    <w:rsid w:val="006D0206"/>
    <w:rsid w:val="006F12DE"/>
    <w:rsid w:val="007478CE"/>
    <w:rsid w:val="00760813"/>
    <w:rsid w:val="00774345"/>
    <w:rsid w:val="007772F1"/>
    <w:rsid w:val="007D338F"/>
    <w:rsid w:val="00871396"/>
    <w:rsid w:val="00882890"/>
    <w:rsid w:val="00885DDC"/>
    <w:rsid w:val="00895D5D"/>
    <w:rsid w:val="008A5893"/>
    <w:rsid w:val="008D2441"/>
    <w:rsid w:val="008F2D17"/>
    <w:rsid w:val="00922186"/>
    <w:rsid w:val="00930813"/>
    <w:rsid w:val="00943AA7"/>
    <w:rsid w:val="00962C7B"/>
    <w:rsid w:val="00971AE8"/>
    <w:rsid w:val="0099046A"/>
    <w:rsid w:val="009908AC"/>
    <w:rsid w:val="009A228D"/>
    <w:rsid w:val="009A3B2E"/>
    <w:rsid w:val="009A6BEC"/>
    <w:rsid w:val="009F4FEB"/>
    <w:rsid w:val="00A1173D"/>
    <w:rsid w:val="00A2540E"/>
    <w:rsid w:val="00A26C23"/>
    <w:rsid w:val="00A27FD9"/>
    <w:rsid w:val="00A73EA0"/>
    <w:rsid w:val="00A91C8A"/>
    <w:rsid w:val="00AA342D"/>
    <w:rsid w:val="00AA67DA"/>
    <w:rsid w:val="00B05D15"/>
    <w:rsid w:val="00B06871"/>
    <w:rsid w:val="00B06C8B"/>
    <w:rsid w:val="00B16B6D"/>
    <w:rsid w:val="00B22447"/>
    <w:rsid w:val="00B24E91"/>
    <w:rsid w:val="00B742F4"/>
    <w:rsid w:val="00BF06B9"/>
    <w:rsid w:val="00C07D99"/>
    <w:rsid w:val="00C26AC4"/>
    <w:rsid w:val="00C95881"/>
    <w:rsid w:val="00CD50CC"/>
    <w:rsid w:val="00D07325"/>
    <w:rsid w:val="00D13A71"/>
    <w:rsid w:val="00D243C9"/>
    <w:rsid w:val="00D37C9D"/>
    <w:rsid w:val="00D862DF"/>
    <w:rsid w:val="00E3288E"/>
    <w:rsid w:val="00E4441F"/>
    <w:rsid w:val="00E76DB5"/>
    <w:rsid w:val="00EC1220"/>
    <w:rsid w:val="00F001B3"/>
    <w:rsid w:val="00F25404"/>
    <w:rsid w:val="00F75133"/>
    <w:rsid w:val="00FD2099"/>
    <w:rsid w:val="00FF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AB992F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24</TotalTime>
  <Pages>1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2546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2018-11-05T00:21:00Z</cp:lastPrinted>
  <dcterms:created xsi:type="dcterms:W3CDTF">2025-08-13T06:32:00Z</dcterms:created>
  <dcterms:modified xsi:type="dcterms:W3CDTF">2025-08-14T01:05:00Z</dcterms:modified>
</cp:coreProperties>
</file>