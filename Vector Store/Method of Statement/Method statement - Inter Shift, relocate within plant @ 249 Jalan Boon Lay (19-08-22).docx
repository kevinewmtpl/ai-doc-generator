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760F09" w:rsidRDefault="00760F09">
      <w:pPr>
        <w:rPr>
          <w:sz w:val="24"/>
        </w:rPr>
      </w:pPr>
    </w:p>
    <w:p w:rsidR="00FC7A38" w:rsidRDefault="008B7513">
      <w:pPr>
        <w:rPr>
          <w:sz w:val="24"/>
          <w:lang w:eastAsia="zh-CN"/>
        </w:rPr>
      </w:pPr>
      <w:r>
        <w:rPr>
          <w:sz w:val="24"/>
        </w:rPr>
        <w:t>Date: 02</w:t>
      </w:r>
      <w:r w:rsidRPr="008B7513">
        <w:rPr>
          <w:sz w:val="24"/>
          <w:vertAlign w:val="superscript"/>
        </w:rPr>
        <w:t>nd</w:t>
      </w:r>
      <w:r w:rsidR="00A3090E">
        <w:rPr>
          <w:sz w:val="24"/>
        </w:rPr>
        <w:t xml:space="preserve"> Aug</w:t>
      </w:r>
      <w:r w:rsidR="008D44E3">
        <w:rPr>
          <w:sz w:val="24"/>
        </w:rPr>
        <w:t xml:space="preserve"> 2022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7A38" w:rsidRDefault="000B75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FC04AD">
        <w:rPr>
          <w:rFonts w:hint="eastAsia"/>
          <w:sz w:val="24"/>
          <w:lang w:eastAsia="zh-CN"/>
        </w:rPr>
        <w:t xml:space="preserve">o </w:t>
      </w:r>
      <w:r w:rsidR="008D44E3">
        <w:rPr>
          <w:sz w:val="24"/>
          <w:lang w:eastAsia="zh-CN"/>
        </w:rPr>
        <w:t>relocate 8</w:t>
      </w:r>
      <w:r w:rsidR="00FC04AD">
        <w:rPr>
          <w:rFonts w:hint="eastAsia"/>
          <w:sz w:val="24"/>
          <w:lang w:eastAsia="zh-CN"/>
        </w:rPr>
        <w:t xml:space="preserve"> unit </w:t>
      </w:r>
      <w:r>
        <w:rPr>
          <w:rFonts w:hint="eastAsia"/>
          <w:sz w:val="24"/>
          <w:lang w:eastAsia="zh-CN"/>
        </w:rPr>
        <w:t xml:space="preserve">machine </w:t>
      </w:r>
      <w:r w:rsidR="00760F09">
        <w:rPr>
          <w:sz w:val="24"/>
          <w:lang w:eastAsia="zh-CN"/>
        </w:rPr>
        <w:t xml:space="preserve">within plant area </w:t>
      </w:r>
    </w:p>
    <w:p w:rsidR="00A3090E" w:rsidRDefault="00A3090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04AD" w:rsidRDefault="00FC04A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8D44E3" w:rsidRDefault="008D44E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 unit Index E42 Auto Lathe</w:t>
      </w:r>
    </w:p>
    <w:p w:rsidR="008D44E3" w:rsidRDefault="008D44E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Paragon Conventional Grinding </w:t>
      </w:r>
    </w:p>
    <w:p w:rsidR="008D44E3" w:rsidRDefault="008D44E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Hwa Cheon Hi-Tech 200 CNC Lathe</w:t>
      </w:r>
    </w:p>
    <w:p w:rsidR="008D44E3" w:rsidRDefault="008D44E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Hamatsu Conventional Turning</w:t>
      </w:r>
    </w:p>
    <w:p w:rsidR="008D44E3" w:rsidRDefault="008D44E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Dryer</w:t>
      </w:r>
    </w:p>
    <w:p w:rsidR="008D44E3" w:rsidRDefault="008D44E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Walter Tumbling </w:t>
      </w:r>
    </w:p>
    <w:p w:rsidR="00D27BDE" w:rsidRDefault="00D27BD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Tumbling  </w:t>
      </w:r>
    </w:p>
    <w:p w:rsidR="00FC04AD" w:rsidRPr="00FC04AD" w:rsidRDefault="00FC04A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754B" w:rsidRDefault="000B754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Risk Assessment </w:t>
      </w:r>
    </w:p>
    <w:p w:rsidR="000B754B" w:rsidRPr="000B754B" w:rsidRDefault="000B754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 copy of Risk Assessment will be attached</w:t>
      </w:r>
    </w:p>
    <w:p w:rsidR="00F62174" w:rsidRDefault="00F6217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0F5EB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C7A38" w:rsidRDefault="008D44E3">
      <w:pPr>
        <w:rPr>
          <w:sz w:val="24"/>
          <w:lang w:eastAsia="zh-CN"/>
        </w:rPr>
      </w:pPr>
      <w:r>
        <w:rPr>
          <w:sz w:val="24"/>
          <w:lang w:eastAsia="zh-CN"/>
        </w:rPr>
        <w:t>19/08/22</w:t>
      </w:r>
      <w:r w:rsidR="008B7513">
        <w:rPr>
          <w:sz w:val="24"/>
          <w:lang w:eastAsia="zh-CN"/>
        </w:rPr>
        <w:t xml:space="preserve"> (Friday) </w:t>
      </w:r>
    </w:p>
    <w:p w:rsidR="000F5EB6" w:rsidRDefault="000F5EB6">
      <w:pPr>
        <w:rPr>
          <w:sz w:val="24"/>
          <w:lang w:eastAsia="zh-CN"/>
        </w:rPr>
      </w:pPr>
    </w:p>
    <w:p w:rsidR="000F5EB6" w:rsidRDefault="000F5EB6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0F5EB6" w:rsidRPr="000F5EB6" w:rsidRDefault="008D44E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C7A38" w:rsidRDefault="008D44E3">
      <w:pPr>
        <w:pStyle w:val="Heading4"/>
      </w:pPr>
      <w:r>
        <w:t>249 Jalan Boon Lay</w:t>
      </w:r>
      <w:r w:rsidR="00EC1FC1">
        <w:t xml:space="preserve"> </w:t>
      </w:r>
    </w:p>
    <w:p w:rsidR="0001590F" w:rsidRPr="0001590F" w:rsidRDefault="00A3090E" w:rsidP="0001590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ST</w:t>
      </w:r>
      <w:r w:rsidR="00D27BDE">
        <w:rPr>
          <w:sz w:val="24"/>
          <w:szCs w:val="24"/>
          <w:lang w:eastAsia="zh-CN"/>
        </w:rPr>
        <w:t xml:space="preserve"> Kinetics Singapore 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84013E" w:rsidRDefault="008401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633 lorry loader</w:t>
      </w:r>
    </w:p>
    <w:p w:rsidR="00FC7A38" w:rsidRDefault="000F5E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  <w:r w:rsidR="008D44E3">
        <w:rPr>
          <w:sz w:val="24"/>
          <w:lang w:eastAsia="zh-CN"/>
        </w:rPr>
        <w:t>/hand jack</w:t>
      </w:r>
      <w:r>
        <w:rPr>
          <w:sz w:val="24"/>
          <w:lang w:eastAsia="zh-CN"/>
        </w:rPr>
        <w:t xml:space="preserve"> </w:t>
      </w:r>
    </w:p>
    <w:p w:rsidR="00A72C6E" w:rsidRDefault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84013E" w:rsidRDefault="008D44E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</w:t>
      </w:r>
      <w:r w:rsidR="00A3090E">
        <w:rPr>
          <w:sz w:val="24"/>
          <w:lang w:eastAsia="zh-CN"/>
        </w:rPr>
        <w:t>p</w:t>
      </w:r>
      <w:r w:rsidR="000933E3">
        <w:rPr>
          <w:sz w:val="24"/>
          <w:lang w:eastAsia="zh-CN"/>
        </w:rPr>
        <w:t>allet truck</w:t>
      </w:r>
    </w:p>
    <w:p w:rsidR="000B754B" w:rsidRDefault="000B75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A3090E" w:rsidRDefault="000B75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</w:t>
      </w:r>
      <w:r w:rsidR="00A72C6E">
        <w:rPr>
          <w:sz w:val="24"/>
          <w:lang w:eastAsia="zh-CN"/>
        </w:rPr>
        <w:t xml:space="preserve">o obstacles around operation area and route to machine </w:t>
      </w:r>
      <w:r>
        <w:rPr>
          <w:sz w:val="24"/>
          <w:lang w:eastAsia="zh-CN"/>
        </w:rPr>
        <w:t>new location</w:t>
      </w:r>
    </w:p>
    <w:p w:rsidR="00FC7A38" w:rsidRPr="00A3090E" w:rsidRDefault="008248D1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FC7A38" w:rsidRPr="000933E3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0B754B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  <w:r w:rsidR="00DE52F9">
        <w:t xml:space="preserve">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8D44E3" w:rsidRDefault="008D44E3">
      <w:pPr>
        <w:pStyle w:val="Title"/>
        <w:jc w:val="left"/>
        <w:rPr>
          <w:sz w:val="32"/>
          <w:szCs w:val="32"/>
          <w:lang w:eastAsia="zh-CN"/>
        </w:rPr>
      </w:pPr>
    </w:p>
    <w:p w:rsidR="00FC7A38" w:rsidRPr="007071FD" w:rsidRDefault="008248D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sz w:val="32"/>
          <w:szCs w:val="32"/>
          <w:lang w:eastAsia="zh-CN"/>
        </w:rPr>
        <w:t>Job Scope</w:t>
      </w:r>
    </w:p>
    <w:p w:rsidR="00FC7A38" w:rsidRDefault="000F5EB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</w:t>
      </w:r>
      <w:r w:rsidR="00FC04AD">
        <w:rPr>
          <w:b w:val="0"/>
          <w:sz w:val="24"/>
          <w:u w:val="none"/>
          <w:lang w:eastAsia="zh-CN"/>
        </w:rPr>
        <w:t xml:space="preserve"> up machine to 3” high </w:t>
      </w:r>
    </w:p>
    <w:p w:rsidR="005E3EC3" w:rsidRDefault="000F5EB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Insert </w:t>
      </w:r>
      <w:r w:rsidR="008D44E3">
        <w:rPr>
          <w:b w:val="0"/>
          <w:sz w:val="24"/>
          <w:u w:val="none"/>
          <w:lang w:eastAsia="zh-CN"/>
        </w:rPr>
        <w:t>rollers/</w:t>
      </w:r>
      <w:r>
        <w:rPr>
          <w:b w:val="0"/>
          <w:sz w:val="24"/>
          <w:u w:val="none"/>
          <w:lang w:eastAsia="zh-CN"/>
        </w:rPr>
        <w:t>pallet truck</w:t>
      </w:r>
      <w:r w:rsidR="00FC04AD">
        <w:rPr>
          <w:b w:val="0"/>
          <w:sz w:val="24"/>
          <w:u w:val="none"/>
          <w:lang w:eastAsia="zh-CN"/>
        </w:rPr>
        <w:t xml:space="preserve"> under</w:t>
      </w:r>
      <w:r w:rsidR="000933E3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machine base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FC04AD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7071FD">
        <w:rPr>
          <w:b w:val="0"/>
          <w:sz w:val="24"/>
          <w:u w:val="none"/>
          <w:lang w:eastAsia="zh-CN"/>
        </w:rPr>
        <w:t xml:space="preserve"> </w:t>
      </w:r>
      <w:r w:rsidR="000933E3">
        <w:rPr>
          <w:b w:val="0"/>
          <w:sz w:val="24"/>
          <w:u w:val="none"/>
          <w:lang w:eastAsia="zh-CN"/>
        </w:rPr>
        <w:t xml:space="preserve">out machine from existing location </w:t>
      </w:r>
    </w:p>
    <w:p w:rsidR="0084013E" w:rsidRDefault="000933E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</w:t>
      </w:r>
      <w:bookmarkStart w:id="0" w:name="_GoBack"/>
      <w:bookmarkEnd w:id="0"/>
      <w:r>
        <w:rPr>
          <w:b w:val="0"/>
          <w:sz w:val="24"/>
          <w:u w:val="none"/>
          <w:lang w:eastAsia="zh-CN"/>
        </w:rPr>
        <w:t xml:space="preserve"> to new location</w:t>
      </w:r>
      <w:r w:rsidR="00EC1FC1">
        <w:rPr>
          <w:b w:val="0"/>
          <w:sz w:val="24"/>
          <w:u w:val="none"/>
          <w:lang w:eastAsia="zh-CN"/>
        </w:rPr>
        <w:t xml:space="preserve"> within plant </w:t>
      </w:r>
    </w:p>
    <w:p w:rsidR="000933E3" w:rsidRDefault="000933E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 designated location</w:t>
      </w:r>
    </w:p>
    <w:p w:rsidR="00782BC8" w:rsidRDefault="00782BC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Unload from pallet truck and insert levelling pad under machine bed </w:t>
      </w:r>
    </w:p>
    <w:p w:rsidR="00FC7A3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0F5EB6" w:rsidRDefault="000F5EB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Job complete </w:t>
      </w:r>
    </w:p>
    <w:p w:rsidR="00FC04AD" w:rsidRDefault="00FC04AD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6B0D6D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F62174" w:rsidRDefault="000B754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</w:t>
      </w:r>
      <w:r w:rsidR="00F62174">
        <w:rPr>
          <w:b w:val="0"/>
          <w:sz w:val="24"/>
          <w:u w:val="none"/>
          <w:lang w:eastAsia="zh-CN"/>
        </w:rPr>
        <w:t xml:space="preserve">hinery Transportation Pte Ltd </w:t>
      </w:r>
    </w:p>
    <w:p w:rsidR="000B754B" w:rsidRDefault="000B754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 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230BD" w:rsidRDefault="00F230BD">
      <w:r>
        <w:separator/>
      </w:r>
    </w:p>
  </w:endnote>
  <w:endnote w:type="continuationSeparator" w:id="0">
    <w:p w:rsidR="00F230BD" w:rsidRDefault="00F230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B751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B751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230BD" w:rsidRDefault="00F230BD">
      <w:r>
        <w:separator/>
      </w:r>
    </w:p>
  </w:footnote>
  <w:footnote w:type="continuationSeparator" w:id="0">
    <w:p w:rsidR="00F230BD" w:rsidRDefault="00F230B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F230B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F62174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F230BD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F62174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0933E3"/>
    <w:rsid w:val="000B754B"/>
    <w:rsid w:val="000F5EB6"/>
    <w:rsid w:val="001F45D6"/>
    <w:rsid w:val="002419CE"/>
    <w:rsid w:val="00292953"/>
    <w:rsid w:val="004A649F"/>
    <w:rsid w:val="005E3EC3"/>
    <w:rsid w:val="006B0D6D"/>
    <w:rsid w:val="007071FD"/>
    <w:rsid w:val="00760F09"/>
    <w:rsid w:val="00782BC8"/>
    <w:rsid w:val="007E6F9D"/>
    <w:rsid w:val="008248D1"/>
    <w:rsid w:val="0084013E"/>
    <w:rsid w:val="008B7513"/>
    <w:rsid w:val="008D44E3"/>
    <w:rsid w:val="00940648"/>
    <w:rsid w:val="00A3090E"/>
    <w:rsid w:val="00A72C6E"/>
    <w:rsid w:val="00B014B7"/>
    <w:rsid w:val="00BE27F7"/>
    <w:rsid w:val="00CE139C"/>
    <w:rsid w:val="00D27BDE"/>
    <w:rsid w:val="00DE52F9"/>
    <w:rsid w:val="00EA7019"/>
    <w:rsid w:val="00EB4937"/>
    <w:rsid w:val="00EC1FC1"/>
    <w:rsid w:val="00F230BD"/>
    <w:rsid w:val="00F2570D"/>
    <w:rsid w:val="00F62174"/>
    <w:rsid w:val="00FC04AD"/>
    <w:rsid w:val="00FC7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8ACC17-59EC-4FF6-81BA-418BBA59E7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1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1539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2019-05-02T01:58:00Z</cp:lastPrinted>
  <dcterms:created xsi:type="dcterms:W3CDTF">2022-07-27T01:29:00Z</dcterms:created>
  <dcterms:modified xsi:type="dcterms:W3CDTF">2022-08-02T01:12:00Z</dcterms:modified>
</cp:coreProperties>
</file>