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A770F" w14:textId="77777777" w:rsidR="002E24E7" w:rsidRDefault="002E24E7">
      <w:pPr>
        <w:pStyle w:val="Title"/>
        <w:jc w:val="left"/>
        <w:rPr>
          <w:lang w:eastAsia="zh-CN"/>
        </w:rPr>
      </w:pPr>
    </w:p>
    <w:p w14:paraId="0C92A801" w14:textId="6F93777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43BC6C7" w14:textId="641B9F71" w:rsidR="006467DA" w:rsidRDefault="002B396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06FF8">
        <w:rPr>
          <w:sz w:val="24"/>
        </w:rPr>
        <w:t>0</w:t>
      </w:r>
      <w:r w:rsidR="00E57B89">
        <w:rPr>
          <w:sz w:val="24"/>
        </w:rPr>
        <w:t>9</w:t>
      </w:r>
      <w:r w:rsidR="00E57B89" w:rsidRPr="00E57B89">
        <w:rPr>
          <w:sz w:val="24"/>
          <w:vertAlign w:val="superscript"/>
        </w:rPr>
        <w:t>th</w:t>
      </w:r>
      <w:r w:rsidR="00E57B89">
        <w:rPr>
          <w:sz w:val="24"/>
        </w:rPr>
        <w:t xml:space="preserve"> July</w:t>
      </w:r>
      <w:r w:rsidR="00806FF8">
        <w:rPr>
          <w:sz w:val="24"/>
          <w:lang w:eastAsia="zh-CN"/>
        </w:rPr>
        <w:t xml:space="preserve"> 2025</w:t>
      </w:r>
    </w:p>
    <w:p w14:paraId="144599D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D2B5C8A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38A0402" w14:textId="67FD5EE8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806FF8">
        <w:rPr>
          <w:sz w:val="24"/>
          <w:lang w:eastAsia="zh-CN"/>
        </w:rPr>
        <w:t>5</w:t>
      </w:r>
      <w:r w:rsidR="00F35B9E">
        <w:rPr>
          <w:sz w:val="24"/>
          <w:lang w:eastAsia="zh-CN"/>
        </w:rPr>
        <w:t xml:space="preserve"> </w:t>
      </w:r>
      <w:r w:rsidR="000E4639">
        <w:rPr>
          <w:sz w:val="24"/>
          <w:lang w:eastAsia="zh-CN"/>
        </w:rPr>
        <w:t xml:space="preserve">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</w:t>
      </w:r>
      <w:r w:rsidR="00EC3DE2">
        <w:rPr>
          <w:sz w:val="24"/>
          <w:lang w:eastAsia="zh-CN"/>
        </w:rPr>
        <w:t>2</w:t>
      </w:r>
      <w:r w:rsidR="00936603">
        <w:rPr>
          <w:sz w:val="24"/>
          <w:lang w:eastAsia="zh-CN"/>
        </w:rPr>
        <w:t xml:space="preserve"> x 40ft FR</w:t>
      </w:r>
      <w:r w:rsidR="00EC3DE2">
        <w:rPr>
          <w:sz w:val="24"/>
          <w:lang w:eastAsia="zh-CN"/>
        </w:rPr>
        <w:t>, 1 x 20ft FR</w:t>
      </w:r>
      <w:r w:rsidR="00936603">
        <w:rPr>
          <w:sz w:val="24"/>
          <w:lang w:eastAsia="zh-CN"/>
        </w:rPr>
        <w:t xml:space="preserve"> and 1 x </w:t>
      </w:r>
      <w:r w:rsidR="00EC3DE2">
        <w:rPr>
          <w:sz w:val="24"/>
          <w:lang w:eastAsia="zh-CN"/>
        </w:rPr>
        <w:t>4</w:t>
      </w:r>
      <w:r w:rsidR="00806FF8">
        <w:rPr>
          <w:sz w:val="24"/>
          <w:lang w:eastAsia="zh-CN"/>
        </w:rPr>
        <w:t>0ft GP</w:t>
      </w:r>
      <w:r w:rsidR="00936603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806FF8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30C88D74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74FB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27F92DC" w14:textId="20C7CB07" w:rsidR="00707F2B" w:rsidRDefault="00806F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Variaxis I-105</w:t>
      </w:r>
      <w:r w:rsidR="00EC3DE2">
        <w:rPr>
          <w:sz w:val="24"/>
          <w:szCs w:val="24"/>
          <w:lang w:eastAsia="zh-CN"/>
        </w:rPr>
        <w:t>TN</w:t>
      </w:r>
      <w:r w:rsidR="00F35B9E">
        <w:rPr>
          <w:sz w:val="24"/>
          <w:szCs w:val="24"/>
          <w:lang w:eastAsia="zh-CN"/>
        </w:rPr>
        <w:t xml:space="preserve"> </w:t>
      </w:r>
    </w:p>
    <w:p w14:paraId="7331B4F2" w14:textId="5889705A" w:rsidR="00994F2F" w:rsidRDefault="00F35B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</w:t>
      </w:r>
      <w:r w:rsidR="00806FF8">
        <w:rPr>
          <w:sz w:val="24"/>
          <w:szCs w:val="24"/>
          <w:lang w:eastAsia="zh-CN"/>
        </w:rPr>
        <w:t>743</w:t>
      </w:r>
      <w:r>
        <w:rPr>
          <w:sz w:val="24"/>
          <w:szCs w:val="24"/>
          <w:lang w:eastAsia="zh-CN"/>
        </w:rPr>
        <w:t xml:space="preserve"> x 3</w:t>
      </w:r>
      <w:r w:rsidR="00806FF8">
        <w:rPr>
          <w:sz w:val="24"/>
          <w:szCs w:val="24"/>
          <w:lang w:eastAsia="zh-CN"/>
        </w:rPr>
        <w:t>68</w:t>
      </w:r>
      <w:r>
        <w:rPr>
          <w:sz w:val="24"/>
          <w:szCs w:val="24"/>
          <w:lang w:eastAsia="zh-CN"/>
        </w:rPr>
        <w:t xml:space="preserve"> x 3</w:t>
      </w:r>
      <w:r w:rsidR="00806FF8">
        <w:rPr>
          <w:sz w:val="24"/>
          <w:szCs w:val="24"/>
          <w:lang w:eastAsia="zh-CN"/>
        </w:rPr>
        <w:t>31</w:t>
      </w:r>
      <w:r>
        <w:rPr>
          <w:sz w:val="24"/>
          <w:szCs w:val="24"/>
          <w:lang w:eastAsia="zh-CN"/>
        </w:rPr>
        <w:t xml:space="preserve"> cm  </w:t>
      </w:r>
      <w:r w:rsidR="0093660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G/N Wt: </w:t>
      </w:r>
      <w:r w:rsidR="00806FF8">
        <w:rPr>
          <w:sz w:val="24"/>
          <w:szCs w:val="24"/>
          <w:lang w:eastAsia="zh-CN"/>
        </w:rPr>
        <w:t>23, 080</w:t>
      </w:r>
      <w:r>
        <w:rPr>
          <w:sz w:val="24"/>
          <w:szCs w:val="24"/>
          <w:lang w:eastAsia="zh-CN"/>
        </w:rPr>
        <w:t xml:space="preserve"> kg / </w:t>
      </w:r>
      <w:r w:rsidR="00806FF8">
        <w:rPr>
          <w:sz w:val="24"/>
          <w:szCs w:val="24"/>
          <w:lang w:eastAsia="zh-CN"/>
        </w:rPr>
        <w:t>19, 0</w:t>
      </w:r>
      <w:r>
        <w:rPr>
          <w:sz w:val="24"/>
          <w:szCs w:val="24"/>
          <w:lang w:eastAsia="zh-CN"/>
        </w:rPr>
        <w:t>00</w:t>
      </w:r>
      <w:r w:rsidR="00936603">
        <w:rPr>
          <w:sz w:val="24"/>
          <w:szCs w:val="24"/>
          <w:lang w:eastAsia="zh-CN"/>
        </w:rPr>
        <w:t xml:space="preserve"> kg</w:t>
      </w:r>
    </w:p>
    <w:p w14:paraId="54F79C81" w14:textId="609C68F2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2: </w:t>
      </w:r>
      <w:r w:rsidR="00806FF8">
        <w:rPr>
          <w:sz w:val="24"/>
          <w:szCs w:val="24"/>
          <w:lang w:eastAsia="zh-CN"/>
        </w:rPr>
        <w:t>562 x 329 x 359</w:t>
      </w:r>
      <w:r w:rsidR="00F35B9E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  <w:r w:rsidR="00F35B9E">
        <w:rPr>
          <w:sz w:val="24"/>
          <w:szCs w:val="24"/>
          <w:lang w:eastAsia="zh-CN"/>
        </w:rPr>
        <w:t xml:space="preserve">  G/N Wt: </w:t>
      </w:r>
      <w:r w:rsidR="00806FF8">
        <w:rPr>
          <w:sz w:val="24"/>
          <w:szCs w:val="24"/>
          <w:lang w:eastAsia="zh-CN"/>
        </w:rPr>
        <w:t>15, 571</w:t>
      </w:r>
      <w:r w:rsidR="00F35B9E">
        <w:rPr>
          <w:sz w:val="24"/>
          <w:szCs w:val="24"/>
          <w:lang w:eastAsia="zh-CN"/>
        </w:rPr>
        <w:t xml:space="preserve"> kg / </w:t>
      </w:r>
      <w:r w:rsidR="00806FF8">
        <w:rPr>
          <w:sz w:val="24"/>
          <w:szCs w:val="24"/>
          <w:lang w:eastAsia="zh-CN"/>
        </w:rPr>
        <w:t>13</w:t>
      </w:r>
      <w:r w:rsidR="00F35B9E">
        <w:rPr>
          <w:sz w:val="24"/>
          <w:szCs w:val="24"/>
          <w:lang w:eastAsia="zh-CN"/>
        </w:rPr>
        <w:t>, 500</w:t>
      </w:r>
      <w:r>
        <w:rPr>
          <w:sz w:val="24"/>
          <w:szCs w:val="24"/>
          <w:lang w:eastAsia="zh-CN"/>
        </w:rPr>
        <w:t xml:space="preserve"> kg</w:t>
      </w:r>
    </w:p>
    <w:p w14:paraId="3A3BE3B2" w14:textId="05AF1A0E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3: </w:t>
      </w:r>
      <w:r w:rsidR="00806FF8">
        <w:rPr>
          <w:sz w:val="24"/>
          <w:szCs w:val="24"/>
          <w:lang w:eastAsia="zh-CN"/>
        </w:rPr>
        <w:t>445 x 161 x 293</w:t>
      </w:r>
      <w:r w:rsidR="00F35B9E">
        <w:rPr>
          <w:sz w:val="24"/>
          <w:szCs w:val="24"/>
          <w:lang w:eastAsia="zh-CN"/>
        </w:rPr>
        <w:t xml:space="preserve"> cm   G/N Wt: 2, </w:t>
      </w:r>
      <w:r w:rsidR="00806FF8">
        <w:rPr>
          <w:sz w:val="24"/>
          <w:szCs w:val="24"/>
          <w:lang w:eastAsia="zh-CN"/>
        </w:rPr>
        <w:t>980</w:t>
      </w:r>
      <w:r w:rsidR="00F35B9E">
        <w:rPr>
          <w:sz w:val="24"/>
          <w:szCs w:val="24"/>
          <w:lang w:eastAsia="zh-CN"/>
        </w:rPr>
        <w:t xml:space="preserve"> kg / 2, </w:t>
      </w:r>
      <w:r w:rsidR="00806FF8">
        <w:rPr>
          <w:sz w:val="24"/>
          <w:szCs w:val="24"/>
          <w:lang w:eastAsia="zh-CN"/>
        </w:rPr>
        <w:t>210</w:t>
      </w:r>
      <w:r>
        <w:rPr>
          <w:sz w:val="24"/>
          <w:szCs w:val="24"/>
          <w:lang w:eastAsia="zh-CN"/>
        </w:rPr>
        <w:t xml:space="preserve"> kg</w:t>
      </w:r>
    </w:p>
    <w:p w14:paraId="269AED8C" w14:textId="690E02BA" w:rsidR="000E4639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F35B9E">
        <w:rPr>
          <w:sz w:val="24"/>
          <w:szCs w:val="24"/>
          <w:lang w:eastAsia="zh-CN"/>
        </w:rPr>
        <w:t xml:space="preserve">4: </w:t>
      </w:r>
      <w:r w:rsidR="00806FF8">
        <w:rPr>
          <w:sz w:val="24"/>
          <w:szCs w:val="24"/>
          <w:lang w:eastAsia="zh-CN"/>
        </w:rPr>
        <w:t>518 x 228 x 225</w:t>
      </w:r>
      <w:r w:rsidR="00F35B9E">
        <w:rPr>
          <w:sz w:val="24"/>
          <w:szCs w:val="24"/>
          <w:lang w:eastAsia="zh-CN"/>
        </w:rPr>
        <w:t xml:space="preserve"> cm   G/N Wt: </w:t>
      </w:r>
      <w:r w:rsidR="00806FF8">
        <w:rPr>
          <w:sz w:val="24"/>
          <w:szCs w:val="24"/>
          <w:lang w:eastAsia="zh-CN"/>
        </w:rPr>
        <w:t>2, 680</w:t>
      </w:r>
      <w:r>
        <w:rPr>
          <w:sz w:val="24"/>
          <w:szCs w:val="24"/>
          <w:lang w:eastAsia="zh-CN"/>
        </w:rPr>
        <w:t xml:space="preserve"> kg</w:t>
      </w:r>
      <w:r w:rsidR="00F35B9E">
        <w:rPr>
          <w:sz w:val="24"/>
          <w:szCs w:val="24"/>
          <w:lang w:eastAsia="zh-CN"/>
        </w:rPr>
        <w:t xml:space="preserve"> / 1, </w:t>
      </w:r>
      <w:r w:rsidR="00806FF8">
        <w:rPr>
          <w:sz w:val="24"/>
          <w:szCs w:val="24"/>
          <w:lang w:eastAsia="zh-CN"/>
        </w:rPr>
        <w:t>7</w:t>
      </w:r>
      <w:r w:rsidR="00F35B9E">
        <w:rPr>
          <w:sz w:val="24"/>
          <w:szCs w:val="24"/>
          <w:lang w:eastAsia="zh-CN"/>
        </w:rPr>
        <w:t>00 kg</w:t>
      </w:r>
    </w:p>
    <w:p w14:paraId="574A2422" w14:textId="4FF844D5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221 x 150 x 130 cm   G/N Wt: 650 kg / 330 kg </w:t>
      </w:r>
    </w:p>
    <w:p w14:paraId="2097CB15" w14:textId="77777777"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7A56B97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C153BEE" w14:textId="230E1FC5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6260E8">
        <w:rPr>
          <w:sz w:val="24"/>
          <w:lang w:eastAsia="zh-CN"/>
        </w:rPr>
        <w:t>ed</w:t>
      </w:r>
    </w:p>
    <w:p w14:paraId="05A8FA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9E964E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FE9A176" w14:textId="2CE7CE22" w:rsidR="006467DA" w:rsidRDefault="00641D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867963">
        <w:rPr>
          <w:sz w:val="24"/>
          <w:lang w:eastAsia="zh-CN"/>
        </w:rPr>
        <w:t>21</w:t>
      </w:r>
      <w:r w:rsidR="00E57B89">
        <w:rPr>
          <w:sz w:val="24"/>
          <w:lang w:eastAsia="zh-CN"/>
        </w:rPr>
        <w:t>/07</w:t>
      </w:r>
      <w:r w:rsidR="006260E8">
        <w:rPr>
          <w:sz w:val="24"/>
          <w:lang w:eastAsia="zh-CN"/>
        </w:rPr>
        <w:t>/25</w:t>
      </w:r>
    </w:p>
    <w:p w14:paraId="00E3FF3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C1ADA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230AC80" w14:textId="3D9CE3A6" w:rsidR="00C94FC9" w:rsidRDefault="006260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936603">
        <w:rPr>
          <w:bCs/>
          <w:sz w:val="24"/>
          <w:szCs w:val="24"/>
          <w:lang w:eastAsia="zh-CN"/>
        </w:rPr>
        <w:t>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14:paraId="105689F6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F7659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800B5FB" w14:textId="77777777" w:rsidR="00BA65F8" w:rsidRDefault="00936603" w:rsidP="00BA65F8">
      <w:pPr>
        <w:pStyle w:val="Heading4"/>
      </w:pPr>
      <w:r>
        <w:t xml:space="preserve">16 Seletar Aerospace Crescent </w:t>
      </w:r>
    </w:p>
    <w:p w14:paraId="5E524881" w14:textId="77777777"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14:paraId="15B47367" w14:textId="77777777" w:rsidR="0089628B" w:rsidRPr="0089628B" w:rsidRDefault="0089628B" w:rsidP="0089628B">
      <w:pPr>
        <w:rPr>
          <w:lang w:eastAsia="zh-CN"/>
        </w:rPr>
      </w:pPr>
    </w:p>
    <w:p w14:paraId="46BBF788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413F054" w14:textId="0F4CD678" w:rsidR="00936603" w:rsidRDefault="00F35B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67963">
        <w:rPr>
          <w:sz w:val="24"/>
          <w:lang w:eastAsia="zh-CN"/>
        </w:rPr>
        <w:t>10</w:t>
      </w:r>
      <w:r w:rsidR="00936603">
        <w:rPr>
          <w:sz w:val="24"/>
          <w:lang w:eastAsia="zh-CN"/>
        </w:rPr>
        <w:t xml:space="preserve">0ton mobile crane </w:t>
      </w:r>
    </w:p>
    <w:p w14:paraId="474BDACE" w14:textId="77777777" w:rsidR="006260E8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14:paraId="49B55F81" w14:textId="77777777" w:rsidR="002E24E7" w:rsidRDefault="002E24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293B9F9" w14:textId="6BFC50D1" w:rsidR="009C64C2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short tail low bed </w:t>
      </w:r>
      <w:r w:rsidR="00534F50">
        <w:rPr>
          <w:sz w:val="24"/>
          <w:lang w:eastAsia="zh-CN"/>
        </w:rPr>
        <w:t xml:space="preserve"> </w:t>
      </w:r>
    </w:p>
    <w:p w14:paraId="585282F6" w14:textId="77777777"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F3C23">
        <w:rPr>
          <w:sz w:val="24"/>
          <w:lang w:eastAsia="zh-CN"/>
        </w:rPr>
        <w:t xml:space="preserve"> </w:t>
      </w:r>
    </w:p>
    <w:p w14:paraId="7076FAB8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6E506BBB" w14:textId="7E4FAB6B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14:paraId="1F7D5F81" w14:textId="77777777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545CCE11" w14:textId="21206029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627F0341" w14:textId="77777777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66AF7B9C" w14:textId="77777777" w:rsidR="002E24E7" w:rsidRDefault="002E24E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ACCFB9" w14:textId="4E1DC230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9A9B06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6DE0D167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64CE5DE4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F4EF3C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E8AB0D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9AF9628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02032C8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E48E99D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E370666" w14:textId="6FE58B2D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signalman, 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FFD532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46B6EFD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8D8A65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9031E2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7A8B9B9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EE9DC3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7CB1833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04BEE2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6E1BCA87" w14:textId="77777777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53D3C844" w14:textId="0882ED1B" w:rsidR="00271E68" w:rsidRDefault="00271E6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</w:t>
      </w:r>
    </w:p>
    <w:p w14:paraId="3B35827F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lastRenderedPageBreak/>
        <w:t>Insert sling below machine case</w:t>
      </w:r>
    </w:p>
    <w:p w14:paraId="0EDC19E2" w14:textId="77777777"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14:paraId="2CD99B1D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3320813A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010A51CF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03F12D79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280C5F7C" w14:textId="52FA2390" w:rsidR="006260E8" w:rsidRPr="00802C92" w:rsidRDefault="006260E8" w:rsidP="00802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bed</w:t>
      </w:r>
      <w:r w:rsidR="00802C92">
        <w:rPr>
          <w:sz w:val="24"/>
          <w:lang w:eastAsia="zh-CN"/>
        </w:rPr>
        <w:t xml:space="preserve"> and t</w:t>
      </w:r>
      <w:r w:rsidRPr="00802C92">
        <w:rPr>
          <w:sz w:val="24"/>
          <w:lang w:eastAsia="zh-CN"/>
        </w:rPr>
        <w:t xml:space="preserve">ransport to door entrance </w:t>
      </w:r>
    </w:p>
    <w:p w14:paraId="516FD0F7" w14:textId="0CBF200A" w:rsidR="0087510A" w:rsidRDefault="00802C92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a</w:t>
      </w:r>
      <w:r w:rsidR="0087510A">
        <w:rPr>
          <w:sz w:val="24"/>
          <w:lang w:eastAsia="zh-CN"/>
        </w:rPr>
        <w:t xml:space="preserve">ssemble machine parts </w:t>
      </w:r>
    </w:p>
    <w:p w14:paraId="51A2C33F" w14:textId="390A4693" w:rsidR="00EF789A" w:rsidRPr="00802C92" w:rsidRDefault="00802C92" w:rsidP="00802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1A46A7" w:rsidRPr="00802C92">
        <w:rPr>
          <w:sz w:val="24"/>
          <w:lang w:eastAsia="zh-CN"/>
        </w:rPr>
        <w:t>nsert rollers under machine bed</w:t>
      </w:r>
    </w:p>
    <w:p w14:paraId="6C2927DE" w14:textId="0524EE1B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</w:t>
      </w:r>
      <w:r w:rsidR="00802C92">
        <w:rPr>
          <w:sz w:val="24"/>
          <w:lang w:eastAsia="zh-CN"/>
        </w:rPr>
        <w:t>floor</w:t>
      </w:r>
    </w:p>
    <w:p w14:paraId="01EB63A4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E5A44F3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14:paraId="2813E4DD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4C1C649D" w14:textId="6A921721" w:rsidR="00802C92" w:rsidRPr="00641D4A" w:rsidRDefault="00724AD3" w:rsidP="00641D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0ED4ACD4" w14:textId="74CF3475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FF6FC83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8ABCC1B" w14:textId="0051249A" w:rsidR="0099046A" w:rsidRDefault="00802C92" w:rsidP="00802C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1C1F7C1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14:paraId="694AA00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EEACCA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4C2B2" w14:textId="77777777" w:rsidR="00BC4FF2" w:rsidRDefault="00BC4FF2">
      <w:r>
        <w:separator/>
      </w:r>
    </w:p>
  </w:endnote>
  <w:endnote w:type="continuationSeparator" w:id="0">
    <w:p w14:paraId="2957A7FA" w14:textId="77777777" w:rsidR="00BC4FF2" w:rsidRDefault="00BC4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D3943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4F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4F9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0C0F1" w14:textId="77777777" w:rsidR="00BC4FF2" w:rsidRDefault="00BC4FF2">
      <w:r>
        <w:separator/>
      </w:r>
    </w:p>
  </w:footnote>
  <w:footnote w:type="continuationSeparator" w:id="0">
    <w:p w14:paraId="1BEC1325" w14:textId="77777777" w:rsidR="00BC4FF2" w:rsidRDefault="00BC4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1BA61" w14:textId="488D3378" w:rsidR="006467DA" w:rsidRPr="002E24E7" w:rsidRDefault="00EC3DE2" w:rsidP="002E24E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76594CD" wp14:editId="10159D1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24E7">
      <w:rPr>
        <w:b/>
        <w:color w:val="0000FF"/>
        <w:sz w:val="28"/>
      </w:rPr>
      <w:t xml:space="preserve">                 </w:t>
    </w:r>
    <w:r w:rsidR="006467DA">
      <w:rPr>
        <w:b/>
        <w:color w:val="0000FF"/>
        <w:sz w:val="28"/>
      </w:rPr>
      <w:t>ERIC WONG MACHINERY TRANSPORTATION PTE LTD</w:t>
    </w:r>
  </w:p>
  <w:p w14:paraId="4E97D708" w14:textId="0CF5ACAA" w:rsidR="006467DA" w:rsidRDefault="00806FF8">
    <w:pPr>
      <w:pStyle w:val="Header"/>
      <w:jc w:val="center"/>
    </w:pPr>
    <w:r>
      <w:t>28 Kranji Loop #05-03</w:t>
    </w:r>
    <w:r w:rsidR="006467DA">
      <w:t>,</w:t>
    </w:r>
    <w:r>
      <w:t xml:space="preserve"> Kranji Loop, </w:t>
    </w:r>
    <w:r w:rsidR="006467DA">
      <w:t xml:space="preserve">Singapore </w:t>
    </w:r>
    <w:r>
      <w:t>739571</w:t>
    </w:r>
  </w:p>
  <w:p w14:paraId="322125CC" w14:textId="5402DD6E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3CB3DF6C" w14:textId="77777777" w:rsidR="006467DA" w:rsidRDefault="006467DA">
    <w:pPr>
      <w:pStyle w:val="Header"/>
      <w:jc w:val="center"/>
    </w:pPr>
    <w:r>
      <w:t>GST Reg No. : M2-8923804 – 2</w:t>
    </w:r>
  </w:p>
  <w:p w14:paraId="5B8F03A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88D151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8571">
    <w:abstractNumId w:val="2"/>
  </w:num>
  <w:num w:numId="2" w16cid:durableId="557470535">
    <w:abstractNumId w:val="4"/>
  </w:num>
  <w:num w:numId="3" w16cid:durableId="648678986">
    <w:abstractNumId w:val="0"/>
  </w:num>
  <w:num w:numId="4" w16cid:durableId="448088931">
    <w:abstractNumId w:val="9"/>
  </w:num>
  <w:num w:numId="5" w16cid:durableId="787819171">
    <w:abstractNumId w:val="5"/>
  </w:num>
  <w:num w:numId="6" w16cid:durableId="1667316772">
    <w:abstractNumId w:val="6"/>
  </w:num>
  <w:num w:numId="7" w16cid:durableId="24910016">
    <w:abstractNumId w:val="3"/>
  </w:num>
  <w:num w:numId="8" w16cid:durableId="33775627">
    <w:abstractNumId w:val="7"/>
  </w:num>
  <w:num w:numId="9" w16cid:durableId="1412393294">
    <w:abstractNumId w:val="1"/>
  </w:num>
  <w:num w:numId="10" w16cid:durableId="597182954">
    <w:abstractNumId w:val="8"/>
  </w:num>
  <w:num w:numId="11" w16cid:durableId="166867826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6002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611E1"/>
    <w:rsid w:val="0007152C"/>
    <w:rsid w:val="0007463F"/>
    <w:rsid w:val="00083372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F5380"/>
    <w:rsid w:val="00210BA1"/>
    <w:rsid w:val="002210C1"/>
    <w:rsid w:val="00241657"/>
    <w:rsid w:val="00257C21"/>
    <w:rsid w:val="00271E68"/>
    <w:rsid w:val="002B396C"/>
    <w:rsid w:val="002C7DE3"/>
    <w:rsid w:val="002D3984"/>
    <w:rsid w:val="002E24E7"/>
    <w:rsid w:val="00333E88"/>
    <w:rsid w:val="00334C7D"/>
    <w:rsid w:val="003403FB"/>
    <w:rsid w:val="003C43A5"/>
    <w:rsid w:val="003D1CF6"/>
    <w:rsid w:val="003D3BEA"/>
    <w:rsid w:val="00415A40"/>
    <w:rsid w:val="004527D4"/>
    <w:rsid w:val="00466C7A"/>
    <w:rsid w:val="00496178"/>
    <w:rsid w:val="004A5A32"/>
    <w:rsid w:val="004C039D"/>
    <w:rsid w:val="004F4B45"/>
    <w:rsid w:val="00503E70"/>
    <w:rsid w:val="005333BC"/>
    <w:rsid w:val="00534F50"/>
    <w:rsid w:val="00557513"/>
    <w:rsid w:val="00566474"/>
    <w:rsid w:val="00580C7E"/>
    <w:rsid w:val="00581AFF"/>
    <w:rsid w:val="006260E8"/>
    <w:rsid w:val="00634800"/>
    <w:rsid w:val="00641D4A"/>
    <w:rsid w:val="006467DA"/>
    <w:rsid w:val="00663BC0"/>
    <w:rsid w:val="006D440D"/>
    <w:rsid w:val="006F6DC8"/>
    <w:rsid w:val="007066F2"/>
    <w:rsid w:val="00707F2B"/>
    <w:rsid w:val="007131A7"/>
    <w:rsid w:val="00724AD3"/>
    <w:rsid w:val="007277D5"/>
    <w:rsid w:val="00735210"/>
    <w:rsid w:val="00742D33"/>
    <w:rsid w:val="00746A35"/>
    <w:rsid w:val="00797013"/>
    <w:rsid w:val="007A4442"/>
    <w:rsid w:val="007F701F"/>
    <w:rsid w:val="00802C92"/>
    <w:rsid w:val="00806FF8"/>
    <w:rsid w:val="008225C1"/>
    <w:rsid w:val="008274F1"/>
    <w:rsid w:val="00830444"/>
    <w:rsid w:val="008512EB"/>
    <w:rsid w:val="00860CD2"/>
    <w:rsid w:val="00867963"/>
    <w:rsid w:val="008721A6"/>
    <w:rsid w:val="0087510A"/>
    <w:rsid w:val="00892332"/>
    <w:rsid w:val="00895D5D"/>
    <w:rsid w:val="0089628B"/>
    <w:rsid w:val="008F4F95"/>
    <w:rsid w:val="009263EB"/>
    <w:rsid w:val="00933FF0"/>
    <w:rsid w:val="00936603"/>
    <w:rsid w:val="00971AE8"/>
    <w:rsid w:val="0099046A"/>
    <w:rsid w:val="00994F2F"/>
    <w:rsid w:val="009A58FC"/>
    <w:rsid w:val="009B5A5C"/>
    <w:rsid w:val="009B6AB6"/>
    <w:rsid w:val="009C64C2"/>
    <w:rsid w:val="009F3C23"/>
    <w:rsid w:val="00A03292"/>
    <w:rsid w:val="00A1115F"/>
    <w:rsid w:val="00A2504F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C4FF2"/>
    <w:rsid w:val="00BC7BB9"/>
    <w:rsid w:val="00BD0211"/>
    <w:rsid w:val="00BF1F53"/>
    <w:rsid w:val="00C03735"/>
    <w:rsid w:val="00C25A49"/>
    <w:rsid w:val="00C42774"/>
    <w:rsid w:val="00C90E43"/>
    <w:rsid w:val="00C94FC9"/>
    <w:rsid w:val="00C95881"/>
    <w:rsid w:val="00CB44EC"/>
    <w:rsid w:val="00D352DF"/>
    <w:rsid w:val="00D51A21"/>
    <w:rsid w:val="00D57714"/>
    <w:rsid w:val="00D92C74"/>
    <w:rsid w:val="00DB6F3A"/>
    <w:rsid w:val="00DE134E"/>
    <w:rsid w:val="00DE29B7"/>
    <w:rsid w:val="00E11492"/>
    <w:rsid w:val="00E4630B"/>
    <w:rsid w:val="00E57B89"/>
    <w:rsid w:val="00E71A12"/>
    <w:rsid w:val="00E76DB5"/>
    <w:rsid w:val="00E95798"/>
    <w:rsid w:val="00E95AFF"/>
    <w:rsid w:val="00E95CFA"/>
    <w:rsid w:val="00EC1220"/>
    <w:rsid w:val="00EC1AC4"/>
    <w:rsid w:val="00EC1B89"/>
    <w:rsid w:val="00EC37A1"/>
    <w:rsid w:val="00EC3DE2"/>
    <w:rsid w:val="00EF1D4C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7DB05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2023-12-15T00:28:00Z</cp:lastPrinted>
  <dcterms:created xsi:type="dcterms:W3CDTF">2025-06-03T06:51:00Z</dcterms:created>
  <dcterms:modified xsi:type="dcterms:W3CDTF">2025-07-09T05:04:00Z</dcterms:modified>
</cp:coreProperties>
</file>