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0C243" w14:textId="77777777" w:rsidR="00111E9D" w:rsidRDefault="00111E9D">
      <w:pPr>
        <w:pStyle w:val="Title"/>
        <w:jc w:val="left"/>
        <w:rPr>
          <w:sz w:val="32"/>
          <w:szCs w:val="32"/>
          <w:lang w:eastAsia="zh-CN"/>
        </w:rPr>
      </w:pPr>
    </w:p>
    <w:p w14:paraId="1E18A886" w14:textId="5EAAA7B5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0242F25F" w14:textId="7D11F73F" w:rsidR="00EE527F" w:rsidRDefault="00EF7E6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11E9D">
        <w:rPr>
          <w:sz w:val="24"/>
        </w:rPr>
        <w:t>13</w:t>
      </w:r>
      <w:r w:rsidR="00111E9D" w:rsidRPr="00111E9D">
        <w:rPr>
          <w:sz w:val="24"/>
          <w:vertAlign w:val="superscript"/>
        </w:rPr>
        <w:t>th</w:t>
      </w:r>
      <w:r w:rsidR="00111E9D">
        <w:rPr>
          <w:sz w:val="24"/>
        </w:rPr>
        <w:t xml:space="preserve"> Aug </w:t>
      </w:r>
      <w:r w:rsidR="002E0928">
        <w:rPr>
          <w:sz w:val="24"/>
          <w:lang w:eastAsia="zh-CN"/>
        </w:rPr>
        <w:t>2025</w:t>
      </w:r>
    </w:p>
    <w:p w14:paraId="5D58C69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C7121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0D72D7" w14:textId="6D8BFA32"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4202B7">
        <w:rPr>
          <w:sz w:val="24"/>
          <w:lang w:eastAsia="zh-CN"/>
        </w:rPr>
        <w:t>ssist customer engineer to assemble</w:t>
      </w:r>
      <w:r w:rsidR="00D37B7C">
        <w:rPr>
          <w:sz w:val="24"/>
          <w:lang w:eastAsia="zh-CN"/>
        </w:rPr>
        <w:t xml:space="preserve"> machine </w:t>
      </w:r>
      <w:r w:rsidR="00D20784">
        <w:rPr>
          <w:sz w:val="24"/>
          <w:lang w:eastAsia="zh-CN"/>
        </w:rPr>
        <w:t>parts</w:t>
      </w:r>
      <w:r w:rsidR="00360DBE">
        <w:rPr>
          <w:sz w:val="24"/>
          <w:lang w:eastAsia="zh-CN"/>
        </w:rPr>
        <w:t xml:space="preserve"> using </w:t>
      </w:r>
      <w:r w:rsidR="00EF7E65">
        <w:rPr>
          <w:sz w:val="24"/>
          <w:lang w:eastAsia="zh-CN"/>
        </w:rPr>
        <w:t xml:space="preserve">lorry crane </w:t>
      </w:r>
    </w:p>
    <w:p w14:paraId="47FB7952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6A291D" w14:textId="39B1E7B3"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2E0928">
        <w:rPr>
          <w:b/>
          <w:sz w:val="32"/>
          <w:szCs w:val="32"/>
          <w:u w:val="single"/>
          <w:lang w:eastAsia="zh-CN"/>
        </w:rPr>
        <w:t xml:space="preserve">parts </w:t>
      </w:r>
    </w:p>
    <w:p w14:paraId="24B80DB6" w14:textId="51BD0E73" w:rsidR="00D37B7C" w:rsidRPr="00D37B7C" w:rsidRDefault="002E09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000 kg </w:t>
      </w:r>
    </w:p>
    <w:p w14:paraId="43F2C03B" w14:textId="77777777"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2C56B5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AB44651" w14:textId="35267C9A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BF4BFD">
        <w:rPr>
          <w:sz w:val="24"/>
          <w:lang w:eastAsia="zh-CN"/>
        </w:rPr>
        <w:t>ed</w:t>
      </w:r>
    </w:p>
    <w:p w14:paraId="70FA7D7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4AC6219" w14:textId="77777777"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2A948A4" w14:textId="77777777" w:rsidR="00111E9D" w:rsidRDefault="00111E9D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7D03007D" w14:textId="50B2B3D1" w:rsidR="002E0928" w:rsidRDefault="00111E9D">
      <w:pPr>
        <w:rPr>
          <w:sz w:val="24"/>
          <w:lang w:eastAsia="zh-CN"/>
        </w:rPr>
      </w:pPr>
      <w:r>
        <w:rPr>
          <w:sz w:val="24"/>
          <w:lang w:eastAsia="zh-CN"/>
        </w:rPr>
        <w:t>25/08/25 – 25/09/25</w:t>
      </w:r>
    </w:p>
    <w:p w14:paraId="45EA48DA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7F9B653" w14:textId="77777777"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1D473E7" w14:textId="46C79925" w:rsidR="005E3CC7" w:rsidRDefault="00EF7E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111E9D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0 am </w:t>
      </w:r>
    </w:p>
    <w:p w14:paraId="5E6F5862" w14:textId="77777777"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09E7DE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B5183CE" w14:textId="03E0684C" w:rsidR="00DE77FE" w:rsidRDefault="002E0928" w:rsidP="00A57E24">
      <w:pPr>
        <w:pStyle w:val="Heading4"/>
      </w:pPr>
      <w:r>
        <w:t xml:space="preserve">249 Jalan Boon Lay </w:t>
      </w:r>
      <w:r w:rsidR="00D37B7C">
        <w:t xml:space="preserve"> </w:t>
      </w:r>
    </w:p>
    <w:p w14:paraId="513A2ACF" w14:textId="58F3FC3E" w:rsidR="00A57E24" w:rsidRPr="00A57E24" w:rsidRDefault="006E7CD4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3F18B6">
        <w:rPr>
          <w:sz w:val="24"/>
          <w:szCs w:val="24"/>
          <w:lang w:eastAsia="zh-CN"/>
        </w:rPr>
        <w:t xml:space="preserve"> Pte Ltd</w:t>
      </w:r>
    </w:p>
    <w:p w14:paraId="3F893126" w14:textId="77777777" w:rsidR="00EE527F" w:rsidRDefault="00EE527F">
      <w:pPr>
        <w:rPr>
          <w:lang w:eastAsia="zh-CN"/>
        </w:rPr>
      </w:pPr>
    </w:p>
    <w:p w14:paraId="0D2F5281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E000C64" w14:textId="6AF9CB42" w:rsidR="00D37B7C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3CC7">
        <w:rPr>
          <w:sz w:val="24"/>
          <w:lang w:eastAsia="zh-CN"/>
        </w:rPr>
        <w:t>633 lorry loader</w:t>
      </w:r>
    </w:p>
    <w:p w14:paraId="419DCCEC" w14:textId="77777777" w:rsidR="00111E9D" w:rsidRDefault="00111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03656348" w14:textId="04B039B9" w:rsidR="00111E9D" w:rsidRDefault="00111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Boom/scissor lifter </w:t>
      </w:r>
    </w:p>
    <w:p w14:paraId="52E82E45" w14:textId="77777777"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3043F405" w14:textId="77777777"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3747959" w14:textId="77777777" w:rsidR="00BF4BFD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</w:p>
    <w:p w14:paraId="0DD883E6" w14:textId="216130B7" w:rsidR="00C64CD6" w:rsidRDefault="00BF4B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  <w:r w:rsidR="00D37B7C">
        <w:rPr>
          <w:sz w:val="24"/>
          <w:lang w:eastAsia="zh-CN"/>
        </w:rPr>
        <w:t xml:space="preserve"> </w:t>
      </w:r>
    </w:p>
    <w:p w14:paraId="729E63AD" w14:textId="280F693D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4162D66A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07C8700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2F7DCBDA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58E4EB5B" w14:textId="77777777"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125E76F" w14:textId="77777777" w:rsidR="00EF7E6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 w:rsidR="00EF7E65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062C8450" w14:textId="77777777" w:rsidR="00EF7E65" w:rsidRDefault="00EF7E6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4DCB59E" w14:textId="77777777" w:rsidR="008221E2" w:rsidRPr="00EF7E65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4457C53" w14:textId="443A6F82" w:rsidR="000C3941" w:rsidRDefault="000C3941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</w:t>
      </w:r>
      <w:r w:rsidR="00D31002">
        <w:rPr>
          <w:sz w:val="24"/>
          <w:lang w:eastAsia="zh-CN"/>
        </w:rPr>
        <w:t xml:space="preserve">signage </w:t>
      </w:r>
    </w:p>
    <w:p w14:paraId="52307651" w14:textId="71B0BCBC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837EE73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3B4E4FD" w14:textId="607F4D0A" w:rsidR="00111E9D" w:rsidRPr="00D31002" w:rsidRDefault="00A87E64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58B6CD46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EDD7D5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7A7E0BAC" w14:textId="77777777"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14:paraId="5092CB15" w14:textId="2990F998" w:rsidR="00EF7E65" w:rsidRDefault="00BF4BF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case </w:t>
      </w:r>
      <w:r w:rsidR="000C3941">
        <w:rPr>
          <w:sz w:val="24"/>
          <w:lang w:eastAsia="zh-CN"/>
        </w:rPr>
        <w:t>to outside factory</w:t>
      </w:r>
    </w:p>
    <w:p w14:paraId="2A85B960" w14:textId="2FC2F11F" w:rsidR="004202B7" w:rsidRPr="000C3941" w:rsidRDefault="000C3941" w:rsidP="000C39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  <w:r w:rsidR="00FE004B">
        <w:rPr>
          <w:sz w:val="24"/>
          <w:lang w:eastAsia="zh-CN"/>
        </w:rPr>
        <w:t xml:space="preserve">  </w:t>
      </w:r>
    </w:p>
    <w:p w14:paraId="38A06230" w14:textId="77777777" w:rsidR="00DD146C" w:rsidRDefault="004202B7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 w:rsidR="00DD146C">
        <w:rPr>
          <w:sz w:val="24"/>
          <w:lang w:eastAsia="zh-CN"/>
        </w:rPr>
        <w:t xml:space="preserve"> to inset sling to crane hook</w:t>
      </w:r>
    </w:p>
    <w:p w14:paraId="67255C0F" w14:textId="2F3B938B" w:rsidR="004202B7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202B7">
        <w:rPr>
          <w:sz w:val="24"/>
          <w:lang w:eastAsia="zh-CN"/>
        </w:rPr>
        <w:t xml:space="preserve">ecured sling </w:t>
      </w:r>
      <w:r>
        <w:rPr>
          <w:sz w:val="24"/>
          <w:lang w:eastAsia="zh-CN"/>
        </w:rPr>
        <w:t>to rigging</w:t>
      </w:r>
      <w:r w:rsidR="004202B7">
        <w:rPr>
          <w:sz w:val="24"/>
          <w:lang w:eastAsia="zh-CN"/>
        </w:rPr>
        <w:t xml:space="preserve"> point of load to be lifted</w:t>
      </w:r>
    </w:p>
    <w:p w14:paraId="351E0E6A" w14:textId="4488C048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lorry chassis </w:t>
      </w:r>
      <w:r w:rsidR="00FE004B">
        <w:rPr>
          <w:sz w:val="24"/>
          <w:lang w:eastAsia="zh-CN"/>
        </w:rPr>
        <w:t xml:space="preserve">     </w:t>
      </w:r>
    </w:p>
    <w:p w14:paraId="004C545B" w14:textId="42A5400F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factory </w:t>
      </w:r>
    </w:p>
    <w:p w14:paraId="643A6627" w14:textId="0559A774" w:rsidR="005C3925" w:rsidRPr="00DD146C" w:rsidRDefault="00DD146C" w:rsidP="00DD146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 </w:t>
      </w:r>
      <w:r w:rsidR="00D76F88" w:rsidRPr="00DD146C">
        <w:rPr>
          <w:sz w:val="24"/>
          <w:lang w:eastAsia="zh-CN"/>
        </w:rPr>
        <w:t>engi</w:t>
      </w:r>
      <w:r w:rsidR="004202B7" w:rsidRPr="00DD146C">
        <w:rPr>
          <w:sz w:val="24"/>
          <w:lang w:eastAsia="zh-CN"/>
        </w:rPr>
        <w:t xml:space="preserve">neer to </w:t>
      </w:r>
      <w:r>
        <w:rPr>
          <w:sz w:val="24"/>
          <w:lang w:eastAsia="zh-CN"/>
        </w:rPr>
        <w:t xml:space="preserve">do installation </w:t>
      </w:r>
    </w:p>
    <w:p w14:paraId="2F6DE194" w14:textId="77777777" w:rsidR="003A60EE" w:rsidRPr="004202B7" w:rsidRDefault="00EE527F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02B7">
        <w:rPr>
          <w:sz w:val="24"/>
          <w:lang w:eastAsia="zh-CN"/>
        </w:rPr>
        <w:t>Once job complete, team leader will instruct the team to perform proper housekeeping</w:t>
      </w:r>
    </w:p>
    <w:p w14:paraId="2573A476" w14:textId="77777777"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14:paraId="60791776" w14:textId="77777777"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085E67B" w14:textId="77777777"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4BE7C3A4" w14:textId="77777777"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54944F2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402273E" w14:textId="77777777" w:rsidR="00D31002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</w:t>
      </w:r>
      <w:r w:rsidR="00D31002">
        <w:rPr>
          <w:sz w:val="24"/>
          <w:szCs w:val="24"/>
        </w:rPr>
        <w:t>d</w:t>
      </w:r>
    </w:p>
    <w:p w14:paraId="4AA0291F" w14:textId="46CD9FF0" w:rsidR="00CA3063" w:rsidRDefault="00D3100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7D565B1B" w14:textId="77777777" w:rsidR="00EE527F" w:rsidRDefault="00E50334">
      <w:r>
        <w:rPr>
          <w:sz w:val="24"/>
          <w:szCs w:val="24"/>
        </w:rPr>
        <w:lastRenderedPageBreak/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2E2248" w14:textId="77777777" w:rsidR="00556ABB" w:rsidRDefault="00556ABB">
      <w:r>
        <w:separator/>
      </w:r>
    </w:p>
  </w:endnote>
  <w:endnote w:type="continuationSeparator" w:id="0">
    <w:p w14:paraId="3080D595" w14:textId="77777777" w:rsidR="00556ABB" w:rsidRDefault="0055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FC9CA" w14:textId="7D62BD5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58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0C5C60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AD746" w14:textId="77777777" w:rsidR="00556ABB" w:rsidRDefault="00556ABB">
      <w:r>
        <w:separator/>
      </w:r>
    </w:p>
  </w:footnote>
  <w:footnote w:type="continuationSeparator" w:id="0">
    <w:p w14:paraId="13F6FD97" w14:textId="77777777" w:rsidR="00556ABB" w:rsidRDefault="00556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0913" w14:textId="1BDE7DF2" w:rsidR="00EE527F" w:rsidRPr="00772D7B" w:rsidRDefault="002E0928" w:rsidP="00772D7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9D51DED" wp14:editId="3163816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E9D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2519D0EE" w14:textId="77777777" w:rsidR="00EE527F" w:rsidRDefault="00D37B7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A7108AF" w14:textId="4361D8CA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0D6713B2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66B394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8139A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5387343">
    <w:abstractNumId w:val="2"/>
  </w:num>
  <w:num w:numId="2" w16cid:durableId="689457363">
    <w:abstractNumId w:val="4"/>
  </w:num>
  <w:num w:numId="3" w16cid:durableId="1947423414">
    <w:abstractNumId w:val="0"/>
  </w:num>
  <w:num w:numId="4" w16cid:durableId="288367550">
    <w:abstractNumId w:val="9"/>
  </w:num>
  <w:num w:numId="5" w16cid:durableId="390157632">
    <w:abstractNumId w:val="5"/>
  </w:num>
  <w:num w:numId="6" w16cid:durableId="295456755">
    <w:abstractNumId w:val="6"/>
  </w:num>
  <w:num w:numId="7" w16cid:durableId="907110373">
    <w:abstractNumId w:val="3"/>
  </w:num>
  <w:num w:numId="8" w16cid:durableId="1372152957">
    <w:abstractNumId w:val="7"/>
  </w:num>
  <w:num w:numId="9" w16cid:durableId="127087398">
    <w:abstractNumId w:val="1"/>
  </w:num>
  <w:num w:numId="10" w16cid:durableId="2069452643">
    <w:abstractNumId w:val="8"/>
  </w:num>
  <w:num w:numId="11" w16cid:durableId="103377228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A84"/>
    <w:rsid w:val="000164C3"/>
    <w:rsid w:val="000168A1"/>
    <w:rsid w:val="00017290"/>
    <w:rsid w:val="00037A80"/>
    <w:rsid w:val="00056420"/>
    <w:rsid w:val="00075DD7"/>
    <w:rsid w:val="000C3941"/>
    <w:rsid w:val="000C5C60"/>
    <w:rsid w:val="000F082E"/>
    <w:rsid w:val="00111E9D"/>
    <w:rsid w:val="001128BA"/>
    <w:rsid w:val="00133B61"/>
    <w:rsid w:val="0015129F"/>
    <w:rsid w:val="0015341D"/>
    <w:rsid w:val="00160D36"/>
    <w:rsid w:val="00163F39"/>
    <w:rsid w:val="001645BC"/>
    <w:rsid w:val="00193DFA"/>
    <w:rsid w:val="001962CB"/>
    <w:rsid w:val="001C36A6"/>
    <w:rsid w:val="00251834"/>
    <w:rsid w:val="00284372"/>
    <w:rsid w:val="002B3EE6"/>
    <w:rsid w:val="002E0928"/>
    <w:rsid w:val="002E5ACE"/>
    <w:rsid w:val="003033AF"/>
    <w:rsid w:val="00360DBE"/>
    <w:rsid w:val="003A60EE"/>
    <w:rsid w:val="003C4111"/>
    <w:rsid w:val="003F18B6"/>
    <w:rsid w:val="004202B7"/>
    <w:rsid w:val="0042603E"/>
    <w:rsid w:val="00440B76"/>
    <w:rsid w:val="00465941"/>
    <w:rsid w:val="004725E1"/>
    <w:rsid w:val="00475D86"/>
    <w:rsid w:val="004C14F0"/>
    <w:rsid w:val="00537194"/>
    <w:rsid w:val="00541CE8"/>
    <w:rsid w:val="00543B4A"/>
    <w:rsid w:val="00545425"/>
    <w:rsid w:val="00556ABB"/>
    <w:rsid w:val="00562658"/>
    <w:rsid w:val="00572417"/>
    <w:rsid w:val="0057327B"/>
    <w:rsid w:val="005778E5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E7CD4"/>
    <w:rsid w:val="006F7BC9"/>
    <w:rsid w:val="007046DC"/>
    <w:rsid w:val="0073651E"/>
    <w:rsid w:val="0074581A"/>
    <w:rsid w:val="00771E63"/>
    <w:rsid w:val="00772D7B"/>
    <w:rsid w:val="0078517D"/>
    <w:rsid w:val="00786052"/>
    <w:rsid w:val="00792F41"/>
    <w:rsid w:val="007B2719"/>
    <w:rsid w:val="007B2926"/>
    <w:rsid w:val="007C40B7"/>
    <w:rsid w:val="007D0541"/>
    <w:rsid w:val="007F335E"/>
    <w:rsid w:val="008018EB"/>
    <w:rsid w:val="00811DF3"/>
    <w:rsid w:val="008221E2"/>
    <w:rsid w:val="008254AB"/>
    <w:rsid w:val="00827A8F"/>
    <w:rsid w:val="00830211"/>
    <w:rsid w:val="00840DC8"/>
    <w:rsid w:val="00842F96"/>
    <w:rsid w:val="00864E24"/>
    <w:rsid w:val="0088566E"/>
    <w:rsid w:val="008919BC"/>
    <w:rsid w:val="008A646D"/>
    <w:rsid w:val="008E49B9"/>
    <w:rsid w:val="00913C1D"/>
    <w:rsid w:val="00924100"/>
    <w:rsid w:val="00927F5E"/>
    <w:rsid w:val="00953C8B"/>
    <w:rsid w:val="00961486"/>
    <w:rsid w:val="00A1573E"/>
    <w:rsid w:val="00A3567D"/>
    <w:rsid w:val="00A36F93"/>
    <w:rsid w:val="00A40342"/>
    <w:rsid w:val="00A57E24"/>
    <w:rsid w:val="00A87E64"/>
    <w:rsid w:val="00A922BB"/>
    <w:rsid w:val="00AC5524"/>
    <w:rsid w:val="00AD2AAC"/>
    <w:rsid w:val="00B14E86"/>
    <w:rsid w:val="00B5267F"/>
    <w:rsid w:val="00BA6C93"/>
    <w:rsid w:val="00BC585D"/>
    <w:rsid w:val="00BD0D0D"/>
    <w:rsid w:val="00BF4BFD"/>
    <w:rsid w:val="00C101A7"/>
    <w:rsid w:val="00C475F0"/>
    <w:rsid w:val="00C5445F"/>
    <w:rsid w:val="00C64CD6"/>
    <w:rsid w:val="00C844B7"/>
    <w:rsid w:val="00CA3063"/>
    <w:rsid w:val="00CA407C"/>
    <w:rsid w:val="00CB1A7A"/>
    <w:rsid w:val="00CE5887"/>
    <w:rsid w:val="00D00A75"/>
    <w:rsid w:val="00D02D29"/>
    <w:rsid w:val="00D20784"/>
    <w:rsid w:val="00D252B7"/>
    <w:rsid w:val="00D31002"/>
    <w:rsid w:val="00D37B7C"/>
    <w:rsid w:val="00D75EF4"/>
    <w:rsid w:val="00D76F88"/>
    <w:rsid w:val="00DD146C"/>
    <w:rsid w:val="00DE77FE"/>
    <w:rsid w:val="00DF2260"/>
    <w:rsid w:val="00E03A10"/>
    <w:rsid w:val="00E11985"/>
    <w:rsid w:val="00E50334"/>
    <w:rsid w:val="00E621E2"/>
    <w:rsid w:val="00E82891"/>
    <w:rsid w:val="00E87FDA"/>
    <w:rsid w:val="00EB00E7"/>
    <w:rsid w:val="00ED0A4C"/>
    <w:rsid w:val="00EE527F"/>
    <w:rsid w:val="00EF7E65"/>
    <w:rsid w:val="00F04050"/>
    <w:rsid w:val="00F110BD"/>
    <w:rsid w:val="00F24168"/>
    <w:rsid w:val="00FA7946"/>
    <w:rsid w:val="00FD31A2"/>
    <w:rsid w:val="00FD48D4"/>
    <w:rsid w:val="00FD7D40"/>
    <w:rsid w:val="00FE004B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371DF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2025-04-24T07:03:00Z</cp:lastPrinted>
  <dcterms:created xsi:type="dcterms:W3CDTF">2025-08-13T01:11:00Z</dcterms:created>
  <dcterms:modified xsi:type="dcterms:W3CDTF">2025-08-13T01:11:00Z</dcterms:modified>
</cp:coreProperties>
</file>