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83201">
      <w:pPr>
        <w:rPr>
          <w:sz w:val="24"/>
          <w:lang w:eastAsia="zh-CN"/>
        </w:rPr>
      </w:pPr>
      <w:r>
        <w:rPr>
          <w:sz w:val="24"/>
        </w:rPr>
        <w:t>Date: 15</w:t>
      </w:r>
      <w:bookmarkStart w:id="0" w:name="_GoBack"/>
      <w:bookmarkEnd w:id="0"/>
      <w:r w:rsidR="004C519C">
        <w:rPr>
          <w:sz w:val="24"/>
        </w:rPr>
        <w:t xml:space="preserve"> Oct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A3DCB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F7755">
        <w:rPr>
          <w:sz w:val="24"/>
          <w:lang w:eastAsia="zh-CN"/>
        </w:rPr>
        <w:t>lay down 1 unit Tester inside customer premise, put onto wooden pallet and secured</w:t>
      </w:r>
      <w:r w:rsidR="004C519C">
        <w:rPr>
          <w:sz w:val="24"/>
          <w:lang w:eastAsia="zh-CN"/>
        </w:rPr>
        <w:t>.</w:t>
      </w:r>
    </w:p>
    <w:p w:rsidR="004C519C" w:rsidRPr="007F7755" w:rsidRDefault="004C51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out, load onto lorry chassis and deliver to new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</w:t>
      </w:r>
      <w:r w:rsidR="00DA3DCB">
        <w:rPr>
          <w:rFonts w:hint="eastAsia"/>
          <w:sz w:val="24"/>
          <w:lang w:eastAsia="zh-CN"/>
        </w:rPr>
        <w:t xml:space="preserve"> Risk Assessment will be attach</w:t>
      </w:r>
      <w:r>
        <w:rPr>
          <w:rFonts w:hint="eastAsia"/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C519C">
      <w:pPr>
        <w:rPr>
          <w:sz w:val="24"/>
          <w:lang w:eastAsia="zh-CN"/>
        </w:rPr>
      </w:pPr>
      <w:r>
        <w:rPr>
          <w:sz w:val="24"/>
          <w:lang w:eastAsia="zh-CN"/>
        </w:rPr>
        <w:t>15/10/2015 - 10:0</w:t>
      </w:r>
      <w:r w:rsidR="00DA3DCB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F21AB" w:rsidRPr="000F21AB" w:rsidRDefault="004C519C" w:rsidP="00DA3DCB">
      <w:pPr>
        <w:pStyle w:val="Heading4"/>
        <w:rPr>
          <w:szCs w:val="24"/>
        </w:rPr>
      </w:pPr>
      <w:r>
        <w:t>NUS - Architecture Drive (School of Design &amp; Environment)</w:t>
      </w:r>
    </w:p>
    <w:p w:rsidR="0089628B" w:rsidRPr="0089628B" w:rsidRDefault="0089628B" w:rsidP="0089628B">
      <w:pPr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4C51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forklift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A3DCB">
        <w:rPr>
          <w:sz w:val="24"/>
          <w:lang w:eastAsia="zh-CN"/>
        </w:rPr>
        <w:t>ire/webbing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</w:t>
      </w:r>
      <w:r w:rsidR="004C519C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C519C" w:rsidRDefault="004C519C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C519C" w:rsidRDefault="004C519C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4C519C" w:rsidRDefault="006467DA" w:rsidP="004C51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4C519C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up wire/webbing sling </w:t>
      </w:r>
      <w:r w:rsidR="00267CBB">
        <w:rPr>
          <w:sz w:val="24"/>
          <w:lang w:eastAsia="zh-CN"/>
        </w:rPr>
        <w:t>attached to forklift fork onto tester lifting point</w:t>
      </w:r>
    </w:p>
    <w:p w:rsidR="00267CBB" w:rsidRDefault="00267CBB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tester to about 40 cm high</w:t>
      </w:r>
    </w:p>
    <w:p w:rsidR="00267CBB" w:rsidRDefault="00267CBB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up wire/webbing sling to bottom of Tester and attached to 2</w:t>
      </w:r>
      <w:r w:rsidRPr="00267CB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forklift fork</w:t>
      </w:r>
    </w:p>
    <w:p w:rsidR="00267CBB" w:rsidRDefault="00267CBB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Pr="00267CB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forklift to lift up Tester slowly while 1</w:t>
      </w:r>
      <w:r w:rsidRPr="00267CBB">
        <w:rPr>
          <w:sz w:val="24"/>
          <w:vertAlign w:val="superscript"/>
          <w:lang w:eastAsia="zh-CN"/>
        </w:rPr>
        <w:t>st</w:t>
      </w:r>
      <w:r>
        <w:rPr>
          <w:sz w:val="24"/>
          <w:lang w:eastAsia="zh-CN"/>
        </w:rPr>
        <w:t xml:space="preserve"> forklift to lower down </w:t>
      </w:r>
      <w:r w:rsidR="00B3568F">
        <w:rPr>
          <w:sz w:val="24"/>
          <w:lang w:eastAsia="zh-CN"/>
        </w:rPr>
        <w:t>fork</w:t>
      </w:r>
    </w:p>
    <w:p w:rsidR="00B3568F" w:rsidRDefault="00B3568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the process till the Tester in </w:t>
      </w:r>
      <w:r w:rsidR="0037672B">
        <w:rPr>
          <w:sz w:val="24"/>
          <w:lang w:eastAsia="zh-CN"/>
        </w:rPr>
        <w:t>horizontal position</w:t>
      </w:r>
    </w:p>
    <w:p w:rsidR="0037672B" w:rsidRDefault="0037672B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Tester onto wooden pallet and secured</w:t>
      </w:r>
    </w:p>
    <w:p w:rsidR="000D3C89" w:rsidRPr="0037672B" w:rsidRDefault="0037672B" w:rsidP="003767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our Tester, load onto lorry chassis and deliver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F91" w:rsidRDefault="00261F91">
      <w:r>
        <w:separator/>
      </w:r>
    </w:p>
  </w:endnote>
  <w:endnote w:type="continuationSeparator" w:id="0">
    <w:p w:rsidR="00261F91" w:rsidRDefault="0026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32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320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F91" w:rsidRDefault="00261F91">
      <w:r>
        <w:separator/>
      </w:r>
    </w:p>
  </w:footnote>
  <w:footnote w:type="continuationSeparator" w:id="0">
    <w:p w:rsidR="00261F91" w:rsidRDefault="00261F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61F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61F9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D69E0"/>
    <w:rsid w:val="001F5380"/>
    <w:rsid w:val="00241657"/>
    <w:rsid w:val="00257C21"/>
    <w:rsid w:val="00261F91"/>
    <w:rsid w:val="00267CBB"/>
    <w:rsid w:val="002828C5"/>
    <w:rsid w:val="002D0DCA"/>
    <w:rsid w:val="0037672B"/>
    <w:rsid w:val="003C43A5"/>
    <w:rsid w:val="003D3BEA"/>
    <w:rsid w:val="00466C7A"/>
    <w:rsid w:val="004C519C"/>
    <w:rsid w:val="005333BC"/>
    <w:rsid w:val="00634800"/>
    <w:rsid w:val="006467DA"/>
    <w:rsid w:val="00663BC0"/>
    <w:rsid w:val="00683201"/>
    <w:rsid w:val="00704A45"/>
    <w:rsid w:val="00735210"/>
    <w:rsid w:val="00742D33"/>
    <w:rsid w:val="007F7755"/>
    <w:rsid w:val="00895D5D"/>
    <w:rsid w:val="0089628B"/>
    <w:rsid w:val="00971AE8"/>
    <w:rsid w:val="0099046A"/>
    <w:rsid w:val="00A1115F"/>
    <w:rsid w:val="00A93B6F"/>
    <w:rsid w:val="00AB583B"/>
    <w:rsid w:val="00AD765C"/>
    <w:rsid w:val="00B3568F"/>
    <w:rsid w:val="00BA65F8"/>
    <w:rsid w:val="00BD54BB"/>
    <w:rsid w:val="00C32CBA"/>
    <w:rsid w:val="00C4473D"/>
    <w:rsid w:val="00C95881"/>
    <w:rsid w:val="00C97CA1"/>
    <w:rsid w:val="00DA3DCB"/>
    <w:rsid w:val="00E76DB5"/>
    <w:rsid w:val="00EC1220"/>
    <w:rsid w:val="00EC37A1"/>
    <w:rsid w:val="00EF789A"/>
    <w:rsid w:val="00F12E70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E99CD-C7F8-4A81-81AA-C7081D4D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2015-08-06T08:07:00Z</cp:lastPrinted>
  <dcterms:created xsi:type="dcterms:W3CDTF">2015-10-14T02:05:00Z</dcterms:created>
  <dcterms:modified xsi:type="dcterms:W3CDTF">2015-10-14T08:24:00Z</dcterms:modified>
</cp:coreProperties>
</file>