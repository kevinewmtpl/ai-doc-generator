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7435A8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2B3B4A92" w14:textId="77777777" w:rsidR="006467DA" w:rsidRDefault="006467DA">
      <w:pPr>
        <w:jc w:val="center"/>
        <w:rPr>
          <w:sz w:val="22"/>
        </w:rPr>
      </w:pPr>
    </w:p>
    <w:p w14:paraId="1CA88308" w14:textId="13BF3CA8" w:rsidR="006467DA" w:rsidRDefault="0056404C">
      <w:pPr>
        <w:rPr>
          <w:sz w:val="24"/>
          <w:lang w:eastAsia="zh-CN"/>
        </w:rPr>
      </w:pPr>
      <w:r>
        <w:rPr>
          <w:sz w:val="24"/>
        </w:rPr>
        <w:t>Date: 30</w:t>
      </w:r>
      <w:r w:rsidR="00321D5C" w:rsidRPr="00321D5C">
        <w:rPr>
          <w:sz w:val="24"/>
          <w:vertAlign w:val="superscript"/>
        </w:rPr>
        <w:t>th</w:t>
      </w:r>
      <w:r w:rsidR="00321D5C">
        <w:rPr>
          <w:sz w:val="24"/>
        </w:rPr>
        <w:t xml:space="preserve"> </w:t>
      </w:r>
      <w:r w:rsidR="00A30744">
        <w:rPr>
          <w:sz w:val="24"/>
        </w:rPr>
        <w:t>May 2025</w:t>
      </w:r>
    </w:p>
    <w:p w14:paraId="07B7820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6042242" w14:textId="77777777"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7A2FE0B" w14:textId="046C878D" w:rsidR="00BD6710" w:rsidRPr="00321D5C" w:rsidRDefault="0056404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</w:t>
      </w:r>
      <w:r w:rsidR="00A30744">
        <w:rPr>
          <w:sz w:val="24"/>
          <w:lang w:eastAsia="zh-CN"/>
        </w:rPr>
        <w:t xml:space="preserve">down 6 set </w:t>
      </w:r>
      <w:r w:rsidR="00321D5C">
        <w:rPr>
          <w:sz w:val="24"/>
          <w:lang w:eastAsia="zh-CN"/>
        </w:rPr>
        <w:t>jig crane</w:t>
      </w:r>
      <w:r w:rsidR="00A622F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at loading area</w:t>
      </w:r>
      <w:r w:rsidR="00414238">
        <w:rPr>
          <w:sz w:val="24"/>
          <w:lang w:eastAsia="zh-CN"/>
        </w:rPr>
        <w:t xml:space="preserve"> </w:t>
      </w:r>
      <w:r w:rsidR="00A30744">
        <w:rPr>
          <w:sz w:val="24"/>
          <w:lang w:eastAsia="zh-CN"/>
        </w:rPr>
        <w:t>load onto lorry chassis and delivery to UMS P/L Warehouse</w:t>
      </w:r>
    </w:p>
    <w:p w14:paraId="12F8AB17" w14:textId="77777777"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14:paraId="68C84295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5AF34EE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14:paraId="0D8E7065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C7A95AE" w14:textId="77777777" w:rsidR="006467D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5CCF685" w14:textId="316AE3E5" w:rsidR="006467DA" w:rsidRDefault="00A30744">
      <w:pPr>
        <w:rPr>
          <w:sz w:val="24"/>
          <w:lang w:eastAsia="zh-CN"/>
        </w:rPr>
      </w:pPr>
      <w:r>
        <w:rPr>
          <w:sz w:val="24"/>
          <w:lang w:eastAsia="zh-CN"/>
        </w:rPr>
        <w:t>04/06/25 to 05/06/25</w:t>
      </w:r>
    </w:p>
    <w:p w14:paraId="531A4301" w14:textId="77777777"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1894C6A" w14:textId="77777777" w:rsidR="0050336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7B454A2F" w14:textId="11546FC6" w:rsidR="0050336A" w:rsidRDefault="00A3074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09.45am</w:t>
      </w:r>
    </w:p>
    <w:p w14:paraId="2C3BD873" w14:textId="77777777" w:rsidR="0050336A" w:rsidRPr="0050336A" w:rsidRDefault="0050336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EEB727F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3A4A782" w14:textId="17536ACC" w:rsidR="00515133" w:rsidRDefault="00A30744" w:rsidP="003C5B60">
      <w:pPr>
        <w:pStyle w:val="Heading4"/>
      </w:pPr>
      <w:r>
        <w:t>Jep Precision Engieering P/L</w:t>
      </w:r>
    </w:p>
    <w:p w14:paraId="639A02FD" w14:textId="35C7327B" w:rsidR="00A30744" w:rsidRPr="00A30744" w:rsidRDefault="00A30744" w:rsidP="00A30744">
      <w:pPr>
        <w:rPr>
          <w:sz w:val="24"/>
          <w:szCs w:val="24"/>
          <w:lang w:eastAsia="zh-CN"/>
        </w:rPr>
      </w:pPr>
      <w:r>
        <w:rPr>
          <w:lang w:eastAsia="zh-CN"/>
        </w:rPr>
        <w:t>16 Seletar Aerospace Crescent</w:t>
      </w:r>
    </w:p>
    <w:p w14:paraId="1EBB065D" w14:textId="77777777"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7EFD2FD" w14:textId="77777777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67DE60A" w14:textId="0D60842E" w:rsidR="008D5CDD" w:rsidRPr="00321D5C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A006EF">
        <w:rPr>
          <w:bCs/>
          <w:sz w:val="24"/>
          <w:lang w:eastAsia="zh-CN"/>
        </w:rPr>
        <w:t xml:space="preserve">633 </w:t>
      </w:r>
      <w:r w:rsidR="00FC629F">
        <w:rPr>
          <w:bCs/>
          <w:sz w:val="24"/>
          <w:lang w:eastAsia="zh-CN"/>
        </w:rPr>
        <w:t xml:space="preserve"> </w:t>
      </w:r>
      <w:r w:rsidR="00A006EF">
        <w:rPr>
          <w:bCs/>
          <w:sz w:val="24"/>
          <w:lang w:eastAsia="zh-CN"/>
        </w:rPr>
        <w:t>lorry loader</w:t>
      </w:r>
    </w:p>
    <w:p w14:paraId="76EED4F6" w14:textId="77777777" w:rsidR="0050336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436CDE93" w14:textId="77777777" w:rsidR="00A006EF" w:rsidRDefault="005033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</w:t>
      </w:r>
      <w:r w:rsidR="001268A8">
        <w:rPr>
          <w:sz w:val="24"/>
          <w:lang w:eastAsia="zh-CN"/>
        </w:rPr>
        <w:t xml:space="preserve">  </w:t>
      </w:r>
    </w:p>
    <w:p w14:paraId="42A374F6" w14:textId="180265B2" w:rsidR="00EB1BDF" w:rsidRDefault="00A3074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Woodblock/hand jack</w:t>
      </w:r>
    </w:p>
    <w:p w14:paraId="4DB2E858" w14:textId="4FEA725B" w:rsidR="00A30744" w:rsidRDefault="00A3074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Pallet truck</w:t>
      </w:r>
    </w:p>
    <w:p w14:paraId="47DAFB8D" w14:textId="68266AB8" w:rsidR="00A30744" w:rsidRPr="00A30744" w:rsidRDefault="00A3074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Canvas/metal plate (to lay out for f</w:t>
      </w:r>
      <w:r w:rsidR="00EA13D1">
        <w:rPr>
          <w:sz w:val="24"/>
          <w:szCs w:val="24"/>
          <w:lang w:eastAsia="zh-CN"/>
        </w:rPr>
        <w:t>loor protection)</w:t>
      </w:r>
    </w:p>
    <w:p w14:paraId="13CAC6C1" w14:textId="77777777" w:rsidR="00693582" w:rsidRPr="00A006EF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6537953B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14:paraId="2064DE57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58B26447" w14:textId="77777777" w:rsidR="00BD6710" w:rsidRDefault="00BD6710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EBDEC3B" w14:textId="77777777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671C779C" w14:textId="77777777" w:rsidR="006467DA" w:rsidRDefault="00A006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6467DA">
        <w:rPr>
          <w:sz w:val="24"/>
          <w:lang w:eastAsia="zh-CN"/>
        </w:rPr>
        <w:t xml:space="preserve">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4A259641" w14:textId="77777777" w:rsidR="00A622F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1F021BC0" w14:textId="77777777" w:rsidR="00A006EF" w:rsidRDefault="00A006E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EEF49F3" w14:textId="77777777" w:rsidR="006467DA" w:rsidRPr="00A622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14:paraId="2CF4C7C5" w14:textId="77777777" w:rsidR="0056404C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925BD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14:paraId="45A097E6" w14:textId="77777777" w:rsidR="006467DA" w:rsidRPr="0056404C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CF02966" w14:textId="77777777" w:rsidR="00A006EF" w:rsidRDefault="00A006E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6470F589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A622F3">
        <w:rPr>
          <w:sz w:val="24"/>
          <w:lang w:eastAsia="zh-CN"/>
        </w:rPr>
        <w:t xml:space="preserve">safety </w:t>
      </w:r>
      <w:r w:rsidR="00A006E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5C886D8C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78DF7976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30438965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9FAC654" w14:textId="77777777" w:rsidR="003C5B60" w:rsidRPr="00A622F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149747CE" w14:textId="77777777" w:rsidR="00B01373" w:rsidRPr="0056404C" w:rsidRDefault="0056404C" w:rsidP="0056404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hoisting bay </w:t>
      </w:r>
    </w:p>
    <w:p w14:paraId="0AAA61A9" w14:textId="77777777" w:rsidR="008F7E78" w:rsidRDefault="008F7E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lifting gears to </w:t>
      </w:r>
      <w:r w:rsidR="00155516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>c</w:t>
      </w:r>
      <w:r w:rsidR="00B74916">
        <w:rPr>
          <w:sz w:val="24"/>
          <w:lang w:eastAsia="zh-CN"/>
        </w:rPr>
        <w:t>rane hook and secure to rigging</w:t>
      </w:r>
      <w:r w:rsidR="00321D5C">
        <w:rPr>
          <w:sz w:val="24"/>
          <w:lang w:eastAsia="zh-CN"/>
        </w:rPr>
        <w:t xml:space="preserve"> point of jig crane</w:t>
      </w:r>
      <w:r>
        <w:rPr>
          <w:sz w:val="24"/>
          <w:lang w:eastAsia="zh-CN"/>
        </w:rPr>
        <w:t xml:space="preserve"> to be lifted </w:t>
      </w:r>
    </w:p>
    <w:p w14:paraId="4571503C" w14:textId="7D7A0822" w:rsidR="000925BD" w:rsidRPr="00B74916" w:rsidRDefault="00321D5C" w:rsidP="00B749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EA13D1">
        <w:rPr>
          <w:sz w:val="24"/>
          <w:lang w:eastAsia="zh-CN"/>
        </w:rPr>
        <w:t xml:space="preserve">down </w:t>
      </w:r>
      <w:r>
        <w:rPr>
          <w:sz w:val="24"/>
          <w:lang w:eastAsia="zh-CN"/>
        </w:rPr>
        <w:t xml:space="preserve"> jig crane</w:t>
      </w:r>
      <w:r w:rsidR="00A909CF">
        <w:rPr>
          <w:sz w:val="24"/>
          <w:lang w:eastAsia="zh-CN"/>
        </w:rPr>
        <w:t xml:space="preserve"> </w:t>
      </w:r>
      <w:r w:rsidR="00B01373">
        <w:rPr>
          <w:sz w:val="24"/>
          <w:lang w:eastAsia="zh-CN"/>
        </w:rPr>
        <w:t>and l</w:t>
      </w:r>
      <w:r>
        <w:rPr>
          <w:sz w:val="24"/>
          <w:lang w:eastAsia="zh-CN"/>
        </w:rPr>
        <w:t>oad onto lorry</w:t>
      </w:r>
      <w:r w:rsidR="00EA13D1">
        <w:rPr>
          <w:sz w:val="24"/>
          <w:lang w:eastAsia="zh-CN"/>
        </w:rPr>
        <w:t xml:space="preserve"> chassis</w:t>
      </w:r>
    </w:p>
    <w:p w14:paraId="271FDE59" w14:textId="77777777" w:rsidR="00155516" w:rsidRPr="00B74916" w:rsidRDefault="000925BD" w:rsidP="00B749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B74916">
        <w:rPr>
          <w:sz w:val="24"/>
          <w:lang w:eastAsia="zh-CN"/>
        </w:rPr>
        <w:t>elease all slin</w:t>
      </w:r>
      <w:r w:rsidR="00321D5C">
        <w:rPr>
          <w:sz w:val="24"/>
          <w:lang w:eastAsia="zh-CN"/>
        </w:rPr>
        <w:t>g from rigging point of jig crane</w:t>
      </w:r>
      <w:r>
        <w:rPr>
          <w:sz w:val="24"/>
          <w:lang w:eastAsia="zh-CN"/>
        </w:rPr>
        <w:t xml:space="preserve">  </w:t>
      </w:r>
    </w:p>
    <w:p w14:paraId="0CA1B9ED" w14:textId="77777777" w:rsidR="00155516" w:rsidRPr="00B74916" w:rsidRDefault="00A622F3" w:rsidP="00B749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0925BD">
        <w:rPr>
          <w:sz w:val="24"/>
          <w:lang w:eastAsia="zh-CN"/>
        </w:rPr>
        <w:t xml:space="preserve">with strapping belt prior to moving out of customer premise </w:t>
      </w:r>
      <w:r w:rsidR="00155516">
        <w:rPr>
          <w:sz w:val="24"/>
          <w:lang w:eastAsia="zh-CN"/>
        </w:rPr>
        <w:t xml:space="preserve">  </w:t>
      </w:r>
    </w:p>
    <w:p w14:paraId="3366786A" w14:textId="77777777" w:rsidR="008F7E78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8F7E78">
        <w:rPr>
          <w:sz w:val="24"/>
          <w:lang w:eastAsia="zh-CN"/>
        </w:rPr>
        <w:t>o perform proper housekeeping</w:t>
      </w:r>
    </w:p>
    <w:p w14:paraId="7D2640A3" w14:textId="77777777" w:rsidR="006467DA" w:rsidRPr="0099046A" w:rsidRDefault="008F7E7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14:paraId="3F8AAE04" w14:textId="77777777" w:rsidR="00DA3BBC" w:rsidRDefault="006467DA" w:rsidP="00A006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642B295" w14:textId="77777777" w:rsidR="00A006EF" w:rsidRDefault="00A006EF" w:rsidP="00EB1BD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07C9E3E3" w14:textId="77777777" w:rsidR="0099046A" w:rsidRDefault="000925BD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67382233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14:paraId="6F84FB35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5BA603AF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701463" w14:textId="77777777" w:rsidR="006E2E86" w:rsidRDefault="006E2E86">
      <w:r>
        <w:separator/>
      </w:r>
    </w:p>
  </w:endnote>
  <w:endnote w:type="continuationSeparator" w:id="0">
    <w:p w14:paraId="0F128463" w14:textId="77777777" w:rsidR="006E2E86" w:rsidRDefault="006E2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A7D787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6404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6404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9B7A00" w14:textId="77777777" w:rsidR="006E2E86" w:rsidRDefault="006E2E86">
      <w:r>
        <w:separator/>
      </w:r>
    </w:p>
  </w:footnote>
  <w:footnote w:type="continuationSeparator" w:id="0">
    <w:p w14:paraId="5213B83D" w14:textId="77777777" w:rsidR="006E2E86" w:rsidRDefault="006E2E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E3F404" w14:textId="5E15ECAD" w:rsidR="006467DA" w:rsidRDefault="00C0583E">
    <w:pPr>
      <w:pStyle w:val="Header"/>
      <w:jc w:val="cent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FCB35DD" wp14:editId="7BF0C080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15224F" w14:textId="77777777"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34D1F6E8" w14:textId="45C21E43" w:rsidR="006467DA" w:rsidRDefault="006467DA">
    <w:pPr>
      <w:pStyle w:val="Header"/>
      <w:jc w:val="center"/>
    </w:pPr>
    <w:r>
      <w:t xml:space="preserve">No. </w:t>
    </w:r>
    <w:r w:rsidR="00A30744">
      <w:t xml:space="preserve">28 Kranji Loop #05-03 Kranji Green </w:t>
    </w:r>
    <w:r>
      <w:t xml:space="preserve">Singapore </w:t>
    </w:r>
    <w:r w:rsidR="00A30744">
      <w:t>7395571</w:t>
    </w:r>
  </w:p>
  <w:p w14:paraId="75FA03AF" w14:textId="4F878879" w:rsidR="006467DA" w:rsidRDefault="00503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</w:t>
    </w:r>
  </w:p>
  <w:p w14:paraId="136C55E0" w14:textId="77777777" w:rsidR="006467DA" w:rsidRDefault="006467DA">
    <w:pPr>
      <w:pStyle w:val="Header"/>
      <w:jc w:val="center"/>
    </w:pPr>
    <w:r>
      <w:t>GST Reg No. : M2-8923804 – 2</w:t>
    </w:r>
  </w:p>
  <w:p w14:paraId="3E272B3F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7FB2E48D" w14:textId="77777777" w:rsidR="006467DA" w:rsidRDefault="00503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5565196">
    <w:abstractNumId w:val="3"/>
  </w:num>
  <w:num w:numId="2" w16cid:durableId="1397044492">
    <w:abstractNumId w:val="7"/>
  </w:num>
  <w:num w:numId="3" w16cid:durableId="732771781">
    <w:abstractNumId w:val="1"/>
  </w:num>
  <w:num w:numId="4" w16cid:durableId="1403063888">
    <w:abstractNumId w:val="14"/>
  </w:num>
  <w:num w:numId="5" w16cid:durableId="1372799783">
    <w:abstractNumId w:val="8"/>
  </w:num>
  <w:num w:numId="6" w16cid:durableId="261689926">
    <w:abstractNumId w:val="10"/>
  </w:num>
  <w:num w:numId="7" w16cid:durableId="2137794453">
    <w:abstractNumId w:val="5"/>
  </w:num>
  <w:num w:numId="8" w16cid:durableId="1643996161">
    <w:abstractNumId w:val="11"/>
  </w:num>
  <w:num w:numId="9" w16cid:durableId="1683967550">
    <w:abstractNumId w:val="2"/>
  </w:num>
  <w:num w:numId="10" w16cid:durableId="1600870849">
    <w:abstractNumId w:val="12"/>
  </w:num>
  <w:num w:numId="11" w16cid:durableId="455105295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04254310">
    <w:abstractNumId w:val="0"/>
  </w:num>
  <w:num w:numId="13" w16cid:durableId="1824807095">
    <w:abstractNumId w:val="9"/>
  </w:num>
  <w:num w:numId="14" w16cid:durableId="1957833008">
    <w:abstractNumId w:val="13"/>
  </w:num>
  <w:num w:numId="15" w16cid:durableId="131482174">
    <w:abstractNumId w:val="4"/>
  </w:num>
  <w:num w:numId="16" w16cid:durableId="6888781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07BC8"/>
    <w:rsid w:val="0005684E"/>
    <w:rsid w:val="0007152C"/>
    <w:rsid w:val="000767D9"/>
    <w:rsid w:val="000925BD"/>
    <w:rsid w:val="000A4E07"/>
    <w:rsid w:val="000C68D5"/>
    <w:rsid w:val="000D3C89"/>
    <w:rsid w:val="000D3F7C"/>
    <w:rsid w:val="000D6FCC"/>
    <w:rsid w:val="000E0C67"/>
    <w:rsid w:val="001218B2"/>
    <w:rsid w:val="001268A8"/>
    <w:rsid w:val="00140D68"/>
    <w:rsid w:val="00141D73"/>
    <w:rsid w:val="00155516"/>
    <w:rsid w:val="00164396"/>
    <w:rsid w:val="0017369C"/>
    <w:rsid w:val="00192797"/>
    <w:rsid w:val="00212FF4"/>
    <w:rsid w:val="00233719"/>
    <w:rsid w:val="00257C21"/>
    <w:rsid w:val="002C77FC"/>
    <w:rsid w:val="002D09DD"/>
    <w:rsid w:val="002E06E4"/>
    <w:rsid w:val="0030317F"/>
    <w:rsid w:val="00321D5C"/>
    <w:rsid w:val="00333DB7"/>
    <w:rsid w:val="00355919"/>
    <w:rsid w:val="00375E51"/>
    <w:rsid w:val="003A31F6"/>
    <w:rsid w:val="003A4ECA"/>
    <w:rsid w:val="003A54E2"/>
    <w:rsid w:val="003B14A8"/>
    <w:rsid w:val="003C5B60"/>
    <w:rsid w:val="003D5FEC"/>
    <w:rsid w:val="00414238"/>
    <w:rsid w:val="004559B7"/>
    <w:rsid w:val="00466C7A"/>
    <w:rsid w:val="00473AE7"/>
    <w:rsid w:val="0050336A"/>
    <w:rsid w:val="00515133"/>
    <w:rsid w:val="005463C4"/>
    <w:rsid w:val="00555831"/>
    <w:rsid w:val="0056404C"/>
    <w:rsid w:val="0057657F"/>
    <w:rsid w:val="005D3C81"/>
    <w:rsid w:val="005F0816"/>
    <w:rsid w:val="00603933"/>
    <w:rsid w:val="00626FBE"/>
    <w:rsid w:val="006467DA"/>
    <w:rsid w:val="0066401C"/>
    <w:rsid w:val="00673B40"/>
    <w:rsid w:val="00693582"/>
    <w:rsid w:val="006C2700"/>
    <w:rsid w:val="006E2E86"/>
    <w:rsid w:val="006F12DE"/>
    <w:rsid w:val="007175B9"/>
    <w:rsid w:val="00760813"/>
    <w:rsid w:val="00777AB5"/>
    <w:rsid w:val="007D338F"/>
    <w:rsid w:val="00842B0F"/>
    <w:rsid w:val="00871396"/>
    <w:rsid w:val="00885DDC"/>
    <w:rsid w:val="00895D5D"/>
    <w:rsid w:val="008A3DC0"/>
    <w:rsid w:val="008B52E3"/>
    <w:rsid w:val="008D2441"/>
    <w:rsid w:val="008D5CDD"/>
    <w:rsid w:val="008E2898"/>
    <w:rsid w:val="008F7E78"/>
    <w:rsid w:val="00901015"/>
    <w:rsid w:val="00901A2A"/>
    <w:rsid w:val="00943B9F"/>
    <w:rsid w:val="00971AE8"/>
    <w:rsid w:val="0099046A"/>
    <w:rsid w:val="009A228D"/>
    <w:rsid w:val="009F4FEB"/>
    <w:rsid w:val="00A006EF"/>
    <w:rsid w:val="00A2540E"/>
    <w:rsid w:val="00A30744"/>
    <w:rsid w:val="00A622F3"/>
    <w:rsid w:val="00A73EA0"/>
    <w:rsid w:val="00A909CF"/>
    <w:rsid w:val="00AA67DA"/>
    <w:rsid w:val="00B01373"/>
    <w:rsid w:val="00B06871"/>
    <w:rsid w:val="00B16B6D"/>
    <w:rsid w:val="00B742F4"/>
    <w:rsid w:val="00B74916"/>
    <w:rsid w:val="00BB4FA8"/>
    <w:rsid w:val="00BB625E"/>
    <w:rsid w:val="00BC21D9"/>
    <w:rsid w:val="00BD6710"/>
    <w:rsid w:val="00C0583E"/>
    <w:rsid w:val="00C26AC4"/>
    <w:rsid w:val="00C576AB"/>
    <w:rsid w:val="00C95881"/>
    <w:rsid w:val="00CC713A"/>
    <w:rsid w:val="00D01712"/>
    <w:rsid w:val="00D07325"/>
    <w:rsid w:val="00D13A71"/>
    <w:rsid w:val="00DA3BBC"/>
    <w:rsid w:val="00DC23D0"/>
    <w:rsid w:val="00DD3527"/>
    <w:rsid w:val="00DE01FB"/>
    <w:rsid w:val="00E1536F"/>
    <w:rsid w:val="00E17A37"/>
    <w:rsid w:val="00E3288E"/>
    <w:rsid w:val="00E76DB5"/>
    <w:rsid w:val="00E95D8A"/>
    <w:rsid w:val="00EA13D1"/>
    <w:rsid w:val="00EB07C2"/>
    <w:rsid w:val="00EB1BDF"/>
    <w:rsid w:val="00EC1220"/>
    <w:rsid w:val="00EF7E5B"/>
    <w:rsid w:val="00F25404"/>
    <w:rsid w:val="00F75133"/>
    <w:rsid w:val="00FB4D34"/>
    <w:rsid w:val="00FB6E6F"/>
    <w:rsid w:val="00FB7A32"/>
    <w:rsid w:val="00FC629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EA66E0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15551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2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2172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2025-05-30T02:01:00Z</cp:lastPrinted>
  <dcterms:created xsi:type="dcterms:W3CDTF">2025-05-30T02:03:00Z</dcterms:created>
  <dcterms:modified xsi:type="dcterms:W3CDTF">2025-05-30T02:03:00Z</dcterms:modified>
</cp:coreProperties>
</file>