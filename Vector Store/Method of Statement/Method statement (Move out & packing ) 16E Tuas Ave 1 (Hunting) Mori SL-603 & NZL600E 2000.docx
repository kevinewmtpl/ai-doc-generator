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3F91C" w14:textId="77777777" w:rsidR="00F575F9" w:rsidRDefault="00F575F9">
      <w:pPr>
        <w:pStyle w:val="Title"/>
        <w:jc w:val="left"/>
        <w:rPr>
          <w:lang w:eastAsia="zh-CN"/>
        </w:rPr>
      </w:pPr>
    </w:p>
    <w:p w14:paraId="5F12F4F0" w14:textId="2F92257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54B789F" w14:textId="77777777" w:rsidR="00B1772E" w:rsidRDefault="00B1772E">
      <w:pPr>
        <w:rPr>
          <w:sz w:val="24"/>
        </w:rPr>
      </w:pPr>
    </w:p>
    <w:p w14:paraId="6B5F5901" w14:textId="0675B9B5" w:rsidR="006467DA" w:rsidRDefault="00B1772E">
      <w:pPr>
        <w:rPr>
          <w:sz w:val="24"/>
          <w:lang w:eastAsia="zh-CN"/>
        </w:rPr>
      </w:pPr>
      <w:r>
        <w:rPr>
          <w:sz w:val="24"/>
        </w:rPr>
        <w:t>Date: 0</w:t>
      </w:r>
      <w:r w:rsidR="00EF64DA">
        <w:rPr>
          <w:sz w:val="24"/>
        </w:rPr>
        <w:t>8</w:t>
      </w:r>
      <w:r w:rsidR="008272AD" w:rsidRPr="008272AD">
        <w:rPr>
          <w:sz w:val="24"/>
          <w:vertAlign w:val="superscript"/>
        </w:rPr>
        <w:t>th</w:t>
      </w:r>
      <w:r w:rsidR="008272AD">
        <w:rPr>
          <w:sz w:val="24"/>
        </w:rPr>
        <w:t xml:space="preserve"> Apr 2025</w:t>
      </w:r>
    </w:p>
    <w:p w14:paraId="43E6754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B2DC64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61CBFC7" w14:textId="21D7D049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proofErr w:type="gramStart"/>
      <w:r w:rsidR="008272AD">
        <w:rPr>
          <w:sz w:val="24"/>
          <w:lang w:eastAsia="zh-CN"/>
        </w:rPr>
        <w:t>2 unit</w:t>
      </w:r>
      <w:proofErr w:type="gramEnd"/>
      <w:r w:rsidR="008272AD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B1772E">
        <w:rPr>
          <w:sz w:val="24"/>
          <w:lang w:eastAsia="zh-CN"/>
        </w:rPr>
        <w:t>hoist up</w:t>
      </w:r>
      <w:r w:rsidR="00926CF7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926CF7">
        <w:rPr>
          <w:sz w:val="24"/>
          <w:lang w:eastAsia="zh-CN"/>
        </w:rPr>
        <w:t xml:space="preserve">customer arrange </w:t>
      </w:r>
      <w:r w:rsidR="00EF64DA">
        <w:rPr>
          <w:sz w:val="24"/>
          <w:lang w:eastAsia="zh-CN"/>
        </w:rPr>
        <w:t>low bed</w:t>
      </w:r>
    </w:p>
    <w:p w14:paraId="37F6067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61EC06" w14:textId="77777777" w:rsidR="00E85BE9" w:rsidRPr="00926CF7" w:rsidRDefault="00C76164" w:rsidP="00E85BE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BA88D40" w14:textId="26F9859F"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Mori SL-603/</w:t>
      </w:r>
      <w:r w:rsidR="008272AD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 xml:space="preserve">000 </w:t>
      </w:r>
    </w:p>
    <w:p w14:paraId="3C3FBFD2" w14:textId="2A25E482" w:rsidR="00B1772E" w:rsidRDefault="00B17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272AD">
        <w:rPr>
          <w:sz w:val="24"/>
          <w:szCs w:val="24"/>
          <w:lang w:eastAsia="zh-CN"/>
        </w:rPr>
        <w:t>60</w:t>
      </w:r>
      <w:r>
        <w:rPr>
          <w:sz w:val="24"/>
          <w:szCs w:val="24"/>
          <w:lang w:eastAsia="zh-CN"/>
        </w:rPr>
        <w:t>0 x 2</w:t>
      </w:r>
      <w:r w:rsidR="008272AD">
        <w:rPr>
          <w:sz w:val="24"/>
          <w:szCs w:val="24"/>
          <w:lang w:eastAsia="zh-CN"/>
        </w:rPr>
        <w:t>9</w:t>
      </w:r>
      <w:r>
        <w:rPr>
          <w:sz w:val="24"/>
          <w:szCs w:val="24"/>
          <w:lang w:eastAsia="zh-CN"/>
        </w:rPr>
        <w:t xml:space="preserve">0 x 290 cm </w:t>
      </w:r>
    </w:p>
    <w:p w14:paraId="4E15A842" w14:textId="77777777" w:rsidR="008272AD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</w:t>
      </w:r>
      <w:r w:rsidR="008272AD">
        <w:rPr>
          <w:sz w:val="24"/>
          <w:szCs w:val="24"/>
          <w:lang w:eastAsia="zh-CN"/>
        </w:rPr>
        <w:t>8</w:t>
      </w:r>
      <w:r>
        <w:rPr>
          <w:sz w:val="24"/>
          <w:szCs w:val="24"/>
          <w:lang w:eastAsia="zh-CN"/>
        </w:rPr>
        <w:t xml:space="preserve">, </w:t>
      </w:r>
      <w:r w:rsidR="008272AD">
        <w:rPr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>00 kg</w:t>
      </w:r>
    </w:p>
    <w:p w14:paraId="7A00CC81" w14:textId="77777777" w:rsidR="008272AD" w:rsidRDefault="008272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B8326EC" w14:textId="77777777" w:rsidR="008272AD" w:rsidRDefault="008272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NZL600E/200 </w:t>
      </w:r>
    </w:p>
    <w:p w14:paraId="5C039211" w14:textId="77777777" w:rsidR="008272AD" w:rsidRDefault="008272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685 x 330 x 330 cm</w:t>
      </w:r>
    </w:p>
    <w:p w14:paraId="74AEA098" w14:textId="25303D2F" w:rsidR="00926CF7" w:rsidRDefault="008272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32, 500 kg</w:t>
      </w:r>
      <w:r w:rsidR="00926CF7">
        <w:rPr>
          <w:sz w:val="24"/>
          <w:szCs w:val="24"/>
          <w:lang w:eastAsia="zh-CN"/>
        </w:rPr>
        <w:t xml:space="preserve"> </w:t>
      </w:r>
    </w:p>
    <w:p w14:paraId="6A53E818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FFBCABE" w14:textId="77777777"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14:paraId="699DB5AF" w14:textId="77777777"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24FF28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18443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DFCDE26" w14:textId="09D85367"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8272AD">
        <w:rPr>
          <w:sz w:val="24"/>
          <w:lang w:eastAsia="zh-CN"/>
        </w:rPr>
        <w:t xml:space="preserve">: </w:t>
      </w:r>
      <w:r w:rsidR="00925C11">
        <w:rPr>
          <w:sz w:val="24"/>
          <w:lang w:eastAsia="zh-CN"/>
        </w:rPr>
        <w:t>4-5</w:t>
      </w:r>
      <w:r w:rsidR="00B00A0B">
        <w:rPr>
          <w:sz w:val="24"/>
          <w:lang w:eastAsia="zh-CN"/>
        </w:rPr>
        <w:t xml:space="preserve"> day</w:t>
      </w:r>
      <w:r w:rsidR="008272AD">
        <w:rPr>
          <w:sz w:val="24"/>
          <w:lang w:eastAsia="zh-CN"/>
        </w:rPr>
        <w:t>s</w:t>
      </w:r>
      <w:r w:rsidR="00B00A0B">
        <w:rPr>
          <w:sz w:val="24"/>
          <w:lang w:eastAsia="zh-CN"/>
        </w:rPr>
        <w:t xml:space="preserve"> job</w:t>
      </w:r>
    </w:p>
    <w:p w14:paraId="58E3232E" w14:textId="5E0D739C" w:rsidR="003D2626" w:rsidRPr="002409DA" w:rsidRDefault="008272AD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96076">
        <w:rPr>
          <w:sz w:val="24"/>
          <w:lang w:eastAsia="zh-CN"/>
        </w:rPr>
        <w:t>1</w:t>
      </w:r>
      <w:r>
        <w:rPr>
          <w:sz w:val="24"/>
          <w:lang w:eastAsia="zh-CN"/>
        </w:rPr>
        <w:t>/04/</w:t>
      </w:r>
      <w:proofErr w:type="gramStart"/>
      <w:r>
        <w:rPr>
          <w:sz w:val="24"/>
          <w:lang w:eastAsia="zh-CN"/>
        </w:rPr>
        <w:t>25</w:t>
      </w:r>
      <w:r w:rsidR="00B1772E">
        <w:rPr>
          <w:sz w:val="24"/>
          <w:lang w:eastAsia="zh-CN"/>
        </w:rPr>
        <w:t xml:space="preserve">  –</w:t>
      </w:r>
      <w:proofErr w:type="gramEnd"/>
      <w:r w:rsidR="00B1772E">
        <w:rPr>
          <w:sz w:val="24"/>
          <w:lang w:eastAsia="zh-CN"/>
        </w:rPr>
        <w:t xml:space="preserve">  1</w:t>
      </w:r>
      <w:r>
        <w:rPr>
          <w:sz w:val="24"/>
          <w:lang w:eastAsia="zh-CN"/>
        </w:rPr>
        <w:t>7/04/25</w:t>
      </w:r>
      <w:r w:rsidR="00B1772E">
        <w:rPr>
          <w:sz w:val="24"/>
          <w:lang w:eastAsia="zh-CN"/>
        </w:rPr>
        <w:t xml:space="preserve"> </w:t>
      </w:r>
    </w:p>
    <w:p w14:paraId="1CC99193" w14:textId="77777777" w:rsidR="005226B3" w:rsidRDefault="005226B3">
      <w:pPr>
        <w:rPr>
          <w:sz w:val="24"/>
          <w:szCs w:val="24"/>
          <w:lang w:eastAsia="zh-CN"/>
        </w:rPr>
      </w:pPr>
    </w:p>
    <w:p w14:paraId="7BE28386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3BDCA4B1" w14:textId="77777777"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1AA6DB44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0E3685B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AA6AFC" w14:textId="77777777" w:rsidR="008272AD" w:rsidRDefault="008272AD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16E Tuas Ave 1 #01-61</w:t>
      </w:r>
    </w:p>
    <w:p w14:paraId="6CE01CFB" w14:textId="14340CC7" w:rsidR="00B00A0B" w:rsidRPr="008272AD" w:rsidRDefault="008272AD" w:rsidP="008272A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B00A0B">
        <w:rPr>
          <w:sz w:val="24"/>
          <w:szCs w:val="24"/>
          <w:lang w:eastAsia="zh-CN"/>
        </w:rPr>
        <w:t xml:space="preserve"> Pte Ltd</w:t>
      </w:r>
    </w:p>
    <w:p w14:paraId="6CC4CD94" w14:textId="77777777" w:rsidR="006467DA" w:rsidRDefault="006467DA">
      <w:pPr>
        <w:rPr>
          <w:lang w:eastAsia="zh-CN"/>
        </w:rPr>
      </w:pPr>
    </w:p>
    <w:p w14:paraId="6C07B544" w14:textId="77777777" w:rsidR="00F575F9" w:rsidRDefault="00F575F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50FA578" w14:textId="3E2351D9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44BCC6D" w14:textId="1D3913AE" w:rsidR="00B1772E" w:rsidRDefault="00B1772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100ton </w:t>
      </w:r>
      <w:r w:rsidR="008272AD">
        <w:rPr>
          <w:bCs/>
          <w:sz w:val="24"/>
          <w:lang w:eastAsia="zh-CN"/>
        </w:rPr>
        <w:t xml:space="preserve">mobile crane </w:t>
      </w:r>
    </w:p>
    <w:p w14:paraId="0AA62B1E" w14:textId="3B3AECBB" w:rsidR="008272AD" w:rsidRDefault="008272A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75ton lorry loader</w:t>
      </w:r>
    </w:p>
    <w:p w14:paraId="7AEE57A6" w14:textId="7E306558"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 xml:space="preserve">rry </w:t>
      </w:r>
      <w:proofErr w:type="gramStart"/>
      <w:r w:rsidR="00647E7B">
        <w:rPr>
          <w:bCs/>
          <w:sz w:val="24"/>
          <w:lang w:eastAsia="zh-CN"/>
        </w:rPr>
        <w:t>loader</w:t>
      </w:r>
      <w:proofErr w:type="gramEnd"/>
      <w:r w:rsidR="008272AD">
        <w:rPr>
          <w:bCs/>
          <w:sz w:val="24"/>
          <w:lang w:eastAsia="zh-CN"/>
        </w:rPr>
        <w:t xml:space="preserve"> </w:t>
      </w:r>
    </w:p>
    <w:p w14:paraId="24A56448" w14:textId="77777777"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FD6726">
        <w:rPr>
          <w:bCs/>
          <w:sz w:val="24"/>
          <w:lang w:eastAsia="zh-CN"/>
        </w:rPr>
        <w:t>orklift</w:t>
      </w:r>
    </w:p>
    <w:p w14:paraId="62EE88CD" w14:textId="17AC882B" w:rsidR="00A87A62" w:rsidRDefault="00B85D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S</w:t>
      </w:r>
      <w:r w:rsidR="00A87A62">
        <w:rPr>
          <w:bCs/>
          <w:sz w:val="24"/>
          <w:lang w:eastAsia="zh-CN"/>
        </w:rPr>
        <w:t xml:space="preserve">cissor lift </w:t>
      </w:r>
    </w:p>
    <w:p w14:paraId="7804E410" w14:textId="7777777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6EAE25B5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29E9802D" w14:textId="77777777"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7DE6F5B7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206D769A" w14:textId="77777777"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26BB502" w14:textId="77777777" w:rsidR="00B1772E" w:rsidRDefault="00B1772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0BD702" w14:textId="77777777"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64433E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318900E3" w14:textId="77777777"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6FF3CC9E" w14:textId="77777777"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6FDC687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0B6101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3935316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5E756F3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FF730F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0EDC492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3C9AB868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A13D6F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2BE8D7C" w14:textId="77777777"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346B6C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DF8766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C5A4559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4E233362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01F91D3" w14:textId="77777777" w:rsidR="00F575F9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</w:p>
    <w:p w14:paraId="37771E74" w14:textId="5072E52F" w:rsidR="006467DA" w:rsidRPr="005226B3" w:rsidRDefault="00F575F9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14:paraId="6FD81889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50323C26" w14:textId="77777777"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14:paraId="323A6BBA" w14:textId="77777777"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14:paraId="064383F5" w14:textId="77777777"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14:paraId="672A091F" w14:textId="77777777"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52ACD02A" w14:textId="059C95D6"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F575F9">
        <w:rPr>
          <w:sz w:val="24"/>
          <w:lang w:eastAsia="zh-CN"/>
        </w:rPr>
        <w:t>insert</w:t>
      </w:r>
      <w:r w:rsidR="00F118A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 to crane hook</w:t>
      </w:r>
    </w:p>
    <w:p w14:paraId="4ABAB64C" w14:textId="77777777"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14:paraId="77F04FAE" w14:textId="6ADCA0CB" w:rsidR="00DD24D4" w:rsidRDefault="003B67C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done, to h</w:t>
      </w:r>
      <w:r w:rsidR="005963F0">
        <w:rPr>
          <w:sz w:val="24"/>
          <w:lang w:eastAsia="zh-CN"/>
        </w:rPr>
        <w:t xml:space="preserve">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14:paraId="592DD0C1" w14:textId="042C3EEF" w:rsidR="00E72EB6" w:rsidRPr="00B1772E" w:rsidRDefault="003D2626" w:rsidP="00B17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</w:t>
      </w:r>
      <w:r w:rsidR="003B67C0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hoist up machine</w:t>
      </w:r>
      <w:r w:rsidR="00B1772E">
        <w:rPr>
          <w:sz w:val="24"/>
          <w:lang w:eastAsia="zh-CN"/>
        </w:rPr>
        <w:t xml:space="preserve"> </w:t>
      </w:r>
      <w:r w:rsidR="005963F0" w:rsidRPr="00B1772E">
        <w:rPr>
          <w:sz w:val="24"/>
          <w:lang w:eastAsia="zh-CN"/>
        </w:rPr>
        <w:t>onto wooden</w:t>
      </w:r>
      <w:r w:rsidR="00365E18" w:rsidRPr="00B1772E">
        <w:rPr>
          <w:sz w:val="24"/>
          <w:lang w:eastAsia="zh-CN"/>
        </w:rPr>
        <w:t xml:space="preserve"> </w:t>
      </w:r>
      <w:r w:rsidR="00F575F9">
        <w:rPr>
          <w:sz w:val="24"/>
          <w:lang w:eastAsia="zh-CN"/>
        </w:rPr>
        <w:t xml:space="preserve">base </w:t>
      </w:r>
      <w:r w:rsidR="00365E18" w:rsidRPr="00B1772E">
        <w:rPr>
          <w:sz w:val="24"/>
          <w:lang w:eastAsia="zh-CN"/>
        </w:rPr>
        <w:t>for packing</w:t>
      </w:r>
    </w:p>
    <w:p w14:paraId="4DAE5068" w14:textId="77777777"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14:paraId="334F8CE2" w14:textId="78ABAD09"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EF64DA">
        <w:rPr>
          <w:sz w:val="24"/>
          <w:lang w:eastAsia="zh-CN"/>
        </w:rPr>
        <w:t>low bed</w:t>
      </w:r>
      <w:r w:rsidR="00365E18">
        <w:rPr>
          <w:sz w:val="24"/>
          <w:lang w:eastAsia="zh-CN"/>
        </w:rPr>
        <w:t xml:space="preserve"> </w:t>
      </w:r>
    </w:p>
    <w:p w14:paraId="0DDC918C" w14:textId="77777777"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14:paraId="61C85A5C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E3F6598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12960D2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6B7421A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13B8A1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42E45FD" w14:textId="77777777"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E3FD161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150413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7ED95" w14:textId="77777777" w:rsidR="00806FFB" w:rsidRDefault="00806FFB">
      <w:r>
        <w:separator/>
      </w:r>
    </w:p>
  </w:endnote>
  <w:endnote w:type="continuationSeparator" w:id="0">
    <w:p w14:paraId="74E613AA" w14:textId="77777777" w:rsidR="00806FFB" w:rsidRDefault="0080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577A1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77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772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684B7" w14:textId="77777777" w:rsidR="00806FFB" w:rsidRDefault="00806FFB">
      <w:r>
        <w:separator/>
      </w:r>
    </w:p>
  </w:footnote>
  <w:footnote w:type="continuationSeparator" w:id="0">
    <w:p w14:paraId="11C92E80" w14:textId="77777777" w:rsidR="00806FFB" w:rsidRDefault="00806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DBDCE" w14:textId="3749C236" w:rsidR="00183C4E" w:rsidRPr="00F575F9" w:rsidRDefault="004B15A7" w:rsidP="00F575F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FADFA72" wp14:editId="28C325B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75F9">
      <w:rPr>
        <w:b/>
        <w:color w:val="0000FF"/>
        <w:sz w:val="28"/>
      </w:rPr>
      <w:t xml:space="preserve">                  </w:t>
    </w:r>
    <w:r w:rsidR="00183C4E">
      <w:rPr>
        <w:b/>
        <w:color w:val="0000FF"/>
        <w:sz w:val="28"/>
      </w:rPr>
      <w:t>ERIC WONG MACHINERY TRANSPORTATION PTE LTD</w:t>
    </w:r>
  </w:p>
  <w:p w14:paraId="2D075E4E" w14:textId="77777777" w:rsidR="00183C4E" w:rsidRDefault="00E85BE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EB9A158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14:paraId="026F59A1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4CE32DC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581CC55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0456554">
    <w:abstractNumId w:val="3"/>
  </w:num>
  <w:num w:numId="2" w16cid:durableId="352071306">
    <w:abstractNumId w:val="6"/>
  </w:num>
  <w:num w:numId="3" w16cid:durableId="1273516993">
    <w:abstractNumId w:val="1"/>
  </w:num>
  <w:num w:numId="4" w16cid:durableId="596600614">
    <w:abstractNumId w:val="13"/>
  </w:num>
  <w:num w:numId="5" w16cid:durableId="960767059">
    <w:abstractNumId w:val="7"/>
  </w:num>
  <w:num w:numId="6" w16cid:durableId="1618172002">
    <w:abstractNumId w:val="9"/>
  </w:num>
  <w:num w:numId="7" w16cid:durableId="460340131">
    <w:abstractNumId w:val="5"/>
  </w:num>
  <w:num w:numId="8" w16cid:durableId="753480121">
    <w:abstractNumId w:val="10"/>
  </w:num>
  <w:num w:numId="9" w16cid:durableId="1482499686">
    <w:abstractNumId w:val="2"/>
  </w:num>
  <w:num w:numId="10" w16cid:durableId="219484704">
    <w:abstractNumId w:val="11"/>
  </w:num>
  <w:num w:numId="11" w16cid:durableId="107547344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4362556">
    <w:abstractNumId w:val="0"/>
  </w:num>
  <w:num w:numId="13" w16cid:durableId="2115710792">
    <w:abstractNumId w:val="8"/>
  </w:num>
  <w:num w:numId="14" w16cid:durableId="947470768">
    <w:abstractNumId w:val="12"/>
  </w:num>
  <w:num w:numId="15" w16cid:durableId="124663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6442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02B6"/>
    <w:rsid w:val="0017369C"/>
    <w:rsid w:val="00183C4E"/>
    <w:rsid w:val="00192797"/>
    <w:rsid w:val="001A2D80"/>
    <w:rsid w:val="001B77A2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62E22"/>
    <w:rsid w:val="002A548B"/>
    <w:rsid w:val="0030317F"/>
    <w:rsid w:val="00321127"/>
    <w:rsid w:val="00333DB7"/>
    <w:rsid w:val="00351172"/>
    <w:rsid w:val="003512C5"/>
    <w:rsid w:val="00365E18"/>
    <w:rsid w:val="00375E51"/>
    <w:rsid w:val="00396076"/>
    <w:rsid w:val="003A6EE4"/>
    <w:rsid w:val="003B67C0"/>
    <w:rsid w:val="003C0D0F"/>
    <w:rsid w:val="003C31DA"/>
    <w:rsid w:val="003D2626"/>
    <w:rsid w:val="003D5FEC"/>
    <w:rsid w:val="003D79A3"/>
    <w:rsid w:val="00456295"/>
    <w:rsid w:val="00466C7A"/>
    <w:rsid w:val="004B15A7"/>
    <w:rsid w:val="004C1FD3"/>
    <w:rsid w:val="004C7E81"/>
    <w:rsid w:val="004D27A0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B4DB5"/>
    <w:rsid w:val="006C51C4"/>
    <w:rsid w:val="006C647D"/>
    <w:rsid w:val="006E3F31"/>
    <w:rsid w:val="006F0847"/>
    <w:rsid w:val="006F12DE"/>
    <w:rsid w:val="007036E3"/>
    <w:rsid w:val="00760813"/>
    <w:rsid w:val="007638DB"/>
    <w:rsid w:val="00771100"/>
    <w:rsid w:val="00777860"/>
    <w:rsid w:val="00782328"/>
    <w:rsid w:val="00794EBB"/>
    <w:rsid w:val="00797545"/>
    <w:rsid w:val="007D338F"/>
    <w:rsid w:val="007D4C7E"/>
    <w:rsid w:val="007F663B"/>
    <w:rsid w:val="00806FFB"/>
    <w:rsid w:val="008272AD"/>
    <w:rsid w:val="0083651A"/>
    <w:rsid w:val="00870542"/>
    <w:rsid w:val="00871396"/>
    <w:rsid w:val="0087572A"/>
    <w:rsid w:val="00885DDC"/>
    <w:rsid w:val="00895D5D"/>
    <w:rsid w:val="008A3C35"/>
    <w:rsid w:val="008B0A65"/>
    <w:rsid w:val="008C067B"/>
    <w:rsid w:val="008D01B7"/>
    <w:rsid w:val="008D2441"/>
    <w:rsid w:val="009203D7"/>
    <w:rsid w:val="00925C11"/>
    <w:rsid w:val="00926CF7"/>
    <w:rsid w:val="00964ED6"/>
    <w:rsid w:val="00971AE8"/>
    <w:rsid w:val="0099046A"/>
    <w:rsid w:val="009A18A9"/>
    <w:rsid w:val="009A228D"/>
    <w:rsid w:val="009B1F23"/>
    <w:rsid w:val="009D0612"/>
    <w:rsid w:val="009E3B02"/>
    <w:rsid w:val="009E4B30"/>
    <w:rsid w:val="009F4FEB"/>
    <w:rsid w:val="00A134E7"/>
    <w:rsid w:val="00A23E57"/>
    <w:rsid w:val="00A2540E"/>
    <w:rsid w:val="00A4488F"/>
    <w:rsid w:val="00A4691E"/>
    <w:rsid w:val="00A6099B"/>
    <w:rsid w:val="00A73EA0"/>
    <w:rsid w:val="00A81D33"/>
    <w:rsid w:val="00A87A62"/>
    <w:rsid w:val="00A9491E"/>
    <w:rsid w:val="00AA5771"/>
    <w:rsid w:val="00AA67DA"/>
    <w:rsid w:val="00AC763A"/>
    <w:rsid w:val="00AD5F61"/>
    <w:rsid w:val="00AE2DB2"/>
    <w:rsid w:val="00AF1B60"/>
    <w:rsid w:val="00B00A0B"/>
    <w:rsid w:val="00B06871"/>
    <w:rsid w:val="00B0691D"/>
    <w:rsid w:val="00B16B6D"/>
    <w:rsid w:val="00B1772E"/>
    <w:rsid w:val="00B257B5"/>
    <w:rsid w:val="00B444AC"/>
    <w:rsid w:val="00B568EA"/>
    <w:rsid w:val="00B64359"/>
    <w:rsid w:val="00B742F4"/>
    <w:rsid w:val="00B77D90"/>
    <w:rsid w:val="00B80BDB"/>
    <w:rsid w:val="00B85D61"/>
    <w:rsid w:val="00B86C01"/>
    <w:rsid w:val="00BA5FBA"/>
    <w:rsid w:val="00C15DC7"/>
    <w:rsid w:val="00C4669E"/>
    <w:rsid w:val="00C72DAD"/>
    <w:rsid w:val="00C76164"/>
    <w:rsid w:val="00C95881"/>
    <w:rsid w:val="00D07325"/>
    <w:rsid w:val="00D07C77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85BE9"/>
    <w:rsid w:val="00EC1220"/>
    <w:rsid w:val="00EF55B5"/>
    <w:rsid w:val="00EF64DA"/>
    <w:rsid w:val="00F03666"/>
    <w:rsid w:val="00F118AD"/>
    <w:rsid w:val="00F15A11"/>
    <w:rsid w:val="00F25404"/>
    <w:rsid w:val="00F575F9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430F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46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2025-04-08T05:46:00Z</cp:lastPrinted>
  <dcterms:created xsi:type="dcterms:W3CDTF">2025-04-02T05:38:00Z</dcterms:created>
  <dcterms:modified xsi:type="dcterms:W3CDTF">2025-04-08T05:47:00Z</dcterms:modified>
</cp:coreProperties>
</file>