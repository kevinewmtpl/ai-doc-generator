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814881" w14:textId="77777777"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54C735E2" w14:textId="186C5D52" w:rsidR="006467DA" w:rsidRDefault="001805C6">
      <w:pPr>
        <w:rPr>
          <w:sz w:val="24"/>
          <w:lang w:eastAsia="zh-CN"/>
        </w:rPr>
      </w:pPr>
      <w:r>
        <w:rPr>
          <w:sz w:val="24"/>
        </w:rPr>
        <w:t>Date: 25</w:t>
      </w:r>
      <w:r w:rsidRPr="001805C6">
        <w:rPr>
          <w:sz w:val="24"/>
          <w:vertAlign w:val="superscript"/>
        </w:rPr>
        <w:t>th</w:t>
      </w:r>
      <w:r w:rsidR="00DC47BB">
        <w:rPr>
          <w:sz w:val="24"/>
          <w:vertAlign w:val="superscript"/>
        </w:rPr>
        <w:t xml:space="preserve"> </w:t>
      </w:r>
      <w:r w:rsidR="00DC47BB">
        <w:rPr>
          <w:sz w:val="24"/>
          <w:lang w:eastAsia="zh-CN"/>
        </w:rPr>
        <w:t>Mar 202</w:t>
      </w:r>
      <w:r w:rsidR="00F17BE1">
        <w:rPr>
          <w:sz w:val="24"/>
          <w:lang w:eastAsia="zh-CN"/>
        </w:rPr>
        <w:t>5</w:t>
      </w:r>
    </w:p>
    <w:p w14:paraId="796B01B4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192D5818" w14:textId="77777777"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14:paraId="7B995460" w14:textId="77777777" w:rsidR="00566474" w:rsidRDefault="00BA65F8" w:rsidP="005664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1805C6">
        <w:rPr>
          <w:sz w:val="24"/>
          <w:lang w:eastAsia="zh-CN"/>
        </w:rPr>
        <w:t xml:space="preserve">unload </w:t>
      </w:r>
      <w:r w:rsidR="00C25A49">
        <w:rPr>
          <w:sz w:val="24"/>
          <w:lang w:eastAsia="zh-CN"/>
        </w:rPr>
        <w:t xml:space="preserve">1 unit machine from </w:t>
      </w:r>
      <w:r w:rsidR="001805C6">
        <w:rPr>
          <w:sz w:val="24"/>
          <w:lang w:eastAsia="zh-CN"/>
        </w:rPr>
        <w:t>1 x 4</w:t>
      </w:r>
      <w:r w:rsidR="00DC47BB">
        <w:rPr>
          <w:sz w:val="24"/>
          <w:lang w:eastAsia="zh-CN"/>
        </w:rPr>
        <w:t>0ft OT container</w:t>
      </w:r>
      <w:r w:rsidR="001805C6">
        <w:rPr>
          <w:sz w:val="24"/>
          <w:lang w:eastAsia="zh-CN"/>
        </w:rPr>
        <w:t xml:space="preserve"> using customer 20ton overhead crane</w:t>
      </w:r>
      <w:r w:rsidR="00DC47BB">
        <w:rPr>
          <w:sz w:val="24"/>
          <w:lang w:eastAsia="zh-CN"/>
        </w:rPr>
        <w:t>, uncrate</w:t>
      </w:r>
      <w:r w:rsidR="007F701F">
        <w:rPr>
          <w:sz w:val="24"/>
          <w:lang w:eastAsia="zh-CN"/>
        </w:rPr>
        <w:t>,</w:t>
      </w:r>
      <w:r w:rsidR="00C25A49">
        <w:rPr>
          <w:sz w:val="24"/>
          <w:lang w:eastAsia="zh-CN"/>
        </w:rPr>
        <w:t xml:space="preserve"> </w:t>
      </w:r>
      <w:r w:rsidR="00136332">
        <w:rPr>
          <w:sz w:val="24"/>
          <w:lang w:eastAsia="zh-CN"/>
        </w:rPr>
        <w:t>shift and position</w:t>
      </w:r>
      <w:r w:rsidR="001805C6">
        <w:rPr>
          <w:sz w:val="24"/>
          <w:lang w:eastAsia="zh-CN"/>
        </w:rPr>
        <w:t xml:space="preserve"> to the designated location </w:t>
      </w:r>
    </w:p>
    <w:p w14:paraId="4446E7E7" w14:textId="77777777" w:rsidR="00BF1F53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F3B5AAA" w14:textId="77777777" w:rsidR="00BF1F53" w:rsidRPr="00D51A21" w:rsidRDefault="00BF1F5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53120C1D" w14:textId="77777777" w:rsidR="00BF1F53" w:rsidRPr="00495868" w:rsidRDefault="00495868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2 unit SC-36 CNC Lathe </w:t>
      </w:r>
    </w:p>
    <w:p w14:paraId="7667A526" w14:textId="77777777" w:rsidR="00DC47BB" w:rsidRDefault="001805C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17, 000</w:t>
      </w:r>
      <w:r w:rsidR="00DC47BB">
        <w:rPr>
          <w:sz w:val="24"/>
          <w:szCs w:val="24"/>
          <w:lang w:eastAsia="zh-CN"/>
        </w:rPr>
        <w:t xml:space="preserve"> kg</w:t>
      </w:r>
    </w:p>
    <w:p w14:paraId="0137A33C" w14:textId="77777777" w:rsidR="005B477F" w:rsidRPr="00495868" w:rsidRDefault="00495868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1 unit SC-25 CNC Lathe </w:t>
      </w:r>
    </w:p>
    <w:p w14:paraId="4E7DF529" w14:textId="77777777" w:rsidR="005B477F" w:rsidRPr="00BF1F53" w:rsidRDefault="005B477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9, 000 kg</w:t>
      </w:r>
    </w:p>
    <w:p w14:paraId="513300DC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2CB4CA7F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2EC9240F" w14:textId="77777777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14:paraId="75791695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416448BE" w14:textId="77777777" w:rsidR="006467DA" w:rsidRDefault="00E2353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3F47692E" w14:textId="77777777" w:rsidR="005B477F" w:rsidRDefault="005B477F" w:rsidP="001805C6">
      <w:pPr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Pr="005B477F">
        <w:rPr>
          <w:sz w:val="24"/>
          <w:vertAlign w:val="superscript"/>
          <w:lang w:eastAsia="zh-CN"/>
        </w:rPr>
        <w:t>st</w:t>
      </w:r>
      <w:r>
        <w:rPr>
          <w:sz w:val="24"/>
          <w:lang w:eastAsia="zh-CN"/>
        </w:rPr>
        <w:t xml:space="preserve"> unit – 28/03</w:t>
      </w:r>
      <w:r w:rsidR="00DC47BB">
        <w:rPr>
          <w:sz w:val="24"/>
          <w:lang w:eastAsia="zh-CN"/>
        </w:rPr>
        <w:t>/202</w:t>
      </w:r>
      <w:r w:rsidR="009E0BAB">
        <w:rPr>
          <w:sz w:val="24"/>
          <w:lang w:eastAsia="zh-CN"/>
        </w:rPr>
        <w:t>0</w:t>
      </w:r>
    </w:p>
    <w:p w14:paraId="319AE07B" w14:textId="77777777" w:rsidR="005B477F" w:rsidRDefault="005B477F" w:rsidP="001805C6">
      <w:pPr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Pr="005B477F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unit – ETA 05/04/2020</w:t>
      </w:r>
    </w:p>
    <w:p w14:paraId="1DA28F33" w14:textId="77777777" w:rsidR="009E0BAB" w:rsidRPr="001805C6" w:rsidRDefault="005B477F" w:rsidP="001805C6">
      <w:pPr>
        <w:rPr>
          <w:sz w:val="24"/>
          <w:lang w:eastAsia="zh-CN"/>
        </w:rPr>
      </w:pPr>
      <w:r>
        <w:rPr>
          <w:sz w:val="24"/>
          <w:lang w:eastAsia="zh-CN"/>
        </w:rPr>
        <w:t>3</w:t>
      </w:r>
      <w:r w:rsidRPr="005B477F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unit - TBA</w:t>
      </w:r>
      <w:r w:rsidR="009E0BAB">
        <w:rPr>
          <w:sz w:val="24"/>
          <w:lang w:eastAsia="zh-CN"/>
        </w:rPr>
        <w:t xml:space="preserve">  </w:t>
      </w:r>
    </w:p>
    <w:p w14:paraId="005C5A11" w14:textId="77777777" w:rsidR="009E0BAB" w:rsidRDefault="009E0BA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71F7FD0A" w14:textId="77777777" w:rsidR="00495868" w:rsidRDefault="0049586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14:paraId="51B351AF" w14:textId="77777777" w:rsidR="00495868" w:rsidRDefault="0049586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14:paraId="675181C3" w14:textId="77777777" w:rsidR="00495868" w:rsidRPr="00495868" w:rsidRDefault="0049586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3CEBF1DA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42AA1422" w14:textId="77777777" w:rsidR="00BA65F8" w:rsidRDefault="001805C6" w:rsidP="00BA65F8">
      <w:pPr>
        <w:pStyle w:val="Heading4"/>
      </w:pPr>
      <w:r>
        <w:t xml:space="preserve">No 80 Tuas West Drive </w:t>
      </w:r>
    </w:p>
    <w:p w14:paraId="11D33153" w14:textId="77777777" w:rsidR="00BA65F8" w:rsidRPr="00BA65F8" w:rsidRDefault="001805C6" w:rsidP="00BA65F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Dril-Quip Asia Pte Ltd</w:t>
      </w:r>
    </w:p>
    <w:p w14:paraId="6E17EFE0" w14:textId="77777777" w:rsidR="0089628B" w:rsidRPr="0089628B" w:rsidRDefault="0089628B" w:rsidP="0089628B">
      <w:pPr>
        <w:rPr>
          <w:lang w:eastAsia="zh-CN"/>
        </w:rPr>
      </w:pPr>
    </w:p>
    <w:p w14:paraId="275A6375" w14:textId="77777777"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51A63560" w14:textId="77777777" w:rsidR="006467DA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274F1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x</w:t>
      </w:r>
      <w:r w:rsidR="001268A8">
        <w:rPr>
          <w:sz w:val="24"/>
          <w:lang w:eastAsia="zh-CN"/>
        </w:rPr>
        <w:t xml:space="preserve"> </w:t>
      </w:r>
      <w:r w:rsidR="009B5A5C">
        <w:rPr>
          <w:sz w:val="24"/>
          <w:lang w:eastAsia="zh-CN"/>
        </w:rPr>
        <w:t>633 lor</w:t>
      </w:r>
      <w:r w:rsidR="001805C6">
        <w:rPr>
          <w:sz w:val="24"/>
          <w:lang w:eastAsia="zh-CN"/>
        </w:rPr>
        <w:t xml:space="preserve">ry loader </w:t>
      </w:r>
    </w:p>
    <w:p w14:paraId="705A94B7" w14:textId="77777777" w:rsidR="006467DA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566474">
        <w:rPr>
          <w:sz w:val="24"/>
          <w:lang w:eastAsia="zh-CN"/>
        </w:rPr>
        <w:t>sling</w:t>
      </w:r>
    </w:p>
    <w:p w14:paraId="5E081F73" w14:textId="77777777" w:rsidR="001805C6" w:rsidRDefault="001805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14:paraId="78AB5910" w14:textId="77777777" w:rsidR="00EF2351" w:rsidRDefault="00EF235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20 ton customer overhead crane </w:t>
      </w:r>
    </w:p>
    <w:p w14:paraId="6084B64B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5E524245" w14:textId="77777777"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14C547E8" w14:textId="77777777" w:rsidR="006467DA" w:rsidRDefault="001805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Clear obstruction in way of working area </w:t>
      </w:r>
      <w:r w:rsidR="00D51A21">
        <w:rPr>
          <w:sz w:val="24"/>
          <w:lang w:eastAsia="zh-CN"/>
        </w:rPr>
        <w:t>and route to machine position</w:t>
      </w:r>
    </w:p>
    <w:p w14:paraId="6F6445E7" w14:textId="77777777" w:rsidR="00495868" w:rsidRDefault="006467DA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14:paraId="74DA98B7" w14:textId="77777777" w:rsidR="006467DA" w:rsidRPr="009E0BAB" w:rsidRDefault="00147D28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14:paraId="0121909B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14:paraId="7FB541FA" w14:textId="77777777" w:rsidR="00EF2351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67B11273" w14:textId="77777777" w:rsidR="005B477F" w:rsidRDefault="005B477F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0F1DAA1C" w14:textId="77777777" w:rsidR="006467DA" w:rsidRPr="00DC47BB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0013AFF8" w14:textId="77777777"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557513">
        <w:rPr>
          <w:sz w:val="24"/>
          <w:lang w:eastAsia="zh-CN"/>
        </w:rPr>
        <w:t xml:space="preserve">ervisor, rigger, signalman and </w:t>
      </w:r>
      <w:r w:rsidR="00E95CFA">
        <w:rPr>
          <w:sz w:val="24"/>
          <w:lang w:eastAsia="zh-CN"/>
        </w:rPr>
        <w:t>lorry crane</w:t>
      </w:r>
      <w:r>
        <w:rPr>
          <w:sz w:val="24"/>
          <w:lang w:eastAsia="zh-CN"/>
        </w:rPr>
        <w:t xml:space="preserve">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14:paraId="0E526EA0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0B6AA614" w14:textId="77777777"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15720602" w14:textId="77777777" w:rsidR="002964E9" w:rsidRDefault="002964E9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525D399C" w14:textId="77777777"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E4630B">
        <w:rPr>
          <w:rFonts w:hint="eastAsia"/>
          <w:sz w:val="24"/>
          <w:lang w:eastAsia="zh-CN"/>
        </w:rPr>
        <w:t xml:space="preserve">ty shoes, </w:t>
      </w:r>
      <w:r w:rsidR="00E4630B">
        <w:rPr>
          <w:sz w:val="24"/>
          <w:lang w:eastAsia="zh-CN"/>
        </w:rPr>
        <w:t xml:space="preserve">safety </w:t>
      </w:r>
      <w:r w:rsidR="00E4630B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14:paraId="5D77F6DF" w14:textId="77777777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14:paraId="5E46B189" w14:textId="77777777"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E4630B">
        <w:t>.</w:t>
      </w:r>
      <w:r w:rsidR="001268A8">
        <w:rPr>
          <w:rFonts w:hint="eastAsia"/>
        </w:rPr>
        <w:t>O</w:t>
      </w:r>
      <w:r w:rsidR="00E4630B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14:paraId="5915BD85" w14:textId="77777777"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32146E9C" w14:textId="77777777" w:rsidR="006467DA" w:rsidRPr="00E4630B" w:rsidRDefault="006467DA" w:rsidP="00C25A4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14:paraId="54E42199" w14:textId="77777777" w:rsidR="00EF2351" w:rsidRDefault="001805C6" w:rsidP="001805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Reverse </w:t>
      </w:r>
      <w:r w:rsidR="00152327">
        <w:rPr>
          <w:sz w:val="24"/>
          <w:lang w:eastAsia="zh-CN"/>
        </w:rPr>
        <w:t xml:space="preserve">1 x 40ft </w:t>
      </w:r>
      <w:r>
        <w:rPr>
          <w:sz w:val="24"/>
          <w:lang w:eastAsia="zh-CN"/>
        </w:rPr>
        <w:t xml:space="preserve">container into </w:t>
      </w:r>
      <w:r w:rsidR="00152327">
        <w:rPr>
          <w:sz w:val="24"/>
          <w:lang w:eastAsia="zh-CN"/>
        </w:rPr>
        <w:t xml:space="preserve">inside </w:t>
      </w:r>
      <w:r>
        <w:rPr>
          <w:sz w:val="24"/>
          <w:lang w:eastAsia="zh-CN"/>
        </w:rPr>
        <w:t xml:space="preserve">factory </w:t>
      </w:r>
    </w:p>
    <w:p w14:paraId="4EE9DCFF" w14:textId="77777777" w:rsidR="00C90E43" w:rsidRPr="001805C6" w:rsidRDefault="00C90E43" w:rsidP="001805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1805C6">
        <w:rPr>
          <w:sz w:val="24"/>
          <w:lang w:eastAsia="zh-CN"/>
        </w:rPr>
        <w:t xml:space="preserve">Open </w:t>
      </w:r>
      <w:r w:rsidR="00EF2351">
        <w:rPr>
          <w:sz w:val="24"/>
          <w:lang w:eastAsia="zh-CN"/>
        </w:rPr>
        <w:t>up container canvas</w:t>
      </w:r>
    </w:p>
    <w:p w14:paraId="7CD00A7C" w14:textId="77777777" w:rsidR="00C90E43" w:rsidRDefault="00066066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Attached lifting gears onto overhead crane hook and secured to load to be lifted </w:t>
      </w:r>
    </w:p>
    <w:p w14:paraId="542F2DCF" w14:textId="77777777" w:rsidR="00C90E43" w:rsidRDefault="00C90E43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from conta</w:t>
      </w:r>
      <w:r w:rsidR="00066066">
        <w:rPr>
          <w:sz w:val="24"/>
          <w:lang w:eastAsia="zh-CN"/>
        </w:rPr>
        <w:t>iner and load onto the ground</w:t>
      </w:r>
    </w:p>
    <w:p w14:paraId="30FD344B" w14:textId="77777777" w:rsidR="00184575" w:rsidRPr="00066066" w:rsidRDefault="00184575" w:rsidP="0006606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066066">
        <w:rPr>
          <w:sz w:val="24"/>
          <w:lang w:eastAsia="zh-CN"/>
        </w:rPr>
        <w:t>Uncrate case</w:t>
      </w:r>
    </w:p>
    <w:p w14:paraId="7CCBEFC4" w14:textId="77777777" w:rsidR="00184575" w:rsidRDefault="00184575" w:rsidP="000A319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14:paraId="36BA4031" w14:textId="77777777" w:rsidR="00184575" w:rsidRDefault="00066066" w:rsidP="000A319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machine away from base</w:t>
      </w:r>
    </w:p>
    <w:p w14:paraId="223D79BC" w14:textId="77777777" w:rsidR="00184575" w:rsidRDefault="00184575" w:rsidP="000A319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to near ground level</w:t>
      </w:r>
    </w:p>
    <w:p w14:paraId="2B73E449" w14:textId="77777777" w:rsidR="00066066" w:rsidRDefault="00066066" w:rsidP="0006606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p</w:t>
      </w:r>
      <w:r w:rsidR="00152327">
        <w:rPr>
          <w:sz w:val="24"/>
          <w:lang w:eastAsia="zh-CN"/>
        </w:rPr>
        <w:t>osition machine to</w:t>
      </w:r>
      <w:r w:rsidR="00184575" w:rsidRPr="00066066">
        <w:rPr>
          <w:sz w:val="24"/>
          <w:lang w:eastAsia="zh-CN"/>
        </w:rPr>
        <w:t xml:space="preserve"> the designated location</w:t>
      </w:r>
    </w:p>
    <w:p w14:paraId="180986D5" w14:textId="77777777" w:rsidR="00184575" w:rsidRPr="00066066" w:rsidRDefault="00066066" w:rsidP="0006606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and insert levelling pad under machine bed</w:t>
      </w:r>
      <w:r w:rsidR="00184575" w:rsidRPr="00066066">
        <w:rPr>
          <w:sz w:val="24"/>
          <w:lang w:eastAsia="zh-CN"/>
        </w:rPr>
        <w:t xml:space="preserve"> </w:t>
      </w:r>
    </w:p>
    <w:p w14:paraId="408669B4" w14:textId="77777777" w:rsidR="00184575" w:rsidRDefault="0099046A" w:rsidP="0018457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184575">
        <w:rPr>
          <w:sz w:val="24"/>
          <w:lang w:eastAsia="zh-CN"/>
        </w:rPr>
        <w:t>Once job complete, team leader will instruct the team t</w:t>
      </w:r>
      <w:r w:rsidR="00184575">
        <w:rPr>
          <w:sz w:val="24"/>
          <w:lang w:eastAsia="zh-CN"/>
        </w:rPr>
        <w:t>o perform proper housekeeping</w:t>
      </w:r>
    </w:p>
    <w:p w14:paraId="7F91ED70" w14:textId="77777777" w:rsidR="006467DA" w:rsidRPr="00184575" w:rsidRDefault="00184575" w:rsidP="0018457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184575">
        <w:rPr>
          <w:sz w:val="24"/>
          <w:lang w:eastAsia="zh-CN"/>
        </w:rPr>
        <w:t>ll debris will be clear and dispose</w:t>
      </w:r>
    </w:p>
    <w:p w14:paraId="1C4ED3BB" w14:textId="77777777" w:rsidR="00E4630B" w:rsidRPr="009B5A5C" w:rsidRDefault="006467DA" w:rsidP="009B5A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171D7218" w14:textId="77777777" w:rsidR="00E4630B" w:rsidRDefault="00E4630B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5FAECF4B" w14:textId="77777777"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14:paraId="50536283" w14:textId="77777777"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14:paraId="29F71581" w14:textId="77777777"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0700CE82" w14:textId="77777777"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446D95" w14:textId="77777777" w:rsidR="00B93F15" w:rsidRDefault="00B93F15">
      <w:r>
        <w:separator/>
      </w:r>
    </w:p>
  </w:endnote>
  <w:endnote w:type="continuationSeparator" w:id="0">
    <w:p w14:paraId="305EA659" w14:textId="77777777" w:rsidR="00B93F15" w:rsidRDefault="00B93F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612D29" w14:textId="77777777"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9586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9586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4F2F8D" w14:textId="77777777" w:rsidR="00B93F15" w:rsidRDefault="00B93F15">
      <w:r>
        <w:separator/>
      </w:r>
    </w:p>
  </w:footnote>
  <w:footnote w:type="continuationSeparator" w:id="0">
    <w:p w14:paraId="03BF9912" w14:textId="77777777" w:rsidR="00B93F15" w:rsidRDefault="00B93F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0C764F" w14:textId="77777777" w:rsidR="006467DA" w:rsidRDefault="00000000">
    <w:pPr>
      <w:pStyle w:val="Header"/>
      <w:jc w:val="center"/>
      <w:rPr>
        <w:b/>
        <w:sz w:val="26"/>
      </w:rPr>
    </w:pPr>
    <w:r>
      <w:rPr>
        <w:noProof/>
      </w:rPr>
      <w:pict w14:anchorId="40E760F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14:paraId="6B23651A" w14:textId="77777777"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14:paraId="47EA7D52" w14:textId="77777777" w:rsidR="006467DA" w:rsidRDefault="006467DA">
    <w:pPr>
      <w:pStyle w:val="Header"/>
      <w:jc w:val="center"/>
    </w:pPr>
    <w:r>
      <w:t>No. 30, Defu Lane 7, Singapore 539347</w:t>
    </w:r>
  </w:p>
  <w:p w14:paraId="09D69BC4" w14:textId="77777777" w:rsidR="006467DA" w:rsidRDefault="00DC47BB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14:paraId="0922740A" w14:textId="77777777" w:rsidR="006467DA" w:rsidRDefault="006467DA">
    <w:pPr>
      <w:pStyle w:val="Header"/>
      <w:jc w:val="center"/>
    </w:pPr>
    <w:r>
      <w:t>GST Reg No. : M2-8923804 – 2</w:t>
    </w:r>
  </w:p>
  <w:p w14:paraId="09CA6234" w14:textId="77777777" w:rsidR="006467DA" w:rsidRDefault="006467DA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34260BB4" w14:textId="77777777"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52D01DB"/>
    <w:multiLevelType w:val="hybridMultilevel"/>
    <w:tmpl w:val="2DB609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2657440">
    <w:abstractNumId w:val="2"/>
  </w:num>
  <w:num w:numId="2" w16cid:durableId="1798792360">
    <w:abstractNumId w:val="4"/>
  </w:num>
  <w:num w:numId="3" w16cid:durableId="934021285">
    <w:abstractNumId w:val="0"/>
  </w:num>
  <w:num w:numId="4" w16cid:durableId="1951623067">
    <w:abstractNumId w:val="9"/>
  </w:num>
  <w:num w:numId="5" w16cid:durableId="1199270839">
    <w:abstractNumId w:val="5"/>
  </w:num>
  <w:num w:numId="6" w16cid:durableId="1116019503">
    <w:abstractNumId w:val="6"/>
  </w:num>
  <w:num w:numId="7" w16cid:durableId="2020738642">
    <w:abstractNumId w:val="3"/>
  </w:num>
  <w:num w:numId="8" w16cid:durableId="820004717">
    <w:abstractNumId w:val="7"/>
  </w:num>
  <w:num w:numId="9" w16cid:durableId="1935436672">
    <w:abstractNumId w:val="1"/>
  </w:num>
  <w:num w:numId="10" w16cid:durableId="771364811">
    <w:abstractNumId w:val="8"/>
  </w:num>
  <w:num w:numId="11" w16cid:durableId="908033499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08428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268A8"/>
    <w:rsid w:val="00020CC3"/>
    <w:rsid w:val="00066066"/>
    <w:rsid w:val="0007152C"/>
    <w:rsid w:val="00083372"/>
    <w:rsid w:val="000A3198"/>
    <w:rsid w:val="000C68D5"/>
    <w:rsid w:val="000D3C89"/>
    <w:rsid w:val="000D3F7C"/>
    <w:rsid w:val="001268A8"/>
    <w:rsid w:val="0013381B"/>
    <w:rsid w:val="00136332"/>
    <w:rsid w:val="00141D73"/>
    <w:rsid w:val="00147D28"/>
    <w:rsid w:val="00152327"/>
    <w:rsid w:val="001805C6"/>
    <w:rsid w:val="00184575"/>
    <w:rsid w:val="001F5380"/>
    <w:rsid w:val="00210BA1"/>
    <w:rsid w:val="00241657"/>
    <w:rsid w:val="00257C21"/>
    <w:rsid w:val="002964E9"/>
    <w:rsid w:val="00301085"/>
    <w:rsid w:val="00334C7D"/>
    <w:rsid w:val="003C43A5"/>
    <w:rsid w:val="003D3BEA"/>
    <w:rsid w:val="00415A40"/>
    <w:rsid w:val="00465196"/>
    <w:rsid w:val="00466C7A"/>
    <w:rsid w:val="00495868"/>
    <w:rsid w:val="004C039D"/>
    <w:rsid w:val="00503E70"/>
    <w:rsid w:val="005333BC"/>
    <w:rsid w:val="00557513"/>
    <w:rsid w:val="00566474"/>
    <w:rsid w:val="0059742D"/>
    <w:rsid w:val="005B477F"/>
    <w:rsid w:val="00634800"/>
    <w:rsid w:val="006467DA"/>
    <w:rsid w:val="00663BC0"/>
    <w:rsid w:val="006D440D"/>
    <w:rsid w:val="007066F2"/>
    <w:rsid w:val="00735210"/>
    <w:rsid w:val="00742D33"/>
    <w:rsid w:val="00746A35"/>
    <w:rsid w:val="007F701F"/>
    <w:rsid w:val="008225C1"/>
    <w:rsid w:val="008274F1"/>
    <w:rsid w:val="00860CD2"/>
    <w:rsid w:val="00892332"/>
    <w:rsid w:val="00895D5D"/>
    <w:rsid w:val="0089628B"/>
    <w:rsid w:val="00933FF0"/>
    <w:rsid w:val="00971AE8"/>
    <w:rsid w:val="0099046A"/>
    <w:rsid w:val="009B5A5C"/>
    <w:rsid w:val="009D4C2A"/>
    <w:rsid w:val="009E0BAB"/>
    <w:rsid w:val="00A1115F"/>
    <w:rsid w:val="00A372C2"/>
    <w:rsid w:val="00A84205"/>
    <w:rsid w:val="00A93B6F"/>
    <w:rsid w:val="00AB583B"/>
    <w:rsid w:val="00B61A87"/>
    <w:rsid w:val="00B93F15"/>
    <w:rsid w:val="00BA65F8"/>
    <w:rsid w:val="00BF1F53"/>
    <w:rsid w:val="00C169E8"/>
    <w:rsid w:val="00C25A49"/>
    <w:rsid w:val="00C90E43"/>
    <w:rsid w:val="00C95881"/>
    <w:rsid w:val="00CF490C"/>
    <w:rsid w:val="00D51A21"/>
    <w:rsid w:val="00DB6F3A"/>
    <w:rsid w:val="00DC47BB"/>
    <w:rsid w:val="00E2353F"/>
    <w:rsid w:val="00E4630B"/>
    <w:rsid w:val="00E76DB5"/>
    <w:rsid w:val="00E95CFA"/>
    <w:rsid w:val="00EC1220"/>
    <w:rsid w:val="00EC1B89"/>
    <w:rsid w:val="00EC37A1"/>
    <w:rsid w:val="00EF2351"/>
    <w:rsid w:val="00EF789A"/>
    <w:rsid w:val="00F17BE1"/>
    <w:rsid w:val="00F36CE9"/>
    <w:rsid w:val="00F77A1A"/>
    <w:rsid w:val="00FF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C8DAE4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18</TotalTime>
  <Pages>1</Pages>
  <Words>361</Words>
  <Characters>2063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2420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11</cp:revision>
  <cp:lastPrinted>2018-05-14T04:46:00Z</cp:lastPrinted>
  <dcterms:created xsi:type="dcterms:W3CDTF">2020-03-24T03:19:00Z</dcterms:created>
  <dcterms:modified xsi:type="dcterms:W3CDTF">2025-09-15T05:51:00Z</dcterms:modified>
</cp:coreProperties>
</file>