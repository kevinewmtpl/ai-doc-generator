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148" w:rsidRDefault="00111148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111148">
      <w:pPr>
        <w:rPr>
          <w:sz w:val="24"/>
          <w:lang w:eastAsia="zh-CN"/>
        </w:rPr>
      </w:pPr>
      <w:r>
        <w:rPr>
          <w:sz w:val="24"/>
        </w:rPr>
        <w:t>Date: 08</w:t>
      </w:r>
      <w:r w:rsidR="002058CC" w:rsidRPr="002058CC">
        <w:rPr>
          <w:sz w:val="24"/>
          <w:vertAlign w:val="superscript"/>
        </w:rPr>
        <w:t>th</w:t>
      </w:r>
      <w:r w:rsidR="002058CC">
        <w:rPr>
          <w:sz w:val="24"/>
        </w:rPr>
        <w:t xml:space="preserve"> May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rts using lorry crane, </w:t>
      </w:r>
      <w:r w:rsidR="000B549F">
        <w:rPr>
          <w:sz w:val="24"/>
          <w:lang w:eastAsia="zh-CN"/>
        </w:rPr>
        <w:t>shift out to loading area</w:t>
      </w:r>
      <w:r w:rsidR="0064493B">
        <w:rPr>
          <w:sz w:val="24"/>
          <w:lang w:eastAsia="zh-CN"/>
        </w:rPr>
        <w:t>,</w:t>
      </w:r>
      <w:r w:rsidR="002058CC">
        <w:rPr>
          <w:sz w:val="24"/>
          <w:lang w:eastAsia="zh-CN"/>
        </w:rPr>
        <w:t xml:space="preserve"> mobile crane to hoist up onto low loader and deliver to new location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298C" w:rsidRDefault="002058C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Wele UB421 Machining Center (dismantle to 3 parts)</w:t>
      </w:r>
    </w:p>
    <w:p w:rsidR="00027A24" w:rsidRDefault="002058C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Main machine: 10.5 x 3.6 x 3.3 m</w:t>
      </w:r>
      <w:r w:rsidR="00111148">
        <w:rPr>
          <w:b/>
          <w:sz w:val="24"/>
          <w:szCs w:val="24"/>
          <w:lang w:eastAsia="zh-CN"/>
        </w:rPr>
        <w:t xml:space="preserve"> / Wt: 29, 000 kg</w:t>
      </w:r>
    </w:p>
    <w:p w:rsidR="002058CC" w:rsidRDefault="002058C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Cross Beam: 3.8 x 2.4 x 3.3 m</w:t>
      </w:r>
      <w:r w:rsidR="00111148">
        <w:rPr>
          <w:b/>
          <w:sz w:val="24"/>
          <w:szCs w:val="24"/>
          <w:lang w:eastAsia="zh-CN"/>
        </w:rPr>
        <w:t xml:space="preserve"> / Wt: 12, 000 kg</w:t>
      </w:r>
    </w:p>
    <w:p w:rsidR="000B549F" w:rsidRPr="002058CC" w:rsidRDefault="002058C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Column: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11148" w:rsidRDefault="0011114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08/05/23 – to shift out accessories </w:t>
      </w:r>
    </w:p>
    <w:p w:rsidR="00075DD7" w:rsidRDefault="002058C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11/05/23 - </w:t>
      </w:r>
      <w:r w:rsidR="00797DEA">
        <w:rPr>
          <w:sz w:val="24"/>
          <w:lang w:eastAsia="zh-CN"/>
        </w:rPr>
        <w:t>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797DEA" w:rsidRDefault="002058C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12/05/23 </w:t>
      </w:r>
      <w:r w:rsidR="00797DEA">
        <w:rPr>
          <w:sz w:val="24"/>
          <w:lang w:eastAsia="zh-CN"/>
        </w:rPr>
        <w:t>-</w:t>
      </w:r>
      <w:r w:rsidR="006E0F9D"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to sh</w:t>
      </w:r>
      <w:r w:rsidR="00111148">
        <w:rPr>
          <w:sz w:val="24"/>
          <w:lang w:eastAsia="zh-CN"/>
        </w:rPr>
        <w:t xml:space="preserve">ift out machine </w:t>
      </w:r>
      <w:r w:rsidR="00797DEA">
        <w:rPr>
          <w:sz w:val="24"/>
          <w:lang w:eastAsia="zh-CN"/>
        </w:rPr>
        <w:t>from production to loading area, hoist up onto l</w:t>
      </w:r>
      <w:r>
        <w:rPr>
          <w:sz w:val="24"/>
          <w:lang w:eastAsia="zh-CN"/>
        </w:rPr>
        <w:t xml:space="preserve">ow loader and transport to new location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058CC" w:rsidRDefault="002058CC" w:rsidP="002058CC">
      <w:pPr>
        <w:pStyle w:val="Heading4"/>
      </w:pPr>
      <w:r>
        <w:t>25 Pioneer Crescent</w:t>
      </w:r>
    </w:p>
    <w:p w:rsidR="00A57E24" w:rsidRPr="002058CC" w:rsidRDefault="002058CC" w:rsidP="002058CC">
      <w:pPr>
        <w:pStyle w:val="Heading4"/>
      </w:pPr>
      <w:r>
        <w:t xml:space="preserve">Voestalpine Specialty Metals Pte Ltd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11148" w:rsidRDefault="001111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C63EFC">
        <w:rPr>
          <w:sz w:val="24"/>
          <w:lang w:eastAsia="zh-CN"/>
        </w:rPr>
        <w:t>100ton</w:t>
      </w:r>
      <w:r w:rsidR="00F948FE">
        <w:rPr>
          <w:sz w:val="24"/>
          <w:lang w:eastAsia="zh-CN"/>
        </w:rPr>
        <w:t xml:space="preserve"> lorry loader </w:t>
      </w:r>
    </w:p>
    <w:p w:rsidR="00797DEA" w:rsidRDefault="00C63E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797DEA">
        <w:rPr>
          <w:sz w:val="24"/>
          <w:lang w:eastAsia="zh-CN"/>
        </w:rPr>
        <w:t>0ton mobile crane</w:t>
      </w:r>
    </w:p>
    <w:p w:rsidR="00112142" w:rsidRDefault="00C63E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948FE">
        <w:rPr>
          <w:sz w:val="24"/>
          <w:lang w:eastAsia="zh-CN"/>
        </w:rPr>
        <w:t xml:space="preserve"> x low loader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17290" w:rsidRDefault="001111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634CE2" w:rsidRDefault="001111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634CE2">
        <w:rPr>
          <w:sz w:val="24"/>
          <w:lang w:eastAsia="zh-CN"/>
        </w:rPr>
        <w:t>ollers</w:t>
      </w:r>
    </w:p>
    <w:p w:rsidR="00111148" w:rsidRDefault="0011114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C63EF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111148" w:rsidRDefault="0011114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C63EFC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C63EFC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C63EFC">
        <w:rPr>
          <w:sz w:val="24"/>
          <w:lang w:eastAsia="zh-CN"/>
        </w:rPr>
        <w:t xml:space="preserve"> and mobile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:rsidR="00111148" w:rsidRDefault="0011114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rigging point </w:t>
      </w:r>
    </w:p>
    <w:p w:rsidR="00886727" w:rsidRPr="00111148" w:rsidRDefault="00E66712" w:rsidP="001111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C63EFC">
        <w:rPr>
          <w:sz w:val="24"/>
          <w:lang w:eastAsia="zh-CN"/>
        </w:rPr>
        <w:t>part</w:t>
      </w:r>
    </w:p>
    <w:p w:rsidR="00112142" w:rsidRDefault="00C63EFC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66712">
        <w:rPr>
          <w:sz w:val="24"/>
          <w:lang w:eastAsia="zh-CN"/>
        </w:rPr>
        <w:t>orry crane to hoist</w:t>
      </w:r>
      <w:r w:rsidR="0064493B">
        <w:rPr>
          <w:sz w:val="24"/>
          <w:lang w:eastAsia="zh-CN"/>
        </w:rPr>
        <w:t xml:space="preserve"> down </w:t>
      </w:r>
      <w:r w:rsidR="00E66712">
        <w:rPr>
          <w:sz w:val="24"/>
          <w:lang w:eastAsia="zh-CN"/>
        </w:rPr>
        <w:t>machine parts after dismantle</w:t>
      </w:r>
    </w:p>
    <w:p w:rsidR="0088787A" w:rsidRPr="009D4E05" w:rsidRDefault="0088787A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:rsidR="00D76F88" w:rsidRDefault="0088787A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64493B">
        <w:rPr>
          <w:sz w:val="24"/>
          <w:lang w:eastAsia="zh-CN"/>
        </w:rPr>
        <w:t xml:space="preserve"> to loading area</w:t>
      </w:r>
    </w:p>
    <w:p w:rsidR="0064493B" w:rsidRDefault="00111148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</w:t>
      </w:r>
      <w:r w:rsidR="0064493B">
        <w:rPr>
          <w:sz w:val="24"/>
          <w:lang w:eastAsia="zh-CN"/>
        </w:rPr>
        <w:t>0ton mobile crane to hoist up machine and load onto low bed</w:t>
      </w:r>
    </w:p>
    <w:p w:rsidR="00E66712" w:rsidRPr="00E56BD5" w:rsidRDefault="00E6671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64493B">
        <w:rPr>
          <w:sz w:val="24"/>
          <w:lang w:eastAsia="zh-CN"/>
        </w:rPr>
        <w:t>machine</w:t>
      </w:r>
      <w:r w:rsidR="00BC0051">
        <w:rPr>
          <w:sz w:val="24"/>
          <w:lang w:eastAsia="zh-CN"/>
        </w:rPr>
        <w:t xml:space="preserve"> wi</w:t>
      </w:r>
      <w:r w:rsidR="00111148">
        <w:rPr>
          <w:sz w:val="24"/>
          <w:lang w:eastAsia="zh-CN"/>
        </w:rPr>
        <w:t>th belts</w:t>
      </w:r>
    </w:p>
    <w:p w:rsidR="00BC0051" w:rsidRPr="0064493B" w:rsidRDefault="0064493B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</w:t>
      </w:r>
      <w:r w:rsidR="00111148">
        <w:rPr>
          <w:sz w:val="24"/>
          <w:lang w:eastAsia="zh-CN"/>
        </w:rPr>
        <w:t xml:space="preserve"> </w:t>
      </w:r>
      <w:r w:rsidR="00134E86">
        <w:rPr>
          <w:sz w:val="24"/>
          <w:lang w:eastAsia="zh-CN"/>
        </w:rPr>
        <w:t xml:space="preserve">to </w:t>
      </w:r>
      <w:r w:rsidR="00111148">
        <w:rPr>
          <w:sz w:val="24"/>
          <w:lang w:eastAsia="zh-CN"/>
        </w:rPr>
        <w:t>another location</w:t>
      </w:r>
      <w:r>
        <w:rPr>
          <w:sz w:val="24"/>
          <w:lang w:eastAsia="zh-CN"/>
        </w:rPr>
        <w:t xml:space="preserve">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34E86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3D4" w:rsidRDefault="001803D4">
      <w:r>
        <w:separator/>
      </w:r>
    </w:p>
  </w:endnote>
  <w:endnote w:type="continuationSeparator" w:id="0">
    <w:p w:rsidR="001803D4" w:rsidRDefault="00180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4E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4E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3D4" w:rsidRDefault="001803D4">
      <w:r>
        <w:separator/>
      </w:r>
    </w:p>
  </w:footnote>
  <w:footnote w:type="continuationSeparator" w:id="0">
    <w:p w:rsidR="001803D4" w:rsidRDefault="001803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803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803D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111148"/>
    <w:rsid w:val="00112142"/>
    <w:rsid w:val="00133B61"/>
    <w:rsid w:val="00134E86"/>
    <w:rsid w:val="0014429A"/>
    <w:rsid w:val="0015341D"/>
    <w:rsid w:val="00160D36"/>
    <w:rsid w:val="001645BC"/>
    <w:rsid w:val="001803D4"/>
    <w:rsid w:val="00193DFA"/>
    <w:rsid w:val="001962CB"/>
    <w:rsid w:val="001C36A6"/>
    <w:rsid w:val="002058CC"/>
    <w:rsid w:val="00223B2F"/>
    <w:rsid w:val="00251834"/>
    <w:rsid w:val="00284372"/>
    <w:rsid w:val="002E5ACE"/>
    <w:rsid w:val="003033AF"/>
    <w:rsid w:val="003040BD"/>
    <w:rsid w:val="00360DBE"/>
    <w:rsid w:val="00364A7F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6CAA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8787A"/>
    <w:rsid w:val="008919BC"/>
    <w:rsid w:val="008A1068"/>
    <w:rsid w:val="008A646D"/>
    <w:rsid w:val="00950008"/>
    <w:rsid w:val="00953C8B"/>
    <w:rsid w:val="00961486"/>
    <w:rsid w:val="009D4E05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33C74"/>
    <w:rsid w:val="00C475F0"/>
    <w:rsid w:val="00C63EFC"/>
    <w:rsid w:val="00C64089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948FE"/>
    <w:rsid w:val="00FA7946"/>
    <w:rsid w:val="00FC7147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2023-05-08T02:32:00Z</cp:lastPrinted>
  <dcterms:created xsi:type="dcterms:W3CDTF">2023-05-03T08:03:00Z</dcterms:created>
  <dcterms:modified xsi:type="dcterms:W3CDTF">2023-05-08T02:32:00Z</dcterms:modified>
</cp:coreProperties>
</file>