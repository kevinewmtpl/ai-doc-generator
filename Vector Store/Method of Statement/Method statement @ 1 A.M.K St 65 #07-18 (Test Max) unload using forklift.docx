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8FE39A" w14:textId="091CA091"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62BDD2D" w14:textId="54957E37" w:rsidR="00684C71" w:rsidRDefault="00917D7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F6094">
        <w:rPr>
          <w:sz w:val="24"/>
        </w:rPr>
        <w:t>28</w:t>
      </w:r>
      <w:r w:rsidR="009D03CD" w:rsidRPr="009D03CD">
        <w:rPr>
          <w:sz w:val="24"/>
          <w:vertAlign w:val="superscript"/>
        </w:rPr>
        <w:t>th</w:t>
      </w:r>
      <w:r w:rsidR="009D03CD">
        <w:rPr>
          <w:sz w:val="24"/>
        </w:rPr>
        <w:t xml:space="preserve"> Oct</w:t>
      </w:r>
      <w:r w:rsidR="006F367F">
        <w:rPr>
          <w:sz w:val="24"/>
        </w:rPr>
        <w:t xml:space="preserve"> 2025</w:t>
      </w:r>
    </w:p>
    <w:p w14:paraId="7BD0D14C" w14:textId="77777777"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4FA5B88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3961AE4" w14:textId="51515457" w:rsidR="00684C71" w:rsidRDefault="0038692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</w:t>
      </w:r>
      <w:r w:rsidR="009A19AB">
        <w:rPr>
          <w:sz w:val="24"/>
          <w:lang w:eastAsia="zh-CN"/>
        </w:rPr>
        <w:t>machine</w:t>
      </w:r>
      <w:r w:rsidR="000673BE">
        <w:rPr>
          <w:sz w:val="24"/>
          <w:lang w:eastAsia="zh-CN"/>
        </w:rPr>
        <w:t>s and accessories</w:t>
      </w:r>
      <w:r w:rsidR="009A19AB">
        <w:rPr>
          <w:sz w:val="24"/>
          <w:lang w:eastAsia="zh-CN"/>
        </w:rPr>
        <w:t xml:space="preserve"> </w:t>
      </w:r>
      <w:r w:rsidR="001C5A49">
        <w:rPr>
          <w:sz w:val="24"/>
          <w:lang w:eastAsia="zh-CN"/>
        </w:rPr>
        <w:t>from lorry chassis</w:t>
      </w:r>
      <w:r w:rsidR="007D64B7">
        <w:rPr>
          <w:sz w:val="24"/>
          <w:lang w:eastAsia="zh-CN"/>
        </w:rPr>
        <w:t xml:space="preserve"> using forklift, </w:t>
      </w:r>
      <w:r w:rsidR="0046606F">
        <w:rPr>
          <w:sz w:val="24"/>
          <w:lang w:eastAsia="zh-CN"/>
        </w:rPr>
        <w:t xml:space="preserve">shift and position into </w:t>
      </w:r>
      <w:r w:rsidR="000673BE">
        <w:rPr>
          <w:sz w:val="24"/>
          <w:lang w:eastAsia="zh-CN"/>
        </w:rPr>
        <w:t xml:space="preserve">customer </w:t>
      </w:r>
      <w:r w:rsidR="009A19AB">
        <w:rPr>
          <w:sz w:val="24"/>
          <w:lang w:eastAsia="zh-CN"/>
        </w:rPr>
        <w:t>factory</w:t>
      </w:r>
      <w:r w:rsidR="007D64B7">
        <w:rPr>
          <w:sz w:val="24"/>
          <w:lang w:eastAsia="zh-CN"/>
        </w:rPr>
        <w:t xml:space="preserve"> </w:t>
      </w:r>
      <w:r w:rsidR="0025074A">
        <w:rPr>
          <w:sz w:val="24"/>
          <w:lang w:eastAsia="zh-CN"/>
        </w:rPr>
        <w:t>premise</w:t>
      </w:r>
      <w:r w:rsidR="0046606F">
        <w:rPr>
          <w:sz w:val="24"/>
          <w:lang w:eastAsia="zh-CN"/>
        </w:rPr>
        <w:t xml:space="preserve"> </w:t>
      </w:r>
    </w:p>
    <w:p w14:paraId="1092764C" w14:textId="77777777"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5DD0F070" w14:textId="77777777"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33A4E6AF" w14:textId="7576DAB4" w:rsidR="003B7ED4" w:rsidRPr="003B7ED4" w:rsidRDefault="000673B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14:paraId="583293ED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761C876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D5416C7" w14:textId="77777777"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14:paraId="4DFACE2C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29C44DD2" w14:textId="77777777" w:rsidR="00684C71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AEA30FA" w14:textId="551F8A2E" w:rsidR="00684C71" w:rsidRDefault="00DF60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9D03CD">
        <w:rPr>
          <w:sz w:val="24"/>
          <w:lang w:eastAsia="zh-CN"/>
        </w:rPr>
        <w:t>1/10</w:t>
      </w:r>
      <w:r w:rsidR="000673BE">
        <w:rPr>
          <w:sz w:val="24"/>
          <w:lang w:eastAsia="zh-CN"/>
        </w:rPr>
        <w:t>/</w:t>
      </w:r>
      <w:r w:rsidR="009A19AB">
        <w:rPr>
          <w:sz w:val="24"/>
          <w:lang w:eastAsia="zh-CN"/>
        </w:rPr>
        <w:t>25</w:t>
      </w:r>
      <w:r w:rsidR="000673BE">
        <w:rPr>
          <w:sz w:val="24"/>
          <w:lang w:eastAsia="zh-CN"/>
        </w:rPr>
        <w:t xml:space="preserve"> – </w:t>
      </w:r>
      <w:r>
        <w:rPr>
          <w:sz w:val="24"/>
          <w:lang w:eastAsia="zh-CN"/>
        </w:rPr>
        <w:t>01/11</w:t>
      </w:r>
      <w:r w:rsidR="000673BE">
        <w:rPr>
          <w:sz w:val="24"/>
          <w:lang w:eastAsia="zh-CN"/>
        </w:rPr>
        <w:t>/25</w:t>
      </w:r>
    </w:p>
    <w:p w14:paraId="3565CFCC" w14:textId="77777777"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DE18B05" w14:textId="77777777" w:rsidR="00FD2778" w:rsidRDefault="00FD277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09F0459" w14:textId="18DEB763" w:rsidR="00B020E0" w:rsidRPr="00FC2C74" w:rsidRDefault="009D03C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 xml:space="preserve">Estimate: </w:t>
      </w:r>
      <w:r w:rsidR="000673BE">
        <w:rPr>
          <w:bCs/>
          <w:sz w:val="24"/>
          <w:szCs w:val="24"/>
          <w:lang w:eastAsia="zh-CN"/>
        </w:rPr>
        <w:t xml:space="preserve">11:30 am </w:t>
      </w:r>
    </w:p>
    <w:p w14:paraId="1F76B9C1" w14:textId="77777777" w:rsidR="00FD2778" w:rsidRDefault="00FD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8C0D87D" w14:textId="77777777"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93DEFCE" w14:textId="3014B97C" w:rsidR="0046606F" w:rsidRPr="00917D74" w:rsidRDefault="000673BE" w:rsidP="00917D74">
      <w:pPr>
        <w:pStyle w:val="Heading4"/>
      </w:pPr>
      <w:r>
        <w:t>1 A.M.K St 65, JTC Space @ AMK</w:t>
      </w:r>
      <w:r w:rsidR="00DF6094">
        <w:t xml:space="preserve"> #07-18/19</w:t>
      </w:r>
      <w:r w:rsidR="009A19AB">
        <w:t xml:space="preserve"> </w:t>
      </w:r>
    </w:p>
    <w:p w14:paraId="282574C0" w14:textId="56A22734" w:rsidR="00684C71" w:rsidRPr="00917D74" w:rsidRDefault="00DF6094" w:rsidP="001F2B4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Test Max Manufacturing Pte Ltd</w:t>
      </w:r>
    </w:p>
    <w:p w14:paraId="3FFCA518" w14:textId="77777777" w:rsidR="009D5477" w:rsidRDefault="009D5477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5A565E29" w14:textId="77777777"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E673FEF" w14:textId="04834F27" w:rsidR="00386928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3-4</w:t>
      </w:r>
      <w:r w:rsidR="00F058FF">
        <w:rPr>
          <w:sz w:val="24"/>
          <w:lang w:eastAsia="zh-CN"/>
        </w:rPr>
        <w:t xml:space="preserve"> x lorry crane</w:t>
      </w:r>
    </w:p>
    <w:p w14:paraId="5EBE11DD" w14:textId="65D5E43D" w:rsidR="00DE56D1" w:rsidRDefault="00DE56D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4.5ton forklift</w:t>
      </w:r>
    </w:p>
    <w:p w14:paraId="07BD8BED" w14:textId="77777777" w:rsidR="00DF6094" w:rsidRDefault="009D03CD" w:rsidP="009A19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14:paraId="354FD025" w14:textId="0DADC171" w:rsidR="009A19AB" w:rsidRDefault="00DF6094" w:rsidP="009A19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9AB">
        <w:rPr>
          <w:sz w:val="24"/>
          <w:lang w:eastAsia="zh-CN"/>
        </w:rPr>
        <w:t>allet truck</w:t>
      </w:r>
    </w:p>
    <w:p w14:paraId="11B266AD" w14:textId="7CC477B3" w:rsidR="000673BE" w:rsidRDefault="009D03C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</w:t>
      </w:r>
      <w:r w:rsidR="00DE56D1">
        <w:rPr>
          <w:sz w:val="24"/>
          <w:lang w:eastAsia="zh-CN"/>
        </w:rPr>
        <w:t>j</w:t>
      </w:r>
      <w:r>
        <w:rPr>
          <w:sz w:val="24"/>
          <w:lang w:eastAsia="zh-CN"/>
        </w:rPr>
        <w:t>ack/c</w:t>
      </w:r>
      <w:r w:rsidR="009A19AB">
        <w:rPr>
          <w:sz w:val="24"/>
          <w:lang w:eastAsia="zh-CN"/>
        </w:rPr>
        <w:t>rowbar</w:t>
      </w:r>
    </w:p>
    <w:p w14:paraId="1A0C8307" w14:textId="0419A749" w:rsidR="00B020E0" w:rsidRDefault="000673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A19AB">
        <w:rPr>
          <w:sz w:val="24"/>
          <w:lang w:eastAsia="zh-CN"/>
        </w:rPr>
        <w:t xml:space="preserve">oodblock </w:t>
      </w:r>
    </w:p>
    <w:p w14:paraId="670D8CE0" w14:textId="77777777" w:rsidR="00896CDD" w:rsidRDefault="00896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DE25335" w14:textId="77777777"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Obstacles </w:t>
      </w:r>
    </w:p>
    <w:p w14:paraId="3E9EC5F6" w14:textId="77777777"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25074A">
        <w:rPr>
          <w:sz w:val="24"/>
          <w:lang w:eastAsia="zh-CN"/>
        </w:rPr>
        <w:t xml:space="preserve"> obstacle on unloading bay</w:t>
      </w:r>
      <w:r>
        <w:rPr>
          <w:sz w:val="24"/>
          <w:lang w:eastAsia="zh-CN"/>
        </w:rPr>
        <w:t xml:space="preserve"> </w:t>
      </w:r>
    </w:p>
    <w:p w14:paraId="6C1D4090" w14:textId="77777777" w:rsidR="00684C71" w:rsidRPr="0025074A" w:rsidRDefault="008A49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 to prevent person who are not involved enter unintentionally</w:t>
      </w:r>
    </w:p>
    <w:p w14:paraId="3942B81E" w14:textId="77777777" w:rsidR="00F32E9A" w:rsidRDefault="00F32E9A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F9E2EA4" w14:textId="27530563" w:rsidR="008A4961" w:rsidRDefault="008A4961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27017F5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operation will be </w:t>
      </w:r>
      <w:proofErr w:type="gramStart"/>
      <w:r>
        <w:rPr>
          <w:bCs/>
          <w:sz w:val="24"/>
          <w:szCs w:val="24"/>
          <w:lang w:eastAsia="zh-CN"/>
        </w:rPr>
        <w:t>carry</w:t>
      </w:r>
      <w:proofErr w:type="gramEnd"/>
      <w:r>
        <w:rPr>
          <w:bCs/>
          <w:sz w:val="24"/>
          <w:szCs w:val="24"/>
          <w:lang w:eastAsia="zh-CN"/>
        </w:rPr>
        <w:t xml:space="preserve"> out on heavy rain, thunderstorms and lightning weather</w:t>
      </w:r>
    </w:p>
    <w:p w14:paraId="2153C555" w14:textId="77777777" w:rsidR="008A4961" w:rsidRDefault="008A4961" w:rsidP="001F2B4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All debris will be clear and dispose</w:t>
      </w:r>
    </w:p>
    <w:p w14:paraId="7C13E1C4" w14:textId="77777777" w:rsidR="009A19AB" w:rsidRDefault="009A19AB" w:rsidP="005D735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5C6119E" w14:textId="46711A89" w:rsidR="008A4961" w:rsidRPr="005D735A" w:rsidRDefault="001F2B4E" w:rsidP="005D735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A9EACAC" w14:textId="77777777"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46606F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14:paraId="745306E4" w14:textId="77777777" w:rsidR="00205704" w:rsidRPr="00784B51" w:rsidRDefault="003B2B81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D5255C">
        <w:rPr>
          <w:sz w:val="24"/>
          <w:lang w:eastAsia="zh-CN"/>
        </w:rPr>
        <w:t>ertified forklift</w:t>
      </w:r>
      <w:r w:rsidR="0046606F"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14:paraId="303C52D0" w14:textId="77777777" w:rsidR="008A4961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</w:p>
    <w:p w14:paraId="1541C451" w14:textId="77777777" w:rsidR="00684C71" w:rsidRPr="0025074A" w:rsidRDefault="008A4961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14:paraId="1715073C" w14:textId="77777777" w:rsidR="00E97987" w:rsidRDefault="00E97987" w:rsidP="003B2B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unloading bay</w:t>
      </w:r>
    </w:p>
    <w:p w14:paraId="1CC337EE" w14:textId="000689DA" w:rsidR="008D17DA" w:rsidRDefault="00F32E9A" w:rsidP="00F32E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</w:t>
      </w:r>
      <w:r w:rsidR="00E97987" w:rsidRPr="00F32E9A">
        <w:rPr>
          <w:sz w:val="24"/>
          <w:lang w:eastAsia="zh-CN"/>
        </w:rPr>
        <w:t xml:space="preserve"> </w:t>
      </w:r>
      <w:r w:rsidR="0046606F" w:rsidRPr="00F32E9A">
        <w:rPr>
          <w:sz w:val="24"/>
          <w:lang w:eastAsia="zh-CN"/>
        </w:rPr>
        <w:t>for</w:t>
      </w:r>
      <w:r w:rsidR="009D5477">
        <w:rPr>
          <w:sz w:val="24"/>
          <w:lang w:eastAsia="zh-CN"/>
        </w:rPr>
        <w:t xml:space="preserve">k down </w:t>
      </w:r>
      <w:r w:rsidR="009A19AB">
        <w:rPr>
          <w:sz w:val="24"/>
          <w:lang w:eastAsia="zh-CN"/>
        </w:rPr>
        <w:t>machine</w:t>
      </w:r>
      <w:r w:rsidR="00FD2778" w:rsidRPr="00F32E9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lorry chassis</w:t>
      </w:r>
    </w:p>
    <w:p w14:paraId="0845629B" w14:textId="4E330939" w:rsidR="00C744A4" w:rsidRDefault="009D5477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32E9A" w:rsidRPr="009D5477">
        <w:rPr>
          <w:sz w:val="24"/>
          <w:lang w:eastAsia="zh-CN"/>
        </w:rPr>
        <w:t xml:space="preserve"> </w:t>
      </w:r>
      <w:r w:rsidR="009A19AB">
        <w:rPr>
          <w:sz w:val="24"/>
          <w:lang w:eastAsia="zh-CN"/>
        </w:rPr>
        <w:t>and unload machine</w:t>
      </w:r>
      <w:r w:rsidR="00F32E9A" w:rsidRPr="009D5477">
        <w:rPr>
          <w:sz w:val="24"/>
          <w:lang w:eastAsia="zh-CN"/>
        </w:rPr>
        <w:t xml:space="preserve"> </w:t>
      </w:r>
      <w:r w:rsidR="006F367F">
        <w:rPr>
          <w:sz w:val="24"/>
          <w:lang w:eastAsia="zh-CN"/>
        </w:rPr>
        <w:t xml:space="preserve">at </w:t>
      </w:r>
      <w:r w:rsidR="00F32E9A" w:rsidRPr="009D5477">
        <w:rPr>
          <w:sz w:val="24"/>
          <w:lang w:eastAsia="zh-CN"/>
        </w:rPr>
        <w:t xml:space="preserve">factory door entrance </w:t>
      </w:r>
      <w:r w:rsidR="005D240E">
        <w:rPr>
          <w:sz w:val="24"/>
          <w:lang w:eastAsia="zh-CN"/>
        </w:rPr>
        <w:t xml:space="preserve">               </w:t>
      </w:r>
    </w:p>
    <w:p w14:paraId="2E63E861" w14:textId="2FB90ADF" w:rsidR="009A19AB" w:rsidRPr="009D5477" w:rsidRDefault="009A19AB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9D03CD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 under machine bed</w:t>
      </w:r>
    </w:p>
    <w:p w14:paraId="68E4902D" w14:textId="77777777" w:rsidR="00684C71" w:rsidRPr="009D5477" w:rsidRDefault="00D03E74" w:rsidP="009D547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5477">
        <w:rPr>
          <w:sz w:val="24"/>
          <w:lang w:eastAsia="zh-CN"/>
        </w:rPr>
        <w:t>Shift</w:t>
      </w:r>
      <w:r w:rsidR="009D5477">
        <w:rPr>
          <w:sz w:val="24"/>
          <w:lang w:eastAsia="zh-CN"/>
        </w:rPr>
        <w:t xml:space="preserve"> and transport</w:t>
      </w:r>
      <w:r w:rsidR="00F32E9A" w:rsidRPr="009D5477">
        <w:rPr>
          <w:sz w:val="24"/>
          <w:lang w:eastAsia="zh-CN"/>
        </w:rPr>
        <w:t xml:space="preserve"> into factory premise </w:t>
      </w:r>
      <w:r w:rsidR="003B2B81" w:rsidRPr="009D5477">
        <w:rPr>
          <w:sz w:val="24"/>
          <w:lang w:eastAsia="zh-CN"/>
        </w:rPr>
        <w:t xml:space="preserve"> </w:t>
      </w:r>
    </w:p>
    <w:p w14:paraId="237BED35" w14:textId="77777777" w:rsidR="008D17DA" w:rsidRDefault="009D547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8D17DA">
        <w:rPr>
          <w:sz w:val="24"/>
          <w:lang w:eastAsia="zh-CN"/>
        </w:rPr>
        <w:t xml:space="preserve"> at the designated location</w:t>
      </w:r>
    </w:p>
    <w:p w14:paraId="6447E271" w14:textId="77777777" w:rsidR="008D17DA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14:paraId="34C7013D" w14:textId="77777777" w:rsidR="00684C71" w:rsidRDefault="008D17D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14:paraId="5187421F" w14:textId="77777777"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D008B9C" w14:textId="77777777"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14:paraId="28F8AC2D" w14:textId="77777777" w:rsidR="00684C71" w:rsidRPr="00272A93" w:rsidRDefault="00D03E74" w:rsidP="00272A93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14:paraId="66F1FF48" w14:textId="0E39B36A" w:rsidR="00684C71" w:rsidRDefault="0081336E">
      <w:pPr>
        <w:rPr>
          <w:sz w:val="24"/>
        </w:rPr>
      </w:pPr>
      <w:r>
        <w:rPr>
          <w:sz w:val="24"/>
        </w:rPr>
        <w:t xml:space="preserve">           </w:t>
      </w:r>
      <w:r w:rsidR="006F367F">
        <w:rPr>
          <w:sz w:val="24"/>
        </w:rPr>
        <w:t xml:space="preserve"> </w:t>
      </w:r>
      <w:r w:rsidR="00696DB8">
        <w:rPr>
          <w:sz w:val="24"/>
        </w:rPr>
        <w:t>Kevin Wong</w:t>
      </w:r>
    </w:p>
    <w:p w14:paraId="6CDB4B30" w14:textId="70129F1F"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14:paraId="33E06F11" w14:textId="77777777"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7E700" w14:textId="77777777" w:rsidR="00A80FC0" w:rsidRDefault="00A80FC0">
      <w:r>
        <w:separator/>
      </w:r>
    </w:p>
  </w:endnote>
  <w:endnote w:type="continuationSeparator" w:id="0">
    <w:p w14:paraId="50DF96DE" w14:textId="77777777" w:rsidR="00A80FC0" w:rsidRDefault="00A80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102718" w14:textId="77777777"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D547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D547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B27326" w14:textId="77777777" w:rsidR="00A80FC0" w:rsidRDefault="00A80FC0">
      <w:r>
        <w:separator/>
      </w:r>
    </w:p>
  </w:footnote>
  <w:footnote w:type="continuationSeparator" w:id="0">
    <w:p w14:paraId="644CFEA6" w14:textId="77777777" w:rsidR="00A80FC0" w:rsidRDefault="00A80F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8E7A54" w14:textId="4BDD7310" w:rsidR="00684C71" w:rsidRPr="005877B5" w:rsidRDefault="003C22FF" w:rsidP="005877B5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4A953EFD" wp14:editId="2730A32B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77B5">
      <w:rPr>
        <w:b/>
        <w:sz w:val="28"/>
      </w:rPr>
      <w:t xml:space="preserve">              </w:t>
    </w:r>
    <w:r w:rsidR="009D03CD">
      <w:rPr>
        <w:b/>
        <w:sz w:val="28"/>
      </w:rPr>
      <w:t xml:space="preserve"> </w:t>
    </w:r>
    <w:r w:rsidR="0081336E">
      <w:rPr>
        <w:b/>
        <w:color w:val="0000FF"/>
        <w:sz w:val="28"/>
      </w:rPr>
      <w:t>ERIC WONG MACHINERY TRANSPORTATION PTE LTD</w:t>
    </w:r>
  </w:p>
  <w:p w14:paraId="05F7B2EC" w14:textId="47EDDB36" w:rsidR="00684C71" w:rsidRDefault="006F367F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81336E">
      <w:t xml:space="preserve">, </w:t>
    </w:r>
    <w:proofErr w:type="spellStart"/>
    <w:r>
      <w:t>Kranji</w:t>
    </w:r>
    <w:proofErr w:type="spellEnd"/>
    <w:r>
      <w:t xml:space="preserve"> Green, </w:t>
    </w:r>
    <w:r w:rsidR="0081336E">
      <w:t xml:space="preserve">Singapore </w:t>
    </w:r>
    <w:r>
      <w:t>739571</w:t>
    </w:r>
  </w:p>
  <w:p w14:paraId="0A97C960" w14:textId="6FF2B5EB" w:rsidR="00684C71" w:rsidRDefault="008D17DA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</w:t>
    </w:r>
  </w:p>
  <w:p w14:paraId="7C151FD8" w14:textId="77777777" w:rsidR="00684C71" w:rsidRDefault="0081336E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5173959B" w14:textId="77777777" w:rsidR="00684C71" w:rsidRDefault="0081336E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5A3F4A20" w14:textId="77777777" w:rsidR="00684C71" w:rsidRDefault="008D17DA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05217417">
    <w:abstractNumId w:val="2"/>
  </w:num>
  <w:num w:numId="2" w16cid:durableId="1798796043">
    <w:abstractNumId w:val="4"/>
  </w:num>
  <w:num w:numId="3" w16cid:durableId="2122528040">
    <w:abstractNumId w:val="0"/>
  </w:num>
  <w:num w:numId="4" w16cid:durableId="171069470">
    <w:abstractNumId w:val="9"/>
  </w:num>
  <w:num w:numId="5" w16cid:durableId="1763725455">
    <w:abstractNumId w:val="5"/>
  </w:num>
  <w:num w:numId="6" w16cid:durableId="1938321358">
    <w:abstractNumId w:val="6"/>
  </w:num>
  <w:num w:numId="7" w16cid:durableId="307899173">
    <w:abstractNumId w:val="3"/>
  </w:num>
  <w:num w:numId="8" w16cid:durableId="763917706">
    <w:abstractNumId w:val="7"/>
  </w:num>
  <w:num w:numId="9" w16cid:durableId="1950312422">
    <w:abstractNumId w:val="1"/>
  </w:num>
  <w:num w:numId="10" w16cid:durableId="1246571906">
    <w:abstractNumId w:val="8"/>
  </w:num>
  <w:num w:numId="11" w16cid:durableId="120706207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B09"/>
    <w:rsid w:val="00001488"/>
    <w:rsid w:val="0003693F"/>
    <w:rsid w:val="00066EB7"/>
    <w:rsid w:val="000673BE"/>
    <w:rsid w:val="00070F05"/>
    <w:rsid w:val="000801A2"/>
    <w:rsid w:val="000C4BD5"/>
    <w:rsid w:val="000F577A"/>
    <w:rsid w:val="001C5A49"/>
    <w:rsid w:val="001C645A"/>
    <w:rsid w:val="001F2B4E"/>
    <w:rsid w:val="00201B0F"/>
    <w:rsid w:val="002040E8"/>
    <w:rsid w:val="00205704"/>
    <w:rsid w:val="002249EF"/>
    <w:rsid w:val="00236218"/>
    <w:rsid w:val="0025074A"/>
    <w:rsid w:val="00264FFC"/>
    <w:rsid w:val="0026579F"/>
    <w:rsid w:val="0026724A"/>
    <w:rsid w:val="00272A93"/>
    <w:rsid w:val="00296179"/>
    <w:rsid w:val="00302BD3"/>
    <w:rsid w:val="00303F6D"/>
    <w:rsid w:val="00310929"/>
    <w:rsid w:val="0031180A"/>
    <w:rsid w:val="00345354"/>
    <w:rsid w:val="0034564D"/>
    <w:rsid w:val="00386928"/>
    <w:rsid w:val="0038762F"/>
    <w:rsid w:val="003B2B81"/>
    <w:rsid w:val="003B66FA"/>
    <w:rsid w:val="003B7ED4"/>
    <w:rsid w:val="003C22FF"/>
    <w:rsid w:val="00430053"/>
    <w:rsid w:val="00435F34"/>
    <w:rsid w:val="0046606F"/>
    <w:rsid w:val="00494A64"/>
    <w:rsid w:val="004D7084"/>
    <w:rsid w:val="004E7394"/>
    <w:rsid w:val="00502DF2"/>
    <w:rsid w:val="005254B7"/>
    <w:rsid w:val="005654AB"/>
    <w:rsid w:val="005877B5"/>
    <w:rsid w:val="005D240E"/>
    <w:rsid w:val="005D735A"/>
    <w:rsid w:val="006507EC"/>
    <w:rsid w:val="006700D2"/>
    <w:rsid w:val="00684C71"/>
    <w:rsid w:val="00696DB8"/>
    <w:rsid w:val="006B6525"/>
    <w:rsid w:val="006F367F"/>
    <w:rsid w:val="00707B09"/>
    <w:rsid w:val="0071011D"/>
    <w:rsid w:val="00784B51"/>
    <w:rsid w:val="007D64B7"/>
    <w:rsid w:val="007E7225"/>
    <w:rsid w:val="00805829"/>
    <w:rsid w:val="0081336E"/>
    <w:rsid w:val="00872D61"/>
    <w:rsid w:val="00896CDD"/>
    <w:rsid w:val="008A4961"/>
    <w:rsid w:val="008C2569"/>
    <w:rsid w:val="008D17DA"/>
    <w:rsid w:val="00916E7D"/>
    <w:rsid w:val="00917D74"/>
    <w:rsid w:val="00964921"/>
    <w:rsid w:val="009A19AB"/>
    <w:rsid w:val="009D03CD"/>
    <w:rsid w:val="009D5477"/>
    <w:rsid w:val="009E6235"/>
    <w:rsid w:val="00A64537"/>
    <w:rsid w:val="00A65F59"/>
    <w:rsid w:val="00A80FC0"/>
    <w:rsid w:val="00B020E0"/>
    <w:rsid w:val="00BA4A2E"/>
    <w:rsid w:val="00BC4309"/>
    <w:rsid w:val="00BC5999"/>
    <w:rsid w:val="00C03437"/>
    <w:rsid w:val="00C1712C"/>
    <w:rsid w:val="00C20E4A"/>
    <w:rsid w:val="00C41758"/>
    <w:rsid w:val="00C6016F"/>
    <w:rsid w:val="00C744A4"/>
    <w:rsid w:val="00CA3A7D"/>
    <w:rsid w:val="00CE378B"/>
    <w:rsid w:val="00CE5931"/>
    <w:rsid w:val="00CF5762"/>
    <w:rsid w:val="00D03E74"/>
    <w:rsid w:val="00D5255C"/>
    <w:rsid w:val="00DC1B5D"/>
    <w:rsid w:val="00DD2E15"/>
    <w:rsid w:val="00DE0664"/>
    <w:rsid w:val="00DE56D1"/>
    <w:rsid w:val="00DF6094"/>
    <w:rsid w:val="00E26D66"/>
    <w:rsid w:val="00E9120A"/>
    <w:rsid w:val="00E97987"/>
    <w:rsid w:val="00EC29CB"/>
    <w:rsid w:val="00ED106D"/>
    <w:rsid w:val="00F021EF"/>
    <w:rsid w:val="00F058FF"/>
    <w:rsid w:val="00F14483"/>
    <w:rsid w:val="00F16504"/>
    <w:rsid w:val="00F32E9A"/>
    <w:rsid w:val="00F60267"/>
    <w:rsid w:val="00F65555"/>
    <w:rsid w:val="00FA7086"/>
    <w:rsid w:val="00FC2C74"/>
    <w:rsid w:val="00FD2778"/>
    <w:rsid w:val="00FF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B65FF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2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2031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2025-10-09T01:20:00Z</cp:lastPrinted>
  <dcterms:created xsi:type="dcterms:W3CDTF">2025-10-28T06:34:00Z</dcterms:created>
  <dcterms:modified xsi:type="dcterms:W3CDTF">2025-10-28T06:34:00Z</dcterms:modified>
</cp:coreProperties>
</file>