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435A8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B3B4A92" w14:textId="77777777" w:rsidR="006467DA" w:rsidRDefault="006467DA">
      <w:pPr>
        <w:jc w:val="center"/>
        <w:rPr>
          <w:sz w:val="22"/>
        </w:rPr>
      </w:pPr>
    </w:p>
    <w:p w14:paraId="1CA88308" w14:textId="462C0F95" w:rsidR="006467DA" w:rsidRDefault="0056404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73113">
        <w:rPr>
          <w:sz w:val="24"/>
        </w:rPr>
        <w:t>03</w:t>
      </w:r>
      <w:r w:rsidR="00573113" w:rsidRPr="00573113">
        <w:rPr>
          <w:sz w:val="24"/>
          <w:vertAlign w:val="superscript"/>
        </w:rPr>
        <w:t>rd</w:t>
      </w:r>
      <w:r w:rsidR="00573113">
        <w:rPr>
          <w:sz w:val="24"/>
        </w:rPr>
        <w:t xml:space="preserve"> Dec</w:t>
      </w:r>
      <w:r w:rsidR="00A30744">
        <w:rPr>
          <w:sz w:val="24"/>
        </w:rPr>
        <w:t xml:space="preserve"> 2025</w:t>
      </w:r>
    </w:p>
    <w:p w14:paraId="07B7820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6042242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7A2FE0B" w14:textId="00AE17A2" w:rsidR="00BD6710" w:rsidRPr="00321D5C" w:rsidRDefault="009304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down </w:t>
      </w:r>
      <w:r w:rsidR="00573113">
        <w:rPr>
          <w:sz w:val="24"/>
          <w:lang w:eastAsia="zh-CN"/>
        </w:rPr>
        <w:t>2</w:t>
      </w:r>
      <w:r w:rsidR="00A30744">
        <w:rPr>
          <w:sz w:val="24"/>
          <w:lang w:eastAsia="zh-CN"/>
        </w:rPr>
        <w:t xml:space="preserve"> set </w:t>
      </w:r>
      <w:r w:rsidR="00321D5C">
        <w:rPr>
          <w:sz w:val="24"/>
          <w:lang w:eastAsia="zh-CN"/>
        </w:rPr>
        <w:t>jig cran</w:t>
      </w:r>
      <w:r w:rsidR="00573113">
        <w:rPr>
          <w:sz w:val="24"/>
          <w:lang w:eastAsia="zh-CN"/>
        </w:rPr>
        <w:t>e</w:t>
      </w:r>
      <w:r w:rsidR="00ED09BE">
        <w:rPr>
          <w:sz w:val="24"/>
          <w:lang w:eastAsia="zh-CN"/>
        </w:rPr>
        <w:t xml:space="preserve"> after engineer dismantle,</w:t>
      </w:r>
      <w:r>
        <w:rPr>
          <w:sz w:val="24"/>
          <w:lang w:eastAsia="zh-CN"/>
        </w:rPr>
        <w:t xml:space="preserve"> </w:t>
      </w:r>
      <w:r w:rsidR="00A30744">
        <w:rPr>
          <w:sz w:val="24"/>
          <w:lang w:eastAsia="zh-CN"/>
        </w:rPr>
        <w:t xml:space="preserve">load onto lorry chassis and delivery to UMS </w:t>
      </w:r>
      <w:r>
        <w:rPr>
          <w:sz w:val="24"/>
          <w:lang w:eastAsia="zh-CN"/>
        </w:rPr>
        <w:t xml:space="preserve">factory </w:t>
      </w:r>
    </w:p>
    <w:p w14:paraId="12F8AB17" w14:textId="77777777"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68C8429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5AF34EE" w14:textId="534C7282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9304AC">
        <w:rPr>
          <w:sz w:val="24"/>
          <w:lang w:eastAsia="zh-CN"/>
        </w:rPr>
        <w:t>ed</w:t>
      </w:r>
    </w:p>
    <w:p w14:paraId="0D8E706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C7A95AE" w14:textId="77777777"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5CCF685" w14:textId="0484A46D" w:rsidR="006467DA" w:rsidRDefault="00A30744">
      <w:pPr>
        <w:rPr>
          <w:sz w:val="24"/>
          <w:lang w:eastAsia="zh-CN"/>
        </w:rPr>
      </w:pPr>
      <w:r>
        <w:rPr>
          <w:sz w:val="24"/>
          <w:lang w:eastAsia="zh-CN"/>
        </w:rPr>
        <w:t>0</w:t>
      </w:r>
      <w:r w:rsidR="00573113">
        <w:rPr>
          <w:sz w:val="24"/>
          <w:lang w:eastAsia="zh-CN"/>
        </w:rPr>
        <w:t>8/12</w:t>
      </w:r>
      <w:r>
        <w:rPr>
          <w:sz w:val="24"/>
          <w:lang w:eastAsia="zh-CN"/>
        </w:rPr>
        <w:t>/25</w:t>
      </w:r>
    </w:p>
    <w:p w14:paraId="531A4301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1894C6A" w14:textId="77777777"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B454A2F" w14:textId="073FDD01" w:rsidR="0050336A" w:rsidRDefault="009304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</w:t>
      </w:r>
      <w:r w:rsidR="00A30744">
        <w:rPr>
          <w:bCs/>
          <w:sz w:val="24"/>
          <w:szCs w:val="24"/>
          <w:lang w:eastAsia="zh-CN"/>
        </w:rPr>
        <w:t>am</w:t>
      </w:r>
    </w:p>
    <w:p w14:paraId="2C3BD873" w14:textId="77777777" w:rsidR="0050336A" w:rsidRP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EEB727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0A50D86" w14:textId="77777777" w:rsidR="009304AC" w:rsidRDefault="009304AC" w:rsidP="003C5B60">
      <w:pPr>
        <w:pStyle w:val="Heading4"/>
      </w:pPr>
      <w:r>
        <w:t>16 Seletar Aerospace Crescent</w:t>
      </w:r>
    </w:p>
    <w:p w14:paraId="639A02FD" w14:textId="76E785FE" w:rsidR="00A30744" w:rsidRPr="009304AC" w:rsidRDefault="00A30744" w:rsidP="009304AC">
      <w:pPr>
        <w:pStyle w:val="Heading4"/>
      </w:pPr>
      <w:r>
        <w:t>Jep Precision Engi</w:t>
      </w:r>
      <w:r w:rsidR="007A36F0">
        <w:t>n</w:t>
      </w:r>
      <w:r>
        <w:t>eering P</w:t>
      </w:r>
      <w:r w:rsidR="009304AC">
        <w:t xml:space="preserve">te </w:t>
      </w:r>
      <w:r>
        <w:t>L</w:t>
      </w:r>
      <w:r w:rsidR="009304AC">
        <w:t>td</w:t>
      </w:r>
    </w:p>
    <w:p w14:paraId="1EBB065D" w14:textId="77777777"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EFD2FD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67DE60A" w14:textId="5BC326B2" w:rsidR="008D5CDD" w:rsidRPr="00321D5C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006EF">
        <w:rPr>
          <w:bCs/>
          <w:sz w:val="24"/>
          <w:lang w:eastAsia="zh-CN"/>
        </w:rPr>
        <w:t>633 lorry loader</w:t>
      </w:r>
    </w:p>
    <w:p w14:paraId="76EED4F6" w14:textId="7C2ECECA"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909CF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42A374F6" w14:textId="5F8690CF" w:rsidR="00EB1BDF" w:rsidRPr="009304AC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 </w:t>
      </w:r>
    </w:p>
    <w:p w14:paraId="4DB2E858" w14:textId="4FEA725B" w:rsidR="00A30744" w:rsidRDefault="00A307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Pallet truck</w:t>
      </w:r>
    </w:p>
    <w:p w14:paraId="47DAFB8D" w14:textId="68266AB8" w:rsidR="00A30744" w:rsidRPr="00A30744" w:rsidRDefault="00A307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Canvas/metal plate (to lay out for f</w:t>
      </w:r>
      <w:r w:rsidR="00EA13D1">
        <w:rPr>
          <w:sz w:val="24"/>
          <w:szCs w:val="24"/>
          <w:lang w:eastAsia="zh-CN"/>
        </w:rPr>
        <w:t>loor protection)</w:t>
      </w:r>
    </w:p>
    <w:p w14:paraId="4554A823" w14:textId="77777777" w:rsidR="009304AC" w:rsidRDefault="009304A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3CAC6C1" w14:textId="24E6CD09"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6537953B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14:paraId="2064DE5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5BE951B3" w14:textId="77777777" w:rsidR="009304AC" w:rsidRDefault="009304A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71C779C" w14:textId="4A989DC4" w:rsidR="006467DA" w:rsidRPr="009304AC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4A259641" w14:textId="77777777"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F021BC0" w14:textId="77777777"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EEF49F3" w14:textId="77777777"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CF4C7C5" w14:textId="4F5EE3C1" w:rsidR="0056404C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925B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4A006DEA" w14:textId="77777777" w:rsidR="009304AC" w:rsidRDefault="009304AC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5A097E6" w14:textId="486E4957" w:rsidR="006467DA" w:rsidRPr="0056404C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470F589" w14:textId="62136E6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5C886D8C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78DF7976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30438965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9FAC654" w14:textId="77777777"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0A775899" w14:textId="77777777" w:rsidR="009304AC" w:rsidRDefault="009304AC" w:rsidP="0056404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inside factory premise</w:t>
      </w:r>
    </w:p>
    <w:p w14:paraId="149747CE" w14:textId="021B5C64" w:rsidR="00B01373" w:rsidRPr="0056404C" w:rsidRDefault="0056404C" w:rsidP="0056404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9304AC">
        <w:rPr>
          <w:sz w:val="24"/>
          <w:lang w:eastAsia="zh-CN"/>
        </w:rPr>
        <w:t xml:space="preserve">hoisting area </w:t>
      </w:r>
      <w:r>
        <w:rPr>
          <w:sz w:val="24"/>
          <w:lang w:eastAsia="zh-CN"/>
        </w:rPr>
        <w:t xml:space="preserve"> </w:t>
      </w:r>
    </w:p>
    <w:p w14:paraId="72612CF0" w14:textId="759E926D" w:rsidR="009304AC" w:rsidRDefault="009304A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8F7E78">
        <w:rPr>
          <w:sz w:val="24"/>
          <w:lang w:eastAsia="zh-CN"/>
        </w:rPr>
        <w:t xml:space="preserve">ttached </w:t>
      </w:r>
      <w:r>
        <w:rPr>
          <w:sz w:val="24"/>
          <w:lang w:eastAsia="zh-CN"/>
        </w:rPr>
        <w:t>sling</w:t>
      </w:r>
      <w:r w:rsidR="008F7E78">
        <w:rPr>
          <w:sz w:val="24"/>
          <w:lang w:eastAsia="zh-CN"/>
        </w:rPr>
        <w:t xml:space="preserve"> to c</w:t>
      </w:r>
      <w:r w:rsidR="00B74916">
        <w:rPr>
          <w:sz w:val="24"/>
          <w:lang w:eastAsia="zh-CN"/>
        </w:rPr>
        <w:t>rane hook</w:t>
      </w:r>
    </w:p>
    <w:p w14:paraId="0AAA61A9" w14:textId="305531A9" w:rsidR="008F7E78" w:rsidRDefault="009304A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B74916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B74916">
        <w:rPr>
          <w:sz w:val="24"/>
          <w:lang w:eastAsia="zh-CN"/>
        </w:rPr>
        <w:t>to rigging</w:t>
      </w:r>
      <w:r w:rsidR="00321D5C">
        <w:rPr>
          <w:sz w:val="24"/>
          <w:lang w:eastAsia="zh-CN"/>
        </w:rPr>
        <w:t xml:space="preserve"> point of jig crane</w:t>
      </w:r>
    </w:p>
    <w:p w14:paraId="4571503C" w14:textId="1C408645" w:rsidR="000925BD" w:rsidRPr="00B74916" w:rsidRDefault="009304AC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engineer dismantle, h</w:t>
      </w:r>
      <w:r w:rsidR="00321D5C">
        <w:rPr>
          <w:sz w:val="24"/>
          <w:lang w:eastAsia="zh-CN"/>
        </w:rPr>
        <w:t xml:space="preserve">oist </w:t>
      </w:r>
      <w:r w:rsidR="00EA13D1">
        <w:rPr>
          <w:sz w:val="24"/>
          <w:lang w:eastAsia="zh-CN"/>
        </w:rPr>
        <w:t xml:space="preserve">down </w:t>
      </w:r>
      <w:r w:rsidR="00321D5C">
        <w:rPr>
          <w:sz w:val="24"/>
          <w:lang w:eastAsia="zh-CN"/>
        </w:rPr>
        <w:t>jig crane</w:t>
      </w:r>
      <w:r w:rsidR="00A909CF">
        <w:rPr>
          <w:sz w:val="24"/>
          <w:lang w:eastAsia="zh-CN"/>
        </w:rPr>
        <w:t xml:space="preserve"> </w:t>
      </w:r>
      <w:r w:rsidR="00B01373">
        <w:rPr>
          <w:sz w:val="24"/>
          <w:lang w:eastAsia="zh-CN"/>
        </w:rPr>
        <w:t>and l</w:t>
      </w:r>
      <w:r w:rsidR="00321D5C">
        <w:rPr>
          <w:sz w:val="24"/>
          <w:lang w:eastAsia="zh-CN"/>
        </w:rPr>
        <w:t>oad onto lorry</w:t>
      </w:r>
      <w:r w:rsidR="00EA13D1">
        <w:rPr>
          <w:sz w:val="24"/>
          <w:lang w:eastAsia="zh-CN"/>
        </w:rPr>
        <w:t xml:space="preserve"> chassis</w:t>
      </w:r>
    </w:p>
    <w:p w14:paraId="271FDE59" w14:textId="77777777" w:rsidR="00155516" w:rsidRPr="00B74916" w:rsidRDefault="000925BD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B74916">
        <w:rPr>
          <w:sz w:val="24"/>
          <w:lang w:eastAsia="zh-CN"/>
        </w:rPr>
        <w:t>elease all slin</w:t>
      </w:r>
      <w:r w:rsidR="00321D5C">
        <w:rPr>
          <w:sz w:val="24"/>
          <w:lang w:eastAsia="zh-CN"/>
        </w:rPr>
        <w:t>g from rigging point of jig crane</w:t>
      </w:r>
      <w:r>
        <w:rPr>
          <w:sz w:val="24"/>
          <w:lang w:eastAsia="zh-CN"/>
        </w:rPr>
        <w:t xml:space="preserve">  </w:t>
      </w:r>
    </w:p>
    <w:p w14:paraId="2CA43ADD" w14:textId="77777777" w:rsidR="009304AC" w:rsidRDefault="00A622F3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0925BD">
        <w:rPr>
          <w:sz w:val="24"/>
          <w:lang w:eastAsia="zh-CN"/>
        </w:rPr>
        <w:t>with strapping belt prior to moving out of customer premise</w:t>
      </w:r>
    </w:p>
    <w:p w14:paraId="0CA1B9ED" w14:textId="4CCF32F0" w:rsidR="00155516" w:rsidRPr="00B74916" w:rsidRDefault="009304AC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UMS factory </w:t>
      </w:r>
      <w:r w:rsidR="000925BD">
        <w:rPr>
          <w:sz w:val="24"/>
          <w:lang w:eastAsia="zh-CN"/>
        </w:rPr>
        <w:t xml:space="preserve"> </w:t>
      </w:r>
      <w:r w:rsidR="00155516">
        <w:rPr>
          <w:sz w:val="24"/>
          <w:lang w:eastAsia="zh-CN"/>
        </w:rPr>
        <w:t xml:space="preserve">  </w:t>
      </w:r>
    </w:p>
    <w:p w14:paraId="3366786A" w14:textId="77777777"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14:paraId="7D2640A3" w14:textId="77777777"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3F8AAE04" w14:textId="77777777"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642B295" w14:textId="77777777"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7C9E3E3" w14:textId="77777777" w:rsidR="0099046A" w:rsidRDefault="000925BD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67382233" w14:textId="614C63AC" w:rsidR="0099046A" w:rsidRDefault="009304AC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F84FB35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BA603AF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5D0226" w14:textId="77777777" w:rsidR="00E5320D" w:rsidRDefault="00E5320D">
      <w:r>
        <w:separator/>
      </w:r>
    </w:p>
  </w:endnote>
  <w:endnote w:type="continuationSeparator" w:id="0">
    <w:p w14:paraId="03155950" w14:textId="77777777" w:rsidR="00E5320D" w:rsidRDefault="00E53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7D787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640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640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5ED1C5" w14:textId="77777777" w:rsidR="00E5320D" w:rsidRDefault="00E5320D">
      <w:r>
        <w:separator/>
      </w:r>
    </w:p>
  </w:footnote>
  <w:footnote w:type="continuationSeparator" w:id="0">
    <w:p w14:paraId="4D2877C3" w14:textId="77777777" w:rsidR="00E5320D" w:rsidRDefault="00E53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5224F" w14:textId="3AA69D21" w:rsidR="006467DA" w:rsidRPr="009304AC" w:rsidRDefault="00C0583E" w:rsidP="009304AC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FCB35DD" wp14:editId="7BF0C080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04AC">
      <w:rPr>
        <w:b/>
        <w:color w:val="0000FF"/>
        <w:sz w:val="28"/>
      </w:rPr>
      <w:t xml:space="preserve">                 </w:t>
    </w:r>
    <w:r w:rsidR="006467DA">
      <w:rPr>
        <w:b/>
        <w:color w:val="0000FF"/>
        <w:sz w:val="28"/>
      </w:rPr>
      <w:t>ERIC WONG MACHINERY TRANSPORTATION PTE LTD</w:t>
    </w:r>
  </w:p>
  <w:p w14:paraId="34D1F6E8" w14:textId="45C21E43" w:rsidR="006467DA" w:rsidRDefault="006467DA">
    <w:pPr>
      <w:pStyle w:val="Header"/>
      <w:jc w:val="center"/>
    </w:pPr>
    <w:r>
      <w:t xml:space="preserve">No. </w:t>
    </w:r>
    <w:r w:rsidR="00A30744">
      <w:t xml:space="preserve">28 </w:t>
    </w:r>
    <w:proofErr w:type="spellStart"/>
    <w:r w:rsidR="00A30744">
      <w:t>Kranji</w:t>
    </w:r>
    <w:proofErr w:type="spellEnd"/>
    <w:r w:rsidR="00A30744">
      <w:t xml:space="preserve"> Loop #05-03 </w:t>
    </w:r>
    <w:proofErr w:type="spellStart"/>
    <w:r w:rsidR="00A30744">
      <w:t>Kranji</w:t>
    </w:r>
    <w:proofErr w:type="spellEnd"/>
    <w:r w:rsidR="00A30744">
      <w:t xml:space="preserve"> Green </w:t>
    </w:r>
    <w:r>
      <w:t xml:space="preserve">Singapore </w:t>
    </w:r>
    <w:r w:rsidR="00A30744">
      <w:t>7395571</w:t>
    </w:r>
  </w:p>
  <w:p w14:paraId="75FA03AF" w14:textId="4F878879"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</w:t>
    </w:r>
  </w:p>
  <w:p w14:paraId="136C55E0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E272B3F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FB2E48D" w14:textId="77777777"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565196">
    <w:abstractNumId w:val="3"/>
  </w:num>
  <w:num w:numId="2" w16cid:durableId="1397044492">
    <w:abstractNumId w:val="7"/>
  </w:num>
  <w:num w:numId="3" w16cid:durableId="732771781">
    <w:abstractNumId w:val="1"/>
  </w:num>
  <w:num w:numId="4" w16cid:durableId="1403063888">
    <w:abstractNumId w:val="14"/>
  </w:num>
  <w:num w:numId="5" w16cid:durableId="1372799783">
    <w:abstractNumId w:val="8"/>
  </w:num>
  <w:num w:numId="6" w16cid:durableId="261689926">
    <w:abstractNumId w:val="10"/>
  </w:num>
  <w:num w:numId="7" w16cid:durableId="2137794453">
    <w:abstractNumId w:val="5"/>
  </w:num>
  <w:num w:numId="8" w16cid:durableId="1643996161">
    <w:abstractNumId w:val="11"/>
  </w:num>
  <w:num w:numId="9" w16cid:durableId="1683967550">
    <w:abstractNumId w:val="2"/>
  </w:num>
  <w:num w:numId="10" w16cid:durableId="1600870849">
    <w:abstractNumId w:val="12"/>
  </w:num>
  <w:num w:numId="11" w16cid:durableId="45510529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04254310">
    <w:abstractNumId w:val="0"/>
  </w:num>
  <w:num w:numId="13" w16cid:durableId="1824807095">
    <w:abstractNumId w:val="9"/>
  </w:num>
  <w:num w:numId="14" w16cid:durableId="1957833008">
    <w:abstractNumId w:val="13"/>
  </w:num>
  <w:num w:numId="15" w16cid:durableId="131482174">
    <w:abstractNumId w:val="4"/>
  </w:num>
  <w:num w:numId="16" w16cid:durableId="688878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592B"/>
    <w:rsid w:val="00007BC8"/>
    <w:rsid w:val="0005684E"/>
    <w:rsid w:val="0007152C"/>
    <w:rsid w:val="000767D9"/>
    <w:rsid w:val="000925BD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55516"/>
    <w:rsid w:val="00164396"/>
    <w:rsid w:val="0017369C"/>
    <w:rsid w:val="00192797"/>
    <w:rsid w:val="00211FFE"/>
    <w:rsid w:val="00212FF4"/>
    <w:rsid w:val="00233719"/>
    <w:rsid w:val="00257C21"/>
    <w:rsid w:val="002C77FC"/>
    <w:rsid w:val="002D09DD"/>
    <w:rsid w:val="002D433F"/>
    <w:rsid w:val="002E06E4"/>
    <w:rsid w:val="0030317F"/>
    <w:rsid w:val="00321D5C"/>
    <w:rsid w:val="00333DB7"/>
    <w:rsid w:val="00355919"/>
    <w:rsid w:val="00375E51"/>
    <w:rsid w:val="003A31F6"/>
    <w:rsid w:val="003A4ECA"/>
    <w:rsid w:val="003A54E2"/>
    <w:rsid w:val="003B14A8"/>
    <w:rsid w:val="003C5B60"/>
    <w:rsid w:val="003D5FEC"/>
    <w:rsid w:val="00414238"/>
    <w:rsid w:val="004306C2"/>
    <w:rsid w:val="004559B7"/>
    <w:rsid w:val="00466C7A"/>
    <w:rsid w:val="00473AE7"/>
    <w:rsid w:val="00502B9C"/>
    <w:rsid w:val="0050336A"/>
    <w:rsid w:val="00515133"/>
    <w:rsid w:val="005463C4"/>
    <w:rsid w:val="00555831"/>
    <w:rsid w:val="0056404C"/>
    <w:rsid w:val="00573113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E2E86"/>
    <w:rsid w:val="006F12DE"/>
    <w:rsid w:val="006F1C3C"/>
    <w:rsid w:val="00704820"/>
    <w:rsid w:val="007175B9"/>
    <w:rsid w:val="00760813"/>
    <w:rsid w:val="00777AB5"/>
    <w:rsid w:val="007A36F0"/>
    <w:rsid w:val="007A6797"/>
    <w:rsid w:val="007D338F"/>
    <w:rsid w:val="00842B0F"/>
    <w:rsid w:val="00871396"/>
    <w:rsid w:val="00885DDC"/>
    <w:rsid w:val="00895D5D"/>
    <w:rsid w:val="008A3DC0"/>
    <w:rsid w:val="008B52E3"/>
    <w:rsid w:val="008D2441"/>
    <w:rsid w:val="008D5CDD"/>
    <w:rsid w:val="008E2898"/>
    <w:rsid w:val="008F7E78"/>
    <w:rsid w:val="00901015"/>
    <w:rsid w:val="00901A2A"/>
    <w:rsid w:val="009304AC"/>
    <w:rsid w:val="00943B9F"/>
    <w:rsid w:val="00971AE8"/>
    <w:rsid w:val="0099046A"/>
    <w:rsid w:val="009A228D"/>
    <w:rsid w:val="009F4FEB"/>
    <w:rsid w:val="00A006EF"/>
    <w:rsid w:val="00A2540E"/>
    <w:rsid w:val="00A30744"/>
    <w:rsid w:val="00A622F3"/>
    <w:rsid w:val="00A73EA0"/>
    <w:rsid w:val="00A909CF"/>
    <w:rsid w:val="00AA67DA"/>
    <w:rsid w:val="00B01373"/>
    <w:rsid w:val="00B06871"/>
    <w:rsid w:val="00B16B6D"/>
    <w:rsid w:val="00B742F4"/>
    <w:rsid w:val="00B74916"/>
    <w:rsid w:val="00BB4FA8"/>
    <w:rsid w:val="00BB625E"/>
    <w:rsid w:val="00BC21D9"/>
    <w:rsid w:val="00BD6710"/>
    <w:rsid w:val="00C0583E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DD3527"/>
    <w:rsid w:val="00DE01FB"/>
    <w:rsid w:val="00E1536F"/>
    <w:rsid w:val="00E17A37"/>
    <w:rsid w:val="00E3288E"/>
    <w:rsid w:val="00E5320D"/>
    <w:rsid w:val="00E76DB5"/>
    <w:rsid w:val="00E95D8A"/>
    <w:rsid w:val="00EA13D1"/>
    <w:rsid w:val="00EB07C2"/>
    <w:rsid w:val="00EB1BDF"/>
    <w:rsid w:val="00EC1220"/>
    <w:rsid w:val="00ED09BE"/>
    <w:rsid w:val="00EF7E5B"/>
    <w:rsid w:val="00F25404"/>
    <w:rsid w:val="00F75133"/>
    <w:rsid w:val="00FB4D34"/>
    <w:rsid w:val="00FB6E6F"/>
    <w:rsid w:val="00FB7A32"/>
    <w:rsid w:val="00FC629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A66E0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555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2025-12-03T05:51:00Z</cp:lastPrinted>
  <dcterms:created xsi:type="dcterms:W3CDTF">2025-12-03T05:17:00Z</dcterms:created>
  <dcterms:modified xsi:type="dcterms:W3CDTF">2025-12-03T05:52:00Z</dcterms:modified>
</cp:coreProperties>
</file>