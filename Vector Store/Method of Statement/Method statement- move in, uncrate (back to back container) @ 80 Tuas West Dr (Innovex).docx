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FF1770" w14:textId="36E4D780"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7032FFEC" w14:textId="77777777" w:rsidR="00F0568A" w:rsidRDefault="00F0568A">
      <w:pPr>
        <w:rPr>
          <w:sz w:val="24"/>
        </w:rPr>
      </w:pPr>
    </w:p>
    <w:p w14:paraId="6F90F193" w14:textId="0BA0AEAF" w:rsidR="00684C71" w:rsidRDefault="00DF6DD1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BD55FB">
        <w:rPr>
          <w:sz w:val="24"/>
        </w:rPr>
        <w:t>01</w:t>
      </w:r>
      <w:r w:rsidR="00BD55FB" w:rsidRPr="00BD55FB">
        <w:rPr>
          <w:sz w:val="24"/>
          <w:vertAlign w:val="superscript"/>
        </w:rPr>
        <w:t>st</w:t>
      </w:r>
      <w:r w:rsidR="00BD55FB">
        <w:rPr>
          <w:sz w:val="24"/>
        </w:rPr>
        <w:t xml:space="preserve"> Sep</w:t>
      </w:r>
      <w:r w:rsidR="00FA0D82">
        <w:rPr>
          <w:sz w:val="24"/>
        </w:rPr>
        <w:t xml:space="preserve"> 2025</w:t>
      </w:r>
    </w:p>
    <w:p w14:paraId="26908386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11126D8B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0B013A60" w14:textId="56676513" w:rsidR="00196D20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280BBC">
        <w:rPr>
          <w:rFonts w:hint="eastAsia"/>
          <w:sz w:val="24"/>
          <w:lang w:eastAsia="zh-CN"/>
        </w:rPr>
        <w:t xml:space="preserve"> </w:t>
      </w:r>
      <w:r w:rsidR="00280BBC">
        <w:rPr>
          <w:sz w:val="24"/>
          <w:lang w:eastAsia="zh-CN"/>
        </w:rPr>
        <w:t>unload</w:t>
      </w:r>
      <w:r w:rsidR="00280BBC">
        <w:rPr>
          <w:rFonts w:hint="eastAsia"/>
          <w:sz w:val="24"/>
          <w:lang w:eastAsia="zh-CN"/>
        </w:rPr>
        <w:t xml:space="preserve"> </w:t>
      </w:r>
      <w:r w:rsidR="00BD55FB">
        <w:rPr>
          <w:sz w:val="24"/>
          <w:lang w:eastAsia="zh-CN"/>
        </w:rPr>
        <w:t xml:space="preserve">34 cases of 3 </w:t>
      </w:r>
      <w:r w:rsidR="00196D20">
        <w:rPr>
          <w:sz w:val="24"/>
          <w:lang w:eastAsia="zh-CN"/>
        </w:rPr>
        <w:t>unit</w:t>
      </w:r>
      <w:r w:rsidR="00BD55FB">
        <w:rPr>
          <w:sz w:val="24"/>
          <w:lang w:eastAsia="zh-CN"/>
        </w:rPr>
        <w:t>s</w:t>
      </w:r>
      <w:r w:rsidR="00196D20">
        <w:rPr>
          <w:sz w:val="24"/>
          <w:lang w:eastAsia="zh-CN"/>
        </w:rPr>
        <w:t xml:space="preserve"> </w:t>
      </w:r>
      <w:r w:rsidR="00224CB6">
        <w:rPr>
          <w:sz w:val="24"/>
          <w:lang w:eastAsia="zh-CN"/>
        </w:rPr>
        <w:t>machine</w:t>
      </w:r>
      <w:r w:rsidR="00294E87">
        <w:rPr>
          <w:sz w:val="24"/>
          <w:lang w:eastAsia="zh-CN"/>
        </w:rPr>
        <w:t xml:space="preserve"> </w:t>
      </w:r>
      <w:r w:rsidR="00BD55FB">
        <w:rPr>
          <w:sz w:val="24"/>
          <w:lang w:eastAsia="zh-CN"/>
        </w:rPr>
        <w:t xml:space="preserve">and accessories </w:t>
      </w:r>
      <w:r w:rsidR="0081336E">
        <w:rPr>
          <w:sz w:val="24"/>
          <w:lang w:eastAsia="zh-CN"/>
        </w:rPr>
        <w:t>from</w:t>
      </w:r>
      <w:r w:rsidR="00280BBC">
        <w:rPr>
          <w:sz w:val="24"/>
          <w:lang w:eastAsia="zh-CN"/>
        </w:rPr>
        <w:t xml:space="preserve"> </w:t>
      </w:r>
      <w:r w:rsidR="00BD55FB">
        <w:rPr>
          <w:sz w:val="24"/>
          <w:lang w:eastAsia="zh-CN"/>
        </w:rPr>
        <w:t>3</w:t>
      </w:r>
      <w:r w:rsidR="00DF6DD1">
        <w:rPr>
          <w:sz w:val="24"/>
          <w:lang w:eastAsia="zh-CN"/>
        </w:rPr>
        <w:t xml:space="preserve"> x 40ft </w:t>
      </w:r>
      <w:r w:rsidR="00BD55FB">
        <w:rPr>
          <w:sz w:val="24"/>
          <w:lang w:eastAsia="zh-CN"/>
        </w:rPr>
        <w:t>OT</w:t>
      </w:r>
      <w:r w:rsidR="00224CB6">
        <w:rPr>
          <w:sz w:val="24"/>
          <w:lang w:eastAsia="zh-CN"/>
        </w:rPr>
        <w:t xml:space="preserve"> </w:t>
      </w:r>
      <w:r w:rsidR="00280BBC">
        <w:rPr>
          <w:sz w:val="24"/>
          <w:lang w:eastAsia="zh-CN"/>
        </w:rPr>
        <w:t xml:space="preserve">container, </w:t>
      </w:r>
      <w:r w:rsidR="00BD55FB">
        <w:rPr>
          <w:sz w:val="24"/>
          <w:lang w:eastAsia="zh-CN"/>
        </w:rPr>
        <w:t xml:space="preserve">uncrate,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  <w:r w:rsidR="00DE08CC">
        <w:rPr>
          <w:sz w:val="24"/>
          <w:lang w:eastAsia="zh-CN"/>
        </w:rPr>
        <w:t>at ground floor</w:t>
      </w:r>
      <w:r w:rsidR="00196D20">
        <w:rPr>
          <w:sz w:val="24"/>
          <w:lang w:eastAsia="zh-CN"/>
        </w:rPr>
        <w:t xml:space="preserve"> </w:t>
      </w:r>
      <w:r w:rsidR="00BD55FB">
        <w:rPr>
          <w:sz w:val="24"/>
          <w:lang w:eastAsia="zh-CN"/>
        </w:rPr>
        <w:t xml:space="preserve"> </w:t>
      </w:r>
    </w:p>
    <w:p w14:paraId="4929364A" w14:textId="77777777"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4D147E50" w14:textId="77777777"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6C29E9BE" w14:textId="77777777" w:rsidR="00BD55FB" w:rsidRDefault="00BD55FB" w:rsidP="00BD55FB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Main machine</w:t>
      </w:r>
    </w:p>
    <w:p w14:paraId="295B79EC" w14:textId="7E3FAF02" w:rsidR="00BD55FB" w:rsidRDefault="00BD55FB" w:rsidP="00BD55FB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 xml:space="preserve">1 unit SC-25 CNC Lathe machine / </w:t>
      </w:r>
      <w:proofErr w:type="spellStart"/>
      <w:r>
        <w:rPr>
          <w:b/>
          <w:sz w:val="24"/>
          <w:lang w:eastAsia="zh-CN"/>
        </w:rPr>
        <w:t>Wt</w:t>
      </w:r>
      <w:proofErr w:type="spellEnd"/>
      <w:r>
        <w:rPr>
          <w:b/>
          <w:sz w:val="24"/>
          <w:lang w:eastAsia="zh-CN"/>
        </w:rPr>
        <w:t>: 7, 194 kg</w:t>
      </w:r>
    </w:p>
    <w:p w14:paraId="356122FC" w14:textId="46BF7AA3" w:rsidR="00BD55FB" w:rsidRDefault="00BD55FB" w:rsidP="00BD55FB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 xml:space="preserve">1 unit SC-25 CNC Lathe machine / </w:t>
      </w:r>
      <w:proofErr w:type="spellStart"/>
      <w:r>
        <w:rPr>
          <w:b/>
          <w:sz w:val="24"/>
          <w:lang w:eastAsia="zh-CN"/>
        </w:rPr>
        <w:t>Wt</w:t>
      </w:r>
      <w:proofErr w:type="spellEnd"/>
      <w:r>
        <w:rPr>
          <w:b/>
          <w:sz w:val="24"/>
          <w:lang w:eastAsia="zh-CN"/>
        </w:rPr>
        <w:t>:</w:t>
      </w:r>
      <w:r>
        <w:rPr>
          <w:b/>
          <w:sz w:val="24"/>
          <w:lang w:eastAsia="zh-CN"/>
        </w:rPr>
        <w:t xml:space="preserve"> 6, 921</w:t>
      </w:r>
      <w:r>
        <w:rPr>
          <w:b/>
          <w:sz w:val="24"/>
          <w:lang w:eastAsia="zh-CN"/>
        </w:rPr>
        <w:t xml:space="preserve"> kg</w:t>
      </w:r>
    </w:p>
    <w:p w14:paraId="263E9D34" w14:textId="19708272" w:rsidR="007C30A0" w:rsidRDefault="00BD55FB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 xml:space="preserve">1 unit SC-25 CNC Lathe machine / </w:t>
      </w:r>
      <w:proofErr w:type="spellStart"/>
      <w:r>
        <w:rPr>
          <w:b/>
          <w:sz w:val="24"/>
          <w:lang w:eastAsia="zh-CN"/>
        </w:rPr>
        <w:t>Wt</w:t>
      </w:r>
      <w:proofErr w:type="spellEnd"/>
      <w:r>
        <w:rPr>
          <w:b/>
          <w:sz w:val="24"/>
          <w:lang w:eastAsia="zh-CN"/>
        </w:rPr>
        <w:t xml:space="preserve">: 7, </w:t>
      </w:r>
      <w:r>
        <w:rPr>
          <w:b/>
          <w:sz w:val="24"/>
          <w:lang w:eastAsia="zh-CN"/>
        </w:rPr>
        <w:t>493</w:t>
      </w:r>
      <w:r>
        <w:rPr>
          <w:b/>
          <w:sz w:val="24"/>
          <w:lang w:eastAsia="zh-CN"/>
        </w:rPr>
        <w:t xml:space="preserve"> kg</w:t>
      </w:r>
    </w:p>
    <w:p w14:paraId="4B219B12" w14:textId="77777777" w:rsidR="00196D20" w:rsidRPr="00241E3C" w:rsidRDefault="00196D20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 xml:space="preserve"> </w:t>
      </w:r>
    </w:p>
    <w:p w14:paraId="6346F0CE" w14:textId="77777777" w:rsidR="00684C71" w:rsidRPr="00F0568A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339104ED" w14:textId="77777777"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14:paraId="5D76B5C3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2E27E67D" w14:textId="77777777" w:rsidR="00684C71" w:rsidRDefault="00241E3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Schedule</w:t>
      </w:r>
      <w:r w:rsidR="002859AC">
        <w:rPr>
          <w:b/>
          <w:bCs/>
          <w:sz w:val="32"/>
          <w:u w:val="single"/>
          <w:lang w:eastAsia="zh-CN"/>
        </w:rPr>
        <w:t xml:space="preserve">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4BC20B6C" w14:textId="21FD72DC" w:rsidR="00684C71" w:rsidRDefault="00BD55F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14:paraId="22344291" w14:textId="70F6BB13" w:rsidR="00BD55FB" w:rsidRDefault="00BD55F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09/09/25 – 16/09/25</w:t>
      </w:r>
    </w:p>
    <w:p w14:paraId="6E3D090C" w14:textId="77777777"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3690F0E5" w14:textId="77777777"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14:paraId="71764B71" w14:textId="77777777" w:rsidR="003B63D2" w:rsidRPr="003B63D2" w:rsidRDefault="007C30A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486D5E">
        <w:rPr>
          <w:bCs/>
          <w:sz w:val="24"/>
          <w:szCs w:val="24"/>
          <w:lang w:eastAsia="zh-CN"/>
        </w:rPr>
        <w:t xml:space="preserve"> am</w:t>
      </w:r>
    </w:p>
    <w:p w14:paraId="62392E7A" w14:textId="77777777"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46B8E50C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1BA2D65F" w14:textId="69759B50" w:rsidR="00BD55FB" w:rsidRPr="00BD55FB" w:rsidRDefault="00BD55FB" w:rsidP="00BD55FB">
      <w:pPr>
        <w:pStyle w:val="Heading4"/>
      </w:pPr>
      <w:r>
        <w:t>80 Tuas West Dr</w:t>
      </w:r>
    </w:p>
    <w:p w14:paraId="7F72AF41" w14:textId="7DEC1024" w:rsidR="00707B09" w:rsidRPr="00707B09" w:rsidRDefault="00BD55FB" w:rsidP="00707B09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Innovex</w:t>
      </w:r>
      <w:proofErr w:type="spellEnd"/>
      <w:r>
        <w:rPr>
          <w:sz w:val="24"/>
          <w:szCs w:val="24"/>
          <w:lang w:eastAsia="zh-CN"/>
        </w:rPr>
        <w:t xml:space="preserve"> Asia Pacific Pte</w:t>
      </w:r>
      <w:r w:rsidR="00196D20">
        <w:rPr>
          <w:sz w:val="24"/>
          <w:szCs w:val="24"/>
          <w:lang w:eastAsia="zh-CN"/>
        </w:rPr>
        <w:t xml:space="preserve"> Ltd</w:t>
      </w:r>
    </w:p>
    <w:p w14:paraId="6DBA5F46" w14:textId="77777777" w:rsidR="00684C71" w:rsidRDefault="00684C71">
      <w:pPr>
        <w:rPr>
          <w:lang w:eastAsia="zh-CN"/>
        </w:rPr>
      </w:pPr>
    </w:p>
    <w:p w14:paraId="21E5FAA4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0ECD22F3" w14:textId="2C4A9535" w:rsidR="00F0568A" w:rsidRDefault="00196D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BD55FB">
        <w:rPr>
          <w:sz w:val="24"/>
          <w:lang w:eastAsia="zh-CN"/>
        </w:rPr>
        <w:t>-2</w:t>
      </w:r>
      <w:r w:rsidR="00224CB6">
        <w:rPr>
          <w:sz w:val="24"/>
          <w:lang w:eastAsia="zh-CN"/>
        </w:rPr>
        <w:t xml:space="preserve"> x </w:t>
      </w:r>
      <w:r w:rsidR="00C00BDD">
        <w:rPr>
          <w:sz w:val="24"/>
          <w:lang w:eastAsia="zh-CN"/>
        </w:rPr>
        <w:t>633 lorry loader</w:t>
      </w:r>
    </w:p>
    <w:p w14:paraId="022CAE67" w14:textId="1E439BCB" w:rsidR="00232A0D" w:rsidRDefault="00232A0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14:paraId="32DD26DF" w14:textId="77777777" w:rsidR="00232A0D" w:rsidRDefault="00232A0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EC26EAF" w14:textId="22BC74E4" w:rsidR="00684C71" w:rsidRDefault="00DF6D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DE08CC">
        <w:rPr>
          <w:sz w:val="24"/>
          <w:lang w:eastAsia="zh-CN"/>
        </w:rPr>
        <w:t>allet truck</w:t>
      </w:r>
    </w:p>
    <w:p w14:paraId="7667EAEF" w14:textId="1EAEA1DE" w:rsidR="003B7673" w:rsidRDefault="003B76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232A0D">
        <w:rPr>
          <w:sz w:val="24"/>
          <w:lang w:eastAsia="zh-CN"/>
        </w:rPr>
        <w:t xml:space="preserve">ydraulic/hand </w:t>
      </w:r>
      <w:r>
        <w:rPr>
          <w:sz w:val="24"/>
          <w:lang w:eastAsia="zh-CN"/>
        </w:rPr>
        <w:t>jack</w:t>
      </w:r>
    </w:p>
    <w:p w14:paraId="341D286F" w14:textId="0BACCFF5" w:rsidR="00280BBC" w:rsidRDefault="003B76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196D20">
        <w:rPr>
          <w:sz w:val="24"/>
          <w:lang w:eastAsia="zh-CN"/>
        </w:rPr>
        <w:t xml:space="preserve">oodblock </w:t>
      </w:r>
    </w:p>
    <w:p w14:paraId="5DA503B6" w14:textId="77777777" w:rsidR="00C00BDD" w:rsidRDefault="00280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DF6DD1">
        <w:rPr>
          <w:sz w:val="24"/>
          <w:lang w:eastAsia="zh-CN"/>
        </w:rPr>
        <w:t>ire/w</w:t>
      </w:r>
      <w:r w:rsidR="00DE08CC">
        <w:rPr>
          <w:sz w:val="24"/>
          <w:lang w:eastAsia="zh-CN"/>
        </w:rPr>
        <w:t>ebbing</w:t>
      </w:r>
      <w:r w:rsidR="002859AC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14:paraId="647ACCC2" w14:textId="2421E507" w:rsidR="00232A0D" w:rsidRDefault="00232A0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14:paraId="3BF77EEF" w14:textId="225A1F5B" w:rsidR="00232A0D" w:rsidRDefault="00232A0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Canvas/metal plate (to lay out for floor protection)</w:t>
      </w:r>
    </w:p>
    <w:p w14:paraId="1E8C51B5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8275883" w14:textId="77777777"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  <w:r w:rsidR="00DD5783">
        <w:rPr>
          <w:b/>
          <w:bCs/>
          <w:sz w:val="32"/>
          <w:szCs w:val="32"/>
          <w:u w:val="single"/>
          <w:lang w:eastAsia="zh-CN"/>
        </w:rPr>
        <w:t xml:space="preserve"> </w:t>
      </w:r>
    </w:p>
    <w:p w14:paraId="687B3F34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  <w:r w:rsidR="00DD5783">
        <w:rPr>
          <w:sz w:val="24"/>
          <w:lang w:eastAsia="zh-CN"/>
        </w:rPr>
        <w:t xml:space="preserve">        </w:t>
      </w:r>
    </w:p>
    <w:p w14:paraId="5B348EC6" w14:textId="77777777" w:rsidR="00196D20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196D20">
        <w:rPr>
          <w:sz w:val="24"/>
          <w:lang w:eastAsia="zh-CN"/>
        </w:rPr>
        <w:t>unintentionall</w:t>
      </w:r>
      <w:r w:rsidR="00DD5783">
        <w:rPr>
          <w:sz w:val="24"/>
          <w:lang w:eastAsia="zh-CN"/>
        </w:rPr>
        <w:t xml:space="preserve">y  </w:t>
      </w:r>
    </w:p>
    <w:p w14:paraId="0A561674" w14:textId="77777777" w:rsidR="00DF6DD1" w:rsidRDefault="00DF6DD1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23A80F6C" w14:textId="77777777"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01646D51" w14:textId="027D306C" w:rsidR="00684C71" w:rsidRDefault="00241E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operation will be carr</w:t>
      </w:r>
      <w:r w:rsidR="00232A0D">
        <w:rPr>
          <w:sz w:val="24"/>
          <w:lang w:eastAsia="zh-CN"/>
        </w:rPr>
        <w:t>ied</w:t>
      </w:r>
      <w:r w:rsidR="0081336E">
        <w:rPr>
          <w:sz w:val="24"/>
          <w:lang w:eastAsia="zh-CN"/>
        </w:rPr>
        <w:t xml:space="preserve"> out on heavy rain, thun</w:t>
      </w:r>
      <w:r w:rsidR="00A525B4">
        <w:rPr>
          <w:sz w:val="24"/>
          <w:lang w:eastAsia="zh-CN"/>
        </w:rPr>
        <w:t>derstorms and lightning weather</w:t>
      </w:r>
    </w:p>
    <w:p w14:paraId="04C2700E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241E3C">
        <w:rPr>
          <w:sz w:val="24"/>
          <w:lang w:eastAsia="zh-CN"/>
        </w:rPr>
        <w:t>d</w:t>
      </w:r>
    </w:p>
    <w:p w14:paraId="044A3299" w14:textId="77777777" w:rsidR="003B7673" w:rsidRDefault="003B767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2518255" w14:textId="7FB2AAAA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7C01D385" w14:textId="77777777"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196D20">
        <w:rPr>
          <w:sz w:val="24"/>
          <w:lang w:eastAsia="zh-CN"/>
        </w:rPr>
        <w:t>r, rigger, signalman and</w:t>
      </w:r>
      <w:r w:rsidR="00224CB6">
        <w:rPr>
          <w:sz w:val="24"/>
          <w:lang w:eastAsia="zh-CN"/>
        </w:rPr>
        <w:t xml:space="preserve"> </w:t>
      </w:r>
      <w:r w:rsidR="005A2371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</w:t>
      </w:r>
      <w:r w:rsidR="00196D20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14:paraId="6D1C91A8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7C0CD7AF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13BB45F2" w14:textId="77777777"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127701A6" w14:textId="77777777"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14:paraId="7A8701A3" w14:textId="77777777"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  <w:r w:rsidR="00DD5783">
        <w:t xml:space="preserve"> </w:t>
      </w:r>
    </w:p>
    <w:p w14:paraId="2856BD3B" w14:textId="77777777"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22A65362" w14:textId="77777777"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14:paraId="3EF0DFE6" w14:textId="64C96E98" w:rsidR="003B7673" w:rsidRDefault="00232A0D" w:rsidP="00F0568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lorry crane into site</w:t>
      </w:r>
    </w:p>
    <w:p w14:paraId="2FB638E9" w14:textId="7479B894" w:rsidR="00232A0D" w:rsidRDefault="00280BBC" w:rsidP="00232A0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0568A">
        <w:rPr>
          <w:sz w:val="24"/>
          <w:lang w:eastAsia="zh-CN"/>
        </w:rPr>
        <w:t xml:space="preserve">Reverse lorry </w:t>
      </w:r>
      <w:r w:rsidR="00BD6DFB">
        <w:rPr>
          <w:sz w:val="24"/>
          <w:lang w:eastAsia="zh-CN"/>
        </w:rPr>
        <w:t xml:space="preserve">crane </w:t>
      </w:r>
      <w:proofErr w:type="gramStart"/>
      <w:r w:rsidRPr="00F0568A">
        <w:rPr>
          <w:sz w:val="24"/>
          <w:lang w:eastAsia="zh-CN"/>
        </w:rPr>
        <w:t>back to back</w:t>
      </w:r>
      <w:proofErr w:type="gramEnd"/>
      <w:r w:rsidRPr="00F0568A">
        <w:rPr>
          <w:sz w:val="24"/>
          <w:lang w:eastAsia="zh-CN"/>
        </w:rPr>
        <w:t xml:space="preserve"> with container</w:t>
      </w:r>
    </w:p>
    <w:p w14:paraId="0B5FBDA8" w14:textId="77777777" w:rsidR="00232A0D" w:rsidRDefault="00232A0D" w:rsidP="00232A0D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3874FF47" w14:textId="77777777" w:rsidR="00232A0D" w:rsidRDefault="00232A0D" w:rsidP="00232A0D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441FDA29" w14:textId="72FB944B" w:rsidR="00232A0D" w:rsidRPr="00232A0D" w:rsidRDefault="00232A0D" w:rsidP="00232A0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outriggers fully extended and resting on steel plate/timber mats as base plate </w:t>
      </w:r>
    </w:p>
    <w:p w14:paraId="72030DE4" w14:textId="7421AED9" w:rsidR="00196D20" w:rsidRDefault="00280BBC" w:rsidP="00684E5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Crane to pull out machine</w:t>
      </w:r>
      <w:r w:rsidR="007C30A0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from container onto lorry chassis</w:t>
      </w:r>
    </w:p>
    <w:p w14:paraId="7A38DC4F" w14:textId="77777777" w:rsidR="00DF6DD1" w:rsidRDefault="00DF6DD1" w:rsidP="00684E5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attached sling to crane hook</w:t>
      </w:r>
    </w:p>
    <w:p w14:paraId="7268C5E5" w14:textId="77777777" w:rsidR="00DF6DD1" w:rsidRDefault="00DF6DD1" w:rsidP="00684E5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of machine </w:t>
      </w:r>
    </w:p>
    <w:p w14:paraId="387CE47E" w14:textId="1A7C8AC8" w:rsidR="00DF6DD1" w:rsidRDefault="00DF6DD1" w:rsidP="00684E5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and detach machine from </w:t>
      </w:r>
      <w:r w:rsidR="00232A0D">
        <w:rPr>
          <w:sz w:val="24"/>
          <w:lang w:eastAsia="zh-CN"/>
        </w:rPr>
        <w:t>base</w:t>
      </w:r>
      <w:r>
        <w:rPr>
          <w:sz w:val="24"/>
          <w:lang w:eastAsia="zh-CN"/>
        </w:rPr>
        <w:t xml:space="preserve"> </w:t>
      </w:r>
    </w:p>
    <w:p w14:paraId="2A568AD2" w14:textId="77777777" w:rsidR="00DF6DD1" w:rsidRDefault="00DF6DD1" w:rsidP="00684E5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lower down machine to near ground level</w:t>
      </w:r>
    </w:p>
    <w:p w14:paraId="551853FC" w14:textId="3115E422" w:rsidR="00684C71" w:rsidRPr="00DF6DD1" w:rsidRDefault="00C8729C" w:rsidP="00DF6DD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DF6DD1">
        <w:rPr>
          <w:sz w:val="24"/>
          <w:lang w:eastAsia="zh-CN"/>
        </w:rPr>
        <w:t xml:space="preserve">Insert </w:t>
      </w:r>
      <w:r w:rsidR="00DF6DD1">
        <w:rPr>
          <w:sz w:val="24"/>
          <w:lang w:eastAsia="zh-CN"/>
        </w:rPr>
        <w:t>rollers</w:t>
      </w:r>
      <w:r w:rsidR="003B7673">
        <w:rPr>
          <w:sz w:val="24"/>
          <w:lang w:eastAsia="zh-CN"/>
        </w:rPr>
        <w:t xml:space="preserve"> </w:t>
      </w:r>
      <w:r w:rsidR="001A1E38" w:rsidRPr="00DF6DD1">
        <w:rPr>
          <w:sz w:val="24"/>
          <w:lang w:eastAsia="zh-CN"/>
        </w:rPr>
        <w:t>under</w:t>
      </w:r>
      <w:r w:rsidR="00DF6DD1">
        <w:rPr>
          <w:sz w:val="24"/>
          <w:lang w:eastAsia="zh-CN"/>
        </w:rPr>
        <w:t xml:space="preserve"> machine bed</w:t>
      </w:r>
    </w:p>
    <w:p w14:paraId="215ABF25" w14:textId="77777777" w:rsidR="00F3464B" w:rsidRDefault="00A461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685287">
        <w:rPr>
          <w:sz w:val="24"/>
          <w:lang w:eastAsia="zh-CN"/>
        </w:rPr>
        <w:t>ransport</w:t>
      </w:r>
      <w:r w:rsidR="0081336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into factory premise</w:t>
      </w:r>
      <w:r w:rsidR="004E5848">
        <w:rPr>
          <w:sz w:val="24"/>
          <w:lang w:eastAsia="zh-CN"/>
        </w:rPr>
        <w:t xml:space="preserve"> area at ground floor</w:t>
      </w:r>
    </w:p>
    <w:p w14:paraId="6911E298" w14:textId="77777777" w:rsidR="003B7673" w:rsidRDefault="00F3464B" w:rsidP="00684E5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 w:rsidR="00684E57">
        <w:rPr>
          <w:sz w:val="24"/>
          <w:lang w:eastAsia="zh-CN"/>
        </w:rPr>
        <w:t>ignated location</w:t>
      </w:r>
    </w:p>
    <w:p w14:paraId="3163A4B1" w14:textId="6034F819" w:rsidR="00684C71" w:rsidRPr="00684E57" w:rsidRDefault="003B7673" w:rsidP="00684E5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rollers and insert levelling pad under machine bed</w:t>
      </w:r>
      <w:r w:rsidR="00F3464B" w:rsidRPr="00684E57">
        <w:rPr>
          <w:sz w:val="24"/>
          <w:lang w:eastAsia="zh-CN"/>
        </w:rPr>
        <w:t xml:space="preserve"> </w:t>
      </w:r>
    </w:p>
    <w:p w14:paraId="56B1E142" w14:textId="77777777"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14:paraId="011B7B58" w14:textId="77777777" w:rsidR="002B79BE" w:rsidRDefault="002B79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14:paraId="165794B2" w14:textId="77777777"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38F02D35" w14:textId="77777777"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14:paraId="7103269A" w14:textId="77777777"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14:paraId="20ECCA19" w14:textId="77777777" w:rsidR="00684C71" w:rsidRDefault="00DF6DD1">
      <w:pPr>
        <w:rPr>
          <w:sz w:val="24"/>
        </w:rPr>
      </w:pPr>
      <w:r>
        <w:rPr>
          <w:sz w:val="24"/>
        </w:rPr>
        <w:t xml:space="preserve">            </w:t>
      </w:r>
      <w:r w:rsidR="00224CB6">
        <w:rPr>
          <w:sz w:val="24"/>
        </w:rPr>
        <w:t xml:space="preserve">Kevin Wong </w:t>
      </w:r>
      <w:r>
        <w:rPr>
          <w:sz w:val="24"/>
        </w:rPr>
        <w:t xml:space="preserve">/ </w:t>
      </w:r>
      <w:proofErr w:type="spellStart"/>
      <w:r>
        <w:rPr>
          <w:sz w:val="24"/>
        </w:rPr>
        <w:t>Zailani</w:t>
      </w:r>
      <w:proofErr w:type="spellEnd"/>
    </w:p>
    <w:p w14:paraId="3711E724" w14:textId="77777777"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14:paraId="44DD238C" w14:textId="77777777"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106CAB" w14:textId="77777777" w:rsidR="001E3E88" w:rsidRDefault="001E3E88">
      <w:r>
        <w:separator/>
      </w:r>
    </w:p>
  </w:endnote>
  <w:endnote w:type="continuationSeparator" w:id="0">
    <w:p w14:paraId="1A11E76F" w14:textId="77777777" w:rsidR="001E3E88" w:rsidRDefault="001E3E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E62714" w14:textId="77777777"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F6DD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F6DD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FBFDF7" w14:textId="77777777" w:rsidR="001E3E88" w:rsidRDefault="001E3E88">
      <w:r>
        <w:separator/>
      </w:r>
    </w:p>
  </w:footnote>
  <w:footnote w:type="continuationSeparator" w:id="0">
    <w:p w14:paraId="140D1F1B" w14:textId="77777777" w:rsidR="001E3E88" w:rsidRDefault="001E3E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1A02C4" w14:textId="1E59A847" w:rsidR="00684C71" w:rsidRDefault="00BD6DFB">
    <w:pPr>
      <w:pStyle w:val="Header"/>
      <w:jc w:val="cent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2B704ECE" wp14:editId="5218D96A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2E8D06D" w14:textId="77777777"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7890BA6A" w14:textId="77777777" w:rsidR="00684C71" w:rsidRDefault="00DF6DD1">
    <w:pPr>
      <w:pStyle w:val="Header"/>
      <w:jc w:val="center"/>
    </w:pPr>
    <w:r>
      <w:t xml:space="preserve">No. 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634C6606" w14:textId="77777777"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</w:t>
    </w:r>
    <w:r w:rsidR="00DF6DD1">
      <w:t>20</w:t>
    </w:r>
  </w:p>
  <w:p w14:paraId="04F2D537" w14:textId="77777777" w:rsidR="00684C71" w:rsidRDefault="0081336E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72EA5B12" w14:textId="77777777" w:rsidR="00684C71" w:rsidRDefault="0081336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23B4B54E" w14:textId="77777777"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92312170">
    <w:abstractNumId w:val="2"/>
  </w:num>
  <w:num w:numId="2" w16cid:durableId="1578397559">
    <w:abstractNumId w:val="4"/>
  </w:num>
  <w:num w:numId="3" w16cid:durableId="1010522087">
    <w:abstractNumId w:val="0"/>
  </w:num>
  <w:num w:numId="4" w16cid:durableId="791483490">
    <w:abstractNumId w:val="9"/>
  </w:num>
  <w:num w:numId="5" w16cid:durableId="353263230">
    <w:abstractNumId w:val="5"/>
  </w:num>
  <w:num w:numId="6" w16cid:durableId="234164378">
    <w:abstractNumId w:val="6"/>
  </w:num>
  <w:num w:numId="7" w16cid:durableId="382291567">
    <w:abstractNumId w:val="3"/>
  </w:num>
  <w:num w:numId="8" w16cid:durableId="580800738">
    <w:abstractNumId w:val="7"/>
  </w:num>
  <w:num w:numId="9" w16cid:durableId="987510510">
    <w:abstractNumId w:val="1"/>
  </w:num>
  <w:num w:numId="10" w16cid:durableId="1171331168">
    <w:abstractNumId w:val="8"/>
  </w:num>
  <w:num w:numId="11" w16cid:durableId="8646827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B09"/>
    <w:rsid w:val="00001488"/>
    <w:rsid w:val="00052671"/>
    <w:rsid w:val="000801A2"/>
    <w:rsid w:val="00080409"/>
    <w:rsid w:val="000C46C5"/>
    <w:rsid w:val="0010207A"/>
    <w:rsid w:val="001064C0"/>
    <w:rsid w:val="00156817"/>
    <w:rsid w:val="00167908"/>
    <w:rsid w:val="00196D20"/>
    <w:rsid w:val="001A07FF"/>
    <w:rsid w:val="001A1E38"/>
    <w:rsid w:val="001E3E88"/>
    <w:rsid w:val="00205704"/>
    <w:rsid w:val="00224CB6"/>
    <w:rsid w:val="00232A0D"/>
    <w:rsid w:val="00241E3C"/>
    <w:rsid w:val="002743B6"/>
    <w:rsid w:val="00280BBC"/>
    <w:rsid w:val="002859AC"/>
    <w:rsid w:val="00294E87"/>
    <w:rsid w:val="002B79BE"/>
    <w:rsid w:val="0030061F"/>
    <w:rsid w:val="0031448D"/>
    <w:rsid w:val="00370B7A"/>
    <w:rsid w:val="00370D03"/>
    <w:rsid w:val="00396B85"/>
    <w:rsid w:val="003B63D2"/>
    <w:rsid w:val="003B7673"/>
    <w:rsid w:val="003C6BCD"/>
    <w:rsid w:val="00425424"/>
    <w:rsid w:val="00452C96"/>
    <w:rsid w:val="0047763D"/>
    <w:rsid w:val="00480924"/>
    <w:rsid w:val="00486D5E"/>
    <w:rsid w:val="004B19D1"/>
    <w:rsid w:val="004B4124"/>
    <w:rsid w:val="004C6F5B"/>
    <w:rsid w:val="004E5848"/>
    <w:rsid w:val="005A2371"/>
    <w:rsid w:val="005C3290"/>
    <w:rsid w:val="0061216F"/>
    <w:rsid w:val="00684C71"/>
    <w:rsid w:val="00684E57"/>
    <w:rsid w:val="00685287"/>
    <w:rsid w:val="006B6525"/>
    <w:rsid w:val="00707B09"/>
    <w:rsid w:val="00716965"/>
    <w:rsid w:val="007223C5"/>
    <w:rsid w:val="00765D23"/>
    <w:rsid w:val="0077649A"/>
    <w:rsid w:val="007C1E4D"/>
    <w:rsid w:val="007C30A0"/>
    <w:rsid w:val="007E7225"/>
    <w:rsid w:val="00805829"/>
    <w:rsid w:val="0081336E"/>
    <w:rsid w:val="0082570C"/>
    <w:rsid w:val="00833A70"/>
    <w:rsid w:val="00872D61"/>
    <w:rsid w:val="008B11D4"/>
    <w:rsid w:val="008C079C"/>
    <w:rsid w:val="008D1F25"/>
    <w:rsid w:val="008D3552"/>
    <w:rsid w:val="00927B06"/>
    <w:rsid w:val="00952F7F"/>
    <w:rsid w:val="009C1EC8"/>
    <w:rsid w:val="00A00BD8"/>
    <w:rsid w:val="00A46187"/>
    <w:rsid w:val="00A525B4"/>
    <w:rsid w:val="00A64537"/>
    <w:rsid w:val="00A654D8"/>
    <w:rsid w:val="00AD4078"/>
    <w:rsid w:val="00B35068"/>
    <w:rsid w:val="00B43C44"/>
    <w:rsid w:val="00B62108"/>
    <w:rsid w:val="00B70004"/>
    <w:rsid w:val="00B776C2"/>
    <w:rsid w:val="00BD55FB"/>
    <w:rsid w:val="00BD6DFB"/>
    <w:rsid w:val="00C008B3"/>
    <w:rsid w:val="00C00BDD"/>
    <w:rsid w:val="00C03437"/>
    <w:rsid w:val="00C259E8"/>
    <w:rsid w:val="00C32361"/>
    <w:rsid w:val="00C33FF4"/>
    <w:rsid w:val="00C750AC"/>
    <w:rsid w:val="00C778E8"/>
    <w:rsid w:val="00C8729C"/>
    <w:rsid w:val="00CA23BB"/>
    <w:rsid w:val="00CF5149"/>
    <w:rsid w:val="00CF6063"/>
    <w:rsid w:val="00CF7EA9"/>
    <w:rsid w:val="00D01E67"/>
    <w:rsid w:val="00D43FF8"/>
    <w:rsid w:val="00DB001C"/>
    <w:rsid w:val="00DB3AF8"/>
    <w:rsid w:val="00DD5783"/>
    <w:rsid w:val="00DE08CC"/>
    <w:rsid w:val="00DF2CD5"/>
    <w:rsid w:val="00DF6DD1"/>
    <w:rsid w:val="00E9120A"/>
    <w:rsid w:val="00EB496F"/>
    <w:rsid w:val="00EE1BAE"/>
    <w:rsid w:val="00F04EFC"/>
    <w:rsid w:val="00F0568A"/>
    <w:rsid w:val="00F176B3"/>
    <w:rsid w:val="00F3464B"/>
    <w:rsid w:val="00F36902"/>
    <w:rsid w:val="00F52627"/>
    <w:rsid w:val="00F73592"/>
    <w:rsid w:val="00FA0D82"/>
    <w:rsid w:val="00FA4BBD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7852EA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</TotalTime>
  <Pages>3</Pages>
  <Words>432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2893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2</cp:revision>
  <cp:lastPrinted>2025-01-16T01:10:00Z</cp:lastPrinted>
  <dcterms:created xsi:type="dcterms:W3CDTF">2025-09-01T02:08:00Z</dcterms:created>
  <dcterms:modified xsi:type="dcterms:W3CDTF">2025-09-01T02:08:00Z</dcterms:modified>
</cp:coreProperties>
</file>