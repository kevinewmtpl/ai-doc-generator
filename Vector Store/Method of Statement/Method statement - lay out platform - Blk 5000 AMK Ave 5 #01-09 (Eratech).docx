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7BD2" w:rsidRDefault="00A57BD2">
      <w:pPr>
        <w:rPr>
          <w:sz w:val="24"/>
        </w:rPr>
      </w:pPr>
    </w:p>
    <w:p w:rsidR="006467DA" w:rsidRDefault="00853A9B">
      <w:pPr>
        <w:rPr>
          <w:sz w:val="24"/>
          <w:lang w:eastAsia="zh-CN"/>
        </w:rPr>
      </w:pPr>
      <w:r>
        <w:rPr>
          <w:sz w:val="24"/>
        </w:rPr>
        <w:t>Date: 29</w:t>
      </w:r>
      <w:r w:rsidRPr="00853A9B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3A5734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3A5734">
        <w:rPr>
          <w:sz w:val="24"/>
          <w:lang w:eastAsia="zh-CN"/>
        </w:rPr>
        <w:t>ad 2 cases of 1 unit machine from low loader</w:t>
      </w:r>
      <w:r w:rsidR="00E26426">
        <w:rPr>
          <w:sz w:val="24"/>
          <w:lang w:eastAsia="zh-CN"/>
        </w:rPr>
        <w:t>/lorry chassis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853A9B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VT650R MC machine</w:t>
      </w:r>
    </w:p>
    <w:p w:rsidR="00AF60C1" w:rsidRDefault="00853A9B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3400 x 2400 x 365</w:t>
      </w:r>
      <w:r w:rsidR="00AF60C1">
        <w:rPr>
          <w:sz w:val="24"/>
          <w:szCs w:val="24"/>
          <w:lang w:eastAsia="zh-CN"/>
        </w:rPr>
        <w:t>0 mm</w:t>
      </w:r>
    </w:p>
    <w:p w:rsidR="00AF60C1" w:rsidRDefault="00853A9B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970</w:t>
      </w:r>
      <w:r w:rsidR="00AF60C1">
        <w:rPr>
          <w:sz w:val="24"/>
          <w:szCs w:val="24"/>
          <w:lang w:eastAsia="zh-CN"/>
        </w:rPr>
        <w:t xml:space="preserve"> 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53A9B">
      <w:pPr>
        <w:rPr>
          <w:sz w:val="24"/>
          <w:lang w:eastAsia="zh-CN"/>
        </w:rPr>
      </w:pPr>
      <w:r>
        <w:rPr>
          <w:sz w:val="24"/>
          <w:lang w:eastAsia="zh-CN"/>
        </w:rPr>
        <w:t>05/11</w:t>
      </w:r>
      <w:r w:rsidR="003A5734">
        <w:rPr>
          <w:sz w:val="24"/>
          <w:lang w:eastAsia="zh-CN"/>
        </w:rPr>
        <w:t>/</w:t>
      </w:r>
      <w:r>
        <w:rPr>
          <w:sz w:val="24"/>
          <w:lang w:eastAsia="zh-CN"/>
        </w:rPr>
        <w:t>2</w:t>
      </w:r>
      <w:r w:rsidR="003A5734">
        <w:rPr>
          <w:sz w:val="24"/>
          <w:lang w:eastAsia="zh-CN"/>
        </w:rPr>
        <w:t>019</w:t>
      </w:r>
      <w:r w:rsidR="00DB44E3">
        <w:rPr>
          <w:sz w:val="24"/>
          <w:lang w:eastAsia="zh-CN"/>
        </w:rPr>
        <w:t xml:space="preserve">   -   After 11:00 am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– 17: 00 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853A9B">
        <w:t>5000 A.M.K Ave 5 #01-09</w:t>
      </w:r>
    </w:p>
    <w:p w:rsidR="005C0BC7" w:rsidRPr="00257C21" w:rsidRDefault="003A5734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Eratech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035A1B" w:rsidRDefault="00035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  <w:r w:rsidR="00035A1B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F60C48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1C168C">
        <w:rPr>
          <w:sz w:val="24"/>
          <w:lang w:eastAsia="zh-CN"/>
        </w:rPr>
        <w:t xml:space="preserve">directly in front of tenant door entrance </w:t>
      </w:r>
      <w:r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low loader chassis to the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35A1B">
        <w:rPr>
          <w:sz w:val="24"/>
          <w:lang w:eastAsia="zh-CN"/>
        </w:rPr>
        <w:t xml:space="preserve"> and put aside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A68FF" w:rsidRDefault="00AA68F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REMARK:</w:t>
      </w:r>
    </w:p>
    <w:p w:rsidR="00AA68FF" w:rsidRPr="00A57BD2" w:rsidRDefault="00A57BD2" w:rsidP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To dismantle 1 side roller shutter guide rail and fix back upon job completion </w:t>
      </w:r>
    </w:p>
    <w:p w:rsidR="00AA68FF" w:rsidRDefault="00AA68F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AA68FF" w:rsidP="00AA6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Eric Wong Machinery Transportation Pte Ltd / 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B79" w:rsidRDefault="00613B79">
      <w:r>
        <w:separator/>
      </w:r>
    </w:p>
  </w:endnote>
  <w:endnote w:type="continuationSeparator" w:id="0">
    <w:p w:rsidR="00613B79" w:rsidRDefault="00613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46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46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B79" w:rsidRDefault="00613B79">
      <w:r>
        <w:separator/>
      </w:r>
    </w:p>
  </w:footnote>
  <w:footnote w:type="continuationSeparator" w:id="0">
    <w:p w:rsidR="00613B79" w:rsidRDefault="00613B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13B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13B7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756A"/>
    <w:rsid w:val="00205484"/>
    <w:rsid w:val="00211C09"/>
    <w:rsid w:val="00257C21"/>
    <w:rsid w:val="002B78FC"/>
    <w:rsid w:val="002F791A"/>
    <w:rsid w:val="0031325A"/>
    <w:rsid w:val="003A5734"/>
    <w:rsid w:val="003D2F0E"/>
    <w:rsid w:val="00420DA0"/>
    <w:rsid w:val="0046470C"/>
    <w:rsid w:val="00466C7A"/>
    <w:rsid w:val="00494632"/>
    <w:rsid w:val="005053DB"/>
    <w:rsid w:val="005C0BC7"/>
    <w:rsid w:val="005D6724"/>
    <w:rsid w:val="00613B79"/>
    <w:rsid w:val="00634FB5"/>
    <w:rsid w:val="00642D30"/>
    <w:rsid w:val="006467DA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BD2"/>
    <w:rsid w:val="00A952EB"/>
    <w:rsid w:val="00AA68FF"/>
    <w:rsid w:val="00AE6327"/>
    <w:rsid w:val="00AF60C1"/>
    <w:rsid w:val="00B575EA"/>
    <w:rsid w:val="00C04D58"/>
    <w:rsid w:val="00C21D12"/>
    <w:rsid w:val="00CA18BB"/>
    <w:rsid w:val="00CB2E4C"/>
    <w:rsid w:val="00D1112A"/>
    <w:rsid w:val="00DB44E3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689AC-2B62-497E-BCCF-23AB65720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2019-10-25T07:25:00Z</cp:lastPrinted>
  <dcterms:created xsi:type="dcterms:W3CDTF">2019-10-25T03:20:00Z</dcterms:created>
  <dcterms:modified xsi:type="dcterms:W3CDTF">2019-10-25T07:29:00Z</dcterms:modified>
</cp:coreProperties>
</file>