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01D94" w:rsidRDefault="00A01D94">
      <w:pPr>
        <w:rPr>
          <w:sz w:val="24"/>
        </w:rPr>
      </w:pPr>
    </w:p>
    <w:p w:rsidR="006467DA" w:rsidRDefault="000B11AF">
      <w:pPr>
        <w:rPr>
          <w:sz w:val="24"/>
          <w:lang w:eastAsia="zh-CN"/>
        </w:rPr>
      </w:pPr>
      <w:r>
        <w:rPr>
          <w:sz w:val="24"/>
        </w:rPr>
        <w:t>Date: 06</w:t>
      </w:r>
      <w:r w:rsidRPr="000B11AF">
        <w:rPr>
          <w:sz w:val="24"/>
          <w:vertAlign w:val="superscript"/>
        </w:rPr>
        <w:t>th</w:t>
      </w:r>
      <w:r>
        <w:rPr>
          <w:sz w:val="24"/>
        </w:rPr>
        <w:t xml:space="preserve"> July </w:t>
      </w:r>
      <w:r w:rsidR="00722F2A">
        <w:rPr>
          <w:sz w:val="24"/>
          <w:lang w:eastAsia="zh-CN"/>
        </w:rPr>
        <w:t>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140D68" w:rsidRDefault="006467DA" w:rsidP="00C76A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5A1C69">
        <w:rPr>
          <w:sz w:val="24"/>
          <w:lang w:eastAsia="zh-CN"/>
        </w:rPr>
        <w:t xml:space="preserve">unload </w:t>
      </w:r>
      <w:r w:rsidR="00A01D94">
        <w:rPr>
          <w:sz w:val="24"/>
          <w:lang w:eastAsia="zh-CN"/>
        </w:rPr>
        <w:t xml:space="preserve">1 unit </w:t>
      </w:r>
      <w:r w:rsidR="005A1C69">
        <w:rPr>
          <w:sz w:val="24"/>
          <w:lang w:eastAsia="zh-CN"/>
        </w:rPr>
        <w:t>machine from lo</w:t>
      </w:r>
      <w:r w:rsidR="007668B3">
        <w:rPr>
          <w:sz w:val="24"/>
          <w:lang w:eastAsia="zh-CN"/>
        </w:rPr>
        <w:t>rry chassis</w:t>
      </w:r>
      <w:r w:rsidR="00DC2368">
        <w:rPr>
          <w:sz w:val="24"/>
          <w:lang w:eastAsia="zh-CN"/>
        </w:rPr>
        <w:t>,</w:t>
      </w:r>
      <w:r w:rsidR="00B36C91">
        <w:rPr>
          <w:sz w:val="24"/>
          <w:lang w:eastAsia="zh-CN"/>
        </w:rPr>
        <w:t xml:space="preserve"> </w:t>
      </w:r>
      <w:r w:rsidR="000B11AF">
        <w:rPr>
          <w:sz w:val="24"/>
          <w:lang w:eastAsia="zh-CN"/>
        </w:rPr>
        <w:t xml:space="preserve">shift and position to location, to shift out 1 unit machine and load onto lorry chassis </w:t>
      </w:r>
    </w:p>
    <w:p w:rsidR="005D3C81" w:rsidRDefault="005D3C81" w:rsidP="00A01D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01D94" w:rsidRDefault="00A01D94" w:rsidP="00A01D9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0B11AF" w:rsidRDefault="000B11AF" w:rsidP="00A01D9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Move in</w:t>
      </w:r>
    </w:p>
    <w:p w:rsidR="001766AD" w:rsidRDefault="000B11AF" w:rsidP="00A01D9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1766AD">
        <w:rPr>
          <w:sz w:val="24"/>
          <w:szCs w:val="24"/>
          <w:lang w:eastAsia="zh-CN"/>
        </w:rPr>
        <w:t xml:space="preserve">Vesta 1000+ </w:t>
      </w:r>
    </w:p>
    <w:p w:rsidR="00A01D94" w:rsidRDefault="001766AD" w:rsidP="00A01D9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3150 x 2250 x 2550 mm</w:t>
      </w:r>
      <w:r w:rsidR="00A35CFA">
        <w:rPr>
          <w:sz w:val="24"/>
          <w:szCs w:val="24"/>
          <w:lang w:eastAsia="zh-CN"/>
        </w:rPr>
        <w:t xml:space="preserve"> </w:t>
      </w:r>
      <w:r w:rsidR="00A01D94">
        <w:rPr>
          <w:sz w:val="24"/>
          <w:szCs w:val="24"/>
          <w:lang w:eastAsia="zh-CN"/>
        </w:rPr>
        <w:t xml:space="preserve"> </w:t>
      </w:r>
    </w:p>
    <w:p w:rsidR="00A01D94" w:rsidRDefault="00A35CFA" w:rsidP="00A01D9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1766AD">
        <w:rPr>
          <w:sz w:val="24"/>
          <w:szCs w:val="24"/>
          <w:lang w:eastAsia="zh-CN"/>
        </w:rPr>
        <w:t>5, 040</w:t>
      </w:r>
      <w:r w:rsidR="00A01D94">
        <w:rPr>
          <w:sz w:val="24"/>
          <w:szCs w:val="24"/>
          <w:lang w:eastAsia="zh-CN"/>
        </w:rPr>
        <w:t xml:space="preserve"> kg</w:t>
      </w:r>
    </w:p>
    <w:p w:rsidR="001766AD" w:rsidRDefault="001766AD" w:rsidP="00A01D9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766AD" w:rsidRDefault="001766AD" w:rsidP="00A01D9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Move out</w:t>
      </w:r>
    </w:p>
    <w:p w:rsidR="001766AD" w:rsidRDefault="001766AD" w:rsidP="00A01D9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Quantum MCV800</w:t>
      </w:r>
    </w:p>
    <w:p w:rsidR="001766AD" w:rsidRDefault="001766AD" w:rsidP="00A01D9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250 x 250 x 250 cm</w:t>
      </w:r>
    </w:p>
    <w:p w:rsidR="001766AD" w:rsidRPr="001766AD" w:rsidRDefault="001766AD" w:rsidP="00A01D9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F76C87">
        <w:rPr>
          <w:sz w:val="24"/>
          <w:szCs w:val="24"/>
          <w:lang w:eastAsia="zh-CN"/>
        </w:rPr>
        <w:t>5, 000 kg</w:t>
      </w:r>
    </w:p>
    <w:p w:rsidR="00A01D94" w:rsidRPr="00A01D94" w:rsidRDefault="00A01D94" w:rsidP="00A01D9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C76A8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467DA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6467DA" w:rsidRDefault="00F76C87">
      <w:pPr>
        <w:rPr>
          <w:sz w:val="24"/>
          <w:lang w:eastAsia="zh-CN"/>
        </w:rPr>
      </w:pPr>
      <w:r>
        <w:rPr>
          <w:sz w:val="24"/>
          <w:lang w:eastAsia="zh-CN"/>
        </w:rPr>
        <w:t>15</w:t>
      </w:r>
      <w:bookmarkStart w:id="0" w:name="_GoBack"/>
      <w:bookmarkEnd w:id="0"/>
      <w:r w:rsidR="001766AD">
        <w:rPr>
          <w:sz w:val="24"/>
          <w:lang w:eastAsia="zh-CN"/>
        </w:rPr>
        <w:t>/07</w:t>
      </w:r>
      <w:r w:rsidR="00722F2A">
        <w:rPr>
          <w:sz w:val="24"/>
          <w:lang w:eastAsia="zh-CN"/>
        </w:rPr>
        <w:t>/22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76A8E" w:rsidRDefault="00C76A8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C76A8E" w:rsidRDefault="001766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09:40</w:t>
      </w:r>
      <w:r w:rsidR="00A35CFA">
        <w:rPr>
          <w:bCs/>
          <w:sz w:val="24"/>
          <w:szCs w:val="24"/>
          <w:lang w:eastAsia="zh-CN"/>
        </w:rPr>
        <w:t xml:space="preserve"> am </w:t>
      </w:r>
    </w:p>
    <w:p w:rsidR="00C76A8E" w:rsidRPr="00C76A8E" w:rsidRDefault="00C76A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722F2A" w:rsidP="00140D68">
      <w:pPr>
        <w:pStyle w:val="Heading4"/>
      </w:pPr>
      <w:r>
        <w:t>26 A.M.K Industrial Pk 2</w:t>
      </w:r>
    </w:p>
    <w:p w:rsidR="00140D68" w:rsidRPr="00140D68" w:rsidRDefault="00722F2A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Meiban </w:t>
      </w:r>
      <w:r w:rsidR="00A01D94">
        <w:rPr>
          <w:sz w:val="24"/>
          <w:szCs w:val="24"/>
          <w:lang w:eastAsia="zh-CN"/>
        </w:rPr>
        <w:t>Innovation Center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C2368" w:rsidRDefault="00731334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501090">
        <w:rPr>
          <w:bCs/>
          <w:sz w:val="24"/>
          <w:lang w:eastAsia="zh-CN"/>
        </w:rPr>
        <w:t xml:space="preserve"> x </w:t>
      </w:r>
      <w:r w:rsidR="00DC2368">
        <w:rPr>
          <w:bCs/>
          <w:sz w:val="24"/>
          <w:lang w:eastAsia="zh-CN"/>
        </w:rPr>
        <w:t>lorry loader</w:t>
      </w:r>
    </w:p>
    <w:p w:rsidR="001766AD" w:rsidRDefault="001766A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Crowbar/hand jack</w:t>
      </w:r>
    </w:p>
    <w:p w:rsidR="001766AD" w:rsidRPr="00021EFC" w:rsidRDefault="001766A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Woodblock </w:t>
      </w:r>
    </w:p>
    <w:p w:rsidR="00C76A8E" w:rsidRDefault="001766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A85E1F">
        <w:rPr>
          <w:sz w:val="24"/>
          <w:lang w:eastAsia="zh-CN"/>
        </w:rPr>
        <w:t>allet truck</w:t>
      </w:r>
    </w:p>
    <w:p w:rsidR="001766AD" w:rsidRDefault="001766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</w:t>
      </w:r>
    </w:p>
    <w:p w:rsidR="00693582" w:rsidRPr="001766AD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A01D94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  <w:r w:rsidR="00A01D94">
        <w:rPr>
          <w:sz w:val="24"/>
          <w:lang w:eastAsia="zh-CN"/>
        </w:rPr>
        <w:t xml:space="preserve">  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5A1C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Pr="005A1C69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A8E" w:rsidRDefault="00C76A8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021EFC" w:rsidRDefault="00C76A8E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 and lorry loader operator </w:t>
      </w:r>
      <w:r w:rsidR="00651CB2">
        <w:rPr>
          <w:sz w:val="24"/>
          <w:szCs w:val="24"/>
          <w:lang w:eastAsia="zh-CN"/>
        </w:rPr>
        <w:t>will be in</w:t>
      </w:r>
      <w:r w:rsidR="00A85E1F">
        <w:rPr>
          <w:sz w:val="24"/>
          <w:szCs w:val="24"/>
          <w:lang w:eastAsia="zh-CN"/>
        </w:rPr>
        <w:t xml:space="preserve">volved in this operation </w:t>
      </w:r>
    </w:p>
    <w:p w:rsidR="00A85E1F" w:rsidRDefault="00A85E1F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B5CAD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51CB2" w:rsidRDefault="006467DA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7668B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51CB2" w:rsidRDefault="00651CB2" w:rsidP="005A1C69">
      <w:pPr>
        <w:rPr>
          <w:sz w:val="24"/>
          <w:lang w:eastAsia="zh-CN"/>
        </w:rPr>
      </w:pPr>
      <w:r>
        <w:rPr>
          <w:sz w:val="24"/>
          <w:lang w:eastAsia="zh-CN"/>
        </w:rPr>
        <w:t>Lifting machine and lifting gears with M.O.M certificate</w:t>
      </w:r>
    </w:p>
    <w:p w:rsidR="006467DA" w:rsidRPr="005A1C69" w:rsidRDefault="00651CB2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supervised by M.O.M certified lifting supervisor, rigger and signalman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7668B3" w:rsidRDefault="006467DA" w:rsidP="007668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B36C91" w:rsidRDefault="00021EFC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loader to loading bay</w:t>
      </w:r>
    </w:p>
    <w:p w:rsidR="00812860" w:rsidRDefault="00812860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crane hook and secured onto rigging point of machine </w:t>
      </w:r>
    </w:p>
    <w:p w:rsidR="00722F2A" w:rsidRDefault="00722F2A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hoist up machine</w:t>
      </w:r>
      <w:r w:rsidR="00812860">
        <w:rPr>
          <w:sz w:val="24"/>
          <w:lang w:eastAsia="zh-CN"/>
        </w:rPr>
        <w:t xml:space="preserve"> to loading area</w:t>
      </w:r>
    </w:p>
    <w:p w:rsidR="00812860" w:rsidRDefault="00812860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to near ground level </w:t>
      </w:r>
    </w:p>
    <w:p w:rsidR="00B36C91" w:rsidRPr="00812860" w:rsidRDefault="00A85E1F" w:rsidP="0081286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2860">
        <w:rPr>
          <w:sz w:val="24"/>
          <w:lang w:eastAsia="zh-CN"/>
        </w:rPr>
        <w:t>rollers/</w:t>
      </w:r>
      <w:r>
        <w:rPr>
          <w:sz w:val="24"/>
          <w:lang w:eastAsia="zh-CN"/>
        </w:rPr>
        <w:t>pallet truck</w:t>
      </w:r>
      <w:r w:rsidR="00021EFC">
        <w:rPr>
          <w:sz w:val="24"/>
          <w:lang w:eastAsia="zh-CN"/>
        </w:rPr>
        <w:t xml:space="preserve"> under machine bed </w:t>
      </w:r>
    </w:p>
    <w:p w:rsidR="00B36C91" w:rsidRDefault="00812860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into factory premise</w:t>
      </w:r>
    </w:p>
    <w:p w:rsidR="00021EFC" w:rsidRDefault="00021EFC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812860" w:rsidRDefault="00812860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old machine and load onto lorry chassis</w:t>
      </w:r>
    </w:p>
    <w:p w:rsidR="00812860" w:rsidRDefault="00812860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prior to moving out of premise</w:t>
      </w:r>
    </w:p>
    <w:p w:rsidR="00812860" w:rsidRDefault="00812860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Deliver machine to another location</w:t>
      </w:r>
    </w:p>
    <w:p w:rsidR="006467DA" w:rsidRPr="00722F2A" w:rsidRDefault="0099046A" w:rsidP="00722F2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021EFC">
        <w:rPr>
          <w:sz w:val="24"/>
          <w:lang w:eastAsia="zh-CN"/>
        </w:rPr>
        <w:t>Once job complete, team leader will instruct the team to perform proper housekeeping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7064" w:rsidRDefault="00217064">
      <w:r>
        <w:separator/>
      </w:r>
    </w:p>
  </w:endnote>
  <w:endnote w:type="continuationSeparator" w:id="0">
    <w:p w:rsidR="00217064" w:rsidRDefault="002170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76C8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76C8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7064" w:rsidRDefault="00217064">
      <w:r>
        <w:separator/>
      </w:r>
    </w:p>
  </w:footnote>
  <w:footnote w:type="continuationSeparator" w:id="0">
    <w:p w:rsidR="00217064" w:rsidRDefault="0021706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21706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7668B3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217064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7668B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7D0274"/>
    <w:multiLevelType w:val="hybridMultilevel"/>
    <w:tmpl w:val="6A06D91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1EFC"/>
    <w:rsid w:val="00025F7E"/>
    <w:rsid w:val="0005684E"/>
    <w:rsid w:val="0007152C"/>
    <w:rsid w:val="00073B73"/>
    <w:rsid w:val="000A4E07"/>
    <w:rsid w:val="000B11AF"/>
    <w:rsid w:val="000C68D5"/>
    <w:rsid w:val="000D3C89"/>
    <w:rsid w:val="000D3F7C"/>
    <w:rsid w:val="000D70F4"/>
    <w:rsid w:val="000E0C67"/>
    <w:rsid w:val="001218B2"/>
    <w:rsid w:val="00124C33"/>
    <w:rsid w:val="001268A8"/>
    <w:rsid w:val="00140D68"/>
    <w:rsid w:val="00141D73"/>
    <w:rsid w:val="00152CC8"/>
    <w:rsid w:val="0017369C"/>
    <w:rsid w:val="001766AD"/>
    <w:rsid w:val="00183C4E"/>
    <w:rsid w:val="00192797"/>
    <w:rsid w:val="001B5CAD"/>
    <w:rsid w:val="001E5FCA"/>
    <w:rsid w:val="00217064"/>
    <w:rsid w:val="00257430"/>
    <w:rsid w:val="00257C21"/>
    <w:rsid w:val="002925EF"/>
    <w:rsid w:val="002D067A"/>
    <w:rsid w:val="0030317F"/>
    <w:rsid w:val="00307471"/>
    <w:rsid w:val="00333DB7"/>
    <w:rsid w:val="00375E51"/>
    <w:rsid w:val="003B65E1"/>
    <w:rsid w:val="003D5FEC"/>
    <w:rsid w:val="003E53FB"/>
    <w:rsid w:val="0046187B"/>
    <w:rsid w:val="00466C7A"/>
    <w:rsid w:val="00501090"/>
    <w:rsid w:val="00527072"/>
    <w:rsid w:val="005463C4"/>
    <w:rsid w:val="0057657F"/>
    <w:rsid w:val="005A1C69"/>
    <w:rsid w:val="005D3C81"/>
    <w:rsid w:val="006467DA"/>
    <w:rsid w:val="00651CB2"/>
    <w:rsid w:val="0066401C"/>
    <w:rsid w:val="00693582"/>
    <w:rsid w:val="006B3F8F"/>
    <w:rsid w:val="006C6207"/>
    <w:rsid w:val="006E06D7"/>
    <w:rsid w:val="006F12DE"/>
    <w:rsid w:val="00722F2A"/>
    <w:rsid w:val="00731334"/>
    <w:rsid w:val="00760813"/>
    <w:rsid w:val="007668B3"/>
    <w:rsid w:val="00777860"/>
    <w:rsid w:val="007A682D"/>
    <w:rsid w:val="007D338F"/>
    <w:rsid w:val="007D7D47"/>
    <w:rsid w:val="00812860"/>
    <w:rsid w:val="00871396"/>
    <w:rsid w:val="00885DDC"/>
    <w:rsid w:val="00892F62"/>
    <w:rsid w:val="00895D5D"/>
    <w:rsid w:val="008D2441"/>
    <w:rsid w:val="00927E99"/>
    <w:rsid w:val="00971AE8"/>
    <w:rsid w:val="0099046A"/>
    <w:rsid w:val="009964A2"/>
    <w:rsid w:val="009A228D"/>
    <w:rsid w:val="009F4FEB"/>
    <w:rsid w:val="00A01D94"/>
    <w:rsid w:val="00A22F95"/>
    <w:rsid w:val="00A2540E"/>
    <w:rsid w:val="00A35CFA"/>
    <w:rsid w:val="00A73EA0"/>
    <w:rsid w:val="00A85E1F"/>
    <w:rsid w:val="00AA67DA"/>
    <w:rsid w:val="00B06871"/>
    <w:rsid w:val="00B16B6D"/>
    <w:rsid w:val="00B36C91"/>
    <w:rsid w:val="00B742F4"/>
    <w:rsid w:val="00C04CAE"/>
    <w:rsid w:val="00C15DC7"/>
    <w:rsid w:val="00C269CD"/>
    <w:rsid w:val="00C4669E"/>
    <w:rsid w:val="00C72DAD"/>
    <w:rsid w:val="00C76A8E"/>
    <w:rsid w:val="00C95881"/>
    <w:rsid w:val="00CE1B70"/>
    <w:rsid w:val="00D07325"/>
    <w:rsid w:val="00D56B97"/>
    <w:rsid w:val="00DA01F0"/>
    <w:rsid w:val="00DC2368"/>
    <w:rsid w:val="00E21F39"/>
    <w:rsid w:val="00E3288E"/>
    <w:rsid w:val="00E43D58"/>
    <w:rsid w:val="00E61467"/>
    <w:rsid w:val="00E76DB5"/>
    <w:rsid w:val="00EC1220"/>
    <w:rsid w:val="00EF0BB2"/>
    <w:rsid w:val="00F25404"/>
    <w:rsid w:val="00F63C6A"/>
    <w:rsid w:val="00F75133"/>
    <w:rsid w:val="00F76C87"/>
    <w:rsid w:val="00FA23C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2250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2022-07-06T05:49:00Z</cp:lastPrinted>
  <dcterms:created xsi:type="dcterms:W3CDTF">2022-07-06T05:09:00Z</dcterms:created>
  <dcterms:modified xsi:type="dcterms:W3CDTF">2022-07-06T05:49:00Z</dcterms:modified>
</cp:coreProperties>
</file>