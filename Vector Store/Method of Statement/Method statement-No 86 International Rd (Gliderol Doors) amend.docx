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F7A" w:rsidRDefault="00303F7A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9254E">
      <w:pPr>
        <w:rPr>
          <w:sz w:val="24"/>
          <w:lang w:eastAsia="zh-CN"/>
        </w:rPr>
      </w:pPr>
      <w:r>
        <w:rPr>
          <w:sz w:val="24"/>
        </w:rPr>
        <w:t>Date: 30</w:t>
      </w:r>
      <w:r w:rsidRPr="0089254E">
        <w:rPr>
          <w:sz w:val="24"/>
          <w:vertAlign w:val="superscript"/>
        </w:rPr>
        <w:t>th</w:t>
      </w:r>
      <w:r w:rsidR="003773C7">
        <w:rPr>
          <w:sz w:val="24"/>
          <w:vertAlign w:val="superscript"/>
        </w:rPr>
        <w:t xml:space="preserve"> </w:t>
      </w:r>
      <w:r w:rsidR="003773C7">
        <w:rPr>
          <w:sz w:val="24"/>
        </w:rPr>
        <w:t>Dec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 xml:space="preserve">3 steel cases of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EC57EB">
        <w:rPr>
          <w:sz w:val="24"/>
          <w:lang w:eastAsia="zh-CN"/>
        </w:rPr>
        <w:t xml:space="preserve">lorry chassis and </w:t>
      </w:r>
      <w:r w:rsidR="00650243">
        <w:rPr>
          <w:sz w:val="24"/>
          <w:lang w:eastAsia="zh-CN"/>
        </w:rPr>
        <w:t>1 x 4</w:t>
      </w:r>
      <w:r w:rsidR="00EC57EB">
        <w:rPr>
          <w:sz w:val="24"/>
          <w:lang w:eastAsia="zh-CN"/>
        </w:rPr>
        <w:t xml:space="preserve">0 low loader, </w:t>
      </w:r>
      <w:bookmarkStart w:id="0" w:name="_GoBack"/>
      <w:bookmarkEnd w:id="0"/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46348A">
        <w:rPr>
          <w:sz w:val="24"/>
          <w:szCs w:val="24"/>
          <w:lang w:eastAsia="zh-CN"/>
        </w:rPr>
        <w:t xml:space="preserve"> Mitsubishi CO2 Laser machine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749 x 289 x 267 cm</w:t>
      </w:r>
    </w:p>
    <w:p w:rsidR="0089254E" w:rsidRDefault="004634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10, 25</w:t>
      </w:r>
      <w:r w:rsidR="0089254E">
        <w:rPr>
          <w:sz w:val="24"/>
          <w:szCs w:val="24"/>
          <w:lang w:eastAsia="zh-CN"/>
        </w:rPr>
        <w:t>0 kgs</w:t>
      </w:r>
    </w:p>
    <w:p w:rsidR="0046348A" w:rsidRPr="0089254E" w:rsidRDefault="004634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NW: 8, 725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756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89254E">
        <w:rPr>
          <w:sz w:val="24"/>
          <w:lang w:eastAsia="zh-CN"/>
        </w:rPr>
        <w:t>/01/2017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9254E" w:rsidP="00707B09">
      <w:pPr>
        <w:pStyle w:val="Heading4"/>
      </w:pPr>
      <w:r>
        <w:t>No 86 International Road</w:t>
      </w:r>
    </w:p>
    <w:p w:rsidR="00707B09" w:rsidRPr="00707B09" w:rsidRDefault="008925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Gliderol Doors (S)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5AC0">
        <w:rPr>
          <w:sz w:val="24"/>
          <w:lang w:eastAsia="zh-CN"/>
        </w:rPr>
        <w:t xml:space="preserve">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33AEC" w:rsidRDefault="004634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33AEC">
        <w:rPr>
          <w:sz w:val="24"/>
          <w:lang w:eastAsia="zh-CN"/>
        </w:rPr>
        <w:t>and jack</w:t>
      </w:r>
    </w:p>
    <w:p w:rsidR="00303F7A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303F7A">
        <w:rPr>
          <w:sz w:val="24"/>
          <w:lang w:eastAsia="zh-CN"/>
        </w:rPr>
        <w:t>/shackle</w:t>
      </w:r>
    </w:p>
    <w:p w:rsidR="00650074" w:rsidRDefault="00303F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81336E">
        <w:rPr>
          <w:sz w:val="24"/>
          <w:lang w:eastAsia="zh-CN"/>
        </w:rPr>
        <w:t xml:space="preserve">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604E2" w:rsidRDefault="00D604E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03F7A" w:rsidRDefault="00303F7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925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case</w:t>
      </w:r>
      <w:r w:rsidR="00EC57EB">
        <w:rPr>
          <w:sz w:val="24"/>
          <w:lang w:eastAsia="zh-CN"/>
        </w:rPr>
        <w:t xml:space="preserve"> from low loader</w:t>
      </w:r>
      <w:r w:rsidR="00F65AC0">
        <w:rPr>
          <w:sz w:val="24"/>
          <w:lang w:eastAsia="zh-CN"/>
        </w:rPr>
        <w:t xml:space="preserve">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6640D4" w:rsidRPr="006640D4" w:rsidRDefault="006640D4" w:rsidP="0046348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303F7A" w:rsidRDefault="006640D4" w:rsidP="00303F7A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Pr="006640D4" w:rsidRDefault="00303F7A" w:rsidP="00303F7A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4B2" w:rsidRDefault="002064B2">
      <w:r>
        <w:separator/>
      </w:r>
    </w:p>
  </w:endnote>
  <w:endnote w:type="continuationSeparator" w:id="0">
    <w:p w:rsidR="002064B2" w:rsidRDefault="0020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57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57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4B2" w:rsidRDefault="002064B2">
      <w:r>
        <w:separator/>
      </w:r>
    </w:p>
  </w:footnote>
  <w:footnote w:type="continuationSeparator" w:id="0">
    <w:p w:rsidR="002064B2" w:rsidRDefault="002064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064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064B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064B2"/>
    <w:rsid w:val="002D1D8E"/>
    <w:rsid w:val="002D3928"/>
    <w:rsid w:val="00303F7A"/>
    <w:rsid w:val="00352C91"/>
    <w:rsid w:val="003773C7"/>
    <w:rsid w:val="004135BC"/>
    <w:rsid w:val="0046348A"/>
    <w:rsid w:val="0047011D"/>
    <w:rsid w:val="006304BE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E7225"/>
    <w:rsid w:val="0080536D"/>
    <w:rsid w:val="0081336E"/>
    <w:rsid w:val="0089254E"/>
    <w:rsid w:val="008B67DC"/>
    <w:rsid w:val="008E3BAF"/>
    <w:rsid w:val="008F1C49"/>
    <w:rsid w:val="00923D32"/>
    <w:rsid w:val="00A32709"/>
    <w:rsid w:val="00A33AEC"/>
    <w:rsid w:val="00A64537"/>
    <w:rsid w:val="00B45C00"/>
    <w:rsid w:val="00D604E2"/>
    <w:rsid w:val="00D60C61"/>
    <w:rsid w:val="00E5235D"/>
    <w:rsid w:val="00E615DC"/>
    <w:rsid w:val="00E9120A"/>
    <w:rsid w:val="00EA5799"/>
    <w:rsid w:val="00EC57EB"/>
    <w:rsid w:val="00F65AC0"/>
    <w:rsid w:val="00F75628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2017-01-10T01:30:00Z</cp:lastPrinted>
  <dcterms:created xsi:type="dcterms:W3CDTF">2017-01-05T03:48:00Z</dcterms:created>
  <dcterms:modified xsi:type="dcterms:W3CDTF">2017-01-10T01:30:00Z</dcterms:modified>
</cp:coreProperties>
</file>