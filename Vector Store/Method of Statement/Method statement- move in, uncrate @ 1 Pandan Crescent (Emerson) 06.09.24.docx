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874E58">
      <w:pPr>
        <w:rPr>
          <w:sz w:val="24"/>
          <w:lang w:eastAsia="zh-CN"/>
        </w:rPr>
      </w:pPr>
      <w:r>
        <w:rPr>
          <w:sz w:val="24"/>
        </w:rPr>
        <w:t>Date: 5</w:t>
      </w:r>
      <w:r w:rsidRPr="00874E58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bookmarkStart w:id="0" w:name="_GoBack"/>
      <w:bookmarkEnd w:id="0"/>
      <w:r w:rsidR="00F24DC6">
        <w:rPr>
          <w:sz w:val="24"/>
        </w:rPr>
        <w:t>September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4DC6" w:rsidRDefault="00F24DC6" w:rsidP="00F24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unload 1 unit machine from lorry chassis, uncrate, shift and position into customer premise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F24DC6" w:rsidRPr="00F24DC6" w:rsidRDefault="00F24DC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 w:rsidRPr="00F24DC6">
        <w:rPr>
          <w:b/>
          <w:sz w:val="24"/>
          <w:szCs w:val="24"/>
          <w:u w:val="single"/>
          <w:lang w:eastAsia="zh-CN"/>
        </w:rPr>
        <w:t xml:space="preserve">1 case of 1 unit Glory Scan 8.10.6 CMM </w:t>
      </w:r>
    </w:p>
    <w:p w:rsidR="000E079B" w:rsidRPr="008F6594" w:rsidRDefault="00F24D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Dim: 2938 x 1562 x 2502mm/ Gross Weight: 1,804kgs 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24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06/09/2024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874E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09.45am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1587E" w:rsidP="00707B09">
      <w:pPr>
        <w:pStyle w:val="Heading4"/>
      </w:pPr>
      <w:r>
        <w:t xml:space="preserve">1 Pandan Crescent </w:t>
      </w:r>
    </w:p>
    <w:p w:rsidR="00707B09" w:rsidRPr="00707B09" w:rsidRDefault="0071587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Emerson </w:t>
      </w:r>
      <w:r w:rsidR="00BD75E9">
        <w:rPr>
          <w:sz w:val="24"/>
          <w:szCs w:val="24"/>
          <w:lang w:eastAsia="zh-CN"/>
        </w:rPr>
        <w:t>Asia Pacific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B15A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1587E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  <w:r w:rsidR="0071587E">
        <w:rPr>
          <w:sz w:val="24"/>
          <w:lang w:eastAsia="zh-CN"/>
        </w:rPr>
        <w:t xml:space="preserve">/shackle </w:t>
      </w:r>
    </w:p>
    <w:p w:rsidR="00B15AE3" w:rsidRDefault="002730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0E079B" w:rsidRDefault="00286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</w:t>
      </w:r>
      <w:r w:rsidR="00B15AE3">
        <w:rPr>
          <w:sz w:val="24"/>
          <w:lang w:eastAsia="zh-CN"/>
        </w:rPr>
        <w:t xml:space="preserve"> s</w:t>
      </w:r>
      <w:r w:rsidR="0071587E">
        <w:rPr>
          <w:sz w:val="24"/>
          <w:lang w:eastAsia="zh-CN"/>
        </w:rPr>
        <w:t>heet (to lay out for rubber tiles</w:t>
      </w:r>
      <w:r w:rsidR="00B15AE3">
        <w:rPr>
          <w:sz w:val="24"/>
          <w:lang w:eastAsia="zh-CN"/>
        </w:rPr>
        <w:t xml:space="preserve"> protection) </w:t>
      </w:r>
      <w:r w:rsidR="0027302B">
        <w:rPr>
          <w:sz w:val="24"/>
          <w:lang w:eastAsia="zh-CN"/>
        </w:rPr>
        <w:t xml:space="preserve"> </w:t>
      </w:r>
    </w:p>
    <w:p w:rsidR="008F6594" w:rsidRDefault="008F65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1587E" w:rsidRDefault="0071587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27302B" w:rsidRPr="00E85CC3" w:rsidRDefault="0027302B" w:rsidP="00E85C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85CC3">
        <w:rPr>
          <w:sz w:val="24"/>
          <w:lang w:eastAsia="zh-CN"/>
        </w:rPr>
        <w:t>Uncrate machine case</w:t>
      </w:r>
      <w:r w:rsidR="003346E1" w:rsidRPr="00E85CC3">
        <w:rPr>
          <w:sz w:val="24"/>
          <w:lang w:eastAsia="zh-CN"/>
        </w:rPr>
        <w:t xml:space="preserve"> </w:t>
      </w:r>
      <w:r w:rsidRPr="00E85CC3">
        <w:rPr>
          <w:sz w:val="24"/>
          <w:lang w:eastAsia="zh-CN"/>
        </w:rPr>
        <w:t xml:space="preserve">and put aside </w:t>
      </w:r>
    </w:p>
    <w:p w:rsidR="0027302B" w:rsidRP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</w:t>
      </w:r>
      <w:r w:rsidR="00E85CC3">
        <w:rPr>
          <w:sz w:val="24"/>
          <w:lang w:eastAsia="zh-CN"/>
        </w:rPr>
        <w:t xml:space="preserve"> up and upright machine 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7302B">
        <w:rPr>
          <w:sz w:val="24"/>
          <w:lang w:eastAsia="zh-CN"/>
        </w:rPr>
        <w:t>wn machine to near ground level</w:t>
      </w:r>
      <w:r w:rsidR="00100317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B15AE3">
        <w:rPr>
          <w:sz w:val="24"/>
          <w:lang w:eastAsia="zh-CN"/>
        </w:rPr>
        <w:t>rollers/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ground floor </w:t>
      </w:r>
    </w:p>
    <w:p w:rsidR="006175E6" w:rsidRDefault="00512C02" w:rsidP="008F65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2865C2" w:rsidRPr="008F6594" w:rsidRDefault="002865C2" w:rsidP="008F65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rollers/pallet truck and insert leveling pad under machine bed </w:t>
      </w:r>
    </w:p>
    <w:p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6401" w:rsidRDefault="00D36401">
      <w:r>
        <w:separator/>
      </w:r>
    </w:p>
  </w:endnote>
  <w:endnote w:type="continuationSeparator" w:id="0">
    <w:p w:rsidR="00D36401" w:rsidRDefault="00D36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74E5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74E5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6401" w:rsidRDefault="00D36401">
      <w:r>
        <w:separator/>
      </w:r>
    </w:p>
  </w:footnote>
  <w:footnote w:type="continuationSeparator" w:id="0">
    <w:p w:rsidR="00D36401" w:rsidRDefault="00D364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3640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F24DC6">
    <w:pPr>
      <w:pStyle w:val="Header"/>
      <w:jc w:val="center"/>
    </w:pPr>
    <w:r>
      <w:t xml:space="preserve">28 Kranji Loop #05-03 Kranji Green </w:t>
    </w:r>
  </w:p>
  <w:p w:rsidR="00F24DC6" w:rsidRDefault="00F24DC6">
    <w:pPr>
      <w:pStyle w:val="Header"/>
      <w:jc w:val="center"/>
    </w:pPr>
    <w:r>
      <w:t>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F24DC6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3640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84BA1"/>
    <w:rsid w:val="000B06C5"/>
    <w:rsid w:val="000B5367"/>
    <w:rsid w:val="000C46C5"/>
    <w:rsid w:val="000E079B"/>
    <w:rsid w:val="00100317"/>
    <w:rsid w:val="0013400B"/>
    <w:rsid w:val="00171CEF"/>
    <w:rsid w:val="0019646E"/>
    <w:rsid w:val="001A07FF"/>
    <w:rsid w:val="001F0EA4"/>
    <w:rsid w:val="00205704"/>
    <w:rsid w:val="0025248E"/>
    <w:rsid w:val="0027302B"/>
    <w:rsid w:val="002827E4"/>
    <w:rsid w:val="002865C2"/>
    <w:rsid w:val="00294E87"/>
    <w:rsid w:val="0030061F"/>
    <w:rsid w:val="003346E1"/>
    <w:rsid w:val="0034240F"/>
    <w:rsid w:val="00370D03"/>
    <w:rsid w:val="003B5F47"/>
    <w:rsid w:val="003E3971"/>
    <w:rsid w:val="00425424"/>
    <w:rsid w:val="00431476"/>
    <w:rsid w:val="00444C41"/>
    <w:rsid w:val="00512C02"/>
    <w:rsid w:val="00590C22"/>
    <w:rsid w:val="00593E22"/>
    <w:rsid w:val="0059472C"/>
    <w:rsid w:val="006175E6"/>
    <w:rsid w:val="0063389C"/>
    <w:rsid w:val="00684C71"/>
    <w:rsid w:val="00685287"/>
    <w:rsid w:val="006B6525"/>
    <w:rsid w:val="00707B09"/>
    <w:rsid w:val="0071587E"/>
    <w:rsid w:val="007167EE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74E58"/>
    <w:rsid w:val="008B11D4"/>
    <w:rsid w:val="008D1F25"/>
    <w:rsid w:val="008D3552"/>
    <w:rsid w:val="008F6594"/>
    <w:rsid w:val="008F7C86"/>
    <w:rsid w:val="00941E75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15AE3"/>
    <w:rsid w:val="00B70004"/>
    <w:rsid w:val="00BB3673"/>
    <w:rsid w:val="00BB614A"/>
    <w:rsid w:val="00BD75E9"/>
    <w:rsid w:val="00BE1B01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36401"/>
    <w:rsid w:val="00DB001C"/>
    <w:rsid w:val="00E85CC3"/>
    <w:rsid w:val="00E9120A"/>
    <w:rsid w:val="00EA7ED5"/>
    <w:rsid w:val="00EC1A7D"/>
    <w:rsid w:val="00ED5922"/>
    <w:rsid w:val="00F176B3"/>
    <w:rsid w:val="00F24DC6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A379B-BB6A-4413-9BAB-358E1AFEC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2023-10-02T02:38:00Z</cp:lastPrinted>
  <dcterms:created xsi:type="dcterms:W3CDTF">2024-09-05T02:52:00Z</dcterms:created>
  <dcterms:modified xsi:type="dcterms:W3CDTF">2024-09-05T02:52:00Z</dcterms:modified>
</cp:coreProperties>
</file>