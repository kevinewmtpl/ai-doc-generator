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6146D" w:rsidRDefault="00D6146D">
      <w:pPr>
        <w:rPr>
          <w:sz w:val="24"/>
        </w:rPr>
      </w:pPr>
    </w:p>
    <w:p w:rsidR="006467DA" w:rsidRDefault="00D6146D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D6146D">
        <w:rPr>
          <w:sz w:val="24"/>
          <w:lang w:eastAsia="zh-CN"/>
        </w:rPr>
        <w:t>2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 w:rsidR="00D6146D">
        <w:rPr>
          <w:sz w:val="24"/>
          <w:lang w:eastAsia="zh-CN"/>
        </w:rPr>
        <w:t>from production</w:t>
      </w:r>
      <w:r w:rsidR="00D47A3C">
        <w:rPr>
          <w:sz w:val="24"/>
          <w:lang w:eastAsia="zh-CN"/>
        </w:rPr>
        <w:t xml:space="preserve">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</w:t>
      </w:r>
      <w:r w:rsidR="00D47A3C">
        <w:rPr>
          <w:sz w:val="24"/>
          <w:lang w:eastAsia="zh-CN"/>
        </w:rPr>
        <w:t xml:space="preserve">up onto </w:t>
      </w:r>
      <w:r w:rsidR="00F92F80">
        <w:rPr>
          <w:sz w:val="24"/>
          <w:lang w:eastAsia="zh-CN"/>
        </w:rPr>
        <w:t xml:space="preserve">lorry </w:t>
      </w:r>
      <w:r w:rsidR="00D47A3C">
        <w:rPr>
          <w:sz w:val="24"/>
          <w:lang w:eastAsia="zh-CN"/>
        </w:rPr>
        <w:t xml:space="preserve">chassis and deliver to another location 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C2611" w:rsidRDefault="001422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</w:t>
      </w:r>
      <w:r w:rsidR="00D6146D">
        <w:rPr>
          <w:sz w:val="24"/>
          <w:szCs w:val="24"/>
          <w:lang w:eastAsia="zh-CN"/>
        </w:rPr>
        <w:t xml:space="preserve">it HAAS TL25 CNC </w:t>
      </w:r>
    </w:p>
    <w:p w:rsidR="00D6146D" w:rsidRDefault="00D6146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360 x 185 x 190 </w:t>
      </w:r>
      <w:r w:rsidR="001422DA">
        <w:rPr>
          <w:sz w:val="24"/>
          <w:szCs w:val="24"/>
          <w:lang w:eastAsia="zh-CN"/>
        </w:rPr>
        <w:t>cm</w:t>
      </w:r>
      <w:r>
        <w:rPr>
          <w:sz w:val="24"/>
          <w:szCs w:val="24"/>
          <w:lang w:eastAsia="zh-CN"/>
        </w:rPr>
        <w:t xml:space="preserve"> / Wt: 7, 0</w:t>
      </w:r>
      <w:r w:rsidR="001422DA">
        <w:rPr>
          <w:sz w:val="24"/>
          <w:szCs w:val="24"/>
          <w:lang w:eastAsia="zh-CN"/>
        </w:rPr>
        <w:t>00 kg</w:t>
      </w:r>
    </w:p>
    <w:p w:rsidR="00D6146D" w:rsidRDefault="00D6146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6146D" w:rsidRDefault="00D6146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DOOSAN LYNX220B Turning Center</w:t>
      </w:r>
    </w:p>
    <w:p w:rsidR="001422DA" w:rsidRDefault="00D6146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210 x 160 x 170 cm / Wt: 2, 900 kg  </w:t>
      </w:r>
      <w:r w:rsidR="001422DA">
        <w:rPr>
          <w:sz w:val="24"/>
          <w:szCs w:val="24"/>
          <w:lang w:eastAsia="zh-CN"/>
        </w:rPr>
        <w:t xml:space="preserve"> </w:t>
      </w:r>
    </w:p>
    <w:p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1422DA" w:rsidRDefault="00D6146D">
      <w:pPr>
        <w:rPr>
          <w:sz w:val="24"/>
          <w:lang w:eastAsia="zh-CN"/>
        </w:rPr>
      </w:pPr>
      <w:r>
        <w:rPr>
          <w:sz w:val="24"/>
          <w:lang w:eastAsia="zh-CN"/>
        </w:rPr>
        <w:t>07/03</w:t>
      </w:r>
      <w:r w:rsidR="001422DA">
        <w:rPr>
          <w:sz w:val="24"/>
          <w:lang w:eastAsia="zh-CN"/>
        </w:rPr>
        <w:t>/24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D6146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10:30</w:t>
      </w:r>
      <w:r w:rsidR="002706C5">
        <w:rPr>
          <w:sz w:val="24"/>
          <w:szCs w:val="24"/>
          <w:lang w:eastAsia="zh-CN"/>
        </w:rPr>
        <w:t xml:space="preserve">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6146D" w:rsidRDefault="00D6146D" w:rsidP="00140D68">
      <w:pPr>
        <w:pStyle w:val="Heading4"/>
      </w:pPr>
      <w:r>
        <w:t>ST Engineering Aerospace Systems Pte Ltd</w:t>
      </w:r>
    </w:p>
    <w:p w:rsidR="00D6146D" w:rsidRDefault="00D6146D" w:rsidP="00140D68">
      <w:pPr>
        <w:pStyle w:val="Heading4"/>
      </w:pPr>
      <w:r>
        <w:t>Collection: 51 Loyang Dr</w:t>
      </w:r>
    </w:p>
    <w:p w:rsidR="00140D68" w:rsidRPr="00D6146D" w:rsidRDefault="00D6146D" w:rsidP="00D6146D">
      <w:pPr>
        <w:pStyle w:val="Heading4"/>
      </w:pPr>
      <w:r>
        <w:t xml:space="preserve">Deliver: 56 Loyang Way </w:t>
      </w:r>
      <w:r w:rsidR="001422DA">
        <w:t xml:space="preserve">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9A18A9">
        <w:rPr>
          <w:bCs/>
          <w:sz w:val="24"/>
          <w:lang w:eastAsia="zh-CN"/>
        </w:rPr>
        <w:t xml:space="preserve"> x </w:t>
      </w:r>
      <w:r>
        <w:rPr>
          <w:bCs/>
          <w:sz w:val="24"/>
          <w:lang w:eastAsia="zh-CN"/>
        </w:rPr>
        <w:t xml:space="preserve">633 </w:t>
      </w:r>
      <w:r w:rsidR="009A18A9">
        <w:rPr>
          <w:bCs/>
          <w:sz w:val="24"/>
          <w:lang w:eastAsia="zh-CN"/>
        </w:rPr>
        <w:t>lorry crane</w:t>
      </w:r>
    </w:p>
    <w:p w:rsidR="008D2441" w:rsidRDefault="00F92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A18A9">
        <w:rPr>
          <w:sz w:val="24"/>
          <w:lang w:eastAsia="zh-CN"/>
        </w:rPr>
        <w:t>allet truck</w:t>
      </w:r>
    </w:p>
    <w:p w:rsidR="00D6146D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92F80">
        <w:rPr>
          <w:sz w:val="24"/>
          <w:lang w:eastAsia="zh-CN"/>
        </w:rPr>
        <w:t>ire</w:t>
      </w:r>
      <w:r w:rsidR="00D47A3C">
        <w:rPr>
          <w:sz w:val="24"/>
          <w:lang w:eastAsia="zh-CN"/>
        </w:rPr>
        <w:t>/webbing</w:t>
      </w:r>
      <w:r w:rsidR="00F92F80">
        <w:rPr>
          <w:sz w:val="24"/>
          <w:lang w:eastAsia="zh-CN"/>
        </w:rPr>
        <w:t xml:space="preserve"> sling</w:t>
      </w:r>
    </w:p>
    <w:p w:rsidR="00BC2611" w:rsidRDefault="00D614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422DA">
        <w:rPr>
          <w:sz w:val="24"/>
          <w:lang w:eastAsia="zh-CN"/>
        </w:rPr>
        <w:t>hackle</w:t>
      </w:r>
    </w:p>
    <w:p w:rsidR="00D6146D" w:rsidRDefault="00D614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:rsidR="00710D8F" w:rsidRDefault="001422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</w:t>
      </w:r>
      <w:r w:rsidR="00710D8F">
        <w:rPr>
          <w:sz w:val="24"/>
          <w:lang w:eastAsia="zh-CN"/>
        </w:rPr>
        <w:t>and jack</w:t>
      </w:r>
    </w:p>
    <w:p w:rsidR="00D47A3C" w:rsidRDefault="00710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F92F80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</w:t>
      </w:r>
      <w:r w:rsidR="00F92F80">
        <w:rPr>
          <w:sz w:val="24"/>
          <w:lang w:eastAsia="zh-CN"/>
        </w:rPr>
        <w:t xml:space="preserve"> (to lay out for floor protection) </w:t>
      </w: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D47A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</w:t>
      </w:r>
      <w:r w:rsidR="00BC2611">
        <w:rPr>
          <w:sz w:val="24"/>
          <w:lang w:eastAsia="zh-CN"/>
        </w:rPr>
        <w:t xml:space="preserve"> area </w:t>
      </w:r>
    </w:p>
    <w:p w:rsidR="001422D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6146D" w:rsidRDefault="00D6146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22D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710D8F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710D8F" w:rsidRDefault="00710D8F" w:rsidP="007D338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47A3C" w:rsidRPr="00710D8F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D47A3C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signalman and lorry loader operator will be involved in this operation</w:t>
      </w:r>
    </w:p>
    <w:p w:rsidR="00D47A3C" w:rsidRPr="00D47A3C" w:rsidRDefault="00D47A3C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10D8F" w:rsidRDefault="00D47A3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710D8F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743D77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lorry l</w:t>
      </w:r>
      <w:r w:rsidR="00743D77">
        <w:rPr>
          <w:sz w:val="24"/>
          <w:lang w:eastAsia="zh-CN"/>
        </w:rPr>
        <w:t xml:space="preserve">oader at designated location for the hoisting work </w:t>
      </w:r>
    </w:p>
    <w:p w:rsidR="00710D8F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</w:t>
      </w:r>
    </w:p>
    <w:p w:rsidR="00F92F80" w:rsidRDefault="00710D8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</w:t>
      </w:r>
      <w:r w:rsidR="001422DA">
        <w:rPr>
          <w:sz w:val="24"/>
          <w:lang w:eastAsia="zh-CN"/>
        </w:rPr>
        <w:t>and insert rollers under machine bed</w:t>
      </w:r>
    </w:p>
    <w:p w:rsidR="00F92F80" w:rsidRPr="001422DA" w:rsidRDefault="00871396" w:rsidP="001422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422DA">
        <w:rPr>
          <w:sz w:val="24"/>
          <w:lang w:eastAsia="zh-CN"/>
        </w:rPr>
        <w:t>Shift</w:t>
      </w:r>
      <w:r w:rsidR="00895D5D" w:rsidRPr="001422DA">
        <w:rPr>
          <w:sz w:val="24"/>
          <w:lang w:eastAsia="zh-CN"/>
        </w:rPr>
        <w:t xml:space="preserve"> out ma</w:t>
      </w:r>
      <w:r w:rsidR="000D3F7C" w:rsidRPr="001422DA">
        <w:rPr>
          <w:sz w:val="24"/>
          <w:lang w:eastAsia="zh-CN"/>
        </w:rPr>
        <w:t xml:space="preserve">chine </w:t>
      </w:r>
      <w:r w:rsidRPr="001422DA">
        <w:rPr>
          <w:sz w:val="24"/>
          <w:lang w:eastAsia="zh-CN"/>
        </w:rPr>
        <w:t xml:space="preserve">from </w:t>
      </w:r>
      <w:r w:rsidR="00743D77">
        <w:rPr>
          <w:sz w:val="24"/>
          <w:lang w:eastAsia="zh-CN"/>
        </w:rPr>
        <w:t>production</w:t>
      </w:r>
    </w:p>
    <w:p w:rsidR="00895D5D" w:rsidRDefault="00F92F8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</w:t>
      </w:r>
      <w:r w:rsidR="00871396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422DA">
        <w:rPr>
          <w:sz w:val="24"/>
          <w:lang w:eastAsia="zh-CN"/>
        </w:rPr>
        <w:t xml:space="preserve"> area </w:t>
      </w:r>
    </w:p>
    <w:p w:rsidR="00C76A40" w:rsidRDefault="001422DA" w:rsidP="00710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C76A40">
        <w:rPr>
          <w:sz w:val="24"/>
          <w:lang w:eastAsia="zh-CN"/>
        </w:rPr>
        <w:t xml:space="preserve">nsert sling to </w:t>
      </w:r>
      <w:r w:rsidR="00710D8F">
        <w:rPr>
          <w:sz w:val="24"/>
          <w:lang w:eastAsia="zh-CN"/>
        </w:rPr>
        <w:t>crane</w:t>
      </w:r>
      <w:r w:rsidR="00F92F80">
        <w:rPr>
          <w:sz w:val="24"/>
          <w:lang w:eastAsia="zh-CN"/>
        </w:rPr>
        <w:t xml:space="preserve"> hook </w:t>
      </w:r>
    </w:p>
    <w:p w:rsidR="001422DA" w:rsidRDefault="001422DA" w:rsidP="00710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:rsidR="00743D77" w:rsidRDefault="00743D77" w:rsidP="00710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1ft above ground to check on balancing</w:t>
      </w:r>
    </w:p>
    <w:p w:rsidR="00155DE2" w:rsidRDefault="00743D77" w:rsidP="00743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machine and</w:t>
      </w:r>
      <w:r w:rsidR="00710D8F" w:rsidRPr="00743D77">
        <w:rPr>
          <w:sz w:val="24"/>
          <w:lang w:eastAsia="zh-CN"/>
        </w:rPr>
        <w:t xml:space="preserve"> onto</w:t>
      </w:r>
      <w:r w:rsidR="000D46B4" w:rsidRPr="00743D77">
        <w:rPr>
          <w:sz w:val="24"/>
          <w:lang w:eastAsia="zh-CN"/>
        </w:rPr>
        <w:t xml:space="preserve"> lorry </w:t>
      </w:r>
      <w:r w:rsidR="00710D8F" w:rsidRPr="00743D77">
        <w:rPr>
          <w:sz w:val="24"/>
          <w:lang w:eastAsia="zh-CN"/>
        </w:rPr>
        <w:t>chassis</w:t>
      </w:r>
    </w:p>
    <w:p w:rsidR="00743D77" w:rsidRPr="00743D77" w:rsidRDefault="00743D77" w:rsidP="00743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customer premise</w:t>
      </w:r>
    </w:p>
    <w:p w:rsidR="00743D77" w:rsidRDefault="00710D8F" w:rsidP="00743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43D77">
        <w:rPr>
          <w:sz w:val="24"/>
          <w:lang w:eastAsia="zh-CN"/>
        </w:rPr>
        <w:t xml:space="preserve">Transport and deliver </w:t>
      </w:r>
      <w:r w:rsidR="001422DA" w:rsidRPr="00743D77">
        <w:rPr>
          <w:sz w:val="24"/>
          <w:lang w:eastAsia="zh-CN"/>
        </w:rPr>
        <w:t xml:space="preserve">machine </w:t>
      </w:r>
      <w:r w:rsidR="00743D77">
        <w:rPr>
          <w:sz w:val="24"/>
          <w:lang w:eastAsia="zh-CN"/>
        </w:rPr>
        <w:t>to another factory</w:t>
      </w:r>
    </w:p>
    <w:p w:rsidR="00710D8F" w:rsidRDefault="00743D77" w:rsidP="00743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hoist down machine</w:t>
      </w:r>
      <w:r w:rsidR="00710D8F" w:rsidRPr="00743D7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lorry chassis</w:t>
      </w:r>
    </w:p>
    <w:p w:rsidR="00743D77" w:rsidRDefault="00743D77" w:rsidP="00743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bed</w:t>
      </w:r>
    </w:p>
    <w:p w:rsidR="00743D77" w:rsidRDefault="00743D77" w:rsidP="00743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into factory premise</w:t>
      </w:r>
    </w:p>
    <w:p w:rsidR="00743D77" w:rsidRPr="00743D77" w:rsidRDefault="00743D77" w:rsidP="00743D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:rsidR="001422DA" w:rsidRDefault="0099046A" w:rsidP="001422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2A35FB" w:rsidRPr="001422DA" w:rsidRDefault="002A35FB" w:rsidP="001422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bookmarkStart w:id="0" w:name="_GoBack"/>
      <w:bookmarkEnd w:id="0"/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0D46B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1A425B">
        <w:rPr>
          <w:sz w:val="24"/>
          <w:lang w:eastAsia="zh-CN"/>
        </w:rPr>
        <w:t xml:space="preserve">/ Zailani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2403" w:rsidRDefault="00192403">
      <w:r>
        <w:separator/>
      </w:r>
    </w:p>
  </w:endnote>
  <w:endnote w:type="continuationSeparator" w:id="0">
    <w:p w:rsidR="00192403" w:rsidRDefault="00192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5D1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5D1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2403" w:rsidRDefault="00192403">
      <w:r>
        <w:separator/>
      </w:r>
    </w:p>
  </w:footnote>
  <w:footnote w:type="continuationSeparator" w:id="0">
    <w:p w:rsidR="00192403" w:rsidRDefault="001924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3B5D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3B5D1E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13B"/>
    <w:rsid w:val="0005684E"/>
    <w:rsid w:val="00065C1E"/>
    <w:rsid w:val="0007152C"/>
    <w:rsid w:val="00082D54"/>
    <w:rsid w:val="000A4E07"/>
    <w:rsid w:val="000C68D5"/>
    <w:rsid w:val="000D3C89"/>
    <w:rsid w:val="000D3F7C"/>
    <w:rsid w:val="000D46B4"/>
    <w:rsid w:val="000E0C67"/>
    <w:rsid w:val="001218B2"/>
    <w:rsid w:val="001268A8"/>
    <w:rsid w:val="001362B6"/>
    <w:rsid w:val="00140D68"/>
    <w:rsid w:val="00141D73"/>
    <w:rsid w:val="001422DA"/>
    <w:rsid w:val="00155DE2"/>
    <w:rsid w:val="0017369C"/>
    <w:rsid w:val="00183C4E"/>
    <w:rsid w:val="00192403"/>
    <w:rsid w:val="00192797"/>
    <w:rsid w:val="001A425B"/>
    <w:rsid w:val="001C210B"/>
    <w:rsid w:val="001C50B5"/>
    <w:rsid w:val="001F2B7F"/>
    <w:rsid w:val="00251AD9"/>
    <w:rsid w:val="00257C21"/>
    <w:rsid w:val="002706C5"/>
    <w:rsid w:val="00293590"/>
    <w:rsid w:val="002A35FB"/>
    <w:rsid w:val="0030317F"/>
    <w:rsid w:val="00333CCA"/>
    <w:rsid w:val="00333DB7"/>
    <w:rsid w:val="00375E51"/>
    <w:rsid w:val="003B5D1E"/>
    <w:rsid w:val="003D5FEC"/>
    <w:rsid w:val="00456295"/>
    <w:rsid w:val="004566C9"/>
    <w:rsid w:val="00466C7A"/>
    <w:rsid w:val="004A2AFE"/>
    <w:rsid w:val="00501090"/>
    <w:rsid w:val="005454FF"/>
    <w:rsid w:val="005463C4"/>
    <w:rsid w:val="0057657F"/>
    <w:rsid w:val="005D3C81"/>
    <w:rsid w:val="005D47DB"/>
    <w:rsid w:val="005F2BA0"/>
    <w:rsid w:val="006467DA"/>
    <w:rsid w:val="0066401C"/>
    <w:rsid w:val="00670B64"/>
    <w:rsid w:val="00693582"/>
    <w:rsid w:val="006B3F8F"/>
    <w:rsid w:val="006F12DE"/>
    <w:rsid w:val="00710D8F"/>
    <w:rsid w:val="00743D77"/>
    <w:rsid w:val="00760813"/>
    <w:rsid w:val="00770EF0"/>
    <w:rsid w:val="00777860"/>
    <w:rsid w:val="00797545"/>
    <w:rsid w:val="007D338F"/>
    <w:rsid w:val="007D4C7E"/>
    <w:rsid w:val="007F663B"/>
    <w:rsid w:val="008209AA"/>
    <w:rsid w:val="00871396"/>
    <w:rsid w:val="0087572A"/>
    <w:rsid w:val="00885DDC"/>
    <w:rsid w:val="00895D5D"/>
    <w:rsid w:val="008C067B"/>
    <w:rsid w:val="008C7C96"/>
    <w:rsid w:val="008D2441"/>
    <w:rsid w:val="00971AE8"/>
    <w:rsid w:val="0099046A"/>
    <w:rsid w:val="009A18A9"/>
    <w:rsid w:val="009A228D"/>
    <w:rsid w:val="009F4FEB"/>
    <w:rsid w:val="00A2540E"/>
    <w:rsid w:val="00A5111B"/>
    <w:rsid w:val="00A60C57"/>
    <w:rsid w:val="00A73EA0"/>
    <w:rsid w:val="00A870C6"/>
    <w:rsid w:val="00A9491E"/>
    <w:rsid w:val="00AA67DA"/>
    <w:rsid w:val="00B06871"/>
    <w:rsid w:val="00B16B6D"/>
    <w:rsid w:val="00B334A0"/>
    <w:rsid w:val="00B742F4"/>
    <w:rsid w:val="00BC2611"/>
    <w:rsid w:val="00C12B1D"/>
    <w:rsid w:val="00C15DC7"/>
    <w:rsid w:val="00C34D96"/>
    <w:rsid w:val="00C4669E"/>
    <w:rsid w:val="00C72DAD"/>
    <w:rsid w:val="00C76A40"/>
    <w:rsid w:val="00C95881"/>
    <w:rsid w:val="00CC64A6"/>
    <w:rsid w:val="00D07325"/>
    <w:rsid w:val="00D221DF"/>
    <w:rsid w:val="00D35F55"/>
    <w:rsid w:val="00D41A4A"/>
    <w:rsid w:val="00D47A3C"/>
    <w:rsid w:val="00D6146D"/>
    <w:rsid w:val="00DA01F0"/>
    <w:rsid w:val="00E3288E"/>
    <w:rsid w:val="00E76DB5"/>
    <w:rsid w:val="00E92566"/>
    <w:rsid w:val="00EC1220"/>
    <w:rsid w:val="00EF55B5"/>
    <w:rsid w:val="00F25404"/>
    <w:rsid w:val="00F63C6A"/>
    <w:rsid w:val="00F75133"/>
    <w:rsid w:val="00F86244"/>
    <w:rsid w:val="00F92F80"/>
    <w:rsid w:val="00FC14B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2840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2023-08-02T06:53:00Z</cp:lastPrinted>
  <dcterms:created xsi:type="dcterms:W3CDTF">2024-03-05T03:11:00Z</dcterms:created>
  <dcterms:modified xsi:type="dcterms:W3CDTF">2024-03-05T03:11:00Z</dcterms:modified>
</cp:coreProperties>
</file>