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6293E">
      <w:pPr>
        <w:rPr>
          <w:sz w:val="24"/>
          <w:lang w:eastAsia="zh-CN"/>
        </w:rPr>
      </w:pPr>
      <w:r>
        <w:rPr>
          <w:sz w:val="24"/>
        </w:rPr>
        <w:t>Date: 1</w:t>
      </w:r>
      <w:r w:rsidR="00095FB6">
        <w:rPr>
          <w:sz w:val="24"/>
        </w:rPr>
        <w:t>7</w:t>
      </w:r>
      <w:r w:rsidR="00095FB6" w:rsidRPr="00095FB6">
        <w:rPr>
          <w:sz w:val="24"/>
          <w:vertAlign w:val="superscript"/>
        </w:rPr>
        <w:t>th</w:t>
      </w:r>
      <w:r w:rsidR="00095FB6">
        <w:rPr>
          <w:sz w:val="24"/>
        </w:rPr>
        <w:t xml:space="preserve"> Aug</w:t>
      </w:r>
      <w:r w:rsidR="00AF2F6E">
        <w:rPr>
          <w:sz w:val="24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D0D6A" w:rsidRPr="00C6293E" w:rsidRDefault="00C62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B11FB4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VMX 20i </w:t>
      </w:r>
      <w:r w:rsidR="00AD0D6A">
        <w:rPr>
          <w:sz w:val="24"/>
          <w:lang w:eastAsia="zh-CN"/>
        </w:rPr>
        <w:t>CNC</w:t>
      </w:r>
      <w:r w:rsidR="00A95F40">
        <w:rPr>
          <w:sz w:val="24"/>
          <w:lang w:eastAsia="zh-CN"/>
        </w:rPr>
        <w:t xml:space="preserve">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C6293E">
        <w:rPr>
          <w:sz w:val="24"/>
          <w:vertAlign w:val="superscript"/>
          <w:lang w:eastAsia="zh-CN"/>
        </w:rPr>
        <w:t>nd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by using</w:t>
      </w:r>
      <w:r>
        <w:rPr>
          <w:sz w:val="24"/>
          <w:lang w:eastAsia="zh-CN"/>
        </w:rPr>
        <w:t xml:space="preserve">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6293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19</w:t>
      </w:r>
      <w:r w:rsidR="00AD0D6A">
        <w:rPr>
          <w:sz w:val="24"/>
          <w:lang w:eastAsia="zh-CN"/>
        </w:rPr>
        <w:t>/08</w:t>
      </w:r>
      <w:r w:rsidR="00AF2F6E">
        <w:rPr>
          <w:sz w:val="24"/>
          <w:lang w:eastAsia="zh-CN"/>
        </w:rPr>
        <w:t>/2017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>–</w:t>
      </w:r>
      <w:r w:rsidR="00AD0D6A">
        <w:rPr>
          <w:sz w:val="24"/>
          <w:lang w:eastAsia="zh-CN"/>
        </w:rPr>
        <w:t xml:space="preserve">  </w:t>
      </w:r>
      <w:r w:rsidR="00AF2F6E">
        <w:rPr>
          <w:sz w:val="24"/>
          <w:lang w:eastAsia="zh-CN"/>
        </w:rPr>
        <w:t xml:space="preserve">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proofErr w:type="spellStart"/>
      <w:r>
        <w:t>Blk</w:t>
      </w:r>
      <w:proofErr w:type="spellEnd"/>
      <w:r>
        <w:t xml:space="preserve"> 5 A.M.K Industrial </w:t>
      </w:r>
      <w:proofErr w:type="spellStart"/>
      <w:r>
        <w:t>Pk</w:t>
      </w:r>
      <w:proofErr w:type="spellEnd"/>
      <w:r>
        <w:t xml:space="preserve"> 2A</w:t>
      </w:r>
      <w:r w:rsidR="00D00F22">
        <w:t xml:space="preserve">  </w:t>
      </w:r>
    </w:p>
    <w:p w:rsidR="00894879" w:rsidRPr="00894879" w:rsidRDefault="00C6293E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Yifong</w:t>
      </w:r>
      <w:proofErr w:type="spellEnd"/>
      <w:r>
        <w:rPr>
          <w:sz w:val="24"/>
          <w:szCs w:val="24"/>
          <w:lang w:eastAsia="zh-CN"/>
        </w:rPr>
        <w:t xml:space="preserve"> Precision</w:t>
      </w:r>
      <w:r w:rsidR="0079106E">
        <w:rPr>
          <w:sz w:val="24"/>
          <w:szCs w:val="24"/>
          <w:lang w:eastAsia="zh-CN"/>
        </w:rPr>
        <w:t xml:space="preserve"> </w:t>
      </w:r>
      <w:proofErr w:type="spellStart"/>
      <w:r w:rsidR="0079106E">
        <w:rPr>
          <w:sz w:val="24"/>
          <w:szCs w:val="24"/>
          <w:lang w:eastAsia="zh-CN"/>
        </w:rPr>
        <w:t>Pte</w:t>
      </w:r>
      <w:proofErr w:type="spellEnd"/>
      <w:r w:rsidR="0079106E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C62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mobile/lorry</w:t>
      </w:r>
      <w:r w:rsidR="0079106E">
        <w:rPr>
          <w:sz w:val="24"/>
          <w:lang w:eastAsia="zh-CN"/>
        </w:rPr>
        <w:t xml:space="preserve"> crane</w:t>
      </w:r>
    </w:p>
    <w:p w:rsidR="00B0609B" w:rsidRDefault="00C62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6293E" w:rsidRDefault="00C6293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3D39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C6293E"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C6293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293E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C6293E">
        <w:rPr>
          <w:sz w:val="24"/>
          <w:lang w:eastAsia="zh-CN"/>
        </w:rPr>
        <w:t>secured using 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C6293E">
        <w:rPr>
          <w:sz w:val="24"/>
          <w:lang w:eastAsia="zh-CN"/>
        </w:rPr>
        <w:t>/lorry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6293E">
        <w:rPr>
          <w:sz w:val="24"/>
          <w:lang w:eastAsia="zh-CN"/>
        </w:rPr>
        <w:t>rane to hoist up machine to 2</w:t>
      </w:r>
      <w:r w:rsidR="00C6293E" w:rsidRPr="00C6293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C6293E">
        <w:rPr>
          <w:sz w:val="24"/>
          <w:lang w:eastAsia="zh-CN"/>
        </w:rPr>
        <w:t xml:space="preserve"> to location</w:t>
      </w:r>
    </w:p>
    <w:p w:rsidR="000E0C97" w:rsidRPr="00AD0D6A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</w:t>
      </w:r>
      <w:r w:rsidR="00C6293E">
        <w:rPr>
          <w:sz w:val="24"/>
          <w:lang w:eastAsia="zh-CN"/>
        </w:rPr>
        <w:t>, if any</w:t>
      </w:r>
      <w:bookmarkStart w:id="0" w:name="_GoBack"/>
      <w:bookmarkEnd w:id="0"/>
      <w:r w:rsidR="000D387A">
        <w:rPr>
          <w:sz w:val="24"/>
          <w:lang w:eastAsia="zh-CN"/>
        </w:rPr>
        <w:t xml:space="preserve"> will be clear and dispose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AD0D6A" w:rsidRPr="00AD0D6A" w:rsidRDefault="00AD0D6A" w:rsidP="00AD0D6A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>
        <w:rPr>
          <w:b/>
          <w:sz w:val="32"/>
          <w:szCs w:val="32"/>
          <w:u w:val="single"/>
          <w:lang w:eastAsia="zh-CN"/>
        </w:rPr>
        <w:t xml:space="preserve">Remark:  </w:t>
      </w:r>
    </w:p>
    <w:p w:rsidR="00AD0D6A" w:rsidRDefault="00AD0D6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D53" w:rsidRDefault="009A7D53">
      <w:r>
        <w:separator/>
      </w:r>
    </w:p>
  </w:endnote>
  <w:endnote w:type="continuationSeparator" w:id="0">
    <w:p w:rsidR="009A7D53" w:rsidRDefault="009A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29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29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D53" w:rsidRDefault="009A7D53">
      <w:r>
        <w:separator/>
      </w:r>
    </w:p>
  </w:footnote>
  <w:footnote w:type="continuationSeparator" w:id="0">
    <w:p w:rsidR="009A7D53" w:rsidRDefault="009A7D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629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C6293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5FB6"/>
    <w:rsid w:val="000D387A"/>
    <w:rsid w:val="000E0C97"/>
    <w:rsid w:val="00113F52"/>
    <w:rsid w:val="002E4A72"/>
    <w:rsid w:val="002F74BB"/>
    <w:rsid w:val="00325A14"/>
    <w:rsid w:val="00380264"/>
    <w:rsid w:val="003D39E1"/>
    <w:rsid w:val="00491CDF"/>
    <w:rsid w:val="004B58C0"/>
    <w:rsid w:val="00501586"/>
    <w:rsid w:val="0058407C"/>
    <w:rsid w:val="005A0566"/>
    <w:rsid w:val="00617105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80E98"/>
    <w:rsid w:val="00894879"/>
    <w:rsid w:val="008A6E1D"/>
    <w:rsid w:val="008B4A83"/>
    <w:rsid w:val="00941D6A"/>
    <w:rsid w:val="009731FA"/>
    <w:rsid w:val="009A1954"/>
    <w:rsid w:val="009A451B"/>
    <w:rsid w:val="009A7D53"/>
    <w:rsid w:val="00A95F40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C14F12"/>
    <w:rsid w:val="00C32763"/>
    <w:rsid w:val="00C44C52"/>
    <w:rsid w:val="00C6293E"/>
    <w:rsid w:val="00C6754C"/>
    <w:rsid w:val="00CC263E"/>
    <w:rsid w:val="00D00F22"/>
    <w:rsid w:val="00EB50F2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337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2017-08-07T02:40:00Z</cp:lastPrinted>
  <dcterms:created xsi:type="dcterms:W3CDTF">2017-08-17T01:11:00Z</dcterms:created>
  <dcterms:modified xsi:type="dcterms:W3CDTF">2017-08-17T01:11:00Z</dcterms:modified>
</cp:coreProperties>
</file>