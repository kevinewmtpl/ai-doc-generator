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5153BB" w:rsidRDefault="005153BB">
      <w:pPr>
        <w:rPr>
          <w:sz w:val="24"/>
        </w:rPr>
      </w:pPr>
    </w:p>
    <w:p w:rsidR="006467DA" w:rsidRDefault="009C11A6">
      <w:pPr>
        <w:rPr>
          <w:sz w:val="24"/>
          <w:lang w:eastAsia="zh-CN"/>
        </w:rPr>
      </w:pPr>
      <w:r>
        <w:rPr>
          <w:sz w:val="24"/>
        </w:rPr>
        <w:t>Date: 29</w:t>
      </w:r>
      <w:r w:rsidR="00E07327" w:rsidRPr="00E07327">
        <w:rPr>
          <w:sz w:val="24"/>
          <w:vertAlign w:val="superscript"/>
        </w:rPr>
        <w:t>th</w:t>
      </w:r>
      <w:r w:rsidR="0067755D">
        <w:rPr>
          <w:sz w:val="24"/>
        </w:rPr>
        <w:t xml:space="preserve"> Dec 2021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BF1F53" w:rsidRPr="008B0A24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E07327">
        <w:rPr>
          <w:sz w:val="24"/>
          <w:lang w:eastAsia="zh-CN"/>
        </w:rPr>
        <w:t>shift out and lay down 2 unit press machine</w:t>
      </w:r>
      <w:r w:rsidR="0067755D">
        <w:rPr>
          <w:sz w:val="24"/>
          <w:lang w:eastAsia="zh-CN"/>
        </w:rPr>
        <w:t xml:space="preserve"> using h</w:t>
      </w:r>
      <w:r w:rsidR="00E07327">
        <w:rPr>
          <w:sz w:val="24"/>
          <w:lang w:eastAsia="zh-CN"/>
        </w:rPr>
        <w:t>ydraulic gantry crane, transport</w:t>
      </w:r>
      <w:r w:rsidR="0067755D">
        <w:rPr>
          <w:sz w:val="24"/>
          <w:lang w:eastAsia="zh-CN"/>
        </w:rPr>
        <w:t xml:space="preserve"> to outside factory, using mobile crane to hoist up machine onto lo</w:t>
      </w:r>
      <w:r w:rsidR="00E07327">
        <w:rPr>
          <w:sz w:val="24"/>
          <w:lang w:eastAsia="zh-CN"/>
        </w:rPr>
        <w:t xml:space="preserve">w loader, transport </w:t>
      </w:r>
      <w:r w:rsidR="0067755D">
        <w:rPr>
          <w:sz w:val="24"/>
          <w:lang w:eastAsia="zh-CN"/>
        </w:rPr>
        <w:t>to new factory</w:t>
      </w:r>
      <w:r w:rsidR="00E07327">
        <w:rPr>
          <w:sz w:val="24"/>
          <w:lang w:eastAsia="zh-CN"/>
        </w:rPr>
        <w:t>, unload, shift and position to location</w:t>
      </w:r>
      <w:r w:rsidR="0067755D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D617F" w:rsidRDefault="002D61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07067F" w:rsidRDefault="0067755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 unit Ching Fong Press (No 655, 653)</w:t>
      </w:r>
    </w:p>
    <w:p w:rsidR="00E07327" w:rsidRDefault="00E0732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3391 x 3200 x 6628</w:t>
      </w:r>
    </w:p>
    <w:p w:rsidR="00E07327" w:rsidRDefault="00E0732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Est Wt: 55, 000 kg </w:t>
      </w:r>
    </w:p>
    <w:p w:rsidR="002D617F" w:rsidRPr="0067755D" w:rsidRDefault="002D617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2D61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BA65F8" w:rsidRDefault="0067755D" w:rsidP="005948F2">
      <w:pPr>
        <w:rPr>
          <w:sz w:val="24"/>
          <w:lang w:eastAsia="zh-CN"/>
        </w:rPr>
      </w:pPr>
      <w:r>
        <w:rPr>
          <w:sz w:val="24"/>
          <w:lang w:eastAsia="zh-CN"/>
        </w:rPr>
        <w:t>05/01/22 – 05/03/22</w:t>
      </w:r>
    </w:p>
    <w:p w:rsidR="0067755D" w:rsidRPr="005948F2" w:rsidRDefault="0067755D" w:rsidP="005948F2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Estimate 2 month job </w:t>
      </w:r>
    </w:p>
    <w:p w:rsidR="00992D3A" w:rsidRDefault="00992D3A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D617F" w:rsidRDefault="002D617F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2D617F" w:rsidRPr="00641942" w:rsidRDefault="0067755D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7B5953">
        <w:rPr>
          <w:bCs/>
          <w:sz w:val="24"/>
          <w:szCs w:val="24"/>
          <w:lang w:eastAsia="zh-CN"/>
        </w:rPr>
        <w:t xml:space="preserve"> am </w:t>
      </w:r>
    </w:p>
    <w:p w:rsidR="00641942" w:rsidRDefault="00641942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1942" w:rsidRDefault="00641942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Location of Operation</w:t>
      </w:r>
    </w:p>
    <w:p w:rsidR="003C37F2" w:rsidRDefault="003C37F2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Shimano </w:t>
      </w:r>
      <w:r w:rsidR="00CC76C3">
        <w:rPr>
          <w:bCs/>
          <w:sz w:val="24"/>
          <w:szCs w:val="24"/>
          <w:lang w:eastAsia="zh-CN"/>
        </w:rPr>
        <w:t>(S) Pte Ltd</w:t>
      </w:r>
    </w:p>
    <w:p w:rsidR="0045652C" w:rsidRPr="003C37F2" w:rsidRDefault="0045652C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20 Benoi Sector – 11 Bulim Walk </w:t>
      </w:r>
      <w:bookmarkStart w:id="0" w:name="_GoBack"/>
      <w:bookmarkEnd w:id="0"/>
    </w:p>
    <w:p w:rsidR="003C37F2" w:rsidRDefault="003C37F2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Pr="009B1025" w:rsidRDefault="009B1025" w:rsidP="00992D3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5153BB" w:rsidRDefault="00516B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5153BB">
        <w:rPr>
          <w:sz w:val="24"/>
          <w:lang w:eastAsia="zh-CN"/>
        </w:rPr>
        <w:t xml:space="preserve">ydraulic gantry crane </w:t>
      </w:r>
    </w:p>
    <w:p w:rsidR="00257402" w:rsidRDefault="00673D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160 ton mobile crane </w:t>
      </w:r>
    </w:p>
    <w:p w:rsidR="00D30587" w:rsidRDefault="0025740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Low-loader</w:t>
      </w:r>
      <w:r w:rsidR="003C37F2">
        <w:rPr>
          <w:sz w:val="24"/>
          <w:lang w:eastAsia="zh-CN"/>
        </w:rPr>
        <w:t xml:space="preserve"> </w:t>
      </w:r>
    </w:p>
    <w:p w:rsidR="00504511" w:rsidRDefault="0050451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67755D">
        <w:rPr>
          <w:sz w:val="24"/>
          <w:lang w:eastAsia="zh-CN"/>
        </w:rPr>
        <w:t xml:space="preserve">4.5ton </w:t>
      </w:r>
      <w:r>
        <w:rPr>
          <w:sz w:val="24"/>
          <w:lang w:eastAsia="zh-CN"/>
        </w:rPr>
        <w:t>forklift</w:t>
      </w:r>
    </w:p>
    <w:p w:rsidR="002D617F" w:rsidRDefault="002D6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sling </w:t>
      </w:r>
    </w:p>
    <w:p w:rsidR="00036298" w:rsidRDefault="000362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4 pcs </w:t>
      </w:r>
      <w:r w:rsidR="007B5953">
        <w:rPr>
          <w:sz w:val="24"/>
          <w:lang w:eastAsia="zh-CN"/>
        </w:rPr>
        <w:t>55ton</w:t>
      </w:r>
      <w:r>
        <w:rPr>
          <w:sz w:val="24"/>
          <w:lang w:eastAsia="zh-CN"/>
        </w:rPr>
        <w:t xml:space="preserve"> shackle</w:t>
      </w:r>
    </w:p>
    <w:p w:rsidR="00C740B2" w:rsidRDefault="000362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4 pcs </w:t>
      </w:r>
      <w:r w:rsidR="00516B84">
        <w:rPr>
          <w:sz w:val="24"/>
          <w:lang w:eastAsia="zh-CN"/>
        </w:rPr>
        <w:t>25</w:t>
      </w:r>
      <w:r w:rsidR="007B5953">
        <w:rPr>
          <w:sz w:val="24"/>
          <w:lang w:eastAsia="zh-CN"/>
        </w:rPr>
        <w:t>ton s</w:t>
      </w:r>
      <w:r w:rsidR="002D617F">
        <w:rPr>
          <w:sz w:val="24"/>
          <w:lang w:eastAsia="zh-CN"/>
        </w:rPr>
        <w:t>hackle</w:t>
      </w:r>
    </w:p>
    <w:p w:rsidR="007B5953" w:rsidRDefault="007B59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H</w:t>
      </w:r>
      <w:r w:rsidR="00257402">
        <w:rPr>
          <w:sz w:val="24"/>
          <w:lang w:eastAsia="zh-CN"/>
        </w:rPr>
        <w:t>ard wooden block</w:t>
      </w:r>
    </w:p>
    <w:p w:rsidR="006467DA" w:rsidRDefault="007750D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Chain block </w:t>
      </w:r>
      <w:r w:rsidR="00257402">
        <w:rPr>
          <w:sz w:val="24"/>
          <w:lang w:eastAsia="zh-CN"/>
        </w:rPr>
        <w:t xml:space="preserve"> </w:t>
      </w:r>
      <w:r w:rsidR="002D617F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 </w:t>
      </w:r>
    </w:p>
    <w:p w:rsidR="007B5953" w:rsidRDefault="007B59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9B1025" w:rsidRDefault="009B102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504511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641942">
        <w:rPr>
          <w:sz w:val="24"/>
          <w:lang w:eastAsia="zh-CN"/>
        </w:rPr>
        <w:t>s on operation area and route to machine</w:t>
      </w:r>
      <w:r w:rsidR="00DB098E">
        <w:rPr>
          <w:sz w:val="24"/>
          <w:lang w:eastAsia="zh-CN"/>
        </w:rPr>
        <w:t xml:space="preserve"> position</w:t>
      </w:r>
    </w:p>
    <w:p w:rsidR="003C37F2" w:rsidRDefault="00504511" w:rsidP="00992D3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off operation area to prevent person who are not involved enter unintentionally </w:t>
      </w:r>
      <w:r w:rsidR="00DB098E">
        <w:rPr>
          <w:sz w:val="24"/>
          <w:lang w:eastAsia="zh-CN"/>
        </w:rPr>
        <w:t xml:space="preserve"> </w:t>
      </w:r>
    </w:p>
    <w:p w:rsidR="0007067F" w:rsidRDefault="0007067F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04511" w:rsidRDefault="009B1025" w:rsidP="00992D3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9B10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6467DA" w:rsidRPr="00992D3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126F8C">
        <w:rPr>
          <w:sz w:val="24"/>
          <w:lang w:eastAsia="zh-CN"/>
        </w:rPr>
        <w:t xml:space="preserve"> after job completion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9B1025" w:rsidRDefault="009B1025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E64C91" w:rsidRDefault="00E64C9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Assignment of traffic controller to guide and control movement of vehicle or personnel within the vicinity </w:t>
      </w:r>
    </w:p>
    <w:p w:rsidR="00504511" w:rsidRDefault="0050451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2D617F">
        <w:rPr>
          <w:rFonts w:hint="eastAsia"/>
          <w:sz w:val="24"/>
          <w:lang w:eastAsia="zh-CN"/>
        </w:rPr>
        <w:t xml:space="preserve">ty shoes, </w:t>
      </w:r>
      <w:r w:rsidR="002D617F">
        <w:rPr>
          <w:sz w:val="24"/>
          <w:lang w:eastAsia="zh-CN"/>
        </w:rPr>
        <w:t xml:space="preserve">safety </w:t>
      </w:r>
      <w:r w:rsidR="002D617F">
        <w:rPr>
          <w:rFonts w:hint="eastAsia"/>
          <w:sz w:val="24"/>
          <w:lang w:eastAsia="zh-CN"/>
        </w:rPr>
        <w:t>helmet</w:t>
      </w:r>
      <w:r w:rsidR="00126F8C">
        <w:rPr>
          <w:sz w:val="24"/>
          <w:lang w:eastAsia="zh-CN"/>
        </w:rPr>
        <w:t>, safety harness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9B1025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504511" w:rsidRPr="009B1025" w:rsidRDefault="00504511" w:rsidP="009B102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operation are supervise by M.O.M certified lifting supervisor, rigger and signalman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04511" w:rsidRDefault="006467DA" w:rsidP="0050451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126F8C" w:rsidRDefault="006713C4" w:rsidP="007F318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</w:t>
      </w:r>
      <w:r w:rsidR="00EA51F2">
        <w:rPr>
          <w:sz w:val="24"/>
          <w:lang w:eastAsia="zh-CN"/>
        </w:rPr>
        <w:t>unload gantry crane from low loader</w:t>
      </w:r>
      <w:r>
        <w:rPr>
          <w:sz w:val="24"/>
          <w:lang w:eastAsia="zh-CN"/>
        </w:rPr>
        <w:t xml:space="preserve"> using lorry crane</w:t>
      </w:r>
    </w:p>
    <w:p w:rsidR="00241657" w:rsidRDefault="00126F8C" w:rsidP="007F318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gantry crane into factory premise </w:t>
      </w:r>
      <w:r w:rsidR="006713C4">
        <w:rPr>
          <w:sz w:val="24"/>
          <w:lang w:eastAsia="zh-CN"/>
        </w:rPr>
        <w:t xml:space="preserve"> </w:t>
      </w:r>
    </w:p>
    <w:p w:rsidR="00EA51F2" w:rsidRPr="00A0599B" w:rsidRDefault="00B57451" w:rsidP="00A0599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a</w:t>
      </w:r>
      <w:r w:rsidR="007750D7">
        <w:rPr>
          <w:sz w:val="24"/>
          <w:lang w:eastAsia="zh-CN"/>
        </w:rPr>
        <w:t>ssemble</w:t>
      </w:r>
      <w:r w:rsidR="000463D9">
        <w:rPr>
          <w:sz w:val="24"/>
          <w:lang w:eastAsia="zh-CN"/>
        </w:rPr>
        <w:t xml:space="preserve"> gantry crane </w:t>
      </w:r>
      <w:r w:rsidR="007750D7">
        <w:rPr>
          <w:sz w:val="24"/>
          <w:lang w:eastAsia="zh-CN"/>
        </w:rPr>
        <w:t xml:space="preserve">near machine </w:t>
      </w:r>
    </w:p>
    <w:p w:rsidR="003C37F2" w:rsidRDefault="005C4383" w:rsidP="00A842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Lifting personnel will attached all required lifting gears onto gantry crane which is to be secure to the load to be lifted </w:t>
      </w:r>
    </w:p>
    <w:p w:rsidR="00027949" w:rsidRPr="00A0599B" w:rsidRDefault="005C4383" w:rsidP="00A0599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rigging is complete, gantry crane to lift</w:t>
      </w:r>
      <w:r w:rsidR="007750D7">
        <w:rPr>
          <w:sz w:val="24"/>
          <w:lang w:eastAsia="zh-CN"/>
        </w:rPr>
        <w:t xml:space="preserve"> up machine from foundation hole </w:t>
      </w:r>
    </w:p>
    <w:p w:rsidR="00027949" w:rsidRDefault="007750D7" w:rsidP="000279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gantry crane away from foundation hole </w:t>
      </w:r>
    </w:p>
    <w:p w:rsidR="00027949" w:rsidRDefault="00C71052" w:rsidP="000279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Lay down machine </w:t>
      </w:r>
    </w:p>
    <w:p w:rsidR="00027949" w:rsidRPr="00027949" w:rsidRDefault="00C71052" w:rsidP="000279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to loading area </w:t>
      </w:r>
    </w:p>
    <w:p w:rsidR="00DB098E" w:rsidRDefault="00C71052" w:rsidP="003C37F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 crane to hoist up machine and load onto low loader</w:t>
      </w:r>
    </w:p>
    <w:p w:rsidR="00C71052" w:rsidRDefault="00C71052" w:rsidP="003C37F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chain lock</w:t>
      </w:r>
    </w:p>
    <w:p w:rsidR="00C71052" w:rsidRDefault="00C71052" w:rsidP="003C37F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</w:t>
      </w:r>
      <w:r w:rsidR="00030E65">
        <w:rPr>
          <w:sz w:val="24"/>
          <w:lang w:eastAsia="zh-CN"/>
        </w:rPr>
        <w:t xml:space="preserve">and deliver </w:t>
      </w:r>
      <w:r>
        <w:rPr>
          <w:sz w:val="24"/>
          <w:lang w:eastAsia="zh-CN"/>
        </w:rPr>
        <w:t>to new factory</w:t>
      </w:r>
    </w:p>
    <w:p w:rsidR="00C71052" w:rsidRDefault="00C71052" w:rsidP="003C37F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and transport machine into factory premise</w:t>
      </w:r>
      <w:r w:rsidR="00030E65">
        <w:rPr>
          <w:sz w:val="24"/>
          <w:lang w:eastAsia="zh-CN"/>
        </w:rPr>
        <w:t xml:space="preserve"> </w:t>
      </w:r>
    </w:p>
    <w:p w:rsidR="00B57451" w:rsidRPr="00C71052" w:rsidRDefault="00C71052" w:rsidP="00C7105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gantry crane to upright and lower down machine onto foundation hole  </w:t>
      </w:r>
    </w:p>
    <w:p w:rsidR="00AE389D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AE389D">
        <w:rPr>
          <w:sz w:val="24"/>
          <w:lang w:eastAsia="zh-CN"/>
        </w:rPr>
        <w:t>o perform proper housekeeping</w:t>
      </w:r>
    </w:p>
    <w:p w:rsidR="006467DA" w:rsidRPr="0099046A" w:rsidRDefault="00AE389D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873CF" w:rsidRDefault="008873CF">
      <w:r>
        <w:separator/>
      </w:r>
    </w:p>
  </w:endnote>
  <w:endnote w:type="continuationSeparator" w:id="0">
    <w:p w:rsidR="008873CF" w:rsidRDefault="008873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5652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5652C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873CF" w:rsidRDefault="008873CF">
      <w:r>
        <w:separator/>
      </w:r>
    </w:p>
  </w:footnote>
  <w:footnote w:type="continuationSeparator" w:id="0">
    <w:p w:rsidR="008873CF" w:rsidRDefault="008873C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8873C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1942">
    <w:pPr>
      <w:pStyle w:val="Header"/>
      <w:jc w:val="center"/>
    </w:pPr>
    <w:r>
      <w:t>Tel</w:t>
    </w:r>
    <w:r w:rsidR="006467DA">
      <w:t>:</w:t>
    </w:r>
    <w:r>
      <w:t xml:space="preserve"> 62824175, 62828203, 62826020, Fax</w:t>
    </w:r>
    <w:r w:rsidR="006467DA">
      <w:t xml:space="preserve">: </w:t>
    </w:r>
    <w:r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8873CF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41942">
    <w:pPr>
      <w:pStyle w:val="Header"/>
      <w:jc w:val="center"/>
      <w:rPr>
        <w:sz w:val="22"/>
      </w:rPr>
    </w:pPr>
    <w:r>
      <w:rPr>
        <w:sz w:val="22"/>
      </w:rPr>
      <w:t xml:space="preserve">e-mail: </w:t>
    </w:r>
    <w:hyperlink r:id="rId3" w:history="1">
      <w:r w:rsidRPr="001E5206">
        <w:rPr>
          <w:rStyle w:val="Hyperlink"/>
          <w:sz w:val="22"/>
        </w:rPr>
        <w:t>ewmtpl@gmail.com</w:t>
      </w:r>
    </w:hyperlink>
    <w:r>
      <w:rPr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7949"/>
    <w:rsid w:val="00030E65"/>
    <w:rsid w:val="00036298"/>
    <w:rsid w:val="000463D9"/>
    <w:rsid w:val="00057FF4"/>
    <w:rsid w:val="0007067F"/>
    <w:rsid w:val="0007152C"/>
    <w:rsid w:val="00083372"/>
    <w:rsid w:val="000C68D5"/>
    <w:rsid w:val="000D3C89"/>
    <w:rsid w:val="000D3F7C"/>
    <w:rsid w:val="0010070A"/>
    <w:rsid w:val="001268A8"/>
    <w:rsid w:val="00126F8C"/>
    <w:rsid w:val="00136332"/>
    <w:rsid w:val="00141D73"/>
    <w:rsid w:val="00147AE7"/>
    <w:rsid w:val="00170AE3"/>
    <w:rsid w:val="001F5380"/>
    <w:rsid w:val="002068C4"/>
    <w:rsid w:val="00241657"/>
    <w:rsid w:val="00257402"/>
    <w:rsid w:val="00257C21"/>
    <w:rsid w:val="002A166B"/>
    <w:rsid w:val="002D617F"/>
    <w:rsid w:val="00345D46"/>
    <w:rsid w:val="00346FBC"/>
    <w:rsid w:val="00373BA8"/>
    <w:rsid w:val="003A3ADA"/>
    <w:rsid w:val="003C37F2"/>
    <w:rsid w:val="003C43A5"/>
    <w:rsid w:val="003D3BEA"/>
    <w:rsid w:val="0045652C"/>
    <w:rsid w:val="00466C7A"/>
    <w:rsid w:val="004B5690"/>
    <w:rsid w:val="004D66B4"/>
    <w:rsid w:val="00504511"/>
    <w:rsid w:val="005153BB"/>
    <w:rsid w:val="00516B84"/>
    <w:rsid w:val="005333BC"/>
    <w:rsid w:val="00590218"/>
    <w:rsid w:val="005948F2"/>
    <w:rsid w:val="005A7E8D"/>
    <w:rsid w:val="005C4383"/>
    <w:rsid w:val="00634800"/>
    <w:rsid w:val="00641942"/>
    <w:rsid w:val="006467DA"/>
    <w:rsid w:val="00663BC0"/>
    <w:rsid w:val="006713C4"/>
    <w:rsid w:val="00673D24"/>
    <w:rsid w:val="0067755D"/>
    <w:rsid w:val="007264CD"/>
    <w:rsid w:val="00735210"/>
    <w:rsid w:val="00742D33"/>
    <w:rsid w:val="007750D7"/>
    <w:rsid w:val="007B5953"/>
    <w:rsid w:val="007F3186"/>
    <w:rsid w:val="00804148"/>
    <w:rsid w:val="00840D53"/>
    <w:rsid w:val="008873CF"/>
    <w:rsid w:val="00895D5D"/>
    <w:rsid w:val="0089628B"/>
    <w:rsid w:val="008B0A24"/>
    <w:rsid w:val="00910BC8"/>
    <w:rsid w:val="00933FF0"/>
    <w:rsid w:val="00956805"/>
    <w:rsid w:val="00962CC7"/>
    <w:rsid w:val="00971AE8"/>
    <w:rsid w:val="0099046A"/>
    <w:rsid w:val="00992D3A"/>
    <w:rsid w:val="009B1025"/>
    <w:rsid w:val="009C11A6"/>
    <w:rsid w:val="00A04566"/>
    <w:rsid w:val="00A0599B"/>
    <w:rsid w:val="00A1115F"/>
    <w:rsid w:val="00A5543F"/>
    <w:rsid w:val="00A612F4"/>
    <w:rsid w:val="00A84205"/>
    <w:rsid w:val="00A93B6F"/>
    <w:rsid w:val="00AB583B"/>
    <w:rsid w:val="00AE389D"/>
    <w:rsid w:val="00B53C3D"/>
    <w:rsid w:val="00B57451"/>
    <w:rsid w:val="00BA65F8"/>
    <w:rsid w:val="00BF1F53"/>
    <w:rsid w:val="00C37473"/>
    <w:rsid w:val="00C65390"/>
    <w:rsid w:val="00C71052"/>
    <w:rsid w:val="00C740B2"/>
    <w:rsid w:val="00C91358"/>
    <w:rsid w:val="00C95881"/>
    <w:rsid w:val="00C97E3D"/>
    <w:rsid w:val="00CC76C3"/>
    <w:rsid w:val="00D30587"/>
    <w:rsid w:val="00DB098E"/>
    <w:rsid w:val="00DF06BA"/>
    <w:rsid w:val="00E07327"/>
    <w:rsid w:val="00E34F61"/>
    <w:rsid w:val="00E64C91"/>
    <w:rsid w:val="00E67DF1"/>
    <w:rsid w:val="00E76DB5"/>
    <w:rsid w:val="00E84499"/>
    <w:rsid w:val="00EA51F2"/>
    <w:rsid w:val="00EB45F1"/>
    <w:rsid w:val="00EC1220"/>
    <w:rsid w:val="00EC37A1"/>
    <w:rsid w:val="00EF789A"/>
    <w:rsid w:val="00F1378E"/>
    <w:rsid w:val="00F25DE1"/>
    <w:rsid w:val="00F36CE9"/>
    <w:rsid w:val="00F5242C"/>
    <w:rsid w:val="00F7695C"/>
    <w:rsid w:val="00FC797D"/>
    <w:rsid w:val="00FD0A21"/>
    <w:rsid w:val="00FE1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ewmtpl@gmail.com" TargetMode="External"/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418</Words>
  <Characters>2385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2798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2021-12-29T05:59:00Z</cp:lastPrinted>
  <dcterms:created xsi:type="dcterms:W3CDTF">2021-12-27T05:04:00Z</dcterms:created>
  <dcterms:modified xsi:type="dcterms:W3CDTF">2021-12-29T05:59:00Z</dcterms:modified>
</cp:coreProperties>
</file>