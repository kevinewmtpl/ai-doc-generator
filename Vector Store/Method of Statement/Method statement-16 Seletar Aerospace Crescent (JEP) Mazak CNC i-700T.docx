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016A7">
      <w:pPr>
        <w:rPr>
          <w:sz w:val="24"/>
          <w:lang w:eastAsia="zh-CN"/>
        </w:rPr>
      </w:pPr>
      <w:r>
        <w:rPr>
          <w:sz w:val="24"/>
        </w:rPr>
        <w:t>Date: 09</w:t>
      </w:r>
      <w:r w:rsidRPr="00E016A7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F66BEE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016A7">
        <w:rPr>
          <w:sz w:val="24"/>
          <w:lang w:eastAsia="zh-CN"/>
        </w:rPr>
        <w:t>2 cases</w:t>
      </w:r>
      <w:r w:rsidR="00CB0419">
        <w:rPr>
          <w:sz w:val="24"/>
          <w:lang w:eastAsia="zh-CN"/>
        </w:rPr>
        <w:t xml:space="preserve"> </w:t>
      </w:r>
      <w:r w:rsidR="000D5E23">
        <w:rPr>
          <w:sz w:val="24"/>
          <w:lang w:eastAsia="zh-CN"/>
        </w:rPr>
        <w:t xml:space="preserve">from </w:t>
      </w:r>
      <w:r w:rsidR="00E016A7">
        <w:rPr>
          <w:sz w:val="24"/>
          <w:lang w:eastAsia="zh-CN"/>
        </w:rPr>
        <w:t>low loader</w:t>
      </w:r>
      <w:r w:rsidR="00C4609B">
        <w:rPr>
          <w:sz w:val="24"/>
          <w:lang w:eastAsia="zh-CN"/>
        </w:rPr>
        <w:t xml:space="preserve">, </w:t>
      </w:r>
      <w:r w:rsidR="00E016A7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E016A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Mazak CNC Vertical i-700T</w:t>
      </w:r>
    </w:p>
    <w:p w:rsidR="00E016A7" w:rsidRDefault="00E016A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264 x 312 x 343 cm </w:t>
      </w:r>
    </w:p>
    <w:p w:rsidR="00D02613" w:rsidRPr="00E016A7" w:rsidRDefault="00E016A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16</w:t>
      </w:r>
      <w:r w:rsidR="00B701FE">
        <w:rPr>
          <w:sz w:val="24"/>
          <w:szCs w:val="24"/>
          <w:lang w:eastAsia="zh-CN"/>
        </w:rPr>
        <w:t>, 000</w:t>
      </w:r>
      <w:r w:rsidR="00B608D7">
        <w:rPr>
          <w:sz w:val="24"/>
          <w:szCs w:val="24"/>
          <w:lang w:eastAsia="zh-CN"/>
        </w:rPr>
        <w:t xml:space="preserve"> kgs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66BEE" w:rsidRDefault="00E01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12/07</w:t>
      </w:r>
      <w:r w:rsidR="00F66BEE">
        <w:rPr>
          <w:sz w:val="24"/>
          <w:lang w:eastAsia="zh-CN"/>
        </w:rPr>
        <w:t>/21</w:t>
      </w:r>
    </w:p>
    <w:p w:rsidR="00F66BEE" w:rsidRDefault="00F66B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66BEE" w:rsidRDefault="00F66BE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C6A66" w:rsidRPr="008E20C6" w:rsidRDefault="00E01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10:00 am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66BEE" w:rsidRDefault="00E01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75 ton lorry loader</w:t>
      </w:r>
    </w:p>
    <w:p w:rsidR="000D5E23" w:rsidRDefault="00E01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F66BEE">
        <w:rPr>
          <w:sz w:val="24"/>
          <w:lang w:eastAsia="zh-CN"/>
        </w:rPr>
        <w:t xml:space="preserve">ry loader </w:t>
      </w:r>
    </w:p>
    <w:p w:rsidR="00B608D7" w:rsidRDefault="00B608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D02613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E016A7" w:rsidRDefault="00E016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D02613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E016A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D02613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 w:rsidR="00E016A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145B3F" w:rsidRDefault="00E016A7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CF5737">
        <w:rPr>
          <w:sz w:val="24"/>
          <w:lang w:eastAsia="zh-CN"/>
        </w:rPr>
        <w:t xml:space="preserve"> crane</w:t>
      </w:r>
      <w:r w:rsidR="00CB0419">
        <w:rPr>
          <w:sz w:val="24"/>
          <w:lang w:eastAsia="zh-CN"/>
        </w:rPr>
        <w:t xml:space="preserve"> at</w:t>
      </w:r>
      <w:r w:rsidR="00001658">
        <w:rPr>
          <w:sz w:val="24"/>
          <w:lang w:eastAsia="zh-CN"/>
        </w:rPr>
        <w:t xml:space="preserve"> </w:t>
      </w:r>
      <w:r w:rsidR="00CF5737">
        <w:rPr>
          <w:sz w:val="24"/>
          <w:lang w:eastAsia="zh-CN"/>
        </w:rPr>
        <w:t xml:space="preserve">designated </w:t>
      </w:r>
      <w:r w:rsidR="00AB507F">
        <w:rPr>
          <w:sz w:val="24"/>
          <w:lang w:eastAsia="zh-CN"/>
        </w:rPr>
        <w:t>unloading area</w:t>
      </w:r>
    </w:p>
    <w:p w:rsidR="00CB0419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CB0419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</w:t>
      </w:r>
      <w:r w:rsidR="00E016A7">
        <w:rPr>
          <w:sz w:val="24"/>
          <w:lang w:eastAsia="zh-CN"/>
        </w:rPr>
        <w:t>t up cases from low loader</w:t>
      </w:r>
    </w:p>
    <w:p w:rsidR="00E016A7" w:rsidRDefault="00E016A7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E016A7" w:rsidRDefault="00E016A7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016A7" w:rsidRPr="008E20C6" w:rsidRDefault="00E016A7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 </w:t>
      </w:r>
    </w:p>
    <w:p w:rsidR="007C4166" w:rsidRPr="00CB0419" w:rsidRDefault="00E016A7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 and lower down to near ground level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E016A7">
        <w:rPr>
          <w:sz w:val="24"/>
          <w:lang w:eastAsia="zh-CN"/>
        </w:rPr>
        <w:t>o machine bed</w:t>
      </w:r>
    </w:p>
    <w:p w:rsidR="007F03CF" w:rsidRDefault="000D5E2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to</w:t>
      </w:r>
      <w:r w:rsidR="00AB507F">
        <w:rPr>
          <w:sz w:val="24"/>
          <w:lang w:eastAsia="zh-CN"/>
        </w:rPr>
        <w:t xml:space="preserve"> 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  <w:r w:rsidR="00E016A7">
        <w:rPr>
          <w:sz w:val="24"/>
          <w:lang w:eastAsia="zh-CN"/>
        </w:rPr>
        <w:t xml:space="preserve"> area </w:t>
      </w:r>
      <w:bookmarkStart w:id="0" w:name="_GoBack"/>
      <w:bookmarkEnd w:id="0"/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2B5D" w:rsidRDefault="00282B5D">
      <w:r>
        <w:separator/>
      </w:r>
    </w:p>
  </w:endnote>
  <w:endnote w:type="continuationSeparator" w:id="0">
    <w:p w:rsidR="00282B5D" w:rsidRDefault="00282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44A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44A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2B5D" w:rsidRDefault="00282B5D">
      <w:r>
        <w:separator/>
      </w:r>
    </w:p>
  </w:footnote>
  <w:footnote w:type="continuationSeparator" w:id="0">
    <w:p w:rsidR="00282B5D" w:rsidRDefault="00282B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82B5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82B5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801A2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61FD0"/>
    <w:rsid w:val="00282B5D"/>
    <w:rsid w:val="002C310F"/>
    <w:rsid w:val="002C52AA"/>
    <w:rsid w:val="002D3928"/>
    <w:rsid w:val="002F5AEE"/>
    <w:rsid w:val="00311DB1"/>
    <w:rsid w:val="00347B0A"/>
    <w:rsid w:val="003522C8"/>
    <w:rsid w:val="00352C91"/>
    <w:rsid w:val="00392D72"/>
    <w:rsid w:val="004135BC"/>
    <w:rsid w:val="0042395B"/>
    <w:rsid w:val="00455E18"/>
    <w:rsid w:val="0047011D"/>
    <w:rsid w:val="00473D73"/>
    <w:rsid w:val="004D4712"/>
    <w:rsid w:val="0052004B"/>
    <w:rsid w:val="005A2A69"/>
    <w:rsid w:val="005A46D9"/>
    <w:rsid w:val="005A7503"/>
    <w:rsid w:val="005C01BA"/>
    <w:rsid w:val="005C6A66"/>
    <w:rsid w:val="005D6225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C56A0"/>
    <w:rsid w:val="006F37C2"/>
    <w:rsid w:val="00707B09"/>
    <w:rsid w:val="00732428"/>
    <w:rsid w:val="007C4166"/>
    <w:rsid w:val="007E7225"/>
    <w:rsid w:val="007F03CF"/>
    <w:rsid w:val="0081336E"/>
    <w:rsid w:val="00821507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438E4"/>
    <w:rsid w:val="00A64537"/>
    <w:rsid w:val="00A91807"/>
    <w:rsid w:val="00AB507F"/>
    <w:rsid w:val="00B4077D"/>
    <w:rsid w:val="00B45C00"/>
    <w:rsid w:val="00B608D7"/>
    <w:rsid w:val="00B701FE"/>
    <w:rsid w:val="00C4609B"/>
    <w:rsid w:val="00C56570"/>
    <w:rsid w:val="00CB0419"/>
    <w:rsid w:val="00CF5737"/>
    <w:rsid w:val="00D02613"/>
    <w:rsid w:val="00D26C25"/>
    <w:rsid w:val="00D322A1"/>
    <w:rsid w:val="00D64822"/>
    <w:rsid w:val="00D9173A"/>
    <w:rsid w:val="00E016A7"/>
    <w:rsid w:val="00E22F5B"/>
    <w:rsid w:val="00E615DC"/>
    <w:rsid w:val="00E9120A"/>
    <w:rsid w:val="00EC087A"/>
    <w:rsid w:val="00EF0E77"/>
    <w:rsid w:val="00F47E51"/>
    <w:rsid w:val="00F66BEE"/>
    <w:rsid w:val="00F71F37"/>
    <w:rsid w:val="00FB44AE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2021-02-16T01:42:00Z</cp:lastPrinted>
  <dcterms:created xsi:type="dcterms:W3CDTF">2021-07-09T02:18:00Z</dcterms:created>
  <dcterms:modified xsi:type="dcterms:W3CDTF">2021-07-09T02:18:00Z</dcterms:modified>
</cp:coreProperties>
</file>