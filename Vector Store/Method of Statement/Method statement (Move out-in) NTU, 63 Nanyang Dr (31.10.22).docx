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F1A15">
      <w:pPr>
        <w:rPr>
          <w:sz w:val="24"/>
          <w:lang w:eastAsia="zh-CN"/>
        </w:rPr>
      </w:pPr>
      <w:r>
        <w:rPr>
          <w:sz w:val="24"/>
        </w:rPr>
        <w:t>Date: 26</w:t>
      </w:r>
      <w:r w:rsidR="00B01EBC" w:rsidRPr="00B01EBC">
        <w:rPr>
          <w:sz w:val="24"/>
          <w:vertAlign w:val="superscript"/>
        </w:rPr>
        <w:t>th</w:t>
      </w:r>
      <w:r w:rsidR="00B01EBC">
        <w:rPr>
          <w:sz w:val="24"/>
        </w:rPr>
        <w:t xml:space="preserve"> Oct</w:t>
      </w:r>
      <w:r w:rsidR="00F84A9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B01EBC">
        <w:rPr>
          <w:sz w:val="24"/>
          <w:lang w:eastAsia="zh-CN"/>
        </w:rPr>
        <w:t xml:space="preserve"> shift out 1 unit machine to loading area</w:t>
      </w:r>
      <w:r w:rsidR="00F84A91">
        <w:rPr>
          <w:sz w:val="24"/>
          <w:lang w:eastAsia="zh-CN"/>
        </w:rPr>
        <w:t xml:space="preserve">, </w:t>
      </w:r>
      <w:r w:rsidR="00B01EBC">
        <w:rPr>
          <w:sz w:val="24"/>
          <w:lang w:eastAsia="zh-CN"/>
        </w:rPr>
        <w:t xml:space="preserve">hoist up and </w:t>
      </w:r>
      <w:r w:rsidR="00F84A91">
        <w:rPr>
          <w:sz w:val="24"/>
          <w:lang w:eastAsia="zh-CN"/>
        </w:rPr>
        <w:t xml:space="preserve">load onto lorry </w:t>
      </w:r>
      <w:r w:rsidR="001C7877">
        <w:rPr>
          <w:sz w:val="24"/>
          <w:lang w:eastAsia="zh-CN"/>
        </w:rPr>
        <w:t>chassi</w:t>
      </w:r>
      <w:r w:rsidR="00B01EBC">
        <w:rPr>
          <w:sz w:val="24"/>
          <w:lang w:eastAsia="zh-CN"/>
        </w:rPr>
        <w:t xml:space="preserve">s, transport to back of building, hoist down machine,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98146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F84A91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Troop Surface Grinder</w:t>
      </w:r>
    </w:p>
    <w:p w:rsidR="00B01EBC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98146E">
        <w:rPr>
          <w:sz w:val="24"/>
          <w:szCs w:val="24"/>
          <w:lang w:eastAsia="zh-CN"/>
        </w:rPr>
        <w:t>2680 x 1850 x 1900 mm</w:t>
      </w:r>
    </w:p>
    <w:p w:rsidR="005D3C81" w:rsidRDefault="0098146E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250</w:t>
      </w:r>
      <w:r w:rsidR="00F84A91">
        <w:rPr>
          <w:sz w:val="24"/>
          <w:szCs w:val="24"/>
          <w:lang w:eastAsia="zh-CN"/>
        </w:rPr>
        <w:t xml:space="preserve">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F1A15">
      <w:pPr>
        <w:rPr>
          <w:sz w:val="24"/>
          <w:lang w:eastAsia="zh-CN"/>
        </w:rPr>
      </w:pPr>
      <w:r>
        <w:rPr>
          <w:sz w:val="24"/>
          <w:lang w:eastAsia="zh-CN"/>
        </w:rPr>
        <w:t>31/10/22 (Monday</w:t>
      </w:r>
      <w:bookmarkStart w:id="0" w:name="_GoBack"/>
      <w:bookmarkEnd w:id="0"/>
      <w:r w:rsidR="00B01EBC">
        <w:rPr>
          <w:sz w:val="24"/>
          <w:lang w:eastAsia="zh-CN"/>
        </w:rPr>
        <w:t xml:space="preserve">) 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1EBC" w:rsidRDefault="00B01EBC" w:rsidP="00360978">
      <w:pPr>
        <w:pStyle w:val="Heading4"/>
      </w:pPr>
      <w:r>
        <w:t>63</w:t>
      </w:r>
      <w:r w:rsidR="00F84A91">
        <w:t xml:space="preserve"> Nanyang Dri</w:t>
      </w:r>
      <w:r>
        <w:t xml:space="preserve">ve, Singapore Centre for 3D Printing </w:t>
      </w:r>
    </w:p>
    <w:p w:rsidR="003A6EE4" w:rsidRPr="00360978" w:rsidRDefault="00B01EBC" w:rsidP="00360978">
      <w:pPr>
        <w:pStyle w:val="Heading4"/>
      </w:pPr>
      <w:r>
        <w:t>SC3DP The Arc-Technical Staff Room LHN-B4-11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B01EBC" w:rsidRPr="00B01EB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01EBC" w:rsidRDefault="00B01EB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5E7B7E" w:rsidRDefault="005E7B7E" w:rsidP="005E7B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226B3" w:rsidRDefault="00140D68" w:rsidP="005E7B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B01EBC">
        <w:rPr>
          <w:sz w:val="24"/>
          <w:lang w:eastAsia="zh-CN"/>
        </w:rPr>
        <w:t>machine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B01EBC">
        <w:rPr>
          <w:sz w:val="24"/>
          <w:lang w:eastAsia="zh-CN"/>
        </w:rPr>
        <w:t xml:space="preserve"> area</w:t>
      </w:r>
    </w:p>
    <w:p w:rsidR="00B01EBC" w:rsidRPr="00797351" w:rsidRDefault="00B01EBC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onto lorry chassis </w:t>
      </w:r>
      <w:r w:rsidR="005E7B7E">
        <w:rPr>
          <w:sz w:val="24"/>
          <w:lang w:eastAsia="zh-CN"/>
        </w:rPr>
        <w:t xml:space="preserve">  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E7B7E">
        <w:rPr>
          <w:sz w:val="24"/>
          <w:lang w:eastAsia="zh-CN"/>
        </w:rPr>
        <w:t xml:space="preserve">to back of building </w:t>
      </w:r>
    </w:p>
    <w:p w:rsidR="00797351" w:rsidRPr="005E7B7E" w:rsidRDefault="00797351" w:rsidP="005E7B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3A6EE4" w:rsidRPr="008A6FFB">
        <w:rPr>
          <w:sz w:val="24"/>
          <w:lang w:eastAsia="zh-CN"/>
        </w:rPr>
        <w:t xml:space="preserve"> down</w:t>
      </w:r>
      <w:r w:rsidR="00791F12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</w:t>
      </w:r>
      <w:r w:rsidR="005E7B7E">
        <w:rPr>
          <w:sz w:val="24"/>
          <w:lang w:eastAsia="zh-CN"/>
        </w:rPr>
        <w:t xml:space="preserve"> transport into building premise</w:t>
      </w:r>
    </w:p>
    <w:p w:rsidR="00797351" w:rsidRPr="005E7B7E" w:rsidRDefault="00797351" w:rsidP="005E7B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E7B7E">
        <w:rPr>
          <w:sz w:val="24"/>
          <w:lang w:eastAsia="zh-CN"/>
        </w:rPr>
        <w:t xml:space="preserve">machine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967" w:rsidRDefault="00597967">
      <w:r>
        <w:separator/>
      </w:r>
    </w:p>
  </w:endnote>
  <w:endnote w:type="continuationSeparator" w:id="0">
    <w:p w:rsidR="00597967" w:rsidRDefault="0059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1A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1A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967" w:rsidRDefault="00597967">
      <w:r>
        <w:separator/>
      </w:r>
    </w:p>
  </w:footnote>
  <w:footnote w:type="continuationSeparator" w:id="0">
    <w:p w:rsidR="00597967" w:rsidRDefault="005979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979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9796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11F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97967"/>
    <w:rsid w:val="005D3C81"/>
    <w:rsid w:val="005E7B7E"/>
    <w:rsid w:val="006467DA"/>
    <w:rsid w:val="00647F9A"/>
    <w:rsid w:val="00656899"/>
    <w:rsid w:val="00656DB5"/>
    <w:rsid w:val="0066401C"/>
    <w:rsid w:val="00670B64"/>
    <w:rsid w:val="00675C1B"/>
    <w:rsid w:val="0068184A"/>
    <w:rsid w:val="00693582"/>
    <w:rsid w:val="006A259C"/>
    <w:rsid w:val="006B3F8F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8146E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1EBC"/>
    <w:rsid w:val="00B06871"/>
    <w:rsid w:val="00B16B6D"/>
    <w:rsid w:val="00B225F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DF1A15"/>
    <w:rsid w:val="00E3288E"/>
    <w:rsid w:val="00E76DB5"/>
    <w:rsid w:val="00E940F8"/>
    <w:rsid w:val="00EC1220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2021-02-25T06:18:00Z</cp:lastPrinted>
  <dcterms:created xsi:type="dcterms:W3CDTF">2022-10-27T05:23:00Z</dcterms:created>
  <dcterms:modified xsi:type="dcterms:W3CDTF">2022-10-27T05:23:00Z</dcterms:modified>
</cp:coreProperties>
</file>