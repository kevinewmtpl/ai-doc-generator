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84142">
      <w:pPr>
        <w:rPr>
          <w:sz w:val="24"/>
          <w:lang w:eastAsia="zh-CN"/>
        </w:rPr>
      </w:pPr>
      <w:r>
        <w:rPr>
          <w:sz w:val="24"/>
        </w:rPr>
        <w:t>Date: 05</w:t>
      </w:r>
      <w:r w:rsidRPr="00684142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BF7AEF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684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</w:t>
      </w:r>
      <w:r w:rsidR="00BF7AEF">
        <w:rPr>
          <w:rFonts w:hint="eastAsia"/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Furnace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130860">
        <w:rPr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ground floor</w:t>
      </w:r>
    </w:p>
    <w:p w:rsidR="00BF7AEF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7AEF" w:rsidRDefault="00BF7AE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7AEF" w:rsidRDefault="0068414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Furnace</w:t>
      </w:r>
    </w:p>
    <w:p w:rsidR="00130860" w:rsidRDefault="0068414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990 x 128 x 800 mm</w:t>
      </w:r>
    </w:p>
    <w:p w:rsidR="00130860" w:rsidRPr="00BF7AEF" w:rsidRDefault="001308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</w:t>
      </w:r>
      <w:r w:rsidR="00684142">
        <w:rPr>
          <w:sz w:val="24"/>
          <w:szCs w:val="24"/>
          <w:lang w:eastAsia="zh-CN"/>
        </w:rPr>
        <w:t>t</w:t>
      </w:r>
      <w:proofErr w:type="spellEnd"/>
      <w:r w:rsidR="00684142">
        <w:rPr>
          <w:sz w:val="24"/>
          <w:szCs w:val="24"/>
          <w:lang w:eastAsia="zh-CN"/>
        </w:rPr>
        <w:t>: 470</w:t>
      </w:r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174C5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84142">
      <w:pPr>
        <w:rPr>
          <w:sz w:val="24"/>
          <w:lang w:eastAsia="zh-CN"/>
        </w:rPr>
      </w:pPr>
      <w:r>
        <w:rPr>
          <w:sz w:val="24"/>
          <w:lang w:eastAsia="zh-CN"/>
        </w:rPr>
        <w:t>08/09</w:t>
      </w:r>
      <w:r w:rsidR="00BF7AEF">
        <w:rPr>
          <w:sz w:val="24"/>
          <w:lang w:eastAsia="zh-CN"/>
        </w:rPr>
        <w:t xml:space="preserve">/2017  </w:t>
      </w:r>
      <w:r w:rsidR="00B0550F">
        <w:rPr>
          <w:sz w:val="24"/>
          <w:lang w:eastAsia="zh-CN"/>
        </w:rPr>
        <w:t xml:space="preserve"> –</w:t>
      </w:r>
      <w:r w:rsidR="00BF7AEF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11</w:t>
      </w:r>
      <w:r w:rsidR="00B0550F">
        <w:rPr>
          <w:sz w:val="24"/>
          <w:lang w:eastAsia="zh-CN"/>
        </w:rPr>
        <w:t>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684142" w:rsidP="00BD54BB">
      <w:pPr>
        <w:pStyle w:val="Heading4"/>
        <w:rPr>
          <w:szCs w:val="24"/>
        </w:rPr>
      </w:pPr>
      <w:r>
        <w:t>NUS, 2 Engineering Drive 3</w:t>
      </w:r>
    </w:p>
    <w:p w:rsidR="000F21AB" w:rsidRPr="000F21AB" w:rsidRDefault="00684142" w:rsidP="000F21AB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Facaulty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gramStart"/>
      <w:r>
        <w:rPr>
          <w:sz w:val="24"/>
          <w:szCs w:val="24"/>
          <w:lang w:eastAsia="zh-CN"/>
        </w:rPr>
        <w:t>Of</w:t>
      </w:r>
      <w:proofErr w:type="gramEnd"/>
      <w:r>
        <w:rPr>
          <w:sz w:val="24"/>
          <w:szCs w:val="24"/>
          <w:lang w:eastAsia="zh-CN"/>
        </w:rPr>
        <w:t xml:space="preserve"> Engineering, Block E3-01-01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4174C5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D4F39">
        <w:rPr>
          <w:sz w:val="24"/>
          <w:lang w:eastAsia="zh-CN"/>
        </w:rPr>
        <w:t>ire/webbing sling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72BCD" w:rsidRDefault="00F72BCD" w:rsidP="00BD54B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142" w:rsidRDefault="00684142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986" w:rsidRDefault="00EC1986">
      <w:pPr>
        <w:rPr>
          <w:sz w:val="24"/>
          <w:lang w:eastAsia="zh-CN"/>
        </w:rPr>
      </w:pPr>
      <w:r>
        <w:rPr>
          <w:sz w:val="24"/>
          <w:lang w:eastAsia="zh-CN"/>
        </w:rPr>
        <w:t>Assignment of Marshall/traffic Marshall to control and guide movement of vehicle and personnel within the vicinity</w:t>
      </w:r>
    </w:p>
    <w:p w:rsidR="00EC1986" w:rsidRDefault="00EC198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  <w:bookmarkStart w:id="0" w:name="_GoBack"/>
      <w:bookmarkEnd w:id="0"/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72BCD" w:rsidRPr="00684142" w:rsidRDefault="006467DA" w:rsidP="006841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F72BCD">
        <w:rPr>
          <w:sz w:val="24"/>
          <w:lang w:eastAsia="zh-CN"/>
        </w:rPr>
        <w:t>area for unloading of machine</w:t>
      </w:r>
    </w:p>
    <w:p w:rsidR="00241657" w:rsidRPr="00684142" w:rsidRDefault="00B0550F" w:rsidP="006841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684142">
        <w:rPr>
          <w:sz w:val="24"/>
          <w:lang w:eastAsia="zh-CN"/>
        </w:rPr>
        <w:t xml:space="preserve"> down furnace from lorry chassis</w:t>
      </w:r>
    </w:p>
    <w:p w:rsidR="00B0550F" w:rsidRPr="00B0550F" w:rsidRDefault="00684142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furnace</w:t>
      </w:r>
      <w:r w:rsidR="00F72BCD">
        <w:rPr>
          <w:sz w:val="24"/>
          <w:lang w:eastAsia="zh-CN"/>
        </w:rPr>
        <w:t xml:space="preserve"> 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72BCD">
        <w:rPr>
          <w:sz w:val="24"/>
          <w:lang w:eastAsia="zh-CN"/>
        </w:rPr>
        <w:t xml:space="preserve"> to</w:t>
      </w:r>
      <w:r w:rsidR="00684142">
        <w:rPr>
          <w:sz w:val="24"/>
          <w:lang w:eastAsia="zh-CN"/>
        </w:rPr>
        <w:t xml:space="preserve"> furnace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B0550F">
        <w:rPr>
          <w:sz w:val="24"/>
          <w:lang w:eastAsia="zh-CN"/>
        </w:rPr>
        <w:t xml:space="preserve"> to the designated location</w:t>
      </w:r>
      <w:r w:rsidR="00684142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68414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505" w:rsidRDefault="00201505">
      <w:r>
        <w:separator/>
      </w:r>
    </w:p>
  </w:endnote>
  <w:endnote w:type="continuationSeparator" w:id="0">
    <w:p w:rsidR="00201505" w:rsidRDefault="0020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19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19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505" w:rsidRDefault="00201505">
      <w:r>
        <w:separator/>
      </w:r>
    </w:p>
  </w:footnote>
  <w:footnote w:type="continuationSeparator" w:id="0">
    <w:p w:rsidR="00201505" w:rsidRDefault="002015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C19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C198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410E2"/>
    <w:rsid w:val="0007152C"/>
    <w:rsid w:val="0007597D"/>
    <w:rsid w:val="00083372"/>
    <w:rsid w:val="000C68D5"/>
    <w:rsid w:val="000D3C89"/>
    <w:rsid w:val="000D3F7C"/>
    <w:rsid w:val="000F21AB"/>
    <w:rsid w:val="001268A8"/>
    <w:rsid w:val="00130860"/>
    <w:rsid w:val="00136332"/>
    <w:rsid w:val="00141D73"/>
    <w:rsid w:val="001814CD"/>
    <w:rsid w:val="001D69E0"/>
    <w:rsid w:val="001F5380"/>
    <w:rsid w:val="00201505"/>
    <w:rsid w:val="00241657"/>
    <w:rsid w:val="00257C21"/>
    <w:rsid w:val="002828C5"/>
    <w:rsid w:val="003C43A5"/>
    <w:rsid w:val="003D3BEA"/>
    <w:rsid w:val="004174C5"/>
    <w:rsid w:val="00466C7A"/>
    <w:rsid w:val="005070E5"/>
    <w:rsid w:val="005333BC"/>
    <w:rsid w:val="00634800"/>
    <w:rsid w:val="006467DA"/>
    <w:rsid w:val="00663BC0"/>
    <w:rsid w:val="00684142"/>
    <w:rsid w:val="00697C97"/>
    <w:rsid w:val="006D4F39"/>
    <w:rsid w:val="00720E70"/>
    <w:rsid w:val="00735210"/>
    <w:rsid w:val="00742D33"/>
    <w:rsid w:val="007B1BD2"/>
    <w:rsid w:val="007F6DD2"/>
    <w:rsid w:val="00803AB6"/>
    <w:rsid w:val="0089334F"/>
    <w:rsid w:val="00895D5D"/>
    <w:rsid w:val="0089628B"/>
    <w:rsid w:val="00971AE8"/>
    <w:rsid w:val="0099046A"/>
    <w:rsid w:val="00A1115F"/>
    <w:rsid w:val="00A93B6F"/>
    <w:rsid w:val="00AB583B"/>
    <w:rsid w:val="00AD1268"/>
    <w:rsid w:val="00AD765C"/>
    <w:rsid w:val="00B0550F"/>
    <w:rsid w:val="00B6471B"/>
    <w:rsid w:val="00BA65F8"/>
    <w:rsid w:val="00BD54BB"/>
    <w:rsid w:val="00BF7AEF"/>
    <w:rsid w:val="00C32CBA"/>
    <w:rsid w:val="00C4473D"/>
    <w:rsid w:val="00C95881"/>
    <w:rsid w:val="00E76DB5"/>
    <w:rsid w:val="00EC1220"/>
    <w:rsid w:val="00EC1986"/>
    <w:rsid w:val="00EC37A1"/>
    <w:rsid w:val="00EF789A"/>
    <w:rsid w:val="00F36CE9"/>
    <w:rsid w:val="00F7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827D2-D1D0-4EAB-8DC9-B9B4564B0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2017-03-23T01:28:00Z</cp:lastPrinted>
  <dcterms:created xsi:type="dcterms:W3CDTF">2017-09-12T08:04:00Z</dcterms:created>
  <dcterms:modified xsi:type="dcterms:W3CDTF">2017-09-12T08:04:00Z</dcterms:modified>
</cp:coreProperties>
</file>