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58F1" w:rsidRDefault="00A558F1">
      <w:pPr>
        <w:rPr>
          <w:sz w:val="24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B6533">
        <w:rPr>
          <w:sz w:val="24"/>
        </w:rPr>
        <w:t>28</w:t>
      </w:r>
      <w:r w:rsidR="005B6533" w:rsidRPr="005B6533">
        <w:rPr>
          <w:sz w:val="24"/>
          <w:vertAlign w:val="superscript"/>
        </w:rPr>
        <w:t>th</w:t>
      </w:r>
      <w:r w:rsidR="005B6533">
        <w:rPr>
          <w:sz w:val="24"/>
        </w:rPr>
        <w:t xml:space="preserve"> Feb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C5106">
        <w:rPr>
          <w:sz w:val="24"/>
          <w:lang w:eastAsia="zh-CN"/>
        </w:rPr>
        <w:t>hoist up 5</w:t>
      </w:r>
      <w:r w:rsidR="00BD3C0C">
        <w:rPr>
          <w:sz w:val="24"/>
          <w:lang w:eastAsia="zh-CN"/>
        </w:rPr>
        <w:t xml:space="preserve"> unit Bar Feeder to</w:t>
      </w:r>
      <w:r w:rsidR="00B70C15">
        <w:rPr>
          <w:sz w:val="24"/>
          <w:lang w:eastAsia="zh-CN"/>
        </w:rPr>
        <w:t xml:space="preserve"> </w:t>
      </w:r>
      <w:r w:rsidR="002C5106">
        <w:rPr>
          <w:sz w:val="24"/>
          <w:lang w:eastAsia="zh-CN"/>
        </w:rPr>
        <w:t>5</w:t>
      </w:r>
      <w:r w:rsidR="002C5106" w:rsidRPr="002C5106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5B65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430 x 108</w:t>
      </w:r>
      <w:r w:rsidR="00DC4505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x 130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5B65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400</w:t>
      </w:r>
      <w:r w:rsidR="00A26699">
        <w:rPr>
          <w:sz w:val="24"/>
          <w:szCs w:val="24"/>
          <w:lang w:eastAsia="zh-CN"/>
        </w:rPr>
        <w:t xml:space="preserve"> kg </w:t>
      </w:r>
      <w:r w:rsidR="00BD3C0C">
        <w:rPr>
          <w:sz w:val="24"/>
          <w:szCs w:val="24"/>
          <w:lang w:eastAsia="zh-CN"/>
        </w:rPr>
        <w:t>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1D236B">
      <w:pPr>
        <w:rPr>
          <w:sz w:val="24"/>
          <w:lang w:eastAsia="zh-CN"/>
        </w:rPr>
      </w:pPr>
      <w:r>
        <w:rPr>
          <w:sz w:val="24"/>
          <w:lang w:eastAsia="zh-CN"/>
        </w:rPr>
        <w:t>15</w:t>
      </w:r>
      <w:bookmarkStart w:id="0" w:name="_GoBack"/>
      <w:bookmarkEnd w:id="0"/>
      <w:r w:rsidR="005B6533">
        <w:rPr>
          <w:sz w:val="24"/>
          <w:lang w:eastAsia="zh-CN"/>
        </w:rPr>
        <w:t>/03/23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2C5106">
        <w:t>nds Link #05-23</w:t>
      </w:r>
    </w:p>
    <w:p w:rsidR="00840DC8" w:rsidRPr="00840DC8" w:rsidRDefault="002C5106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</w:t>
      </w:r>
      <w:r w:rsidR="00EF62AA">
        <w:rPr>
          <w:sz w:val="24"/>
          <w:szCs w:val="24"/>
          <w:lang w:eastAsia="zh-CN"/>
        </w:rPr>
        <w:t xml:space="preserve"> Precision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F62AA">
        <w:rPr>
          <w:sz w:val="24"/>
          <w:lang w:eastAsia="zh-CN"/>
        </w:rPr>
        <w:t xml:space="preserve"> loader – PALFINGER PK92002SHH</w:t>
      </w:r>
      <w:r w:rsidR="00DC4505">
        <w:rPr>
          <w:sz w:val="24"/>
          <w:lang w:eastAsia="zh-CN"/>
        </w:rPr>
        <w:t xml:space="preserve">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A558F1">
        <w:rPr>
          <w:sz w:val="24"/>
          <w:lang w:eastAsia="zh-CN"/>
        </w:rPr>
        <w:t>/</w:t>
      </w:r>
      <w:r w:rsidR="00EF62AA"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Pr="00BD3C0C" w:rsidRDefault="00EF62A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D3C0C">
        <w:rPr>
          <w:sz w:val="24"/>
          <w:lang w:eastAsia="zh-CN"/>
        </w:rPr>
        <w:t>Insert webbing sling</w:t>
      </w:r>
      <w:r w:rsidR="005B6533">
        <w:rPr>
          <w:sz w:val="24"/>
          <w:lang w:eastAsia="zh-CN"/>
        </w:rPr>
        <w:t xml:space="preserve"> to crane hook and secured onto Bar Feeder rigging</w:t>
      </w:r>
      <w:r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BD3C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</w:t>
      </w:r>
      <w:r w:rsidR="00EF62AA">
        <w:rPr>
          <w:sz w:val="24"/>
          <w:lang w:eastAsia="zh-CN"/>
        </w:rPr>
        <w:t xml:space="preserve"> Bar Feeder </w:t>
      </w:r>
      <w:r w:rsidR="002C5106">
        <w:rPr>
          <w:sz w:val="24"/>
          <w:lang w:eastAsia="zh-CN"/>
        </w:rPr>
        <w:t>to 5</w:t>
      </w:r>
      <w:r w:rsidR="002C5106" w:rsidRPr="002C5106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BD3C0C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</w:t>
      </w:r>
      <w:r w:rsidR="005B6533">
        <w:rPr>
          <w:sz w:val="24"/>
          <w:lang w:eastAsia="zh-CN"/>
        </w:rPr>
        <w:t>on</w:t>
      </w:r>
      <w:r>
        <w:rPr>
          <w:sz w:val="24"/>
          <w:lang w:eastAsia="zh-CN"/>
        </w:rPr>
        <w:t>to Bar Feeder stand</w:t>
      </w:r>
    </w:p>
    <w:p w:rsidR="00A26699" w:rsidRPr="00BD3C0C" w:rsidRDefault="00BD3C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Bar Feeder into customer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48E" w:rsidRDefault="00F9648E">
      <w:r>
        <w:separator/>
      </w:r>
    </w:p>
  </w:endnote>
  <w:endnote w:type="continuationSeparator" w:id="0">
    <w:p w:rsidR="00F9648E" w:rsidRDefault="00F9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236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236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48E" w:rsidRDefault="00F9648E">
      <w:r>
        <w:separator/>
      </w:r>
    </w:p>
  </w:footnote>
  <w:footnote w:type="continuationSeparator" w:id="0">
    <w:p w:rsidR="00F9648E" w:rsidRDefault="00F964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9648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9648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1D236B"/>
    <w:rsid w:val="00251834"/>
    <w:rsid w:val="00255E64"/>
    <w:rsid w:val="002C5106"/>
    <w:rsid w:val="002D1F09"/>
    <w:rsid w:val="00300D93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52A68"/>
    <w:rsid w:val="005B6533"/>
    <w:rsid w:val="00605CE3"/>
    <w:rsid w:val="00691F2F"/>
    <w:rsid w:val="006A0465"/>
    <w:rsid w:val="006C66D8"/>
    <w:rsid w:val="007208CE"/>
    <w:rsid w:val="007250C7"/>
    <w:rsid w:val="008254AB"/>
    <w:rsid w:val="00840DC8"/>
    <w:rsid w:val="00880CD7"/>
    <w:rsid w:val="00884C68"/>
    <w:rsid w:val="00900916"/>
    <w:rsid w:val="00917B6D"/>
    <w:rsid w:val="00997640"/>
    <w:rsid w:val="009C51A6"/>
    <w:rsid w:val="009E678E"/>
    <w:rsid w:val="00A26699"/>
    <w:rsid w:val="00A303EC"/>
    <w:rsid w:val="00A4217E"/>
    <w:rsid w:val="00A558F1"/>
    <w:rsid w:val="00AA5E43"/>
    <w:rsid w:val="00AD13C8"/>
    <w:rsid w:val="00AD5DD6"/>
    <w:rsid w:val="00B535E6"/>
    <w:rsid w:val="00B70C15"/>
    <w:rsid w:val="00BD3C0C"/>
    <w:rsid w:val="00C35759"/>
    <w:rsid w:val="00C40F26"/>
    <w:rsid w:val="00C76ABF"/>
    <w:rsid w:val="00C91B06"/>
    <w:rsid w:val="00CA3063"/>
    <w:rsid w:val="00CC772F"/>
    <w:rsid w:val="00CD431A"/>
    <w:rsid w:val="00CF7395"/>
    <w:rsid w:val="00D10D34"/>
    <w:rsid w:val="00DC4505"/>
    <w:rsid w:val="00DD2574"/>
    <w:rsid w:val="00E12D5A"/>
    <w:rsid w:val="00E47B96"/>
    <w:rsid w:val="00EB5E8A"/>
    <w:rsid w:val="00EE527F"/>
    <w:rsid w:val="00EF62AA"/>
    <w:rsid w:val="00F373F1"/>
    <w:rsid w:val="00F7633A"/>
    <w:rsid w:val="00F9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1320E-10D4-4125-8819-5260A2D6F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2023-02-28T05:13:00Z</cp:lastPrinted>
  <dcterms:created xsi:type="dcterms:W3CDTF">2023-02-28T01:57:00Z</dcterms:created>
  <dcterms:modified xsi:type="dcterms:W3CDTF">2023-02-28T05:13:00Z</dcterms:modified>
</cp:coreProperties>
</file>