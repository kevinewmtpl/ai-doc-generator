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bookmarkStart w:id="0" w:name="_GoBack"/>
      <w:bookmarkEnd w:id="0"/>
      <w:r>
        <w:rPr>
          <w:rFonts w:hint="eastAsia"/>
          <w:lang w:eastAsia="zh-CN"/>
        </w:rPr>
        <w:t>METHOD OF STATEMENT</w:t>
      </w:r>
    </w:p>
    <w:p w:rsidR="00EE527F" w:rsidRDefault="00EE527F">
      <w:pPr>
        <w:jc w:val="center"/>
        <w:rPr>
          <w:sz w:val="22"/>
        </w:rPr>
      </w:pPr>
    </w:p>
    <w:p w:rsidR="00EE527F" w:rsidRDefault="00406D34">
      <w:pPr>
        <w:rPr>
          <w:sz w:val="24"/>
          <w:lang w:eastAsia="zh-CN"/>
        </w:rPr>
      </w:pPr>
      <w:r>
        <w:rPr>
          <w:sz w:val="24"/>
        </w:rPr>
        <w:t>Date: 25</w:t>
      </w:r>
      <w:r w:rsidRPr="00406D34">
        <w:rPr>
          <w:sz w:val="24"/>
          <w:vertAlign w:val="superscript"/>
        </w:rPr>
        <w:t>th</w:t>
      </w:r>
      <w:r>
        <w:rPr>
          <w:sz w:val="24"/>
        </w:rPr>
        <w:t xml:space="preserve"> Jan 2018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C13786" w:rsidRPr="00406D34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91119A">
        <w:rPr>
          <w:sz w:val="24"/>
          <w:lang w:eastAsia="zh-CN"/>
        </w:rPr>
        <w:t>h</w:t>
      </w:r>
      <w:r w:rsidR="00406D34">
        <w:rPr>
          <w:sz w:val="24"/>
          <w:lang w:eastAsia="zh-CN"/>
        </w:rPr>
        <w:t>oist down 20 units Air Conditioner from roof top to ground floor and place aside</w:t>
      </w:r>
    </w:p>
    <w:p w:rsidR="00217387" w:rsidRPr="00217387" w:rsidRDefault="0021738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9860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C8012B">
        <w:rPr>
          <w:b/>
          <w:bCs/>
          <w:sz w:val="32"/>
          <w:u w:val="single"/>
          <w:lang w:eastAsia="zh-CN"/>
        </w:rPr>
        <w:t>/Time</w:t>
      </w:r>
      <w:r w:rsidR="00EE527F">
        <w:rPr>
          <w:rFonts w:hint="eastAsia"/>
          <w:b/>
          <w:bCs/>
          <w:sz w:val="32"/>
          <w:u w:val="single"/>
          <w:lang w:eastAsia="zh-CN"/>
        </w:rPr>
        <w:t xml:space="preserve"> of Operation</w:t>
      </w:r>
    </w:p>
    <w:p w:rsidR="00EE527F" w:rsidRPr="00D54456" w:rsidRDefault="00406D34" w:rsidP="00D54456">
      <w:pPr>
        <w:rPr>
          <w:sz w:val="24"/>
          <w:lang w:eastAsia="zh-CN"/>
        </w:rPr>
      </w:pPr>
      <w:r>
        <w:rPr>
          <w:sz w:val="24"/>
          <w:lang w:eastAsia="zh-CN"/>
        </w:rPr>
        <w:t>27/01/2018   -   09:00 am</w:t>
      </w:r>
    </w:p>
    <w:p w:rsidR="00C23A86" w:rsidRDefault="00C23A8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42603E" w:rsidRDefault="00406D34" w:rsidP="008254AB">
      <w:pPr>
        <w:pStyle w:val="Heading4"/>
      </w:pPr>
      <w:r>
        <w:t>No 50 Defu Lane 7</w:t>
      </w:r>
    </w:p>
    <w:p w:rsidR="00840DC8" w:rsidRPr="00840DC8" w:rsidRDefault="00406D34" w:rsidP="00840DC8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Heng Long Leather Co.</w:t>
      </w:r>
      <w:r w:rsidR="006A4F9C">
        <w:rPr>
          <w:sz w:val="24"/>
          <w:szCs w:val="24"/>
          <w:lang w:eastAsia="zh-CN"/>
        </w:rPr>
        <w:t xml:space="preserve"> P</w:t>
      </w:r>
      <w:r w:rsidR="00926AFA">
        <w:rPr>
          <w:sz w:val="24"/>
          <w:szCs w:val="24"/>
          <w:lang w:eastAsia="zh-CN"/>
        </w:rPr>
        <w:t xml:space="preserve">te </w:t>
      </w:r>
      <w:r w:rsidR="006A4F9C">
        <w:rPr>
          <w:sz w:val="24"/>
          <w:szCs w:val="24"/>
          <w:lang w:eastAsia="zh-CN"/>
        </w:rPr>
        <w:t>L</w:t>
      </w:r>
      <w:r w:rsidR="00926AFA">
        <w:rPr>
          <w:sz w:val="24"/>
          <w:szCs w:val="24"/>
          <w:lang w:eastAsia="zh-CN"/>
        </w:rPr>
        <w:t>td</w:t>
      </w:r>
    </w:p>
    <w:p w:rsidR="00EE527F" w:rsidRDefault="00EE527F" w:rsidP="007168B6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7168B6" w:rsidRPr="007168B6" w:rsidRDefault="007168B6" w:rsidP="007168B6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EE527F" w:rsidRDefault="00A1692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</w:t>
      </w:r>
      <w:r w:rsidR="00406D34">
        <w:rPr>
          <w:sz w:val="24"/>
          <w:lang w:eastAsia="zh-CN"/>
        </w:rPr>
        <w:t xml:space="preserve"> 50 ton mobile</w:t>
      </w:r>
      <w:r w:rsidR="00217387">
        <w:rPr>
          <w:sz w:val="24"/>
          <w:lang w:eastAsia="zh-CN"/>
        </w:rPr>
        <w:t xml:space="preserve"> crane</w:t>
      </w:r>
    </w:p>
    <w:p w:rsidR="00EE527F" w:rsidRDefault="0042603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926AFA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sling</w:t>
      </w:r>
      <w:r w:rsidR="00EE527F">
        <w:rPr>
          <w:sz w:val="24"/>
          <w:lang w:eastAsia="zh-CN"/>
        </w:rPr>
        <w:t xml:space="preserve">   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7168B6" w:rsidRDefault="00CF74C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926AFA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926AFA">
        <w:rPr>
          <w:sz w:val="24"/>
          <w:lang w:eastAsia="zh-CN"/>
        </w:rPr>
        <w:t xml:space="preserve"> involved enter unintentionally</w:t>
      </w:r>
    </w:p>
    <w:p w:rsidR="00EE527F" w:rsidRDefault="00EE527F" w:rsidP="00CF74C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CF74CA" w:rsidRPr="00CF74CA" w:rsidRDefault="00CF74CA" w:rsidP="00CF74C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926AFA">
        <w:rPr>
          <w:sz w:val="24"/>
          <w:lang w:eastAsia="zh-CN"/>
        </w:rPr>
        <w:t>derstorms and lightning weather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217387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Pr="002F2EEC" w:rsidRDefault="002F2EEC" w:rsidP="002F2EE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C8012B" w:rsidRDefault="00EE527F" w:rsidP="00F775A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lifting sup</w:t>
      </w:r>
      <w:r w:rsidR="008254AB">
        <w:rPr>
          <w:sz w:val="24"/>
          <w:lang w:eastAsia="zh-CN"/>
        </w:rPr>
        <w:t>ervisor</w:t>
      </w:r>
      <w:r w:rsidR="00926AFA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406D34">
        <w:rPr>
          <w:sz w:val="24"/>
          <w:lang w:eastAsia="zh-CN"/>
        </w:rPr>
        <w:t>and mobile</w:t>
      </w:r>
      <w:r w:rsidR="00926AFA">
        <w:rPr>
          <w:sz w:val="24"/>
          <w:lang w:eastAsia="zh-CN"/>
        </w:rPr>
        <w:t xml:space="preserve"> 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</w:p>
    <w:p w:rsidR="00406D34" w:rsidRDefault="00406D34" w:rsidP="00F775A5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F775A5" w:rsidRDefault="002F2EEC" w:rsidP="00F775A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Safety Aspect </w:t>
      </w:r>
      <w:r w:rsidR="00EE527F">
        <w:rPr>
          <w:sz w:val="24"/>
          <w:lang w:eastAsia="zh-CN"/>
        </w:rPr>
        <w:t xml:space="preserve">                                                          </w:t>
      </w:r>
    </w:p>
    <w:p w:rsidR="00406D34" w:rsidRDefault="00EE527F" w:rsidP="00F775A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</w:p>
    <w:p w:rsidR="00406D34" w:rsidRDefault="00406D34" w:rsidP="00F775A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406D34" w:rsidRDefault="00EE527F" w:rsidP="00F775A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lastRenderedPageBreak/>
        <w:t>All our workers are fully equip with standard P.P.E. (</w:t>
      </w:r>
      <w:r w:rsidR="00406D34">
        <w:rPr>
          <w:sz w:val="24"/>
          <w:lang w:eastAsia="zh-CN"/>
        </w:rPr>
        <w:t xml:space="preserve">etc.., </w:t>
      </w:r>
      <w:r>
        <w:rPr>
          <w:rFonts w:hint="eastAsia"/>
          <w:sz w:val="24"/>
          <w:lang w:eastAsia="zh-CN"/>
        </w:rPr>
        <w:t>safet</w:t>
      </w:r>
      <w:r w:rsidR="00406D34">
        <w:rPr>
          <w:rFonts w:hint="eastAsia"/>
          <w:sz w:val="24"/>
          <w:lang w:eastAsia="zh-CN"/>
        </w:rPr>
        <w:t xml:space="preserve">y shoes, </w:t>
      </w:r>
      <w:r w:rsidR="00406D34">
        <w:rPr>
          <w:sz w:val="24"/>
          <w:lang w:eastAsia="zh-CN"/>
        </w:rPr>
        <w:t xml:space="preserve">safety </w:t>
      </w:r>
      <w:r w:rsidR="00406D34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EE527F" w:rsidRPr="00F775A5" w:rsidRDefault="00EE527F" w:rsidP="00F775A5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2F2EEC">
        <w:rPr>
          <w:rFonts w:hint="eastAsia"/>
          <w:sz w:val="24"/>
          <w:lang w:eastAsia="zh-CN"/>
        </w:rPr>
        <w:t>nd l</w:t>
      </w:r>
      <w:r w:rsidR="00A1692F">
        <w:rPr>
          <w:rFonts w:hint="eastAsia"/>
          <w:sz w:val="24"/>
          <w:lang w:eastAsia="zh-CN"/>
        </w:rPr>
        <w:t>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</w:t>
      </w:r>
      <w:r w:rsidR="00406D34">
        <w:t>.</w:t>
      </w:r>
      <w:r w:rsidR="0042603E">
        <w:rPr>
          <w:rFonts w:hint="eastAsia"/>
        </w:rPr>
        <w:t>O</w:t>
      </w:r>
      <w:r w:rsidR="00406D34">
        <w:t>.</w:t>
      </w:r>
      <w:r w:rsidR="0042603E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5C353E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C8012B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</w:t>
      </w:r>
    </w:p>
    <w:p w:rsidR="00EE527F" w:rsidRPr="00406D34" w:rsidRDefault="00C8012B" w:rsidP="00406D34">
      <w:pPr>
        <w:pStyle w:val="Title"/>
        <w:jc w:val="left"/>
        <w:rPr>
          <w:i/>
          <w:sz w:val="40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</w:t>
      </w:r>
      <w:r w:rsidR="00EE527F">
        <w:rPr>
          <w:b w:val="0"/>
          <w:sz w:val="20"/>
          <w:u w:val="none"/>
          <w:lang w:eastAsia="zh-CN"/>
        </w:rPr>
        <w:t xml:space="preserve"> </w:t>
      </w:r>
      <w:r w:rsidR="00EE527F">
        <w:rPr>
          <w:rFonts w:hint="eastAsia"/>
          <w:lang w:eastAsia="zh-CN"/>
        </w:rPr>
        <w:t>JOB SCOPE</w:t>
      </w:r>
    </w:p>
    <w:p w:rsidR="008254AB" w:rsidRDefault="00406D34" w:rsidP="005C353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</w:t>
      </w:r>
      <w:r w:rsidR="00EE527F">
        <w:rPr>
          <w:sz w:val="24"/>
          <w:lang w:eastAsia="zh-CN"/>
        </w:rPr>
        <w:t xml:space="preserve"> crane to park at desig</w:t>
      </w:r>
      <w:r>
        <w:rPr>
          <w:sz w:val="24"/>
          <w:lang w:eastAsia="zh-CN"/>
        </w:rPr>
        <w:t>nated location for the hoisting</w:t>
      </w:r>
    </w:p>
    <w:p w:rsidR="005C353E" w:rsidRDefault="005C353E" w:rsidP="005C353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</w:t>
      </w:r>
      <w:r w:rsidR="00406D34">
        <w:rPr>
          <w:sz w:val="24"/>
          <w:lang w:eastAsia="zh-CN"/>
        </w:rPr>
        <w:t xml:space="preserve"> wire/webbing sling to hoisting point</w:t>
      </w:r>
      <w:r>
        <w:rPr>
          <w:sz w:val="24"/>
          <w:lang w:eastAsia="zh-CN"/>
        </w:rPr>
        <w:t xml:space="preserve"> </w:t>
      </w:r>
      <w:r w:rsidR="00406D34">
        <w:rPr>
          <w:sz w:val="24"/>
          <w:lang w:eastAsia="zh-CN"/>
        </w:rPr>
        <w:t>and hook onto crane</w:t>
      </w:r>
    </w:p>
    <w:p w:rsidR="00F775A5" w:rsidRDefault="00406D34" w:rsidP="003B598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air conditioner from roof top</w:t>
      </w:r>
    </w:p>
    <w:p w:rsidR="003B598B" w:rsidRPr="003B598B" w:rsidRDefault="003B598B" w:rsidP="003B598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air conditioner slowly to ground floor and place aside</w:t>
      </w:r>
    </w:p>
    <w:p w:rsidR="003B598B" w:rsidRDefault="00EE527F" w:rsidP="00A1692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EE527F" w:rsidRPr="00A1692F" w:rsidRDefault="003B598B" w:rsidP="00A1692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F775A5">
        <w:rPr>
          <w:sz w:val="24"/>
          <w:lang w:eastAsia="zh-CN"/>
        </w:rPr>
        <w:t xml:space="preserve">ll debris, if any </w:t>
      </w:r>
      <w:r w:rsidR="00EE527F" w:rsidRPr="00A1692F">
        <w:rPr>
          <w:sz w:val="24"/>
          <w:lang w:eastAsia="zh-CN"/>
        </w:rPr>
        <w:t>will be dispose and clear</w:t>
      </w:r>
    </w:p>
    <w:p w:rsidR="00EE527F" w:rsidRPr="0042603E" w:rsidRDefault="00EE527F" w:rsidP="0042603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EE527F" w:rsidRDefault="00EE527F" w:rsidP="003B598B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3B598B" w:rsidRDefault="003B598B" w:rsidP="003B598B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Remark:</w:t>
      </w:r>
    </w:p>
    <w:p w:rsidR="003B598B" w:rsidRPr="003B598B" w:rsidRDefault="003B598B" w:rsidP="003B598B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MOS subject to change by supervisor/lifting supervisor on site</w:t>
      </w:r>
    </w:p>
    <w:p w:rsidR="003B598B" w:rsidRDefault="003B598B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</w:p>
    <w:p w:rsidR="00EE527F" w:rsidRDefault="003B598B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61DE4" w:rsidRDefault="00C61DE4">
      <w:r>
        <w:separator/>
      </w:r>
    </w:p>
  </w:endnote>
  <w:endnote w:type="continuationSeparator" w:id="0">
    <w:p w:rsidR="00C61DE4" w:rsidRDefault="00C61D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7E5F22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7E5F22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61DE4" w:rsidRDefault="00C61DE4">
      <w:r>
        <w:separator/>
      </w:r>
    </w:p>
  </w:footnote>
  <w:footnote w:type="continuationSeparator" w:id="0">
    <w:p w:rsidR="00C61DE4" w:rsidRDefault="00C61DE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C61DE4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>No. 30, Defu Lane 7, Singapore 539347</w:t>
    </w:r>
  </w:p>
  <w:p w:rsidR="00EE527F" w:rsidRDefault="00EE527F">
    <w:pPr>
      <w:pStyle w:val="Header"/>
      <w:jc w:val="center"/>
    </w:pPr>
    <w:r>
      <w:t xml:space="preserve">Tel : </w:t>
    </w:r>
    <w:r w:rsidR="00406D34">
      <w:t>6</w:t>
    </w:r>
    <w:r>
      <w:t xml:space="preserve">2824175, </w:t>
    </w:r>
    <w:r w:rsidR="00406D34">
      <w:t>6</w:t>
    </w:r>
    <w:r>
      <w:t xml:space="preserve">2828203, </w:t>
    </w:r>
    <w:r w:rsidR="00406D34">
      <w:t>6</w:t>
    </w:r>
    <w:r>
      <w:t xml:space="preserve">2826020, Fax : </w:t>
    </w:r>
    <w:r w:rsidR="00406D34">
      <w:t>6</w:t>
    </w:r>
    <w:r>
      <w:t>2865602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C61DE4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406D34">
    <w:pPr>
      <w:pStyle w:val="Header"/>
      <w:jc w:val="center"/>
      <w:rPr>
        <w:sz w:val="22"/>
      </w:rPr>
    </w:pPr>
    <w:r>
      <w:rPr>
        <w:sz w:val="22"/>
      </w:rPr>
      <w:t>e-mail 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2510F"/>
    <w:rsid w:val="00061F39"/>
    <w:rsid w:val="00213060"/>
    <w:rsid w:val="00217387"/>
    <w:rsid w:val="00232A30"/>
    <w:rsid w:val="00251834"/>
    <w:rsid w:val="002676EC"/>
    <w:rsid w:val="002F2EEC"/>
    <w:rsid w:val="003B598B"/>
    <w:rsid w:val="003C55F6"/>
    <w:rsid w:val="00406D34"/>
    <w:rsid w:val="0042603E"/>
    <w:rsid w:val="004725E1"/>
    <w:rsid w:val="004E7845"/>
    <w:rsid w:val="005C353E"/>
    <w:rsid w:val="006A0465"/>
    <w:rsid w:val="006A4F9C"/>
    <w:rsid w:val="0071648C"/>
    <w:rsid w:val="007168B6"/>
    <w:rsid w:val="007A0876"/>
    <w:rsid w:val="007C1581"/>
    <w:rsid w:val="007D36F0"/>
    <w:rsid w:val="007E4A77"/>
    <w:rsid w:val="007E5F22"/>
    <w:rsid w:val="008254AB"/>
    <w:rsid w:val="00840DC8"/>
    <w:rsid w:val="00887236"/>
    <w:rsid w:val="008940FC"/>
    <w:rsid w:val="008B1916"/>
    <w:rsid w:val="0091119A"/>
    <w:rsid w:val="00926AFA"/>
    <w:rsid w:val="00986071"/>
    <w:rsid w:val="00A1692F"/>
    <w:rsid w:val="00A27E28"/>
    <w:rsid w:val="00AF4F6B"/>
    <w:rsid w:val="00C13786"/>
    <w:rsid w:val="00C23A86"/>
    <w:rsid w:val="00C61DE4"/>
    <w:rsid w:val="00C8012B"/>
    <w:rsid w:val="00C84581"/>
    <w:rsid w:val="00CA3063"/>
    <w:rsid w:val="00CB71DF"/>
    <w:rsid w:val="00CF74CA"/>
    <w:rsid w:val="00D46EC1"/>
    <w:rsid w:val="00D54456"/>
    <w:rsid w:val="00D910BC"/>
    <w:rsid w:val="00E7148E"/>
    <w:rsid w:val="00EE058C"/>
    <w:rsid w:val="00EE527F"/>
    <w:rsid w:val="00F775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305</Words>
  <Characters>1743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2044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2017-05-05T03:20:00Z</cp:lastPrinted>
  <dcterms:created xsi:type="dcterms:W3CDTF">2020-12-08T02:16:00Z</dcterms:created>
  <dcterms:modified xsi:type="dcterms:W3CDTF">2020-12-08T02:16:00Z</dcterms:modified>
</cp:coreProperties>
</file>