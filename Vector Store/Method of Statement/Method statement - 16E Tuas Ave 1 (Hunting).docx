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CC7" w:rsidRDefault="008F4CC7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F4CC7" w:rsidRDefault="008F4CC7">
      <w:pPr>
        <w:rPr>
          <w:sz w:val="24"/>
        </w:rPr>
      </w:pPr>
    </w:p>
    <w:p w:rsidR="006467DA" w:rsidRDefault="00946887">
      <w:pPr>
        <w:rPr>
          <w:sz w:val="24"/>
          <w:lang w:eastAsia="zh-CN"/>
        </w:rPr>
      </w:pPr>
      <w:r>
        <w:rPr>
          <w:sz w:val="24"/>
        </w:rPr>
        <w:t>Date: 03</w:t>
      </w:r>
      <w:r w:rsidRPr="00946887">
        <w:rPr>
          <w:sz w:val="24"/>
          <w:vertAlign w:val="superscript"/>
        </w:rPr>
        <w:t>rd</w:t>
      </w:r>
      <w:r>
        <w:rPr>
          <w:sz w:val="24"/>
        </w:rPr>
        <w:t xml:space="preserve"> June </w:t>
      </w:r>
      <w:r w:rsidR="00D94B2F">
        <w:rPr>
          <w:sz w:val="24"/>
        </w:rPr>
        <w:t>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946887">
        <w:rPr>
          <w:sz w:val="24"/>
          <w:lang w:eastAsia="zh-CN"/>
        </w:rPr>
        <w:t>from outside shelter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9C725A">
        <w:rPr>
          <w:sz w:val="24"/>
          <w:lang w:eastAsia="zh-CN"/>
        </w:rPr>
        <w:t>onto low loader</w:t>
      </w:r>
      <w:r w:rsidR="00946887"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>chassis</w:t>
      </w:r>
      <w:r w:rsidR="0088186F">
        <w:rPr>
          <w:sz w:val="24"/>
          <w:lang w:eastAsia="zh-CN"/>
        </w:rPr>
        <w:t xml:space="preserve"> </w:t>
      </w:r>
      <w:r w:rsidR="00946887">
        <w:rPr>
          <w:sz w:val="24"/>
          <w:lang w:eastAsia="zh-CN"/>
        </w:rPr>
        <w:t xml:space="preserve">and deliver to Eric Wong warehouse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46887" w:rsidRDefault="0094688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unit Mori SL-603/2000</w:t>
      </w:r>
    </w:p>
    <w:p w:rsidR="00946887" w:rsidRDefault="0094688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610 x 285 x 290 cm</w:t>
      </w:r>
    </w:p>
    <w:p w:rsidR="00946887" w:rsidRDefault="0094688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16, 000 kg</w:t>
      </w:r>
    </w:p>
    <w:p w:rsidR="00946887" w:rsidRDefault="0094688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946887" w:rsidRDefault="0094688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Mori SL803C</w:t>
      </w:r>
    </w:p>
    <w:p w:rsidR="00946887" w:rsidRDefault="0094688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550 x 230 x 240 cm</w:t>
      </w:r>
    </w:p>
    <w:p w:rsidR="00E55E28" w:rsidRPr="00E50267" w:rsidRDefault="0094688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16, 000 kg </w:t>
      </w:r>
      <w:r w:rsidR="00A64CEA">
        <w:rPr>
          <w:b/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946887">
      <w:pPr>
        <w:rPr>
          <w:sz w:val="24"/>
          <w:lang w:eastAsia="zh-CN"/>
        </w:rPr>
      </w:pPr>
      <w:r>
        <w:rPr>
          <w:sz w:val="24"/>
          <w:lang w:eastAsia="zh-CN"/>
        </w:rPr>
        <w:t>10/06</w:t>
      </w:r>
      <w:r w:rsidR="002B5203">
        <w:rPr>
          <w:sz w:val="24"/>
          <w:lang w:eastAsia="zh-CN"/>
        </w:rPr>
        <w:t>/22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725A" w:rsidRDefault="00946887" w:rsidP="009C725A">
      <w:pPr>
        <w:pStyle w:val="Heading4"/>
        <w:rPr>
          <w:szCs w:val="24"/>
        </w:rPr>
      </w:pPr>
      <w:r>
        <w:rPr>
          <w:szCs w:val="24"/>
        </w:rPr>
        <w:t>Hunting Energy Services</w:t>
      </w:r>
      <w:r w:rsidR="009C725A">
        <w:rPr>
          <w:szCs w:val="24"/>
        </w:rPr>
        <w:t xml:space="preserve"> Pte Ltd</w:t>
      </w:r>
    </w:p>
    <w:p w:rsidR="009C725A" w:rsidRP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16E Tuas Ave 1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F4CC7" w:rsidRDefault="001E4F3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633 lorry loader</w:t>
      </w:r>
    </w:p>
    <w:p w:rsidR="00B75333" w:rsidRDefault="001E4F3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</w:t>
      </w:r>
      <w:bookmarkStart w:id="0" w:name="_GoBack"/>
      <w:bookmarkEnd w:id="0"/>
      <w:r w:rsidR="00E812E3">
        <w:rPr>
          <w:bCs/>
          <w:sz w:val="24"/>
          <w:lang w:eastAsia="zh-CN"/>
        </w:rPr>
        <w:t>orry loader</w:t>
      </w:r>
    </w:p>
    <w:p w:rsidR="001479F3" w:rsidRPr="00637D82" w:rsidRDefault="001479F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</w:p>
    <w:p w:rsidR="00637D82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D94B2F">
        <w:rPr>
          <w:sz w:val="24"/>
          <w:lang w:eastAsia="zh-CN"/>
        </w:rPr>
        <w:t>/p</w:t>
      </w:r>
      <w:r w:rsidR="000D3F7C">
        <w:rPr>
          <w:sz w:val="24"/>
          <w:lang w:eastAsia="zh-CN"/>
        </w:rPr>
        <w:t>allet truck</w:t>
      </w:r>
    </w:p>
    <w:p w:rsidR="00637D82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E50267">
        <w:rPr>
          <w:sz w:val="24"/>
          <w:lang w:eastAsia="zh-CN"/>
        </w:rPr>
        <w:t>and jack</w:t>
      </w:r>
      <w:r w:rsidR="00637D82">
        <w:rPr>
          <w:sz w:val="24"/>
          <w:lang w:eastAsia="zh-CN"/>
        </w:rPr>
        <w:t xml:space="preserve"> </w:t>
      </w:r>
    </w:p>
    <w:p w:rsidR="008F4CC7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</w:t>
      </w:r>
      <w:r w:rsidR="00B75333">
        <w:rPr>
          <w:sz w:val="24"/>
          <w:lang w:eastAsia="zh-CN"/>
        </w:rPr>
        <w:t>ire</w:t>
      </w:r>
      <w:r w:rsidR="008F4CC7">
        <w:rPr>
          <w:sz w:val="24"/>
          <w:lang w:eastAsia="zh-CN"/>
        </w:rPr>
        <w:t xml:space="preserve"> sling</w:t>
      </w:r>
    </w:p>
    <w:p w:rsidR="00291745" w:rsidRDefault="008F4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8F4CC7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64CEA">
        <w:rPr>
          <w:sz w:val="24"/>
          <w:lang w:eastAsia="zh-CN"/>
        </w:rPr>
        <w:t xml:space="preserve">hackle </w:t>
      </w:r>
      <w:r w:rsidR="001268A8">
        <w:rPr>
          <w:sz w:val="24"/>
          <w:lang w:eastAsia="zh-CN"/>
        </w:rPr>
        <w:t xml:space="preserve">  </w:t>
      </w:r>
    </w:p>
    <w:p w:rsidR="00946887" w:rsidRDefault="0094688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F4CC7" w:rsidRDefault="008F4CC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AC3F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1479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3D3C7A">
        <w:rPr>
          <w:sz w:val="24"/>
          <w:lang w:eastAsia="zh-CN"/>
        </w:rPr>
        <w:t>controller to control movement of vehicle and personnel within the vicinity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15146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6467DA" w:rsidRPr="00B75333" w:rsidRDefault="00115146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5D3036">
        <w:rPr>
          <w:sz w:val="24"/>
          <w:lang w:eastAsia="zh-CN"/>
        </w:rPr>
        <w:t xml:space="preserve"> machine to 4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946887">
        <w:rPr>
          <w:sz w:val="24"/>
          <w:lang w:eastAsia="zh-CN"/>
        </w:rPr>
        <w:t xml:space="preserve">chine </w:t>
      </w:r>
      <w:r w:rsidR="00EC38B3">
        <w:rPr>
          <w:sz w:val="24"/>
          <w:lang w:eastAsia="zh-CN"/>
        </w:rPr>
        <w:t>to hoisting area</w:t>
      </w:r>
    </w:p>
    <w:p w:rsidR="003D3C7A" w:rsidRPr="00895D5D" w:rsidRDefault="003D3C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hoisting</w:t>
      </w:r>
      <w:r w:rsidR="00D87BF3">
        <w:rPr>
          <w:sz w:val="24"/>
          <w:lang w:eastAsia="zh-CN"/>
        </w:rPr>
        <w:t xml:space="preserve"> rigging</w:t>
      </w:r>
      <w:r>
        <w:rPr>
          <w:sz w:val="24"/>
          <w:lang w:eastAsia="zh-CN"/>
        </w:rPr>
        <w:t xml:space="preserve"> point of load to be lifted </w:t>
      </w:r>
    </w:p>
    <w:p w:rsidR="005A107A" w:rsidRDefault="0094688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 w:rsidR="0088186F">
        <w:rPr>
          <w:sz w:val="24"/>
          <w:lang w:eastAsia="zh-CN"/>
        </w:rPr>
        <w:t xml:space="preserve">crane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  <w:r w:rsidR="003D3C7A">
        <w:rPr>
          <w:sz w:val="24"/>
          <w:lang w:eastAsia="zh-CN"/>
        </w:rPr>
        <w:t>1ft above ground to check on balancing</w:t>
      </w:r>
    </w:p>
    <w:p w:rsidR="00291745" w:rsidRDefault="005A10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up and load </w:t>
      </w:r>
      <w:r w:rsidR="00291745">
        <w:rPr>
          <w:sz w:val="24"/>
          <w:lang w:eastAsia="zh-CN"/>
        </w:rPr>
        <w:t xml:space="preserve">machine </w:t>
      </w:r>
      <w:r w:rsidR="00946887">
        <w:rPr>
          <w:sz w:val="24"/>
          <w:lang w:eastAsia="zh-CN"/>
        </w:rPr>
        <w:t xml:space="preserve">onto low loader </w:t>
      </w:r>
      <w:r>
        <w:rPr>
          <w:sz w:val="24"/>
          <w:lang w:eastAsia="zh-CN"/>
        </w:rPr>
        <w:t>chassis</w:t>
      </w:r>
    </w:p>
    <w:p w:rsidR="009D0E62" w:rsidRDefault="0029174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machine hoisting point </w:t>
      </w:r>
      <w:r w:rsidR="005A107A">
        <w:rPr>
          <w:sz w:val="24"/>
          <w:lang w:eastAsia="zh-CN"/>
        </w:rPr>
        <w:t xml:space="preserve"> </w:t>
      </w:r>
      <w:r w:rsidR="003D3C7A">
        <w:rPr>
          <w:sz w:val="24"/>
          <w:lang w:eastAsia="zh-CN"/>
        </w:rPr>
        <w:t xml:space="preserve"> </w:t>
      </w:r>
    </w:p>
    <w:p w:rsidR="00BF0F28" w:rsidRPr="005B49D8" w:rsidRDefault="00871396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</w:t>
      </w:r>
      <w:r w:rsidR="000D3C89" w:rsidRPr="005B49D8">
        <w:rPr>
          <w:sz w:val="24"/>
          <w:lang w:eastAsia="zh-CN"/>
        </w:rPr>
        <w:t>ecured</w:t>
      </w:r>
      <w:r w:rsidR="000D3F7C" w:rsidRPr="005B49D8">
        <w:rPr>
          <w:sz w:val="24"/>
          <w:lang w:eastAsia="zh-CN"/>
        </w:rPr>
        <w:t xml:space="preserve"> </w:t>
      </w:r>
      <w:r w:rsidR="00927E99" w:rsidRPr="005B49D8">
        <w:rPr>
          <w:sz w:val="24"/>
          <w:lang w:eastAsia="zh-CN"/>
        </w:rPr>
        <w:t>machine with</w:t>
      </w:r>
      <w:r w:rsidR="00F93EEE">
        <w:rPr>
          <w:sz w:val="24"/>
          <w:lang w:eastAsia="zh-CN"/>
        </w:rPr>
        <w:t xml:space="preserve"> strapping</w:t>
      </w:r>
      <w:r w:rsidRPr="005B49D8">
        <w:rPr>
          <w:sz w:val="24"/>
          <w:lang w:eastAsia="zh-CN"/>
        </w:rPr>
        <w:t xml:space="preserve"> belt </w:t>
      </w:r>
      <w:r w:rsidR="000D3F7C" w:rsidRPr="005B49D8">
        <w:rPr>
          <w:sz w:val="24"/>
          <w:lang w:eastAsia="zh-CN"/>
        </w:rPr>
        <w:t>prior to moving out of</w:t>
      </w:r>
      <w:r w:rsidR="000D3C89" w:rsidRPr="005B49D8">
        <w:rPr>
          <w:sz w:val="24"/>
          <w:lang w:eastAsia="zh-CN"/>
        </w:rPr>
        <w:t xml:space="preserve"> </w:t>
      </w:r>
      <w:r w:rsidR="006B3F8F" w:rsidRPr="005B49D8">
        <w:rPr>
          <w:sz w:val="24"/>
          <w:lang w:eastAsia="zh-CN"/>
        </w:rPr>
        <w:t xml:space="preserve">customer </w:t>
      </w:r>
      <w:r w:rsidR="000D3C89" w:rsidRPr="005B49D8">
        <w:rPr>
          <w:sz w:val="24"/>
          <w:lang w:eastAsia="zh-CN"/>
        </w:rPr>
        <w:t>premise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946887">
        <w:rPr>
          <w:sz w:val="24"/>
          <w:lang w:eastAsia="zh-CN"/>
        </w:rPr>
        <w:t>to Eric Wong warehouse</w:t>
      </w:r>
    </w:p>
    <w:p w:rsidR="00291745" w:rsidRPr="00946887" w:rsidRDefault="0099046A" w:rsidP="009468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46887">
        <w:rPr>
          <w:sz w:val="24"/>
          <w:lang w:eastAsia="zh-CN"/>
        </w:rPr>
        <w:t>Once job complete, team leader will instruct the team</w:t>
      </w:r>
      <w:r w:rsidR="00BF0F28" w:rsidRPr="00946887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115146">
        <w:t xml:space="preserve">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46CE" w:rsidRDefault="008C46CE">
      <w:r>
        <w:separator/>
      </w:r>
    </w:p>
  </w:endnote>
  <w:endnote w:type="continuationSeparator" w:id="0">
    <w:p w:rsidR="008C46CE" w:rsidRDefault="008C4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E4F3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E4F3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46CE" w:rsidRDefault="008C46CE">
      <w:r>
        <w:separator/>
      </w:r>
    </w:p>
  </w:footnote>
  <w:footnote w:type="continuationSeparator" w:id="0">
    <w:p w:rsidR="008C46CE" w:rsidRDefault="008C46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C46C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8C46C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1E4F3F"/>
    <w:rsid w:val="00257C21"/>
    <w:rsid w:val="00287C1E"/>
    <w:rsid w:val="00291745"/>
    <w:rsid w:val="002B5203"/>
    <w:rsid w:val="002C21A8"/>
    <w:rsid w:val="0030317F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66C7A"/>
    <w:rsid w:val="00501090"/>
    <w:rsid w:val="00514615"/>
    <w:rsid w:val="005463C4"/>
    <w:rsid w:val="0057657F"/>
    <w:rsid w:val="005A107A"/>
    <w:rsid w:val="005B49D8"/>
    <w:rsid w:val="005D3036"/>
    <w:rsid w:val="005D3C81"/>
    <w:rsid w:val="00600802"/>
    <w:rsid w:val="00637D82"/>
    <w:rsid w:val="006467DA"/>
    <w:rsid w:val="0066401C"/>
    <w:rsid w:val="00693582"/>
    <w:rsid w:val="006B3F8F"/>
    <w:rsid w:val="006B586E"/>
    <w:rsid w:val="006F12DE"/>
    <w:rsid w:val="007100C9"/>
    <w:rsid w:val="00760813"/>
    <w:rsid w:val="00777860"/>
    <w:rsid w:val="007D338F"/>
    <w:rsid w:val="00813088"/>
    <w:rsid w:val="00813B5A"/>
    <w:rsid w:val="00871396"/>
    <w:rsid w:val="0088186F"/>
    <w:rsid w:val="00885DDC"/>
    <w:rsid w:val="00895D5D"/>
    <w:rsid w:val="008A2EEA"/>
    <w:rsid w:val="008C46CE"/>
    <w:rsid w:val="008D2441"/>
    <w:rsid w:val="008F4CC7"/>
    <w:rsid w:val="00927E99"/>
    <w:rsid w:val="00946887"/>
    <w:rsid w:val="00971AE8"/>
    <w:rsid w:val="0099046A"/>
    <w:rsid w:val="009964A2"/>
    <w:rsid w:val="009A228D"/>
    <w:rsid w:val="009C725A"/>
    <w:rsid w:val="009D0E62"/>
    <w:rsid w:val="009F4FEB"/>
    <w:rsid w:val="009F7FEB"/>
    <w:rsid w:val="00A22F95"/>
    <w:rsid w:val="00A2540E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A5295"/>
    <w:rsid w:val="00BF0F28"/>
    <w:rsid w:val="00C15DC7"/>
    <w:rsid w:val="00C43519"/>
    <w:rsid w:val="00C4669E"/>
    <w:rsid w:val="00C72DAD"/>
    <w:rsid w:val="00C95881"/>
    <w:rsid w:val="00CC09A8"/>
    <w:rsid w:val="00D07325"/>
    <w:rsid w:val="00D7035C"/>
    <w:rsid w:val="00D82A6B"/>
    <w:rsid w:val="00D87BF3"/>
    <w:rsid w:val="00D94B2F"/>
    <w:rsid w:val="00DA01F0"/>
    <w:rsid w:val="00DA2624"/>
    <w:rsid w:val="00E3288E"/>
    <w:rsid w:val="00E50267"/>
    <w:rsid w:val="00E55E28"/>
    <w:rsid w:val="00E76DB5"/>
    <w:rsid w:val="00E812E3"/>
    <w:rsid w:val="00E96050"/>
    <w:rsid w:val="00EC1220"/>
    <w:rsid w:val="00EC38B3"/>
    <w:rsid w:val="00F03B09"/>
    <w:rsid w:val="00F25404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2022-06-03T02:56:00Z</cp:lastPrinted>
  <dcterms:created xsi:type="dcterms:W3CDTF">2022-06-03T01:33:00Z</dcterms:created>
  <dcterms:modified xsi:type="dcterms:W3CDTF">2022-06-03T02:56:00Z</dcterms:modified>
</cp:coreProperties>
</file>