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30F4B" w:rsidRDefault="00830F4B">
      <w:pPr>
        <w:rPr>
          <w:sz w:val="24"/>
        </w:rPr>
      </w:pPr>
    </w:p>
    <w:p w:rsidR="00684C71" w:rsidRDefault="00756F7F">
      <w:pPr>
        <w:rPr>
          <w:sz w:val="24"/>
          <w:lang w:eastAsia="zh-CN"/>
        </w:rPr>
      </w:pPr>
      <w:r>
        <w:rPr>
          <w:sz w:val="24"/>
        </w:rPr>
        <w:t>Date: 17</w:t>
      </w:r>
      <w:r w:rsidRPr="00756F7F">
        <w:rPr>
          <w:sz w:val="24"/>
          <w:vertAlign w:val="superscript"/>
        </w:rPr>
        <w:t>th</w:t>
      </w:r>
      <w:r>
        <w:rPr>
          <w:sz w:val="24"/>
        </w:rPr>
        <w:t xml:space="preserve"> Aug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756F7F">
        <w:rPr>
          <w:sz w:val="24"/>
          <w:lang w:eastAsia="zh-CN"/>
        </w:rPr>
        <w:t>7</w:t>
      </w:r>
      <w:r w:rsidR="00D93C00">
        <w:rPr>
          <w:sz w:val="24"/>
          <w:lang w:eastAsia="zh-CN"/>
        </w:rPr>
        <w:t xml:space="preserve"> packages of 1</w:t>
      </w:r>
      <w:r w:rsidR="00906C3B">
        <w:rPr>
          <w:sz w:val="24"/>
          <w:lang w:eastAsia="zh-CN"/>
        </w:rPr>
        <w:t xml:space="preserve"> unit</w:t>
      </w:r>
      <w:r w:rsidR="004F1323">
        <w:rPr>
          <w:sz w:val="24"/>
          <w:lang w:eastAsia="zh-CN"/>
        </w:rPr>
        <w:t xml:space="preserve"> machine from </w:t>
      </w:r>
      <w:r w:rsidR="00756F7F">
        <w:rPr>
          <w:sz w:val="24"/>
          <w:lang w:eastAsia="zh-CN"/>
        </w:rPr>
        <w:t>2 x 40ft HQ</w:t>
      </w:r>
      <w:r w:rsidR="00906C3B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 w:rsidR="00906C3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</w:t>
      </w:r>
      <w:r w:rsidR="00756F7F">
        <w:rPr>
          <w:sz w:val="24"/>
          <w:lang w:eastAsia="zh-CN"/>
        </w:rPr>
        <w:t xml:space="preserve"> transport into factory premise at ground floor 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93C00" w:rsidRPr="00756F7F" w:rsidRDefault="00756F7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1 unit Ultrahone Horizontal Honing</w:t>
      </w:r>
    </w:p>
    <w:p w:rsidR="00D93C00" w:rsidRDefault="00756F7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ski</w:t>
      </w:r>
      <w:r w:rsidR="000802D0">
        <w:rPr>
          <w:sz w:val="24"/>
          <w:szCs w:val="24"/>
          <w:lang w:eastAsia="zh-CN"/>
        </w:rPr>
        <w:t>d – Horning machine base / Wt: 8, 200 kg</w:t>
      </w:r>
    </w:p>
    <w:p w:rsidR="000802D0" w:rsidRDefault="000802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skid </w:t>
      </w:r>
      <w:r w:rsidR="00830F4B">
        <w:rPr>
          <w:sz w:val="24"/>
          <w:szCs w:val="24"/>
          <w:lang w:eastAsia="zh-CN"/>
        </w:rPr>
        <w:t>–</w:t>
      </w:r>
      <w:r>
        <w:rPr>
          <w:sz w:val="24"/>
          <w:szCs w:val="24"/>
          <w:lang w:eastAsia="zh-CN"/>
        </w:rPr>
        <w:t xml:space="preserve"> </w:t>
      </w:r>
      <w:r w:rsidR="00830F4B">
        <w:rPr>
          <w:sz w:val="24"/>
          <w:szCs w:val="24"/>
          <w:lang w:eastAsia="zh-CN"/>
        </w:rPr>
        <w:t xml:space="preserve">55 GAL-Horning Oil-Lubricant-Non Hazmat / Wt: 861 kg </w:t>
      </w:r>
    </w:p>
    <w:p w:rsidR="00830F4B" w:rsidRDefault="00830F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skid – Horning machine work base / Wt: 6, 805 kg</w:t>
      </w:r>
    </w:p>
    <w:p w:rsidR="00830F4B" w:rsidRDefault="00830F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skid – 55 GAL-Honing Oil-Lubricant-Non Hazmat / Wt: 430 kg</w:t>
      </w:r>
    </w:p>
    <w:p w:rsidR="00830F4B" w:rsidRDefault="00830F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skid – Horning stone / Wt: 135 kg</w:t>
      </w:r>
    </w:p>
    <w:p w:rsidR="00830F4B" w:rsidRDefault="00830F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bundle – Filter paper / Wt: 56 kg</w:t>
      </w:r>
    </w:p>
    <w:p w:rsidR="00162AF8" w:rsidRPr="000444FF" w:rsidRDefault="00830F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crate – Tools &amp; accessories / Wt: 200 kg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0802D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22/08/22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06C3B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06C3B" w:rsidRDefault="000802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906C3B" w:rsidRP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0802D0" w:rsidP="000444FF">
      <w:pPr>
        <w:pStyle w:val="Heading4"/>
      </w:pPr>
      <w:r>
        <w:t>11 Tuas Ave 6</w:t>
      </w:r>
    </w:p>
    <w:p w:rsidR="00906C3B" w:rsidRPr="00906C3B" w:rsidRDefault="000802D0" w:rsidP="00906C3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Drilmaco Pte Ltd 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D93C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06C3B">
        <w:rPr>
          <w:sz w:val="24"/>
          <w:lang w:eastAsia="zh-CN"/>
        </w:rPr>
        <w:t xml:space="preserve"> x 633 lorry loader</w:t>
      </w:r>
    </w:p>
    <w:p w:rsidR="00684C71" w:rsidRDefault="00906C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0444FF">
        <w:rPr>
          <w:sz w:val="24"/>
          <w:lang w:eastAsia="zh-CN"/>
        </w:rPr>
        <w:t>/pallet truck</w:t>
      </w:r>
    </w:p>
    <w:p w:rsidR="00830F4B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830F4B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  <w:r w:rsidR="00BC358A">
        <w:rPr>
          <w:sz w:val="24"/>
          <w:lang w:eastAsia="zh-CN"/>
        </w:rPr>
        <w:t>/w</w:t>
      </w:r>
      <w:r w:rsidR="00830F4B">
        <w:rPr>
          <w:sz w:val="24"/>
          <w:lang w:eastAsia="zh-CN"/>
        </w:rPr>
        <w:t>ebbing sling</w:t>
      </w:r>
    </w:p>
    <w:p w:rsidR="00BC358A" w:rsidRDefault="00BC35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BC358A" w:rsidRDefault="00BC35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Crowbar/hand jack </w:t>
      </w:r>
    </w:p>
    <w:p w:rsidR="00684C71" w:rsidRPr="00550273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</w:t>
      </w:r>
      <w:bookmarkStart w:id="0" w:name="_GoBack"/>
      <w:bookmarkEnd w:id="0"/>
      <w:r w:rsidR="004F1323"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D93C00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830F4B" w:rsidRDefault="00830F4B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D93C00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906C3B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93C00" w:rsidRDefault="00D93C00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06C3B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F5E32">
        <w:rPr>
          <w:sz w:val="24"/>
          <w:lang w:eastAsia="zh-CN"/>
        </w:rPr>
        <w:t xml:space="preserve">r, rigger, signalman and </w:t>
      </w:r>
      <w:r w:rsidR="00906C3B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906C3B">
        <w:rPr>
          <w:sz w:val="24"/>
          <w:lang w:eastAsia="zh-CN"/>
        </w:rPr>
        <w:t xml:space="preserve">safety </w:t>
      </w:r>
      <w:r w:rsidR="00D93C0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906C3B">
        <w:t>.</w:t>
      </w:r>
      <w:r w:rsidR="00A64537">
        <w:rPr>
          <w:rFonts w:hint="eastAsia"/>
        </w:rPr>
        <w:t>O</w:t>
      </w:r>
      <w:r w:rsidR="00906C3B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4F1323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906C3B" w:rsidRDefault="004F1323" w:rsidP="00906C3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</w:t>
      </w:r>
      <w:r w:rsidR="0018560A">
        <w:rPr>
          <w:b w:val="0"/>
          <w:sz w:val="20"/>
          <w:u w:val="none"/>
          <w:lang w:eastAsia="zh-CN"/>
        </w:rPr>
        <w:t xml:space="preserve">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684C71" w:rsidRPr="00CF5E32" w:rsidRDefault="00320F2A" w:rsidP="00CF5E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  <w:r w:rsidR="0083012A">
        <w:rPr>
          <w:sz w:val="24"/>
          <w:lang w:eastAsia="zh-CN"/>
        </w:rPr>
        <w:t xml:space="preserve"> (back to back with container)</w:t>
      </w:r>
    </w:p>
    <w:p w:rsidR="00684C71" w:rsidRPr="000802D0" w:rsidRDefault="0018560A" w:rsidP="000802D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Pull out skid </w:t>
      </w:r>
      <w:r w:rsidR="0083012A">
        <w:rPr>
          <w:sz w:val="24"/>
          <w:lang w:eastAsia="zh-CN"/>
        </w:rPr>
        <w:t>from container onto lorry chassis</w:t>
      </w:r>
      <w:r>
        <w:rPr>
          <w:sz w:val="24"/>
          <w:lang w:eastAsia="zh-CN"/>
        </w:rPr>
        <w:t xml:space="preserve">  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</w:t>
      </w:r>
      <w:r w:rsidR="000802D0">
        <w:rPr>
          <w:sz w:val="24"/>
          <w:lang w:eastAsia="zh-CN"/>
        </w:rPr>
        <w:t>and secure onto machine rigging</w:t>
      </w:r>
      <w:r>
        <w:rPr>
          <w:sz w:val="24"/>
          <w:lang w:eastAsia="zh-CN"/>
        </w:rPr>
        <w:t xml:space="preserve"> point</w:t>
      </w:r>
    </w:p>
    <w:p w:rsidR="000802D0" w:rsidRDefault="000802D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lorry chassis to the ground</w:t>
      </w:r>
    </w:p>
    <w:p w:rsidR="000802D0" w:rsidRDefault="000802D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Loosen all nuts from machine 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18560A">
        <w:rPr>
          <w:sz w:val="24"/>
          <w:lang w:eastAsia="zh-CN"/>
        </w:rPr>
        <w:t xml:space="preserve"> </w:t>
      </w:r>
      <w:r w:rsidR="000802D0">
        <w:rPr>
          <w:sz w:val="24"/>
          <w:lang w:eastAsia="zh-CN"/>
        </w:rPr>
        <w:t>rollers/</w:t>
      </w:r>
      <w:r w:rsidR="0018560A">
        <w:rPr>
          <w:sz w:val="24"/>
          <w:lang w:eastAsia="zh-CN"/>
        </w:rPr>
        <w:t>pallet truck under machine base</w:t>
      </w:r>
    </w:p>
    <w:p w:rsidR="00320F2A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</w:t>
      </w:r>
      <w:r w:rsidR="000802D0">
        <w:rPr>
          <w:sz w:val="24"/>
          <w:lang w:eastAsia="zh-CN"/>
        </w:rPr>
        <w:t>nd transport machine into factory</w:t>
      </w:r>
      <w:r w:rsidR="0018560A">
        <w:rPr>
          <w:sz w:val="24"/>
          <w:lang w:eastAsia="zh-CN"/>
        </w:rPr>
        <w:t xml:space="preserve"> premise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team to perform proper housekeeping</w:t>
      </w:r>
    </w:p>
    <w:p w:rsidR="00281BC7" w:rsidRDefault="00281BC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</w:p>
    <w:p w:rsidR="00684C71" w:rsidRPr="00320F2A" w:rsidRDefault="0081336E" w:rsidP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0F2A"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Pr="00550273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  <w:r w:rsidR="00550273">
        <w:rPr>
          <w:sz w:val="24"/>
        </w:rPr>
        <w:t xml:space="preserve"> /</w:t>
      </w:r>
      <w:r>
        <w:t xml:space="preserve">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 w:rsidRPr="005502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49F3" w:rsidRDefault="007249F3">
      <w:r>
        <w:separator/>
      </w:r>
    </w:p>
  </w:endnote>
  <w:endnote w:type="continuationSeparator" w:id="0">
    <w:p w:rsidR="007249F3" w:rsidRDefault="00724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C358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C358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49F3" w:rsidRDefault="007249F3">
      <w:r>
        <w:separator/>
      </w:r>
    </w:p>
  </w:footnote>
  <w:footnote w:type="continuationSeparator" w:id="0">
    <w:p w:rsidR="007249F3" w:rsidRDefault="007249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249F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249F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2312"/>
    <w:rsid w:val="000444FF"/>
    <w:rsid w:val="000801A2"/>
    <w:rsid w:val="000802D0"/>
    <w:rsid w:val="000D1431"/>
    <w:rsid w:val="00162AF8"/>
    <w:rsid w:val="0018560A"/>
    <w:rsid w:val="00205704"/>
    <w:rsid w:val="00281BC7"/>
    <w:rsid w:val="002950A7"/>
    <w:rsid w:val="00320F2A"/>
    <w:rsid w:val="004135BC"/>
    <w:rsid w:val="004F1323"/>
    <w:rsid w:val="00550273"/>
    <w:rsid w:val="00670EC6"/>
    <w:rsid w:val="00684C71"/>
    <w:rsid w:val="006A4BE0"/>
    <w:rsid w:val="006B6525"/>
    <w:rsid w:val="00707B09"/>
    <w:rsid w:val="007249F3"/>
    <w:rsid w:val="00756F7F"/>
    <w:rsid w:val="00781F89"/>
    <w:rsid w:val="007D680E"/>
    <w:rsid w:val="007E7225"/>
    <w:rsid w:val="0081336E"/>
    <w:rsid w:val="00827487"/>
    <w:rsid w:val="0083012A"/>
    <w:rsid w:val="00830F4B"/>
    <w:rsid w:val="008F1C49"/>
    <w:rsid w:val="00906C3B"/>
    <w:rsid w:val="0099734B"/>
    <w:rsid w:val="00A64537"/>
    <w:rsid w:val="00BC358A"/>
    <w:rsid w:val="00CF5E32"/>
    <w:rsid w:val="00D621BE"/>
    <w:rsid w:val="00D93C00"/>
    <w:rsid w:val="00E51CF1"/>
    <w:rsid w:val="00E9120A"/>
    <w:rsid w:val="00FA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2773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2022-08-17T07:21:00Z</cp:lastPrinted>
  <dcterms:created xsi:type="dcterms:W3CDTF">2022-08-17T06:07:00Z</dcterms:created>
  <dcterms:modified xsi:type="dcterms:W3CDTF">2022-08-17T07:21:00Z</dcterms:modified>
</cp:coreProperties>
</file>