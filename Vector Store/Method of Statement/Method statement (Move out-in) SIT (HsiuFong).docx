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4AF04D" w14:textId="77777777" w:rsidR="00941138" w:rsidRDefault="00941138">
      <w:pPr>
        <w:pStyle w:val="Title"/>
        <w:jc w:val="left"/>
        <w:rPr>
          <w:lang w:eastAsia="zh-CN"/>
        </w:rPr>
      </w:pPr>
    </w:p>
    <w:p w14:paraId="79431FCB" w14:textId="66B6D65F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F27A583" w14:textId="77777777" w:rsidR="00507D15" w:rsidRDefault="00507D15">
      <w:pPr>
        <w:rPr>
          <w:sz w:val="24"/>
        </w:rPr>
      </w:pPr>
    </w:p>
    <w:p w14:paraId="4F054252" w14:textId="0ABC95D8" w:rsidR="006467DA" w:rsidRDefault="003D031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61524">
        <w:rPr>
          <w:sz w:val="24"/>
        </w:rPr>
        <w:t>13</w:t>
      </w:r>
      <w:r w:rsidR="00261524" w:rsidRPr="00261524">
        <w:rPr>
          <w:sz w:val="24"/>
          <w:vertAlign w:val="superscript"/>
        </w:rPr>
        <w:t>th</w:t>
      </w:r>
      <w:r w:rsidR="00261524">
        <w:rPr>
          <w:sz w:val="24"/>
        </w:rPr>
        <w:t xml:space="preserve"> Mar 2025</w:t>
      </w:r>
    </w:p>
    <w:p w14:paraId="17CE1251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7A16EB0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72037CB" w14:textId="1C90C42C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</w:t>
      </w:r>
      <w:r w:rsidR="00261524">
        <w:rPr>
          <w:sz w:val="24"/>
          <w:lang w:eastAsia="zh-CN"/>
        </w:rPr>
        <w:t>t</w:t>
      </w:r>
      <w:r w:rsidR="001D45A5">
        <w:rPr>
          <w:sz w:val="24"/>
          <w:lang w:eastAsia="zh-CN"/>
        </w:rPr>
        <w:t xml:space="preserve"> machine</w:t>
      </w:r>
      <w:r w:rsidR="00261524">
        <w:rPr>
          <w:sz w:val="24"/>
          <w:lang w:eastAsia="zh-CN"/>
        </w:rPr>
        <w:t>s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 xml:space="preserve">from </w:t>
      </w:r>
      <w:r w:rsidR="008C3DA3">
        <w:rPr>
          <w:sz w:val="24"/>
          <w:lang w:eastAsia="zh-CN"/>
        </w:rPr>
        <w:t>2</w:t>
      </w:r>
      <w:r w:rsidR="008C3DA3">
        <w:rPr>
          <w:sz w:val="24"/>
          <w:vertAlign w:val="superscript"/>
          <w:lang w:eastAsia="zh-CN"/>
        </w:rPr>
        <w:t xml:space="preserve">nd </w:t>
      </w:r>
      <w:r w:rsidR="008C3DA3">
        <w:rPr>
          <w:sz w:val="24"/>
          <w:lang w:eastAsia="zh-CN"/>
        </w:rPr>
        <w:t>floor to loading area via cargo lift</w:t>
      </w:r>
      <w:r w:rsidR="00C76164">
        <w:rPr>
          <w:sz w:val="24"/>
          <w:lang w:eastAsia="zh-CN"/>
        </w:rPr>
        <w:t>, hoist up onto lo</w:t>
      </w:r>
      <w:r w:rsidR="002409DA">
        <w:rPr>
          <w:sz w:val="24"/>
          <w:lang w:eastAsia="zh-CN"/>
        </w:rPr>
        <w:t>rry chassis, transport to new location,</w:t>
      </w:r>
      <w:r w:rsidR="00C76164">
        <w:rPr>
          <w:sz w:val="24"/>
          <w:lang w:eastAsia="zh-CN"/>
        </w:rPr>
        <w:t xml:space="preserve"> unload, shift and position into </w:t>
      </w:r>
      <w:r w:rsidR="00261524">
        <w:rPr>
          <w:sz w:val="24"/>
          <w:lang w:eastAsia="zh-CN"/>
        </w:rPr>
        <w:t xml:space="preserve">workshop </w:t>
      </w:r>
    </w:p>
    <w:p w14:paraId="5A094920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1473D6C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0E6E65A6" w14:textId="3B62C294" w:rsidR="00690E08" w:rsidRDefault="00261524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8C3DA3">
        <w:rPr>
          <w:bCs/>
          <w:sz w:val="24"/>
          <w:szCs w:val="24"/>
          <w:lang w:eastAsia="zh-CN"/>
        </w:rPr>
        <w:t>Manix Heater</w:t>
      </w:r>
    </w:p>
    <w:p w14:paraId="4A423F58" w14:textId="5CB5039C" w:rsidR="00261524" w:rsidRDefault="00261524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8C3DA3">
        <w:rPr>
          <w:bCs/>
          <w:sz w:val="24"/>
          <w:szCs w:val="24"/>
          <w:lang w:eastAsia="zh-CN"/>
        </w:rPr>
        <w:t xml:space="preserve">wooden table </w:t>
      </w:r>
    </w:p>
    <w:p w14:paraId="588C9850" w14:textId="7B2572B6" w:rsidR="00261524" w:rsidRDefault="00261524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Bandsaw</w:t>
      </w:r>
      <w:r w:rsidR="008C3DA3">
        <w:rPr>
          <w:bCs/>
          <w:sz w:val="24"/>
          <w:szCs w:val="24"/>
          <w:lang w:eastAsia="zh-CN"/>
        </w:rPr>
        <w:t xml:space="preserve"> with dust collector</w:t>
      </w:r>
    </w:p>
    <w:p w14:paraId="01D7BB27" w14:textId="32C1B3A3" w:rsidR="00261524" w:rsidRDefault="008C3DA3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Filing machine</w:t>
      </w:r>
    </w:p>
    <w:p w14:paraId="76FF4634" w14:textId="17D9E59F" w:rsidR="00261524" w:rsidRDefault="00261524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8C3DA3">
        <w:rPr>
          <w:bCs/>
          <w:sz w:val="24"/>
          <w:szCs w:val="24"/>
          <w:lang w:eastAsia="zh-CN"/>
        </w:rPr>
        <w:t>Vertical saw</w:t>
      </w:r>
    </w:p>
    <w:p w14:paraId="43603AD2" w14:textId="5705D2B6" w:rsidR="00261524" w:rsidRPr="00261524" w:rsidRDefault="008C3DA3" w:rsidP="00B068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 Drilling </w:t>
      </w:r>
    </w:p>
    <w:p w14:paraId="3C3E4B3A" w14:textId="77777777"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14:paraId="3CD8B33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05FC880" w14:textId="3E8A9A19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261524">
        <w:rPr>
          <w:sz w:val="24"/>
          <w:lang w:eastAsia="zh-CN"/>
        </w:rPr>
        <w:t>ed</w:t>
      </w:r>
    </w:p>
    <w:p w14:paraId="559BC4F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3DF47B6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90E08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AAACD10" w14:textId="791FD1C1" w:rsidR="00690E08" w:rsidRPr="002409DA" w:rsidRDefault="00261524">
      <w:pPr>
        <w:rPr>
          <w:sz w:val="24"/>
          <w:lang w:eastAsia="zh-CN"/>
        </w:rPr>
      </w:pPr>
      <w:r>
        <w:rPr>
          <w:sz w:val="24"/>
          <w:lang w:eastAsia="zh-CN"/>
        </w:rPr>
        <w:t>24-25/03/25</w:t>
      </w:r>
    </w:p>
    <w:p w14:paraId="2589A133" w14:textId="77777777" w:rsidR="005226B3" w:rsidRDefault="005226B3">
      <w:pPr>
        <w:rPr>
          <w:sz w:val="24"/>
          <w:szCs w:val="24"/>
          <w:lang w:eastAsia="zh-CN"/>
        </w:rPr>
      </w:pPr>
    </w:p>
    <w:p w14:paraId="2BF9F8D2" w14:textId="77777777" w:rsidR="00690E08" w:rsidRPr="00690E08" w:rsidRDefault="00690E0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14:paraId="2FCB5B38" w14:textId="35FD68B2" w:rsidR="00690E08" w:rsidRPr="00690E08" w:rsidRDefault="00690E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261524">
        <w:rPr>
          <w:bCs/>
          <w:sz w:val="24"/>
          <w:szCs w:val="24"/>
          <w:lang w:eastAsia="zh-CN"/>
        </w:rPr>
        <w:t>5</w:t>
      </w:r>
      <w:r>
        <w:rPr>
          <w:bCs/>
          <w:sz w:val="24"/>
          <w:szCs w:val="24"/>
          <w:lang w:eastAsia="zh-CN"/>
        </w:rPr>
        <w:t xml:space="preserve"> am </w:t>
      </w:r>
    </w:p>
    <w:p w14:paraId="6B76F392" w14:textId="77777777" w:rsidR="00261524" w:rsidRDefault="0026152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4C7ED8B" w14:textId="7D1A0D23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4F0BDE5" w14:textId="2066BD76" w:rsidR="00690E08" w:rsidRPr="00690E08" w:rsidRDefault="00261524" w:rsidP="00690E0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Technology </w:t>
      </w:r>
    </w:p>
    <w:p w14:paraId="42B1D036" w14:textId="4D7E841D" w:rsidR="00690E08" w:rsidRDefault="00690E08" w:rsidP="001D45A5">
      <w:pPr>
        <w:pStyle w:val="Heading4"/>
      </w:pPr>
      <w:r>
        <w:t xml:space="preserve">Move out: </w:t>
      </w:r>
      <w:r w:rsidR="00261524">
        <w:t>10 Dover Dr</w:t>
      </w:r>
    </w:p>
    <w:p w14:paraId="3A8D6F2D" w14:textId="4AF3914D" w:rsidR="00690E08" w:rsidRPr="00690E08" w:rsidRDefault="00690E08" w:rsidP="00690E08">
      <w:pPr>
        <w:pStyle w:val="Heading4"/>
      </w:pPr>
      <w:r>
        <w:t xml:space="preserve">Move in: </w:t>
      </w:r>
      <w:r w:rsidR="00261524">
        <w:t xml:space="preserve">Punggol Coast Rd </w:t>
      </w:r>
      <w:r>
        <w:t xml:space="preserve"> </w:t>
      </w:r>
      <w:r w:rsidR="00026EAD">
        <w:t xml:space="preserve">  </w:t>
      </w:r>
    </w:p>
    <w:p w14:paraId="5EEED6BB" w14:textId="77777777" w:rsidR="006467DA" w:rsidRDefault="006467DA">
      <w:pPr>
        <w:rPr>
          <w:lang w:eastAsia="zh-CN"/>
        </w:rPr>
      </w:pPr>
    </w:p>
    <w:p w14:paraId="18819537" w14:textId="77777777" w:rsidR="00941138" w:rsidRDefault="0094113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BB0A56B" w14:textId="73AEEB30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2C6B96A" w14:textId="3C288019"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8C3DA3">
        <w:rPr>
          <w:bCs/>
          <w:sz w:val="24"/>
          <w:lang w:eastAsia="zh-CN"/>
        </w:rPr>
        <w:t>-2</w:t>
      </w:r>
      <w:r w:rsidR="002409DA">
        <w:rPr>
          <w:bCs/>
          <w:sz w:val="24"/>
          <w:lang w:eastAsia="zh-CN"/>
        </w:rPr>
        <w:t xml:space="preserve"> x 633 lo</w:t>
      </w:r>
      <w:r w:rsidR="00690E08">
        <w:rPr>
          <w:bCs/>
          <w:sz w:val="24"/>
          <w:lang w:eastAsia="zh-CN"/>
        </w:rPr>
        <w:t>rry loader</w:t>
      </w:r>
    </w:p>
    <w:p w14:paraId="0D1807A2" w14:textId="31385C8A" w:rsidR="00BA0F61" w:rsidRDefault="00BA0F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206BD9">
        <w:rPr>
          <w:sz w:val="24"/>
          <w:lang w:eastAsia="zh-CN"/>
        </w:rPr>
        <w:t>allet truck</w:t>
      </w:r>
    </w:p>
    <w:p w14:paraId="51EA736B" w14:textId="3D02C246" w:rsidR="00BA0F61" w:rsidRDefault="00BA0F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</w:p>
    <w:p w14:paraId="2E7CF527" w14:textId="1DB77D1B"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A0F61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0AD59723" w14:textId="1CB7DD4F" w:rsidR="00C76164" w:rsidRDefault="009411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PVC</w:t>
      </w:r>
      <w:r w:rsidR="002409DA">
        <w:rPr>
          <w:sz w:val="24"/>
          <w:lang w:eastAsia="zh-CN"/>
        </w:rPr>
        <w:t>/canvas (</w:t>
      </w:r>
      <w:r w:rsidR="00690E08">
        <w:rPr>
          <w:sz w:val="24"/>
          <w:lang w:eastAsia="zh-CN"/>
        </w:rPr>
        <w:t xml:space="preserve">to lay out </w:t>
      </w:r>
      <w:r w:rsidR="002409DA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floor protection</w:t>
      </w:r>
      <w:r w:rsidR="00C76164">
        <w:rPr>
          <w:sz w:val="24"/>
          <w:lang w:eastAsia="zh-CN"/>
        </w:rPr>
        <w:t>)</w:t>
      </w:r>
    </w:p>
    <w:p w14:paraId="3F13D582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6F2B41D" w14:textId="77777777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57F4BF3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63584C10" w14:textId="77777777"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4D6AECA9" w14:textId="77777777" w:rsidR="00507D15" w:rsidRDefault="00507D1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A05E9FC" w14:textId="77777777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6FEE332C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202E1BE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23F0CBE0" w14:textId="77777777" w:rsidR="00026EAD" w:rsidRDefault="00026EAD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67CA263E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5129F881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522F60DA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A36BED" w14:textId="7777777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E70500B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15BB9409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582ACF2C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7D5AA3C5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1949C623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3E42F313" w14:textId="77777777"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location</w:t>
      </w:r>
    </w:p>
    <w:p w14:paraId="2973E8E2" w14:textId="77777777"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14:paraId="5EB9FCCB" w14:textId="707197B7" w:rsidR="00690E08" w:rsidRDefault="00BA0F6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690E08">
        <w:rPr>
          <w:sz w:val="24"/>
          <w:lang w:eastAsia="zh-CN"/>
        </w:rPr>
        <w:t xml:space="preserve">nsert sling to crane hook and secured onto rigging point of machine </w:t>
      </w:r>
    </w:p>
    <w:p w14:paraId="2023D7A8" w14:textId="77777777"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Hoist up </w:t>
      </w:r>
      <w:r w:rsidR="00507D15">
        <w:rPr>
          <w:sz w:val="24"/>
          <w:lang w:eastAsia="zh-CN"/>
        </w:rPr>
        <w:t xml:space="preserve">machine and load </w:t>
      </w:r>
      <w:r>
        <w:rPr>
          <w:sz w:val="24"/>
          <w:lang w:eastAsia="zh-CN"/>
        </w:rPr>
        <w:t>onto lorry chassis</w:t>
      </w:r>
    </w:p>
    <w:p w14:paraId="1A150EB1" w14:textId="77777777"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</w:p>
    <w:p w14:paraId="34E15ACB" w14:textId="77777777" w:rsidR="003A6EE4" w:rsidRPr="00206BD9" w:rsidRDefault="003A6EE4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507D15">
        <w:rPr>
          <w:sz w:val="24"/>
          <w:lang w:eastAsia="zh-CN"/>
        </w:rPr>
        <w:t xml:space="preserve"> machine to new location</w:t>
      </w:r>
    </w:p>
    <w:p w14:paraId="4464E3F4" w14:textId="77777777" w:rsidR="003A6EE4" w:rsidRDefault="003A6EE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7036E3">
        <w:rPr>
          <w:sz w:val="24"/>
          <w:lang w:eastAsia="zh-CN"/>
        </w:rPr>
        <w:t xml:space="preserve"> machine </w:t>
      </w:r>
      <w:r w:rsidR="00206BD9">
        <w:rPr>
          <w:sz w:val="24"/>
          <w:lang w:eastAsia="zh-CN"/>
        </w:rPr>
        <w:t>from lorry chassis</w:t>
      </w:r>
    </w:p>
    <w:p w14:paraId="6D89E90C" w14:textId="77777777" w:rsidR="007036E3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507D15">
        <w:rPr>
          <w:sz w:val="24"/>
          <w:lang w:eastAsia="zh-CN"/>
        </w:rPr>
        <w:t xml:space="preserve">pallet truck onto machine bed </w:t>
      </w:r>
    </w:p>
    <w:p w14:paraId="5EBE504B" w14:textId="77777777" w:rsidR="003A6EE4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machine into production </w:t>
      </w:r>
      <w:r w:rsidR="00507D15">
        <w:rPr>
          <w:sz w:val="24"/>
          <w:lang w:eastAsia="zh-CN"/>
        </w:rPr>
        <w:t>at ground floor</w:t>
      </w:r>
    </w:p>
    <w:p w14:paraId="461B2C7B" w14:textId="77777777"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14:paraId="1B863F5B" w14:textId="77777777" w:rsidR="00026EAD" w:rsidRDefault="0099046A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14:paraId="08394347" w14:textId="77777777"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</w:p>
    <w:p w14:paraId="17D6BDA2" w14:textId="77777777"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2435A43A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8EA1DA3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087FC485" w14:textId="114F8A7E" w:rsidR="0099046A" w:rsidRDefault="00BA0F61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28A2CEAD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08DF8AB5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ECA7FA" w14:textId="77777777" w:rsidR="0074347E" w:rsidRDefault="0074347E">
      <w:r>
        <w:separator/>
      </w:r>
    </w:p>
  </w:endnote>
  <w:endnote w:type="continuationSeparator" w:id="0">
    <w:p w14:paraId="2FE987CC" w14:textId="77777777" w:rsidR="0074347E" w:rsidRDefault="00743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F62AD9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73C2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73C2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50A900" w14:textId="77777777" w:rsidR="0074347E" w:rsidRDefault="0074347E">
      <w:r>
        <w:separator/>
      </w:r>
    </w:p>
  </w:footnote>
  <w:footnote w:type="continuationSeparator" w:id="0">
    <w:p w14:paraId="0CBE6523" w14:textId="77777777" w:rsidR="0074347E" w:rsidRDefault="007434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36E33F" w14:textId="1C0FAB48" w:rsidR="00183C4E" w:rsidRDefault="008C3DA3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371D4BFE" wp14:editId="6CA549D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FB8E850" w14:textId="77777777"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33B52BA4" w14:textId="14194974" w:rsidR="00183C4E" w:rsidRDefault="0026152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183C4E">
      <w:t xml:space="preserve">, </w:t>
    </w:r>
    <w:proofErr w:type="spellStart"/>
    <w:r>
      <w:t>Kranji</w:t>
    </w:r>
    <w:proofErr w:type="spellEnd"/>
    <w:r>
      <w:t xml:space="preserve"> Green, </w:t>
    </w:r>
    <w:r w:rsidR="00183C4E">
      <w:t xml:space="preserve">Singapore </w:t>
    </w:r>
    <w:r>
      <w:t>739571</w:t>
    </w:r>
  </w:p>
  <w:p w14:paraId="4857FF9B" w14:textId="2796A611"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</w:t>
    </w:r>
  </w:p>
  <w:p w14:paraId="72F5ACA8" w14:textId="77777777" w:rsidR="00183C4E" w:rsidRDefault="00183C4E">
    <w:pPr>
      <w:pStyle w:val="Header"/>
      <w:jc w:val="center"/>
    </w:pPr>
    <w:r>
      <w:t>GST Reg No. : M2-8923804 – 2</w:t>
    </w:r>
  </w:p>
  <w:p w14:paraId="55ED9095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5D07F2B" w14:textId="77777777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21254098">
    <w:abstractNumId w:val="3"/>
  </w:num>
  <w:num w:numId="2" w16cid:durableId="1039863932">
    <w:abstractNumId w:val="6"/>
  </w:num>
  <w:num w:numId="3" w16cid:durableId="1234660470">
    <w:abstractNumId w:val="1"/>
  </w:num>
  <w:num w:numId="4" w16cid:durableId="1587765658">
    <w:abstractNumId w:val="13"/>
  </w:num>
  <w:num w:numId="5" w16cid:durableId="222722413">
    <w:abstractNumId w:val="7"/>
  </w:num>
  <w:num w:numId="6" w16cid:durableId="759722509">
    <w:abstractNumId w:val="9"/>
  </w:num>
  <w:num w:numId="7" w16cid:durableId="174149912">
    <w:abstractNumId w:val="5"/>
  </w:num>
  <w:num w:numId="8" w16cid:durableId="180359577">
    <w:abstractNumId w:val="10"/>
  </w:num>
  <w:num w:numId="9" w16cid:durableId="466045718">
    <w:abstractNumId w:val="2"/>
  </w:num>
  <w:num w:numId="10" w16cid:durableId="1961374199">
    <w:abstractNumId w:val="11"/>
  </w:num>
  <w:num w:numId="11" w16cid:durableId="1404530086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85841459">
    <w:abstractNumId w:val="0"/>
  </w:num>
  <w:num w:numId="13" w16cid:durableId="1507211533">
    <w:abstractNumId w:val="8"/>
  </w:num>
  <w:num w:numId="14" w16cid:durableId="888802402">
    <w:abstractNumId w:val="12"/>
  </w:num>
  <w:num w:numId="15" w16cid:durableId="144861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26EAD"/>
    <w:rsid w:val="000305A0"/>
    <w:rsid w:val="0005684E"/>
    <w:rsid w:val="0007152C"/>
    <w:rsid w:val="00094D4F"/>
    <w:rsid w:val="000A4E07"/>
    <w:rsid w:val="000C68D5"/>
    <w:rsid w:val="000D3C89"/>
    <w:rsid w:val="000D3F7C"/>
    <w:rsid w:val="000E0C67"/>
    <w:rsid w:val="001100C0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06BD9"/>
    <w:rsid w:val="00211F1E"/>
    <w:rsid w:val="002409DA"/>
    <w:rsid w:val="00251AD9"/>
    <w:rsid w:val="00257C21"/>
    <w:rsid w:val="00261524"/>
    <w:rsid w:val="00296522"/>
    <w:rsid w:val="0030317F"/>
    <w:rsid w:val="00333DB7"/>
    <w:rsid w:val="00375E51"/>
    <w:rsid w:val="003A6EE4"/>
    <w:rsid w:val="003D031C"/>
    <w:rsid w:val="003D4DD1"/>
    <w:rsid w:val="003D5FEC"/>
    <w:rsid w:val="00456295"/>
    <w:rsid w:val="00466C7A"/>
    <w:rsid w:val="00501090"/>
    <w:rsid w:val="00507D15"/>
    <w:rsid w:val="005226B3"/>
    <w:rsid w:val="005463C4"/>
    <w:rsid w:val="0057657F"/>
    <w:rsid w:val="0059398E"/>
    <w:rsid w:val="005D3C81"/>
    <w:rsid w:val="00634F63"/>
    <w:rsid w:val="006467DA"/>
    <w:rsid w:val="00647F9A"/>
    <w:rsid w:val="0066401C"/>
    <w:rsid w:val="00666C8E"/>
    <w:rsid w:val="00670B64"/>
    <w:rsid w:val="00690E08"/>
    <w:rsid w:val="00693582"/>
    <w:rsid w:val="006B3F8F"/>
    <w:rsid w:val="006C647D"/>
    <w:rsid w:val="006F12DE"/>
    <w:rsid w:val="007036E3"/>
    <w:rsid w:val="0073363D"/>
    <w:rsid w:val="0074347E"/>
    <w:rsid w:val="00760813"/>
    <w:rsid w:val="00777860"/>
    <w:rsid w:val="00797545"/>
    <w:rsid w:val="007D1081"/>
    <w:rsid w:val="007D338F"/>
    <w:rsid w:val="007D4C7E"/>
    <w:rsid w:val="007F663B"/>
    <w:rsid w:val="00871396"/>
    <w:rsid w:val="0087572A"/>
    <w:rsid w:val="00885DDC"/>
    <w:rsid w:val="00894C5B"/>
    <w:rsid w:val="00895D5D"/>
    <w:rsid w:val="008C067B"/>
    <w:rsid w:val="008C3DA3"/>
    <w:rsid w:val="008D2441"/>
    <w:rsid w:val="00941138"/>
    <w:rsid w:val="00964ED6"/>
    <w:rsid w:val="00971AE8"/>
    <w:rsid w:val="00973C23"/>
    <w:rsid w:val="0099046A"/>
    <w:rsid w:val="009A0B68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BA0F6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  <w:rsid w:val="00FE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85B0E3"/>
  <w15:chartTrackingRefBased/>
  <w15:docId w15:val="{BF7481CA-1EFA-48A9-8528-F67C8BBB3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USER</cp:lastModifiedBy>
  <cp:revision>4</cp:revision>
  <cp:lastPrinted>2023-09-06T02:01:00Z</cp:lastPrinted>
  <dcterms:created xsi:type="dcterms:W3CDTF">2025-03-12T06:46:00Z</dcterms:created>
  <dcterms:modified xsi:type="dcterms:W3CDTF">2025-03-13T00:44:00Z</dcterms:modified>
</cp:coreProperties>
</file>