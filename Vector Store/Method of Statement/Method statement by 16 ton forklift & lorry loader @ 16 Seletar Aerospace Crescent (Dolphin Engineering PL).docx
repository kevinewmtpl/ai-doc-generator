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2C5891">
      <w:pPr>
        <w:rPr>
          <w:sz w:val="24"/>
          <w:lang w:eastAsia="zh-CN"/>
        </w:rPr>
      </w:pPr>
      <w:r>
        <w:rPr>
          <w:sz w:val="24"/>
        </w:rPr>
        <w:t>Date: 06</w:t>
      </w:r>
      <w:r w:rsidRPr="002C5891">
        <w:rPr>
          <w:sz w:val="24"/>
          <w:vertAlign w:val="superscript"/>
        </w:rPr>
        <w:t>th</w:t>
      </w:r>
      <w:r>
        <w:rPr>
          <w:sz w:val="24"/>
        </w:rPr>
        <w:t xml:space="preserve"> Oct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2C58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18 cases of 4 unit machine from 2</w:t>
      </w:r>
      <w:r w:rsidR="00204CDE">
        <w:rPr>
          <w:rFonts w:hint="eastAsia"/>
          <w:sz w:val="24"/>
          <w:lang w:eastAsia="zh-CN"/>
        </w:rPr>
        <w:t xml:space="preserve"> x 40ft FR</w:t>
      </w:r>
      <w:r w:rsidR="00C241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5 x 40ft HQ </w:t>
      </w:r>
      <w:r w:rsidR="00C2416E">
        <w:rPr>
          <w:rFonts w:hint="eastAsia"/>
          <w:sz w:val="24"/>
          <w:lang w:eastAsia="zh-CN"/>
        </w:rPr>
        <w:t>container</w:t>
      </w:r>
      <w:r>
        <w:rPr>
          <w:sz w:val="24"/>
          <w:lang w:eastAsia="zh-CN"/>
        </w:rPr>
        <w:t xml:space="preserve"> using forklift, </w:t>
      </w:r>
      <w:r w:rsidR="00637AB8">
        <w:rPr>
          <w:sz w:val="24"/>
          <w:lang w:eastAsia="zh-CN"/>
        </w:rPr>
        <w:t xml:space="preserve">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DA0070">
        <w:rPr>
          <w:sz w:val="24"/>
          <w:lang w:eastAsia="zh-CN"/>
        </w:rPr>
        <w:t xml:space="preserve">shift </w:t>
      </w:r>
      <w:r>
        <w:rPr>
          <w:rFonts w:hint="eastAsia"/>
          <w:sz w:val="24"/>
          <w:lang w:eastAsia="zh-CN"/>
        </w:rPr>
        <w:t xml:space="preserve">and position into factory premise at ground floor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C5891" w:rsidRDefault="002C589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attached packing list 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B2A2C" w:rsidRDefault="002C589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11-12/10/22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2C589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45403D">
        <w:rPr>
          <w:bCs/>
          <w:sz w:val="24"/>
          <w:szCs w:val="24"/>
          <w:lang w:eastAsia="zh-CN"/>
        </w:rPr>
        <w:t xml:space="preserve">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2C589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 Seletar Aerospace Crescent</w:t>
      </w:r>
    </w:p>
    <w:p w:rsidR="007E0784" w:rsidRPr="000B14C2" w:rsidRDefault="002C589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Dolphin</w:t>
      </w:r>
      <w:r w:rsidR="00204CDE">
        <w:rPr>
          <w:bCs/>
          <w:sz w:val="24"/>
          <w:szCs w:val="24"/>
          <w:lang w:eastAsia="zh-CN"/>
        </w:rPr>
        <w:t xml:space="preserve"> Engineering</w:t>
      </w:r>
      <w:r w:rsidR="00393250">
        <w:rPr>
          <w:bCs/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04B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2C58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</w:t>
      </w:r>
      <w:r w:rsidR="009B69C5">
        <w:rPr>
          <w:sz w:val="24"/>
          <w:lang w:eastAsia="zh-CN"/>
        </w:rPr>
        <w:t xml:space="preserve"> ton forklift</w:t>
      </w:r>
    </w:p>
    <w:p w:rsidR="000D57EA" w:rsidRDefault="000D57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3ton forklift </w:t>
      </w:r>
    </w:p>
    <w:p w:rsidR="007E0784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E0784">
        <w:rPr>
          <w:sz w:val="24"/>
          <w:lang w:eastAsia="zh-CN"/>
        </w:rPr>
        <w:t>/rollers</w:t>
      </w:r>
    </w:p>
    <w:p w:rsidR="00637AB8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</w:t>
      </w:r>
      <w:r w:rsidR="00ED6E13">
        <w:rPr>
          <w:sz w:val="24"/>
          <w:lang w:eastAsia="zh-CN"/>
        </w:rPr>
        <w:t xml:space="preserve">(to lay out for floor protection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93250" w:rsidRDefault="0039325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E7C24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>certified</w:t>
      </w:r>
      <w:r w:rsidR="00ED6E13">
        <w:rPr>
          <w:sz w:val="24"/>
          <w:szCs w:val="24"/>
        </w:rPr>
        <w:t xml:space="preserve"> lifting supervisor, rigger, signalman, lorry loader operator and</w:t>
      </w:r>
      <w:r w:rsidR="006D186A">
        <w:rPr>
          <w:sz w:val="24"/>
          <w:szCs w:val="24"/>
        </w:rPr>
        <w:t xml:space="preserve"> </w:t>
      </w:r>
      <w:r w:rsidR="001E7C24">
        <w:rPr>
          <w:sz w:val="24"/>
          <w:szCs w:val="24"/>
        </w:rPr>
        <w:t xml:space="preserve">forklift driver will be involved in the operation </w:t>
      </w:r>
      <w:r w:rsidR="00DE52F9">
        <w:t xml:space="preserve">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1E7C24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016C9">
      <w:pPr>
        <w:pStyle w:val="Title"/>
        <w:jc w:val="left"/>
        <w:rPr>
          <w:b w:val="0"/>
          <w:sz w:val="20"/>
          <w:u w:val="none"/>
          <w:lang w:eastAsia="zh-CN"/>
        </w:rPr>
      </w:pPr>
      <w:bookmarkStart w:id="0" w:name="_GoBack"/>
      <w:bookmarkEnd w:id="0"/>
      <w:r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1E7C2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Deployment of lorry loader and manpower to site</w:t>
      </w:r>
    </w:p>
    <w:p w:rsidR="001E7C24" w:rsidRDefault="001E7C2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Unload necessary equipment needed for the job </w:t>
      </w:r>
    </w:p>
    <w:p w:rsidR="00AD14A5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1E7C24">
        <w:rPr>
          <w:b w:val="0"/>
          <w:sz w:val="24"/>
          <w:szCs w:val="24"/>
          <w:u w:val="none"/>
          <w:lang w:eastAsia="zh-CN"/>
        </w:rPr>
        <w:t>16</w:t>
      </w:r>
      <w:r w:rsidR="00637AB8">
        <w:rPr>
          <w:b w:val="0"/>
          <w:sz w:val="24"/>
          <w:szCs w:val="24"/>
          <w:u w:val="none"/>
          <w:lang w:eastAsia="zh-CN"/>
        </w:rPr>
        <w:t xml:space="preserve"> 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case</w:t>
      </w:r>
      <w:r>
        <w:rPr>
          <w:b w:val="0"/>
          <w:sz w:val="24"/>
          <w:szCs w:val="24"/>
          <w:u w:val="none"/>
          <w:lang w:eastAsia="zh-CN"/>
        </w:rPr>
        <w:t>s</w:t>
      </w:r>
      <w:r w:rsidR="001E7C24">
        <w:rPr>
          <w:b w:val="0"/>
          <w:sz w:val="24"/>
          <w:szCs w:val="24"/>
          <w:u w:val="none"/>
          <w:lang w:eastAsia="zh-CN"/>
        </w:rPr>
        <w:t xml:space="preserve"> from container</w:t>
      </w:r>
    </w:p>
    <w:p w:rsidR="001E7C24" w:rsidRDefault="001E7C2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Unload case to the ground </w:t>
      </w:r>
    </w:p>
    <w:p w:rsidR="00711935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E7C24">
        <w:rPr>
          <w:b w:val="0"/>
          <w:sz w:val="24"/>
          <w:szCs w:val="24"/>
          <w:u w:val="none"/>
          <w:lang w:eastAsia="zh-CN"/>
        </w:rPr>
        <w:t xml:space="preserve"> and put aside</w:t>
      </w:r>
    </w:p>
    <w:p w:rsidR="001E7C24" w:rsidRPr="00FA16F6" w:rsidRDefault="001E7C2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Loosen all nuts attached to machine </w:t>
      </w:r>
    </w:p>
    <w:p w:rsidR="00711935" w:rsidRDefault="001E7C2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16ton 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1E7C24">
        <w:rPr>
          <w:b w:val="0"/>
          <w:sz w:val="24"/>
          <w:u w:val="none"/>
          <w:lang w:eastAsia="zh-CN"/>
        </w:rPr>
        <w:t>rollers</w:t>
      </w:r>
      <w:r>
        <w:rPr>
          <w:b w:val="0"/>
          <w:sz w:val="24"/>
          <w:u w:val="none"/>
          <w:lang w:eastAsia="zh-CN"/>
        </w:rPr>
        <w:t xml:space="preserve">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</w:t>
      </w:r>
      <w:r w:rsidR="001E7C24">
        <w:rPr>
          <w:b w:val="0"/>
          <w:sz w:val="24"/>
          <w:u w:val="none"/>
          <w:lang w:eastAsia="zh-CN"/>
        </w:rPr>
        <w:t>achine from rollers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0CD3" w:rsidRDefault="00FE0CD3">
      <w:r>
        <w:separator/>
      </w:r>
    </w:p>
  </w:endnote>
  <w:endnote w:type="continuationSeparator" w:id="0">
    <w:p w:rsidR="00FE0CD3" w:rsidRDefault="00FE0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E7C2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E7C2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0CD3" w:rsidRDefault="00FE0CD3">
      <w:r>
        <w:separator/>
      </w:r>
    </w:p>
  </w:footnote>
  <w:footnote w:type="continuationSeparator" w:id="0">
    <w:p w:rsidR="00FE0CD3" w:rsidRDefault="00FE0C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E0CD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E0CD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D57EA"/>
    <w:rsid w:val="000E48B7"/>
    <w:rsid w:val="00147418"/>
    <w:rsid w:val="001603BC"/>
    <w:rsid w:val="0018220D"/>
    <w:rsid w:val="00182314"/>
    <w:rsid w:val="001A79AD"/>
    <w:rsid w:val="001E7C24"/>
    <w:rsid w:val="001F45D6"/>
    <w:rsid w:val="00204CDE"/>
    <w:rsid w:val="0025419E"/>
    <w:rsid w:val="00282A7E"/>
    <w:rsid w:val="00297257"/>
    <w:rsid w:val="002C5891"/>
    <w:rsid w:val="002E5BAE"/>
    <w:rsid w:val="00372A1A"/>
    <w:rsid w:val="00387587"/>
    <w:rsid w:val="00391A33"/>
    <w:rsid w:val="00393250"/>
    <w:rsid w:val="004021A7"/>
    <w:rsid w:val="00430975"/>
    <w:rsid w:val="00446E52"/>
    <w:rsid w:val="0045403D"/>
    <w:rsid w:val="00490BC3"/>
    <w:rsid w:val="004E645C"/>
    <w:rsid w:val="00516B90"/>
    <w:rsid w:val="00542CC5"/>
    <w:rsid w:val="00575B76"/>
    <w:rsid w:val="005939F8"/>
    <w:rsid w:val="005A2F6A"/>
    <w:rsid w:val="005E3EC3"/>
    <w:rsid w:val="00625B41"/>
    <w:rsid w:val="00637AB8"/>
    <w:rsid w:val="0067291F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4BF2"/>
    <w:rsid w:val="008248D1"/>
    <w:rsid w:val="00853AD2"/>
    <w:rsid w:val="008814A0"/>
    <w:rsid w:val="008829ED"/>
    <w:rsid w:val="008937B8"/>
    <w:rsid w:val="008F7E9B"/>
    <w:rsid w:val="00940648"/>
    <w:rsid w:val="00976D96"/>
    <w:rsid w:val="009B0018"/>
    <w:rsid w:val="009B421A"/>
    <w:rsid w:val="009B64F4"/>
    <w:rsid w:val="009B69C5"/>
    <w:rsid w:val="009C3595"/>
    <w:rsid w:val="009F1764"/>
    <w:rsid w:val="00A23DBE"/>
    <w:rsid w:val="00A5562D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BE1224"/>
    <w:rsid w:val="00C236CF"/>
    <w:rsid w:val="00C2416E"/>
    <w:rsid w:val="00C624BB"/>
    <w:rsid w:val="00C84C45"/>
    <w:rsid w:val="00CA1D71"/>
    <w:rsid w:val="00CA6E46"/>
    <w:rsid w:val="00CC2333"/>
    <w:rsid w:val="00CD01C9"/>
    <w:rsid w:val="00CD4E44"/>
    <w:rsid w:val="00D63E8A"/>
    <w:rsid w:val="00D95D0B"/>
    <w:rsid w:val="00DA0070"/>
    <w:rsid w:val="00DA0349"/>
    <w:rsid w:val="00DD3399"/>
    <w:rsid w:val="00DD6A1A"/>
    <w:rsid w:val="00DE52F9"/>
    <w:rsid w:val="00DF421F"/>
    <w:rsid w:val="00E30442"/>
    <w:rsid w:val="00E33CE7"/>
    <w:rsid w:val="00E35857"/>
    <w:rsid w:val="00E40E90"/>
    <w:rsid w:val="00EC18FD"/>
    <w:rsid w:val="00ED0A49"/>
    <w:rsid w:val="00ED6E13"/>
    <w:rsid w:val="00EE334C"/>
    <w:rsid w:val="00F147AF"/>
    <w:rsid w:val="00F83D1F"/>
    <w:rsid w:val="00FA12A2"/>
    <w:rsid w:val="00FA16F6"/>
    <w:rsid w:val="00FC7A38"/>
    <w:rsid w:val="00FD0AC7"/>
    <w:rsid w:val="00FE0CD3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6B97F-1BC4-4905-B0A6-6A0E91A66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2019-07-29T07:59:00Z</cp:lastPrinted>
  <dcterms:created xsi:type="dcterms:W3CDTF">2022-10-06T05:42:00Z</dcterms:created>
  <dcterms:modified xsi:type="dcterms:W3CDTF">2022-10-06T05:42:00Z</dcterms:modified>
</cp:coreProperties>
</file>