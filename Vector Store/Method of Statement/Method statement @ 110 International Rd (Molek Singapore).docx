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C40C9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F3E3A6F" w14:textId="77777777" w:rsidR="00707F2B" w:rsidRDefault="00707F2B">
      <w:pPr>
        <w:rPr>
          <w:sz w:val="24"/>
        </w:rPr>
      </w:pPr>
    </w:p>
    <w:p w14:paraId="64A720B2" w14:textId="2396E376" w:rsidR="00985804" w:rsidRDefault="00C70E30">
      <w:pPr>
        <w:rPr>
          <w:sz w:val="24"/>
        </w:rPr>
      </w:pPr>
      <w:r>
        <w:rPr>
          <w:sz w:val="24"/>
        </w:rPr>
        <w:t xml:space="preserve">Date: </w:t>
      </w:r>
      <w:r w:rsidR="00E54780">
        <w:rPr>
          <w:sz w:val="24"/>
        </w:rPr>
        <w:t>16</w:t>
      </w:r>
      <w:r w:rsidR="00E54780" w:rsidRPr="00E54780">
        <w:rPr>
          <w:sz w:val="24"/>
          <w:vertAlign w:val="superscript"/>
        </w:rPr>
        <w:t>th</w:t>
      </w:r>
      <w:r w:rsidR="00E54780">
        <w:rPr>
          <w:sz w:val="24"/>
        </w:rPr>
        <w:t xml:space="preserve"> Oct</w:t>
      </w:r>
      <w:r w:rsidR="00985804">
        <w:rPr>
          <w:sz w:val="24"/>
        </w:rPr>
        <w:t xml:space="preserve"> 202</w:t>
      </w:r>
      <w:r w:rsidR="00A476C0">
        <w:rPr>
          <w:sz w:val="24"/>
        </w:rPr>
        <w:t>5</w:t>
      </w:r>
    </w:p>
    <w:p w14:paraId="31944D5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166CC28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7FB2E90D" w14:textId="67B69598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E54780">
        <w:rPr>
          <w:sz w:val="24"/>
          <w:lang w:eastAsia="zh-CN"/>
        </w:rPr>
        <w:t xml:space="preserve">1 unit machine and accessories from 1 x 20ft FR and 1 x 20GP container,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0DA3A5B7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A19190C" w14:textId="77777777"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5EB2EC5F" w14:textId="77777777" w:rsidR="00E54780" w:rsidRDefault="00E547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Yamada Dobby Press / MXM-80L-0181</w:t>
      </w:r>
    </w:p>
    <w:p w14:paraId="0401F23B" w14:textId="77777777" w:rsidR="00E54780" w:rsidRDefault="00E547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376 x 208 x 358 cm</w:t>
      </w:r>
    </w:p>
    <w:p w14:paraId="69D62436" w14:textId="30C609C2" w:rsidR="0022210C" w:rsidRPr="00BF1F53" w:rsidRDefault="00E5478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20, 500 kg  </w:t>
      </w:r>
      <w:r w:rsidR="003E2B37">
        <w:rPr>
          <w:sz w:val="24"/>
          <w:szCs w:val="24"/>
          <w:lang w:eastAsia="zh-CN"/>
        </w:rPr>
        <w:t xml:space="preserve"> </w:t>
      </w:r>
      <w:r w:rsidR="0022210C">
        <w:rPr>
          <w:sz w:val="24"/>
          <w:szCs w:val="24"/>
          <w:lang w:eastAsia="zh-CN"/>
        </w:rPr>
        <w:t xml:space="preserve"> </w:t>
      </w:r>
    </w:p>
    <w:p w14:paraId="5FB996DF" w14:textId="57B374B8" w:rsidR="00985804" w:rsidRDefault="0098580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16D0DA" w14:textId="3A68C0CF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5C572046" w14:textId="5EEC3566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E854CE">
        <w:rPr>
          <w:sz w:val="24"/>
          <w:lang w:eastAsia="zh-CN"/>
        </w:rPr>
        <w:t>ed</w:t>
      </w:r>
    </w:p>
    <w:p w14:paraId="157DF88C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CB4C18B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2DBE55F" w14:textId="432A7D3C" w:rsidR="003E2B37" w:rsidRDefault="00E54780" w:rsidP="003E2B37">
      <w:pPr>
        <w:rPr>
          <w:sz w:val="24"/>
          <w:lang w:eastAsia="zh-CN"/>
        </w:rPr>
      </w:pPr>
      <w:r>
        <w:rPr>
          <w:sz w:val="24"/>
          <w:lang w:eastAsia="zh-CN"/>
        </w:rPr>
        <w:t>Est:</w:t>
      </w:r>
    </w:p>
    <w:p w14:paraId="0CC628D9" w14:textId="780DD3D1" w:rsidR="00E54780" w:rsidRDefault="00E54780" w:rsidP="003E2B37">
      <w:pPr>
        <w:rPr>
          <w:sz w:val="24"/>
          <w:lang w:eastAsia="zh-CN"/>
        </w:rPr>
      </w:pPr>
      <w:r>
        <w:rPr>
          <w:sz w:val="24"/>
          <w:lang w:eastAsia="zh-CN"/>
        </w:rPr>
        <w:t>24/10/25 – 27/10/25</w:t>
      </w:r>
    </w:p>
    <w:p w14:paraId="6CC14B6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E763E4D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2940FD4B" w14:textId="06D7C53A" w:rsidR="00C94FC9" w:rsidRDefault="00E5478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985804">
        <w:rPr>
          <w:bCs/>
          <w:sz w:val="24"/>
          <w:szCs w:val="24"/>
          <w:lang w:eastAsia="zh-CN"/>
        </w:rPr>
        <w:t xml:space="preserve"> </w:t>
      </w:r>
      <w:r w:rsidR="00C94FC9">
        <w:rPr>
          <w:bCs/>
          <w:sz w:val="24"/>
          <w:szCs w:val="24"/>
          <w:lang w:eastAsia="zh-CN"/>
        </w:rPr>
        <w:t>am</w:t>
      </w:r>
    </w:p>
    <w:p w14:paraId="3D42009C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1E3CC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B0DC162" w14:textId="055B04FD" w:rsidR="00BA65F8" w:rsidRDefault="00E54780" w:rsidP="00BA65F8">
      <w:pPr>
        <w:pStyle w:val="Heading4"/>
      </w:pPr>
      <w:r>
        <w:t>110 International Rd, Jurong Town</w:t>
      </w:r>
    </w:p>
    <w:p w14:paraId="49C09D73" w14:textId="28694069" w:rsidR="00BA65F8" w:rsidRPr="00BA65F8" w:rsidRDefault="00E54780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Molek Singapore</w:t>
      </w:r>
      <w:r w:rsidR="003403FB">
        <w:rPr>
          <w:sz w:val="24"/>
          <w:szCs w:val="24"/>
          <w:lang w:eastAsia="zh-CN"/>
        </w:rPr>
        <w:t xml:space="preserve"> Pte Ltd</w:t>
      </w:r>
    </w:p>
    <w:p w14:paraId="7D651E3D" w14:textId="77777777" w:rsidR="0089628B" w:rsidRPr="0089628B" w:rsidRDefault="0089628B" w:rsidP="0089628B">
      <w:pPr>
        <w:rPr>
          <w:lang w:eastAsia="zh-CN"/>
        </w:rPr>
      </w:pPr>
    </w:p>
    <w:p w14:paraId="2B4605B8" w14:textId="77777777" w:rsidR="00936603" w:rsidRPr="000402C3" w:rsidRDefault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  <w:r w:rsidR="00936603">
        <w:rPr>
          <w:sz w:val="24"/>
          <w:lang w:eastAsia="zh-CN"/>
        </w:rPr>
        <w:t xml:space="preserve"> </w:t>
      </w:r>
    </w:p>
    <w:p w14:paraId="59AFA951" w14:textId="2F78505C" w:rsidR="003E2B37" w:rsidRDefault="00E547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110</w:t>
      </w:r>
      <w:r w:rsidR="003E2B37">
        <w:rPr>
          <w:sz w:val="24"/>
          <w:lang w:eastAsia="zh-CN"/>
        </w:rPr>
        <w:t xml:space="preserve">ton </w:t>
      </w:r>
      <w:r>
        <w:rPr>
          <w:sz w:val="24"/>
          <w:lang w:eastAsia="zh-CN"/>
        </w:rPr>
        <w:t>lorry</w:t>
      </w:r>
      <w:r w:rsidR="002B61C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loader</w:t>
      </w:r>
      <w:r w:rsidR="002B61C3">
        <w:rPr>
          <w:sz w:val="24"/>
          <w:lang w:eastAsia="zh-CN"/>
        </w:rPr>
        <w:t xml:space="preserve"> </w:t>
      </w:r>
    </w:p>
    <w:p w14:paraId="58CFE5E2" w14:textId="2E852B35" w:rsidR="002B61C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 xml:space="preserve">rry </w:t>
      </w:r>
      <w:proofErr w:type="gramStart"/>
      <w:r w:rsidR="00534F50">
        <w:rPr>
          <w:sz w:val="24"/>
          <w:lang w:eastAsia="zh-CN"/>
        </w:rPr>
        <w:t>loader</w:t>
      </w:r>
      <w:proofErr w:type="gramEnd"/>
      <w:r w:rsidR="002B61C3">
        <w:rPr>
          <w:sz w:val="24"/>
          <w:lang w:eastAsia="zh-CN"/>
        </w:rPr>
        <w:t xml:space="preserve"> </w:t>
      </w:r>
    </w:p>
    <w:p w14:paraId="5CD1938B" w14:textId="64EF87C0" w:rsidR="009F3C23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short tail low bed</w:t>
      </w:r>
      <w:r w:rsidR="009F3C23">
        <w:rPr>
          <w:sz w:val="24"/>
          <w:lang w:eastAsia="zh-CN"/>
        </w:rPr>
        <w:t xml:space="preserve"> </w:t>
      </w:r>
    </w:p>
    <w:p w14:paraId="6F1614BC" w14:textId="5A154310"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14:paraId="76B4F33B" w14:textId="77777777" w:rsidR="00E54780" w:rsidRDefault="00E547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D2656F3" w14:textId="5437AB56" w:rsidR="009B5A5C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2A9A0E41" w14:textId="3500253D" w:rsidR="00985804" w:rsidRDefault="009858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77756A83" w14:textId="77777777" w:rsidR="001333D3" w:rsidRDefault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02E27C6D" w14:textId="061BCCF8" w:rsidR="00AD680E" w:rsidRDefault="001333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floor protection) </w:t>
      </w:r>
      <w:r w:rsidR="00AD680E">
        <w:rPr>
          <w:sz w:val="24"/>
          <w:lang w:eastAsia="zh-CN"/>
        </w:rPr>
        <w:t xml:space="preserve"> </w:t>
      </w:r>
    </w:p>
    <w:p w14:paraId="45CC1466" w14:textId="4FEDB682" w:rsidR="009F3C23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</w:t>
      </w:r>
    </w:p>
    <w:p w14:paraId="5B957702" w14:textId="77777777" w:rsidR="00985804" w:rsidRDefault="0098580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41376CBE" w14:textId="10035CB3" w:rsidR="006467DA" w:rsidRPr="009F3C23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06537DC8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4C0D2371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2F159253" w14:textId="77777777" w:rsidR="000E4639" w:rsidRDefault="000E463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99B3FAF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3E70BFF" w14:textId="03B5902C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E54780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51C3ECE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65689C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16B1612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243A6B82" w14:textId="53FC0087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ervisor, rigger, signalman</w:t>
      </w:r>
      <w:r w:rsidR="00985804">
        <w:rPr>
          <w:sz w:val="24"/>
          <w:lang w:eastAsia="zh-CN"/>
        </w:rPr>
        <w:t xml:space="preserve"> and </w:t>
      </w:r>
      <w:r w:rsidR="00C42774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703B3231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016515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128FA408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B9492BC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DCE093D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64456C48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56580190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0940D160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16ACFE1C" w14:textId="6A066277" w:rsidR="00D51A21" w:rsidRDefault="002D3984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54780">
        <w:rPr>
          <w:sz w:val="24"/>
          <w:lang w:eastAsia="zh-CN"/>
        </w:rPr>
        <w:t>lorry</w:t>
      </w:r>
      <w:r w:rsidR="00D30400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</w:t>
      </w:r>
      <w:r w:rsidR="003E2B37">
        <w:rPr>
          <w:sz w:val="24"/>
          <w:lang w:eastAsia="zh-CN"/>
        </w:rPr>
        <w:t>at designated unloading area</w:t>
      </w:r>
      <w:r w:rsidR="00AD680E">
        <w:rPr>
          <w:sz w:val="24"/>
          <w:lang w:eastAsia="zh-CN"/>
        </w:rPr>
        <w:t xml:space="preserve"> for the lifting</w:t>
      </w:r>
      <w:r w:rsidR="002C7DE3">
        <w:rPr>
          <w:sz w:val="24"/>
          <w:lang w:eastAsia="zh-CN"/>
        </w:rPr>
        <w:t xml:space="preserve"> work</w:t>
      </w:r>
    </w:p>
    <w:p w14:paraId="09212B3F" w14:textId="77777777" w:rsidR="00A06000" w:rsidRDefault="00D3040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 fully extended and resting on timber mats as base plate</w:t>
      </w:r>
    </w:p>
    <w:p w14:paraId="392D5707" w14:textId="380A13CD" w:rsidR="00D30400" w:rsidRDefault="00A0600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 to insert sling to </w:t>
      </w:r>
      <w:r w:rsidR="00211FE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hook and secured to rigging point of machine </w:t>
      </w:r>
      <w:r w:rsidR="00D30400">
        <w:rPr>
          <w:sz w:val="24"/>
          <w:lang w:eastAsia="zh-CN"/>
        </w:rPr>
        <w:t xml:space="preserve"> </w:t>
      </w:r>
    </w:p>
    <w:p w14:paraId="38633C85" w14:textId="0926FA37" w:rsidR="003E2B37" w:rsidRDefault="00E5478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A06000">
        <w:rPr>
          <w:sz w:val="24"/>
          <w:lang w:eastAsia="zh-CN"/>
        </w:rPr>
        <w:t xml:space="preserve">up machine from FR container and </w:t>
      </w:r>
      <w:r w:rsidR="00211FE6">
        <w:rPr>
          <w:sz w:val="24"/>
          <w:lang w:eastAsia="zh-CN"/>
        </w:rPr>
        <w:t xml:space="preserve">load up </w:t>
      </w:r>
      <w:r w:rsidR="00A06000">
        <w:rPr>
          <w:sz w:val="24"/>
          <w:lang w:eastAsia="zh-CN"/>
        </w:rPr>
        <w:t xml:space="preserve">onto short low bed </w:t>
      </w:r>
    </w:p>
    <w:p w14:paraId="6A04161F" w14:textId="77777777" w:rsidR="001333D3" w:rsidRDefault="001333D3" w:rsidP="001333D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389E4F0A" w14:textId="79555DED" w:rsidR="002B61C3" w:rsidRPr="001333D3" w:rsidRDefault="00211FE6" w:rsidP="001333D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Transfer low bed to back of factory door entrance </w:t>
      </w:r>
    </w:p>
    <w:p w14:paraId="7C5F7CB2" w14:textId="46B8245F" w:rsidR="006467DA" w:rsidRPr="00211FE6" w:rsidRDefault="00211FE6" w:rsidP="00211F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hoist </w:t>
      </w:r>
      <w:r w:rsidR="002B61C3" w:rsidRPr="00211FE6">
        <w:rPr>
          <w:sz w:val="24"/>
          <w:lang w:eastAsia="zh-CN"/>
        </w:rPr>
        <w:t>down machine and l</w:t>
      </w:r>
      <w:r w:rsidR="001A46A7" w:rsidRPr="00211FE6">
        <w:rPr>
          <w:sz w:val="24"/>
          <w:lang w:eastAsia="zh-CN"/>
        </w:rPr>
        <w:t>ower</w:t>
      </w:r>
      <w:r w:rsidR="002C7DE3" w:rsidRPr="00211FE6">
        <w:rPr>
          <w:sz w:val="24"/>
          <w:lang w:eastAsia="zh-CN"/>
        </w:rPr>
        <w:t xml:space="preserve"> down to near ground level</w:t>
      </w:r>
    </w:p>
    <w:p w14:paraId="763FA48F" w14:textId="77777777"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14:paraId="0298F15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F35B9E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407080E2" w14:textId="77777777"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14:paraId="370D40DC" w14:textId="77777777"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14:paraId="127E11D7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097F1763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6BB0DFDE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7B893C9C" w14:textId="77777777"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6F10BD62" w14:textId="66CF0CEE" w:rsidR="0099046A" w:rsidRDefault="002B61C3" w:rsidP="002B61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703E3E34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EE5366C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A65858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2FB19" w14:textId="77777777" w:rsidR="00753E01" w:rsidRDefault="00753E01">
      <w:r>
        <w:separator/>
      </w:r>
    </w:p>
  </w:endnote>
  <w:endnote w:type="continuationSeparator" w:id="0">
    <w:p w14:paraId="1BD6B782" w14:textId="77777777" w:rsidR="00753E01" w:rsidRDefault="0075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E9561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402C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402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5F123E" w14:textId="77777777" w:rsidR="00753E01" w:rsidRDefault="00753E01">
      <w:r>
        <w:separator/>
      </w:r>
    </w:p>
  </w:footnote>
  <w:footnote w:type="continuationSeparator" w:id="0">
    <w:p w14:paraId="2D0FF69D" w14:textId="77777777" w:rsidR="00753E01" w:rsidRDefault="00753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569C7" w14:textId="30578084" w:rsidR="006467DA" w:rsidRPr="00EB63A3" w:rsidRDefault="00E854CE" w:rsidP="00EB63A3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1C25D613" wp14:editId="5EEA862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63A3">
      <w:rPr>
        <w:b/>
        <w:sz w:val="28"/>
      </w:rPr>
      <w:t xml:space="preserve">                 </w:t>
    </w:r>
    <w:r w:rsidR="006467DA">
      <w:rPr>
        <w:b/>
        <w:sz w:val="28"/>
      </w:rPr>
      <w:t xml:space="preserve"> </w:t>
    </w:r>
    <w:r w:rsidR="006467DA">
      <w:rPr>
        <w:b/>
        <w:color w:val="0000FF"/>
        <w:sz w:val="28"/>
      </w:rPr>
      <w:t>ERIC WONG MACHINERY TRANSPORTATION PTE LTD</w:t>
    </w:r>
  </w:p>
  <w:p w14:paraId="4C97AA9E" w14:textId="5FA95481" w:rsidR="006467DA" w:rsidRDefault="00C70E30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 </w:t>
    </w:r>
    <w:proofErr w:type="spellStart"/>
    <w:r>
      <w:t>Kranji</w:t>
    </w:r>
    <w:proofErr w:type="spellEnd"/>
    <w:r>
      <w:t xml:space="preserve"> Green, Singapore 739571</w:t>
    </w:r>
  </w:p>
  <w:p w14:paraId="7179597F" w14:textId="77777777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C70E30">
      <w:t>2826020</w:t>
    </w:r>
  </w:p>
  <w:p w14:paraId="576B3EC4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853D91E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3BD2DA9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759085">
    <w:abstractNumId w:val="2"/>
  </w:num>
  <w:num w:numId="2" w16cid:durableId="1590507669">
    <w:abstractNumId w:val="4"/>
  </w:num>
  <w:num w:numId="3" w16cid:durableId="705788604">
    <w:abstractNumId w:val="0"/>
  </w:num>
  <w:num w:numId="4" w16cid:durableId="767115333">
    <w:abstractNumId w:val="9"/>
  </w:num>
  <w:num w:numId="5" w16cid:durableId="1461805723">
    <w:abstractNumId w:val="5"/>
  </w:num>
  <w:num w:numId="6" w16cid:durableId="1309284108">
    <w:abstractNumId w:val="6"/>
  </w:num>
  <w:num w:numId="7" w16cid:durableId="607197720">
    <w:abstractNumId w:val="3"/>
  </w:num>
  <w:num w:numId="8" w16cid:durableId="2086687735">
    <w:abstractNumId w:val="7"/>
  </w:num>
  <w:num w:numId="9" w16cid:durableId="592906658">
    <w:abstractNumId w:val="1"/>
  </w:num>
  <w:num w:numId="10" w16cid:durableId="706369650">
    <w:abstractNumId w:val="8"/>
  </w:num>
  <w:num w:numId="11" w16cid:durableId="11294517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82416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17AA8"/>
    <w:rsid w:val="000402C3"/>
    <w:rsid w:val="000611E1"/>
    <w:rsid w:val="0007152C"/>
    <w:rsid w:val="00083372"/>
    <w:rsid w:val="00085FEE"/>
    <w:rsid w:val="00090DD9"/>
    <w:rsid w:val="000A3198"/>
    <w:rsid w:val="000C68D5"/>
    <w:rsid w:val="000D3C89"/>
    <w:rsid w:val="000D3F7C"/>
    <w:rsid w:val="000E4639"/>
    <w:rsid w:val="000E7B66"/>
    <w:rsid w:val="00121E69"/>
    <w:rsid w:val="001268A8"/>
    <w:rsid w:val="001333D3"/>
    <w:rsid w:val="00136332"/>
    <w:rsid w:val="00141D73"/>
    <w:rsid w:val="00147D28"/>
    <w:rsid w:val="00151631"/>
    <w:rsid w:val="0017244F"/>
    <w:rsid w:val="001A1840"/>
    <w:rsid w:val="001A46A7"/>
    <w:rsid w:val="001A4F28"/>
    <w:rsid w:val="001A7DE9"/>
    <w:rsid w:val="001F5380"/>
    <w:rsid w:val="00210BA1"/>
    <w:rsid w:val="00211FE6"/>
    <w:rsid w:val="002210C1"/>
    <w:rsid w:val="0022210C"/>
    <w:rsid w:val="00241657"/>
    <w:rsid w:val="00257C21"/>
    <w:rsid w:val="002B396C"/>
    <w:rsid w:val="002B61C3"/>
    <w:rsid w:val="002C7DE3"/>
    <w:rsid w:val="002D3984"/>
    <w:rsid w:val="002F10BC"/>
    <w:rsid w:val="00334C7D"/>
    <w:rsid w:val="003403FB"/>
    <w:rsid w:val="00370545"/>
    <w:rsid w:val="003C43A5"/>
    <w:rsid w:val="003D3BEA"/>
    <w:rsid w:val="003E2B37"/>
    <w:rsid w:val="00415A40"/>
    <w:rsid w:val="00466C7A"/>
    <w:rsid w:val="004A4219"/>
    <w:rsid w:val="004A6BCA"/>
    <w:rsid w:val="004A6FC8"/>
    <w:rsid w:val="004B2133"/>
    <w:rsid w:val="004C039D"/>
    <w:rsid w:val="004C7894"/>
    <w:rsid w:val="004F0FA1"/>
    <w:rsid w:val="00503185"/>
    <w:rsid w:val="00503E70"/>
    <w:rsid w:val="005333BC"/>
    <w:rsid w:val="00534F50"/>
    <w:rsid w:val="00557513"/>
    <w:rsid w:val="00566474"/>
    <w:rsid w:val="00572510"/>
    <w:rsid w:val="00580C7E"/>
    <w:rsid w:val="00581AFF"/>
    <w:rsid w:val="005D2280"/>
    <w:rsid w:val="005D4E08"/>
    <w:rsid w:val="00605F16"/>
    <w:rsid w:val="00633349"/>
    <w:rsid w:val="00634800"/>
    <w:rsid w:val="006467DA"/>
    <w:rsid w:val="00663BC0"/>
    <w:rsid w:val="006A44F2"/>
    <w:rsid w:val="006D3F41"/>
    <w:rsid w:val="006D440D"/>
    <w:rsid w:val="006F6DC8"/>
    <w:rsid w:val="007025B2"/>
    <w:rsid w:val="007066F2"/>
    <w:rsid w:val="00707F2B"/>
    <w:rsid w:val="007131A7"/>
    <w:rsid w:val="00724AD3"/>
    <w:rsid w:val="00726125"/>
    <w:rsid w:val="00735210"/>
    <w:rsid w:val="00742D33"/>
    <w:rsid w:val="00746A35"/>
    <w:rsid w:val="00753E01"/>
    <w:rsid w:val="00763719"/>
    <w:rsid w:val="00797013"/>
    <w:rsid w:val="007F701F"/>
    <w:rsid w:val="008225C1"/>
    <w:rsid w:val="008274F1"/>
    <w:rsid w:val="00830444"/>
    <w:rsid w:val="008512EB"/>
    <w:rsid w:val="00860CD2"/>
    <w:rsid w:val="008649AC"/>
    <w:rsid w:val="008721A6"/>
    <w:rsid w:val="00892332"/>
    <w:rsid w:val="00895D5D"/>
    <w:rsid w:val="0089628B"/>
    <w:rsid w:val="008F4F95"/>
    <w:rsid w:val="00933FF0"/>
    <w:rsid w:val="00936603"/>
    <w:rsid w:val="009705A8"/>
    <w:rsid w:val="00971AE8"/>
    <w:rsid w:val="00985804"/>
    <w:rsid w:val="0099046A"/>
    <w:rsid w:val="00994F2F"/>
    <w:rsid w:val="009A58FC"/>
    <w:rsid w:val="009B5A5C"/>
    <w:rsid w:val="009B6AB6"/>
    <w:rsid w:val="009C64C2"/>
    <w:rsid w:val="009F3C23"/>
    <w:rsid w:val="009F4519"/>
    <w:rsid w:val="00A06000"/>
    <w:rsid w:val="00A1115F"/>
    <w:rsid w:val="00A2504F"/>
    <w:rsid w:val="00A476C0"/>
    <w:rsid w:val="00A84205"/>
    <w:rsid w:val="00A93B6F"/>
    <w:rsid w:val="00A9792C"/>
    <w:rsid w:val="00AB583B"/>
    <w:rsid w:val="00AD680E"/>
    <w:rsid w:val="00AE4252"/>
    <w:rsid w:val="00B03BCD"/>
    <w:rsid w:val="00B61A87"/>
    <w:rsid w:val="00BA65F8"/>
    <w:rsid w:val="00BF1F53"/>
    <w:rsid w:val="00C03735"/>
    <w:rsid w:val="00C06A97"/>
    <w:rsid w:val="00C25A49"/>
    <w:rsid w:val="00C2776F"/>
    <w:rsid w:val="00C42774"/>
    <w:rsid w:val="00C70E30"/>
    <w:rsid w:val="00C90E43"/>
    <w:rsid w:val="00C92278"/>
    <w:rsid w:val="00C94FC9"/>
    <w:rsid w:val="00C95881"/>
    <w:rsid w:val="00D055AF"/>
    <w:rsid w:val="00D30400"/>
    <w:rsid w:val="00D352DF"/>
    <w:rsid w:val="00D51A21"/>
    <w:rsid w:val="00DB6F3A"/>
    <w:rsid w:val="00DD2777"/>
    <w:rsid w:val="00DE134E"/>
    <w:rsid w:val="00DE29B7"/>
    <w:rsid w:val="00DE6763"/>
    <w:rsid w:val="00E4630B"/>
    <w:rsid w:val="00E54780"/>
    <w:rsid w:val="00E76DB5"/>
    <w:rsid w:val="00E854CE"/>
    <w:rsid w:val="00E95798"/>
    <w:rsid w:val="00E95AFF"/>
    <w:rsid w:val="00E95CFA"/>
    <w:rsid w:val="00EB63A3"/>
    <w:rsid w:val="00EC1220"/>
    <w:rsid w:val="00EC1B89"/>
    <w:rsid w:val="00EC37A1"/>
    <w:rsid w:val="00EC4A3E"/>
    <w:rsid w:val="00EF789A"/>
    <w:rsid w:val="00F35B9E"/>
    <w:rsid w:val="00F36CE9"/>
    <w:rsid w:val="00F41581"/>
    <w:rsid w:val="00F77A1A"/>
    <w:rsid w:val="00F87411"/>
    <w:rsid w:val="00F91991"/>
    <w:rsid w:val="00FB547A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293FC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2025-10-16T00:46:00Z</cp:lastPrinted>
  <dcterms:created xsi:type="dcterms:W3CDTF">2025-10-15T05:44:00Z</dcterms:created>
  <dcterms:modified xsi:type="dcterms:W3CDTF">2025-10-16T00:46:00Z</dcterms:modified>
</cp:coreProperties>
</file>