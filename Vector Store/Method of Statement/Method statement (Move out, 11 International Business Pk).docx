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42BEF" w:rsidRDefault="00A42BEF">
      <w:pPr>
        <w:rPr>
          <w:sz w:val="24"/>
        </w:rPr>
      </w:pPr>
    </w:p>
    <w:p w:rsidR="006467DA" w:rsidRDefault="002844C7">
      <w:pPr>
        <w:rPr>
          <w:sz w:val="24"/>
          <w:lang w:eastAsia="zh-CN"/>
        </w:rPr>
      </w:pPr>
      <w:r>
        <w:rPr>
          <w:sz w:val="24"/>
        </w:rPr>
        <w:t>Date: 15</w:t>
      </w:r>
      <w:r w:rsidRPr="002844C7">
        <w:rPr>
          <w:sz w:val="24"/>
          <w:vertAlign w:val="superscript"/>
        </w:rPr>
        <w:t>th</w:t>
      </w:r>
      <w:r w:rsidR="007A7D60">
        <w:rPr>
          <w:sz w:val="24"/>
        </w:rPr>
        <w:t xml:space="preserve"> July</w:t>
      </w:r>
      <w:r w:rsidR="00111E78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2844C7">
        <w:rPr>
          <w:sz w:val="24"/>
          <w:lang w:eastAsia="zh-CN"/>
        </w:rPr>
        <w:t>2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2844C7">
        <w:rPr>
          <w:sz w:val="24"/>
          <w:lang w:eastAsia="zh-CN"/>
        </w:rPr>
        <w:t>from 4</w:t>
      </w:r>
      <w:r w:rsidR="002844C7" w:rsidRPr="002844C7">
        <w:rPr>
          <w:sz w:val="24"/>
          <w:vertAlign w:val="superscript"/>
          <w:lang w:eastAsia="zh-CN"/>
        </w:rPr>
        <w:t>th</w:t>
      </w:r>
      <w:r w:rsidR="002844C7">
        <w:rPr>
          <w:sz w:val="24"/>
          <w:lang w:eastAsia="zh-CN"/>
        </w:rPr>
        <w:t xml:space="preserve"> floor</w:t>
      </w:r>
      <w:r w:rsidR="002409DA">
        <w:rPr>
          <w:sz w:val="24"/>
          <w:lang w:eastAsia="zh-CN"/>
        </w:rPr>
        <w:t xml:space="preserve"> to loading bay</w:t>
      </w:r>
      <w:r w:rsidR="002844C7">
        <w:rPr>
          <w:sz w:val="24"/>
          <w:lang w:eastAsia="zh-CN"/>
        </w:rPr>
        <w:t xml:space="preserve"> via cargo lift</w:t>
      </w:r>
      <w:r w:rsidR="00111E78">
        <w:rPr>
          <w:sz w:val="24"/>
          <w:lang w:eastAsia="zh-CN"/>
        </w:rPr>
        <w:t xml:space="preserve">, </w:t>
      </w:r>
      <w:r w:rsidR="007A7D60">
        <w:rPr>
          <w:sz w:val="24"/>
          <w:lang w:eastAsia="zh-CN"/>
        </w:rPr>
        <w:t>hoist up onto lorry chassis and deliver to another location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42BEF" w:rsidRDefault="002844C7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unit ACC350II Grinder</w:t>
      </w:r>
    </w:p>
    <w:p w:rsidR="00A42BEF" w:rsidRDefault="00A42BE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1727 x 1526 x 1405 mm</w:t>
      </w:r>
    </w:p>
    <w:p w:rsidR="007A7D60" w:rsidRPr="00C76164" w:rsidRDefault="00A42BE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940 kg each</w:t>
      </w:r>
      <w:r w:rsidR="002844C7">
        <w:rPr>
          <w:sz w:val="24"/>
          <w:szCs w:val="24"/>
          <w:lang w:eastAsia="zh-CN"/>
        </w:rPr>
        <w:t xml:space="preserve">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9B7F8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2844C7">
      <w:pPr>
        <w:rPr>
          <w:sz w:val="24"/>
          <w:lang w:eastAsia="zh-CN"/>
        </w:rPr>
      </w:pPr>
      <w:r>
        <w:rPr>
          <w:sz w:val="24"/>
          <w:lang w:eastAsia="zh-CN"/>
        </w:rPr>
        <w:t>27</w:t>
      </w:r>
      <w:r w:rsidR="007A7D60">
        <w:rPr>
          <w:sz w:val="24"/>
          <w:lang w:eastAsia="zh-CN"/>
        </w:rPr>
        <w:t>/07</w:t>
      </w:r>
      <w:r w:rsidR="00111E78">
        <w:rPr>
          <w:sz w:val="24"/>
          <w:lang w:eastAsia="zh-CN"/>
        </w:rPr>
        <w:t>/20</w:t>
      </w:r>
      <w:r w:rsidR="007A7D60">
        <w:rPr>
          <w:sz w:val="24"/>
          <w:lang w:eastAsia="zh-CN"/>
        </w:rPr>
        <w:t>20</w:t>
      </w:r>
    </w:p>
    <w:p w:rsidR="007A7D60" w:rsidRDefault="007A7D60">
      <w:pPr>
        <w:rPr>
          <w:b/>
          <w:sz w:val="32"/>
          <w:szCs w:val="32"/>
          <w:u w:val="single"/>
          <w:lang w:eastAsia="zh-CN"/>
        </w:rPr>
      </w:pPr>
    </w:p>
    <w:p w:rsidR="007A7D60" w:rsidRDefault="007A7D60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7A7D60" w:rsidRPr="009B7F84" w:rsidRDefault="009B7F8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7A7D60" w:rsidRPr="007A7D60" w:rsidRDefault="007A7D60">
      <w:pPr>
        <w:rPr>
          <w:b/>
          <w:sz w:val="32"/>
          <w:szCs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3A6EE4" w:rsidRDefault="002844C7" w:rsidP="007A7D60">
      <w:pPr>
        <w:pStyle w:val="Heading4"/>
      </w:pPr>
      <w:r>
        <w:t>11 International Business Park</w:t>
      </w:r>
    </w:p>
    <w:p w:rsidR="002844C7" w:rsidRPr="002844C7" w:rsidRDefault="002844C7" w:rsidP="002844C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Hi-P International Limited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D6726" w:rsidRDefault="002844C7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2409DA">
        <w:rPr>
          <w:bCs/>
          <w:sz w:val="24"/>
          <w:lang w:eastAsia="zh-CN"/>
        </w:rPr>
        <w:t xml:space="preserve"> x 633 lo</w:t>
      </w:r>
      <w:r w:rsidR="00647E7B">
        <w:rPr>
          <w:bCs/>
          <w:sz w:val="24"/>
          <w:lang w:eastAsia="zh-CN"/>
        </w:rPr>
        <w:t>rry loader</w:t>
      </w:r>
    </w:p>
    <w:p w:rsidR="008D2441" w:rsidRDefault="002844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206BD9">
        <w:rPr>
          <w:sz w:val="24"/>
          <w:lang w:eastAsia="zh-CN"/>
        </w:rPr>
        <w:t>allet truck</w:t>
      </w:r>
    </w:p>
    <w:p w:rsidR="002844C7" w:rsidRPr="002844C7" w:rsidRDefault="002844C7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sz w:val="24"/>
          <w:lang w:eastAsia="zh-CN"/>
        </w:rPr>
        <w:t>Crowbar/woodblock</w:t>
      </w:r>
    </w:p>
    <w:p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bookmarkStart w:id="0" w:name="_GoBack"/>
      <w:bookmarkEnd w:id="0"/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9B7F84" w:rsidRDefault="009B7F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9B7F84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111E78" w:rsidRDefault="00111E7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2844C7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A42BEF" w:rsidRDefault="00A42BEF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FD6726">
        <w:rPr>
          <w:sz w:val="24"/>
          <w:lang w:eastAsia="zh-CN"/>
        </w:rPr>
        <w:t>lorry</w:t>
      </w:r>
      <w:r w:rsidR="00111E78">
        <w:rPr>
          <w:sz w:val="24"/>
          <w:lang w:eastAsia="zh-CN"/>
        </w:rPr>
        <w:t xml:space="preserve"> loader</w:t>
      </w:r>
      <w:r w:rsidR="002844C7">
        <w:rPr>
          <w:sz w:val="24"/>
          <w:lang w:eastAsia="zh-CN"/>
        </w:rPr>
        <w:t xml:space="preserve"> at designated loading/unloading</w:t>
      </w:r>
      <w:r w:rsidR="00600978">
        <w:rPr>
          <w:sz w:val="24"/>
          <w:lang w:eastAsia="zh-CN"/>
        </w:rPr>
        <w:t xml:space="preserve"> area 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844C7">
        <w:rPr>
          <w:sz w:val="24"/>
          <w:lang w:eastAsia="zh-CN"/>
        </w:rPr>
        <w:t>production at 4</w:t>
      </w:r>
      <w:r w:rsidR="002844C7" w:rsidRPr="002844C7">
        <w:rPr>
          <w:sz w:val="24"/>
          <w:vertAlign w:val="superscript"/>
          <w:lang w:eastAsia="zh-CN"/>
        </w:rPr>
        <w:t>th</w:t>
      </w:r>
      <w:r w:rsidR="002844C7">
        <w:rPr>
          <w:sz w:val="24"/>
          <w:lang w:eastAsia="zh-CN"/>
        </w:rPr>
        <w:t xml:space="preserve"> floor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  <w:r w:rsidR="002844C7">
        <w:rPr>
          <w:sz w:val="24"/>
          <w:lang w:eastAsia="zh-CN"/>
        </w:rPr>
        <w:t xml:space="preserve"> via cargo lift</w:t>
      </w:r>
    </w:p>
    <w:p w:rsidR="00FD6726" w:rsidRDefault="002844C7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</w:t>
      </w:r>
      <w:r w:rsidR="00FD6726">
        <w:rPr>
          <w:sz w:val="24"/>
          <w:lang w:eastAsia="zh-CN"/>
        </w:rPr>
        <w:t xml:space="preserve">sling to </w:t>
      </w:r>
      <w:r w:rsidR="00600978">
        <w:rPr>
          <w:sz w:val="24"/>
          <w:lang w:eastAsia="zh-CN"/>
        </w:rPr>
        <w:t xml:space="preserve">crane hook and secure to </w:t>
      </w:r>
      <w:r w:rsidR="00FD6726">
        <w:rPr>
          <w:sz w:val="24"/>
          <w:lang w:eastAsia="zh-CN"/>
        </w:rPr>
        <w:t>machine hoisting point</w:t>
      </w:r>
    </w:p>
    <w:p w:rsidR="00111E78" w:rsidRDefault="00111E7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about 1ft above ground to check on balancing</w:t>
      </w:r>
    </w:p>
    <w:p w:rsidR="00600978" w:rsidRDefault="00600978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</w:t>
      </w:r>
      <w:r w:rsidR="00111E78">
        <w:rPr>
          <w:sz w:val="24"/>
          <w:lang w:eastAsia="zh-CN"/>
        </w:rPr>
        <w:t xml:space="preserve"> well balance, h</w:t>
      </w:r>
      <w:r w:rsidR="00FD6726">
        <w:rPr>
          <w:sz w:val="24"/>
          <w:lang w:eastAsia="zh-CN"/>
        </w:rPr>
        <w:t>oist</w:t>
      </w:r>
      <w:r w:rsidR="0083651A">
        <w:rPr>
          <w:sz w:val="24"/>
          <w:lang w:eastAsia="zh-CN"/>
        </w:rPr>
        <w:t xml:space="preserve"> up machine and load</w:t>
      </w:r>
      <w:r w:rsidR="009B7F84">
        <w:rPr>
          <w:sz w:val="24"/>
          <w:lang w:eastAsia="zh-CN"/>
        </w:rPr>
        <w:t xml:space="preserve"> onto lorry chassis</w:t>
      </w:r>
    </w:p>
    <w:p w:rsidR="00155DE2" w:rsidRDefault="00600978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machine</w:t>
      </w:r>
      <w:r w:rsidR="009B7F84">
        <w:rPr>
          <w:sz w:val="24"/>
          <w:lang w:eastAsia="zh-CN"/>
        </w:rPr>
        <w:t xml:space="preserve"> </w:t>
      </w:r>
    </w:p>
    <w:p w:rsidR="002844C7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9B7F84">
        <w:rPr>
          <w:sz w:val="24"/>
          <w:lang w:eastAsia="zh-CN"/>
        </w:rPr>
        <w:t xml:space="preserve"> machine with strapping belt prior to moving out of premise</w:t>
      </w:r>
    </w:p>
    <w:p w:rsidR="005226B3" w:rsidRDefault="002844C7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</w:t>
      </w:r>
      <w:r w:rsidR="00600978">
        <w:rPr>
          <w:sz w:val="24"/>
          <w:lang w:eastAsia="zh-CN"/>
        </w:rPr>
        <w:t xml:space="preserve">eliver </w:t>
      </w:r>
      <w:r>
        <w:rPr>
          <w:sz w:val="24"/>
          <w:lang w:eastAsia="zh-CN"/>
        </w:rPr>
        <w:t xml:space="preserve">machine </w:t>
      </w:r>
      <w:r w:rsidR="00600978">
        <w:rPr>
          <w:sz w:val="24"/>
          <w:lang w:eastAsia="zh-CN"/>
        </w:rPr>
        <w:t xml:space="preserve">to another location </w:t>
      </w:r>
    </w:p>
    <w:p w:rsidR="00111E78" w:rsidRDefault="0099046A" w:rsidP="001C572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C572E">
        <w:rPr>
          <w:sz w:val="24"/>
          <w:lang w:eastAsia="zh-CN"/>
        </w:rPr>
        <w:t xml:space="preserve">Once job complete, team leader will instruct the team </w:t>
      </w:r>
      <w:r w:rsidR="005226B3" w:rsidRPr="001C572E">
        <w:rPr>
          <w:sz w:val="24"/>
          <w:lang w:eastAsia="zh-CN"/>
        </w:rPr>
        <w:t>to perform proper housekeeping</w:t>
      </w:r>
    </w:p>
    <w:p w:rsidR="006467DA" w:rsidRPr="001C572E" w:rsidRDefault="00111E78" w:rsidP="001C572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2C3A" w:rsidRDefault="00262C3A">
      <w:r>
        <w:separator/>
      </w:r>
    </w:p>
  </w:endnote>
  <w:endnote w:type="continuationSeparator" w:id="0">
    <w:p w:rsidR="00262C3A" w:rsidRDefault="00262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42BE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42BE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2C3A" w:rsidRDefault="00262C3A">
      <w:r>
        <w:separator/>
      </w:r>
    </w:p>
  </w:footnote>
  <w:footnote w:type="continuationSeparator" w:id="0">
    <w:p w:rsidR="00262C3A" w:rsidRDefault="00262C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262C3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262C3A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11E78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572E"/>
    <w:rsid w:val="001D45A5"/>
    <w:rsid w:val="001E5B74"/>
    <w:rsid w:val="00206BD9"/>
    <w:rsid w:val="00211F1E"/>
    <w:rsid w:val="002409DA"/>
    <w:rsid w:val="00251AD9"/>
    <w:rsid w:val="00257C21"/>
    <w:rsid w:val="00262C3A"/>
    <w:rsid w:val="002844C7"/>
    <w:rsid w:val="0030317F"/>
    <w:rsid w:val="00333DB7"/>
    <w:rsid w:val="00375E51"/>
    <w:rsid w:val="003A6EE4"/>
    <w:rsid w:val="003D5FEC"/>
    <w:rsid w:val="00456295"/>
    <w:rsid w:val="00466C7A"/>
    <w:rsid w:val="004C1FD3"/>
    <w:rsid w:val="00501090"/>
    <w:rsid w:val="005226B3"/>
    <w:rsid w:val="005366A1"/>
    <w:rsid w:val="005463C4"/>
    <w:rsid w:val="005740F3"/>
    <w:rsid w:val="0057657F"/>
    <w:rsid w:val="005D3C81"/>
    <w:rsid w:val="005E155C"/>
    <w:rsid w:val="00600978"/>
    <w:rsid w:val="006467DA"/>
    <w:rsid w:val="00647E7B"/>
    <w:rsid w:val="00647F9A"/>
    <w:rsid w:val="0066401C"/>
    <w:rsid w:val="00670B64"/>
    <w:rsid w:val="00693582"/>
    <w:rsid w:val="006B3F8F"/>
    <w:rsid w:val="006C647D"/>
    <w:rsid w:val="006F0847"/>
    <w:rsid w:val="006F12DE"/>
    <w:rsid w:val="007036E3"/>
    <w:rsid w:val="00760813"/>
    <w:rsid w:val="00777860"/>
    <w:rsid w:val="00782328"/>
    <w:rsid w:val="00797545"/>
    <w:rsid w:val="007A7D60"/>
    <w:rsid w:val="007D338F"/>
    <w:rsid w:val="007D4C7E"/>
    <w:rsid w:val="007F663B"/>
    <w:rsid w:val="0083651A"/>
    <w:rsid w:val="00871396"/>
    <w:rsid w:val="0087572A"/>
    <w:rsid w:val="00885DDC"/>
    <w:rsid w:val="00895D5D"/>
    <w:rsid w:val="008A3C35"/>
    <w:rsid w:val="008C067B"/>
    <w:rsid w:val="008D2441"/>
    <w:rsid w:val="00964ED6"/>
    <w:rsid w:val="00971AE8"/>
    <w:rsid w:val="0099046A"/>
    <w:rsid w:val="009A18A9"/>
    <w:rsid w:val="009A228D"/>
    <w:rsid w:val="009B7F84"/>
    <w:rsid w:val="009F4FEB"/>
    <w:rsid w:val="00A2540E"/>
    <w:rsid w:val="00A42BEF"/>
    <w:rsid w:val="00A4691E"/>
    <w:rsid w:val="00A73EA0"/>
    <w:rsid w:val="00A81D33"/>
    <w:rsid w:val="00A9491E"/>
    <w:rsid w:val="00AA67DA"/>
    <w:rsid w:val="00AD5F61"/>
    <w:rsid w:val="00B06871"/>
    <w:rsid w:val="00B16B6D"/>
    <w:rsid w:val="00B444AC"/>
    <w:rsid w:val="00B568EA"/>
    <w:rsid w:val="00B742F4"/>
    <w:rsid w:val="00B86C0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E3288E"/>
    <w:rsid w:val="00E76DB5"/>
    <w:rsid w:val="00EC1220"/>
    <w:rsid w:val="00EF55B5"/>
    <w:rsid w:val="00F03666"/>
    <w:rsid w:val="00F15A11"/>
    <w:rsid w:val="00F25404"/>
    <w:rsid w:val="00F63C6A"/>
    <w:rsid w:val="00F75133"/>
    <w:rsid w:val="00FD2099"/>
    <w:rsid w:val="00FD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2257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2020-07-15T03:06:00Z</cp:lastPrinted>
  <dcterms:created xsi:type="dcterms:W3CDTF">2020-07-15T01:42:00Z</dcterms:created>
  <dcterms:modified xsi:type="dcterms:W3CDTF">2020-07-15T03:06:00Z</dcterms:modified>
</cp:coreProperties>
</file>