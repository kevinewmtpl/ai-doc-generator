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27AB6" w:rsidRDefault="00927AB6">
      <w:pPr>
        <w:rPr>
          <w:sz w:val="24"/>
        </w:rPr>
      </w:pPr>
    </w:p>
    <w:p w:rsidR="006467DA" w:rsidRDefault="00927AB6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27AB6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741A70">
        <w:rPr>
          <w:sz w:val="24"/>
          <w:lang w:eastAsia="zh-CN"/>
        </w:rPr>
        <w:t xml:space="preserve"> onto wooden base for packing, after packing place aside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927AB6">
        <w:rPr>
          <w:sz w:val="24"/>
          <w:szCs w:val="24"/>
          <w:lang w:eastAsia="zh-CN"/>
        </w:rPr>
        <w:t>Mazak Power Master</w:t>
      </w:r>
    </w:p>
    <w:p w:rsidR="005177B9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590 x 250 x 225</w:t>
      </w:r>
      <w:r w:rsidR="00741A70">
        <w:rPr>
          <w:sz w:val="24"/>
          <w:szCs w:val="24"/>
          <w:lang w:eastAsia="zh-CN"/>
        </w:rPr>
        <w:t xml:space="preserve"> cm</w:t>
      </w:r>
    </w:p>
    <w:p w:rsidR="005177B9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</w:t>
      </w:r>
      <w:r w:rsidR="00EF6CEA">
        <w:rPr>
          <w:sz w:val="24"/>
          <w:szCs w:val="24"/>
          <w:lang w:eastAsia="zh-CN"/>
        </w:rPr>
        <w:t xml:space="preserve">00 kg </w:t>
      </w:r>
    </w:p>
    <w:p w:rsidR="00927AB6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27AB6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Slant Turn 50N</w:t>
      </w:r>
    </w:p>
    <w:p w:rsidR="00927AB6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266 x 265 cm</w:t>
      </w:r>
    </w:p>
    <w:p w:rsidR="00927AB6" w:rsidRPr="00C76164" w:rsidRDefault="00927AB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14,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927AB6">
      <w:pPr>
        <w:rPr>
          <w:sz w:val="24"/>
          <w:lang w:eastAsia="zh-CN"/>
        </w:rPr>
      </w:pPr>
      <w:r>
        <w:rPr>
          <w:sz w:val="24"/>
          <w:lang w:eastAsia="zh-CN"/>
        </w:rPr>
        <w:t>14-15/11</w:t>
      </w:r>
      <w:r w:rsidR="00741A70">
        <w:rPr>
          <w:sz w:val="24"/>
          <w:lang w:eastAsia="zh-CN"/>
        </w:rPr>
        <w:t xml:space="preserve">/22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3015A6">
        <w:rPr>
          <w:sz w:val="24"/>
          <w:lang w:eastAsia="zh-CN"/>
        </w:rPr>
        <w:t xml:space="preserve">/shackle </w:t>
      </w:r>
    </w:p>
    <w:p w:rsidR="00A41964" w:rsidRDefault="00A419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Packing materials</w:t>
      </w:r>
    </w:p>
    <w:p w:rsidR="003015A6" w:rsidRDefault="003015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grinder (to cut low plug after machine move out) </w:t>
      </w:r>
    </w:p>
    <w:p w:rsidR="00741A70" w:rsidRDefault="00741A7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27AB6" w:rsidRDefault="00927A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741A70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741A70" w:rsidRDefault="00211D14" w:rsidP="00741A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all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741A70" w:rsidRDefault="00741A7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wooden base</w:t>
      </w:r>
    </w:p>
    <w:p w:rsidR="00211D14" w:rsidRDefault="00741A7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741A70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place case aside</w:t>
      </w:r>
    </w:p>
    <w:p w:rsidR="00026EAD" w:rsidRPr="00741A70" w:rsidRDefault="0099046A" w:rsidP="00741A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41A70">
        <w:rPr>
          <w:sz w:val="24"/>
          <w:lang w:eastAsia="zh-CN"/>
        </w:rPr>
        <w:t xml:space="preserve">Once job complete, team leader will instruct the team </w:t>
      </w:r>
      <w:r w:rsidR="005226B3" w:rsidRPr="00741A70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41A70" w:rsidRDefault="00741A70" w:rsidP="00741A7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27AB6" w:rsidRDefault="00927AB6" w:rsidP="00927AB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27AB6" w:rsidRDefault="00927AB6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046A" w:rsidRPr="00404F5E" w:rsidRDefault="0099046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 w:rsidRPr="00404F5E">
        <w:rPr>
          <w:sz w:val="24"/>
          <w:lang w:eastAsia="zh-CN"/>
        </w:rPr>
        <w:lastRenderedPageBreak/>
        <w:t>Best Regards</w:t>
      </w:r>
    </w:p>
    <w:p w:rsidR="00927AB6" w:rsidRDefault="00927AB6" w:rsidP="00927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A217F6">
        <w:rPr>
          <w:sz w:val="24"/>
          <w:lang w:eastAsia="zh-CN"/>
        </w:rPr>
        <w:t xml:space="preserve">Zailani / Kevin Wong </w:t>
      </w:r>
    </w:p>
    <w:p w:rsidR="00927AB6" w:rsidRDefault="00927AB6" w:rsidP="00927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>
        <w:rPr>
          <w:sz w:val="24"/>
          <w:szCs w:val="24"/>
        </w:rPr>
        <w:t>Eric Wong Machinery Transportation Pte Ltd</w:t>
      </w:r>
    </w:p>
    <w:p w:rsidR="006467DA" w:rsidRPr="00927AB6" w:rsidRDefault="00927AB6" w:rsidP="00927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bookmarkStart w:id="0" w:name="_GoBack"/>
      <w:bookmarkEnd w:id="0"/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27AB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FF1" w:rsidRDefault="00A41FF1">
      <w:r>
        <w:separator/>
      </w:r>
    </w:p>
  </w:endnote>
  <w:endnote w:type="continuationSeparator" w:id="0">
    <w:p w:rsidR="00A41FF1" w:rsidRDefault="00A4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7A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7AB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FF1" w:rsidRDefault="00A41FF1">
      <w:r>
        <w:separator/>
      </w:r>
    </w:p>
  </w:footnote>
  <w:footnote w:type="continuationSeparator" w:id="0">
    <w:p w:rsidR="00A41FF1" w:rsidRDefault="00A41F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41F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41FF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7448E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15A6"/>
    <w:rsid w:val="0030317F"/>
    <w:rsid w:val="00333DB7"/>
    <w:rsid w:val="00375E51"/>
    <w:rsid w:val="003A1B9C"/>
    <w:rsid w:val="003A6EE4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41A70"/>
    <w:rsid w:val="00756E36"/>
    <w:rsid w:val="00760813"/>
    <w:rsid w:val="00777860"/>
    <w:rsid w:val="00790012"/>
    <w:rsid w:val="00797545"/>
    <w:rsid w:val="007C40AC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8F5ECF"/>
    <w:rsid w:val="009274E3"/>
    <w:rsid w:val="00927AB6"/>
    <w:rsid w:val="00964ED6"/>
    <w:rsid w:val="00971AE8"/>
    <w:rsid w:val="0099046A"/>
    <w:rsid w:val="009A18A9"/>
    <w:rsid w:val="009A228D"/>
    <w:rsid w:val="009B7603"/>
    <w:rsid w:val="009F4FEB"/>
    <w:rsid w:val="00A217F6"/>
    <w:rsid w:val="00A2540E"/>
    <w:rsid w:val="00A41964"/>
    <w:rsid w:val="00A41FF1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550F5"/>
    <w:rsid w:val="00DA01F0"/>
    <w:rsid w:val="00E3288E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2022-09-07T02:18:00Z</cp:lastPrinted>
  <dcterms:created xsi:type="dcterms:W3CDTF">2022-11-11T02:10:00Z</dcterms:created>
  <dcterms:modified xsi:type="dcterms:W3CDTF">2022-11-11T02:10:00Z</dcterms:modified>
</cp:coreProperties>
</file>