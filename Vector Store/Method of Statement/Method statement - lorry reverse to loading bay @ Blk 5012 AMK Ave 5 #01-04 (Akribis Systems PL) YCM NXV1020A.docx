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45F6C" w:rsidRDefault="00B45F6C">
      <w:pPr>
        <w:rPr>
          <w:sz w:val="24"/>
        </w:rPr>
      </w:pPr>
    </w:p>
    <w:p w:rsidR="006467DA" w:rsidRDefault="00D741EA">
      <w:pPr>
        <w:rPr>
          <w:sz w:val="24"/>
          <w:lang w:eastAsia="zh-CN"/>
        </w:rPr>
      </w:pPr>
      <w:r>
        <w:rPr>
          <w:sz w:val="24"/>
        </w:rPr>
        <w:t>Date: 17</w:t>
      </w:r>
      <w:r w:rsidR="00020EBB" w:rsidRPr="00020EBB">
        <w:rPr>
          <w:sz w:val="24"/>
          <w:vertAlign w:val="superscript"/>
        </w:rPr>
        <w:t>th</w:t>
      </w:r>
      <w:r w:rsidR="00020EBB"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F02F0">
        <w:rPr>
          <w:sz w:val="24"/>
          <w:lang w:eastAsia="zh-CN"/>
        </w:rPr>
        <w:t xml:space="preserve">reverse lorry in front of tenant premise, </w:t>
      </w:r>
      <w:r w:rsidR="00190565">
        <w:rPr>
          <w:sz w:val="24"/>
          <w:lang w:eastAsia="zh-CN"/>
        </w:rPr>
        <w:t>unlo</w:t>
      </w:r>
      <w:r w:rsidR="00DF39CD">
        <w:rPr>
          <w:sz w:val="24"/>
          <w:lang w:eastAsia="zh-CN"/>
        </w:rPr>
        <w:t>ad 1 unit machine from lorry chassis,</w:t>
      </w:r>
      <w:r w:rsidR="00FF0DF6">
        <w:rPr>
          <w:sz w:val="24"/>
          <w:lang w:eastAsia="zh-CN"/>
        </w:rPr>
        <w:t xml:space="preserve">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F02F0" w:rsidRDefault="00020EBB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YCM NXV 1020A CNC</w:t>
      </w:r>
    </w:p>
    <w:p w:rsidR="00AF60C1" w:rsidRDefault="009F02F0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B45F6C">
        <w:rPr>
          <w:sz w:val="24"/>
          <w:szCs w:val="24"/>
          <w:lang w:eastAsia="zh-CN"/>
        </w:rPr>
        <w:t>340 x 227 x 257 cm</w:t>
      </w:r>
    </w:p>
    <w:p w:rsidR="004E3B1A" w:rsidRDefault="00020EBB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700</w:t>
      </w:r>
      <w:r w:rsidR="00AF60C1">
        <w:rPr>
          <w:sz w:val="24"/>
          <w:szCs w:val="24"/>
          <w:lang w:eastAsia="zh-CN"/>
        </w:rPr>
        <w:t xml:space="preserve"> 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20EB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741E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020EBB">
        <w:rPr>
          <w:sz w:val="24"/>
          <w:lang w:eastAsia="zh-CN"/>
        </w:rPr>
        <w:t>/03/2021</w:t>
      </w:r>
      <w:r w:rsidR="00C063B5"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020EB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06F83" w:rsidRPr="00206F83" w:rsidRDefault="005D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9A5364">
        <w:rPr>
          <w:bCs/>
          <w:sz w:val="24"/>
          <w:szCs w:val="24"/>
          <w:lang w:eastAsia="zh-CN"/>
        </w:rPr>
        <w:t>3:00</w:t>
      </w:r>
      <w:r>
        <w:rPr>
          <w:bCs/>
          <w:sz w:val="24"/>
          <w:szCs w:val="24"/>
          <w:lang w:eastAsia="zh-CN"/>
        </w:rPr>
        <w:t xml:space="preserve"> 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4E3B1A">
        <w:t xml:space="preserve">5012 A.M.K </w:t>
      </w:r>
      <w:r w:rsidR="00020EBB">
        <w:t>Ave 5 #01-04</w:t>
      </w:r>
    </w:p>
    <w:p w:rsidR="005C0BC7" w:rsidRPr="00257C21" w:rsidRDefault="00020EBB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9A53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bookmarkStart w:id="0" w:name="_GoBack"/>
      <w:bookmarkEnd w:id="0"/>
      <w:r w:rsidR="00020EBB">
        <w:rPr>
          <w:sz w:val="24"/>
          <w:lang w:eastAsia="zh-CN"/>
        </w:rPr>
        <w:t>2</w:t>
      </w:r>
      <w:r w:rsidR="00A57BD2">
        <w:rPr>
          <w:sz w:val="24"/>
          <w:lang w:eastAsia="zh-CN"/>
        </w:rPr>
        <w:t xml:space="preserve"> x 633 lorry loader</w:t>
      </w:r>
    </w:p>
    <w:p w:rsidR="00B45F6C" w:rsidRDefault="00B45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C063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020EBB" w:rsidRDefault="00020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020EBB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206F83" w:rsidRDefault="00206F83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45F6C" w:rsidRDefault="00B45F6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DF3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206F83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45F6C" w:rsidRDefault="00B45F6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20EBB" w:rsidRPr="00206F83" w:rsidRDefault="00020EBB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20EBB" w:rsidRPr="00020EBB" w:rsidRDefault="00020EBB" w:rsidP="004647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020EBB" w:rsidRDefault="00020EBB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6467DA" w:rsidRDefault="006467DA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020EBB" w:rsidRPr="00547A92" w:rsidRDefault="00020EBB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loader </w:t>
      </w:r>
      <w:r w:rsidR="001C168C" w:rsidRPr="00DF39CD">
        <w:rPr>
          <w:sz w:val="24"/>
          <w:lang w:eastAsia="zh-CN"/>
        </w:rPr>
        <w:t>in front of tenant door entrance</w:t>
      </w:r>
    </w:p>
    <w:p w:rsidR="00AE6327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FF0DF6" w:rsidRDefault="00020EBB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  <w:r w:rsidR="009F02F0">
        <w:rPr>
          <w:sz w:val="24"/>
          <w:lang w:eastAsia="zh-CN"/>
        </w:rPr>
        <w:t xml:space="preserve">from lorry chassis </w:t>
      </w:r>
    </w:p>
    <w:p w:rsidR="00020EBB" w:rsidRPr="00DF39CD" w:rsidRDefault="00020EBB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F39CD">
        <w:rPr>
          <w:sz w:val="24"/>
          <w:lang w:eastAsia="zh-CN"/>
        </w:rPr>
        <w:t>from lorry chassis</w:t>
      </w:r>
      <w:r w:rsidR="00D111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06F83" w:rsidRDefault="00206F83" w:rsidP="00206F8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Remark:</w:t>
      </w:r>
    </w:p>
    <w:p w:rsidR="00206F83" w:rsidRDefault="00206F83" w:rsidP="00206F8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dismantle sun breaker and make good upon job completion </w:t>
      </w:r>
    </w:p>
    <w:p w:rsidR="00206F83" w:rsidRDefault="00206F83" w:rsidP="00206F8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3A1" w:rsidRDefault="007A33A1">
      <w:r>
        <w:separator/>
      </w:r>
    </w:p>
  </w:endnote>
  <w:endnote w:type="continuationSeparator" w:id="0">
    <w:p w:rsidR="007A33A1" w:rsidRDefault="007A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53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53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3A1" w:rsidRDefault="007A33A1">
      <w:r>
        <w:separator/>
      </w:r>
    </w:p>
  </w:footnote>
  <w:footnote w:type="continuationSeparator" w:id="0">
    <w:p w:rsidR="007A33A1" w:rsidRDefault="007A3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A33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A33A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EBB"/>
    <w:rsid w:val="00026198"/>
    <w:rsid w:val="00035A1B"/>
    <w:rsid w:val="00066BA0"/>
    <w:rsid w:val="0007152C"/>
    <w:rsid w:val="000B1BC2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06F83"/>
    <w:rsid w:val="00211C09"/>
    <w:rsid w:val="00224144"/>
    <w:rsid w:val="00245F6C"/>
    <w:rsid w:val="00257C21"/>
    <w:rsid w:val="002B78FC"/>
    <w:rsid w:val="002F791A"/>
    <w:rsid w:val="0031325A"/>
    <w:rsid w:val="003A5734"/>
    <w:rsid w:val="003D2F0E"/>
    <w:rsid w:val="00420DA0"/>
    <w:rsid w:val="00451199"/>
    <w:rsid w:val="0046470C"/>
    <w:rsid w:val="00466C7A"/>
    <w:rsid w:val="00494632"/>
    <w:rsid w:val="004E3B1A"/>
    <w:rsid w:val="004F291C"/>
    <w:rsid w:val="005053DB"/>
    <w:rsid w:val="00547A92"/>
    <w:rsid w:val="005A4C80"/>
    <w:rsid w:val="005C0BC7"/>
    <w:rsid w:val="005D6724"/>
    <w:rsid w:val="005D73AA"/>
    <w:rsid w:val="00613B79"/>
    <w:rsid w:val="00634FB5"/>
    <w:rsid w:val="00642D30"/>
    <w:rsid w:val="006467DA"/>
    <w:rsid w:val="006F0D62"/>
    <w:rsid w:val="007A33A1"/>
    <w:rsid w:val="007F5784"/>
    <w:rsid w:val="007F6241"/>
    <w:rsid w:val="0080144C"/>
    <w:rsid w:val="00853A9B"/>
    <w:rsid w:val="00895D5D"/>
    <w:rsid w:val="008A584A"/>
    <w:rsid w:val="008F0C05"/>
    <w:rsid w:val="00947639"/>
    <w:rsid w:val="00971AE8"/>
    <w:rsid w:val="0099046A"/>
    <w:rsid w:val="009A5364"/>
    <w:rsid w:val="009F02F0"/>
    <w:rsid w:val="00A57BD2"/>
    <w:rsid w:val="00A952EB"/>
    <w:rsid w:val="00AA68FF"/>
    <w:rsid w:val="00AD4265"/>
    <w:rsid w:val="00AE6327"/>
    <w:rsid w:val="00AF60C1"/>
    <w:rsid w:val="00B45F6C"/>
    <w:rsid w:val="00B575EA"/>
    <w:rsid w:val="00B8433B"/>
    <w:rsid w:val="00C04D58"/>
    <w:rsid w:val="00C063B5"/>
    <w:rsid w:val="00C21D12"/>
    <w:rsid w:val="00CA1473"/>
    <w:rsid w:val="00CA18BB"/>
    <w:rsid w:val="00CB2E4C"/>
    <w:rsid w:val="00D1112A"/>
    <w:rsid w:val="00D741EA"/>
    <w:rsid w:val="00DB44E3"/>
    <w:rsid w:val="00DE057F"/>
    <w:rsid w:val="00DF39CD"/>
    <w:rsid w:val="00E26426"/>
    <w:rsid w:val="00E441E4"/>
    <w:rsid w:val="00E55579"/>
    <w:rsid w:val="00E76DB5"/>
    <w:rsid w:val="00EC1220"/>
    <w:rsid w:val="00F60975"/>
    <w:rsid w:val="00F60C48"/>
    <w:rsid w:val="00F70221"/>
    <w:rsid w:val="00F77B12"/>
    <w:rsid w:val="00F8609E"/>
    <w:rsid w:val="00FD4A2B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FF026-F7B5-4546-8D64-2B6D0C8B1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2021-03-17T01:26:00Z</cp:lastPrinted>
  <dcterms:created xsi:type="dcterms:W3CDTF">2021-03-15T05:22:00Z</dcterms:created>
  <dcterms:modified xsi:type="dcterms:W3CDTF">2021-03-17T01:26:00Z</dcterms:modified>
</cp:coreProperties>
</file>