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F964B8">
      <w:pPr>
        <w:rPr>
          <w:sz w:val="24"/>
          <w:lang w:eastAsia="zh-CN"/>
        </w:rPr>
      </w:pPr>
      <w:r>
        <w:rPr>
          <w:sz w:val="24"/>
        </w:rPr>
        <w:t>Date: 14</w:t>
      </w:r>
      <w:r w:rsidRPr="00F964B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192FF9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192FF9">
        <w:rPr>
          <w:sz w:val="24"/>
          <w:lang w:eastAsia="zh-CN"/>
        </w:rPr>
        <w:t>ho</w:t>
      </w:r>
      <w:r w:rsidR="00F964B8">
        <w:rPr>
          <w:sz w:val="24"/>
          <w:lang w:eastAsia="zh-CN"/>
        </w:rPr>
        <w:t>ist down 2 unit chip conveyor from 2</w:t>
      </w:r>
      <w:r w:rsidR="00F964B8" w:rsidRPr="00F964B8">
        <w:rPr>
          <w:sz w:val="24"/>
          <w:vertAlign w:val="superscript"/>
          <w:lang w:eastAsia="zh-CN"/>
        </w:rPr>
        <w:t>nd</w:t>
      </w:r>
      <w:r w:rsidR="00030603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 w:rsidR="009A2F6A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030603">
        <w:rPr>
          <w:sz w:val="24"/>
          <w:lang w:eastAsia="zh-CN"/>
        </w:rPr>
        <w:t xml:space="preserve">ng by using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B43034" w:rsidRDefault="00B4303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u w:val="single"/>
          <w:lang w:eastAsia="zh-CN"/>
        </w:rPr>
        <w:t>Spec</w:t>
      </w:r>
    </w:p>
    <w:p w:rsidR="005F1066" w:rsidRDefault="00F964B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Chip Conveyor</w:t>
      </w:r>
      <w:r w:rsidR="00192FF9">
        <w:rPr>
          <w:b/>
          <w:bCs/>
          <w:sz w:val="24"/>
          <w:szCs w:val="24"/>
          <w:lang w:eastAsia="zh-CN"/>
        </w:rPr>
        <w:t xml:space="preserve"> </w:t>
      </w:r>
    </w:p>
    <w:p w:rsidR="00192FF9" w:rsidRPr="009A2F6A" w:rsidRDefault="00F964B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300</w:t>
      </w:r>
      <w:r w:rsidR="00192FF9">
        <w:rPr>
          <w:b/>
          <w:bCs/>
          <w:sz w:val="24"/>
          <w:szCs w:val="24"/>
          <w:lang w:eastAsia="zh-CN"/>
        </w:rPr>
        <w:t xml:space="preserve"> kg</w:t>
      </w:r>
      <w:r>
        <w:rPr>
          <w:b/>
          <w:bCs/>
          <w:sz w:val="24"/>
          <w:szCs w:val="24"/>
          <w:lang w:eastAsia="zh-CN"/>
        </w:rPr>
        <w:t xml:space="preserve"> each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964B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19/07</w:t>
      </w:r>
      <w:r w:rsidR="00192FF9">
        <w:rPr>
          <w:sz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430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92FF9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2FF9">
      <w:pPr>
        <w:pStyle w:val="Heading4"/>
      </w:pPr>
      <w:r>
        <w:t>2</w:t>
      </w:r>
      <w:r w:rsidR="00F964B8">
        <w:t>A</w:t>
      </w:r>
      <w:r w:rsidR="009B3E06">
        <w:t xml:space="preserve"> Changi North St 2</w:t>
      </w:r>
    </w:p>
    <w:p w:rsidR="00894879" w:rsidRPr="00894879" w:rsidRDefault="009B3E0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F964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F964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2F6A">
        <w:rPr>
          <w:sz w:val="24"/>
          <w:lang w:eastAsia="zh-CN"/>
        </w:rPr>
        <w:t xml:space="preserve">allet ruck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3060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B3E06" w:rsidRDefault="009A2F6A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>nated hoisting area</w:t>
      </w:r>
    </w:p>
    <w:p w:rsidR="00030603" w:rsidRPr="00030603" w:rsidRDefault="00F964B8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chip conveyor to near shutter door opening</w:t>
      </w:r>
    </w:p>
    <w:p w:rsidR="000E0C97" w:rsidRDefault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</w:t>
      </w:r>
      <w:r w:rsidR="00F964B8">
        <w:rPr>
          <w:sz w:val="24"/>
          <w:lang w:eastAsia="zh-CN"/>
        </w:rPr>
        <w:t xml:space="preserve">hook and secured to chip conveyor </w:t>
      </w:r>
      <w:r w:rsidR="00192FF9">
        <w:rPr>
          <w:sz w:val="24"/>
          <w:lang w:eastAsia="zh-CN"/>
        </w:rPr>
        <w:t>rigging</w:t>
      </w:r>
      <w:r>
        <w:rPr>
          <w:sz w:val="24"/>
          <w:lang w:eastAsia="zh-CN"/>
        </w:rPr>
        <w:t xml:space="preserve"> point</w:t>
      </w:r>
    </w:p>
    <w:p w:rsidR="00C14F12" w:rsidRDefault="00F964B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chip conveyor to check on balancing</w:t>
      </w:r>
      <w:r w:rsidR="00192FF9">
        <w:rPr>
          <w:sz w:val="24"/>
          <w:lang w:eastAsia="zh-CN"/>
        </w:rPr>
        <w:t xml:space="preserve"> </w:t>
      </w:r>
    </w:p>
    <w:p w:rsidR="00192FF9" w:rsidRDefault="00F964B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down to the ground</w:t>
      </w:r>
    </w:p>
    <w:p w:rsidR="00F964B8" w:rsidRDefault="00F964B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onto lorry chassis </w:t>
      </w:r>
    </w:p>
    <w:p w:rsidR="00F964B8" w:rsidRDefault="00F964B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chip conveyor with strapping belt</w:t>
      </w:r>
    </w:p>
    <w:p w:rsidR="00030603" w:rsidRPr="00F964B8" w:rsidRDefault="00F964B8" w:rsidP="00F96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location</w:t>
      </w:r>
    </w:p>
    <w:p w:rsidR="00A36133" w:rsidRPr="00030603" w:rsidRDefault="000E0C97" w:rsidP="000306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30603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07433" w:rsidRDefault="0040743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D8E" w:rsidRDefault="00C66D8E">
      <w:r>
        <w:separator/>
      </w:r>
    </w:p>
  </w:endnote>
  <w:endnote w:type="continuationSeparator" w:id="0">
    <w:p w:rsidR="00C66D8E" w:rsidRDefault="00C6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30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30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D8E" w:rsidRDefault="00C66D8E">
      <w:r>
        <w:separator/>
      </w:r>
    </w:p>
  </w:footnote>
  <w:footnote w:type="continuationSeparator" w:id="0">
    <w:p w:rsidR="00C66D8E" w:rsidRDefault="00C66D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66D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66D8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110"/>
    <w:rsid w:val="00011D39"/>
    <w:rsid w:val="00030603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92FF9"/>
    <w:rsid w:val="001A35E8"/>
    <w:rsid w:val="001A6A39"/>
    <w:rsid w:val="001B0E08"/>
    <w:rsid w:val="001B356C"/>
    <w:rsid w:val="002504BF"/>
    <w:rsid w:val="00260ECA"/>
    <w:rsid w:val="00275865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07433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A4C19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E5995"/>
    <w:rsid w:val="00700075"/>
    <w:rsid w:val="00701B5C"/>
    <w:rsid w:val="007025EF"/>
    <w:rsid w:val="007324F5"/>
    <w:rsid w:val="0074480A"/>
    <w:rsid w:val="0074661E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AF1"/>
    <w:rsid w:val="009731FA"/>
    <w:rsid w:val="009A1954"/>
    <w:rsid w:val="009A2F6A"/>
    <w:rsid w:val="009A451B"/>
    <w:rsid w:val="009A7D53"/>
    <w:rsid w:val="009B3E0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4303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6D8E"/>
    <w:rsid w:val="00C6754C"/>
    <w:rsid w:val="00CB6598"/>
    <w:rsid w:val="00CC263E"/>
    <w:rsid w:val="00CE1C3F"/>
    <w:rsid w:val="00CE6A14"/>
    <w:rsid w:val="00D00F22"/>
    <w:rsid w:val="00D27B24"/>
    <w:rsid w:val="00DC6037"/>
    <w:rsid w:val="00DF26F1"/>
    <w:rsid w:val="00E11B0D"/>
    <w:rsid w:val="00E27C55"/>
    <w:rsid w:val="00EB50F2"/>
    <w:rsid w:val="00ED7D94"/>
    <w:rsid w:val="00EE16B8"/>
    <w:rsid w:val="00EE773D"/>
    <w:rsid w:val="00EF16FC"/>
    <w:rsid w:val="00EF2E45"/>
    <w:rsid w:val="00F02EEC"/>
    <w:rsid w:val="00F03CFD"/>
    <w:rsid w:val="00F03F56"/>
    <w:rsid w:val="00F33583"/>
    <w:rsid w:val="00F338D8"/>
    <w:rsid w:val="00F74690"/>
    <w:rsid w:val="00F964B8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2022-07-14T05:29:00Z</cp:lastPrinted>
  <dcterms:created xsi:type="dcterms:W3CDTF">2022-07-14T05:20:00Z</dcterms:created>
  <dcterms:modified xsi:type="dcterms:W3CDTF">2022-07-14T05:29:00Z</dcterms:modified>
</cp:coreProperties>
</file>