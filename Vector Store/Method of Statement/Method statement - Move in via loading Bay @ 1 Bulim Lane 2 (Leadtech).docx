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943660" w14:textId="77777777" w:rsidR="00583DB7" w:rsidRDefault="00583DB7">
      <w:pPr>
        <w:pStyle w:val="Title"/>
        <w:jc w:val="left"/>
        <w:rPr>
          <w:lang w:eastAsia="zh-CN"/>
        </w:rPr>
      </w:pPr>
    </w:p>
    <w:p w14:paraId="497C3989" w14:textId="03B0D2D0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58D87943" w14:textId="77777777" w:rsidR="00583DB7" w:rsidRDefault="00583DB7">
      <w:pPr>
        <w:rPr>
          <w:sz w:val="24"/>
        </w:rPr>
      </w:pPr>
    </w:p>
    <w:p w14:paraId="3DB8175C" w14:textId="5A5A64C3" w:rsidR="006467DA" w:rsidRDefault="00436ED9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014907">
        <w:rPr>
          <w:sz w:val="24"/>
        </w:rPr>
        <w:t>22</w:t>
      </w:r>
      <w:r w:rsidR="00014907" w:rsidRPr="00014907">
        <w:rPr>
          <w:sz w:val="24"/>
          <w:vertAlign w:val="superscript"/>
        </w:rPr>
        <w:t>nd</w:t>
      </w:r>
      <w:r w:rsidR="00014907">
        <w:rPr>
          <w:sz w:val="24"/>
        </w:rPr>
        <w:t xml:space="preserve"> Sep 2025</w:t>
      </w:r>
    </w:p>
    <w:p w14:paraId="5A64EF0D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6D339C43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667FF7E1" w14:textId="2D0CAD20" w:rsidR="00697081" w:rsidRPr="00014907" w:rsidRDefault="00436E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unload </w:t>
      </w:r>
      <w:r w:rsidR="00E06D66">
        <w:rPr>
          <w:sz w:val="24"/>
          <w:lang w:eastAsia="zh-CN"/>
        </w:rPr>
        <w:t>machine</w:t>
      </w:r>
      <w:r w:rsidR="00583DB7">
        <w:rPr>
          <w:sz w:val="24"/>
          <w:lang w:eastAsia="zh-CN"/>
        </w:rPr>
        <w:t xml:space="preserve"> </w:t>
      </w:r>
      <w:r w:rsidR="00014907">
        <w:rPr>
          <w:sz w:val="24"/>
          <w:lang w:eastAsia="zh-CN"/>
        </w:rPr>
        <w:t>accessories</w:t>
      </w:r>
      <w:r w:rsidR="00E06D66">
        <w:rPr>
          <w:sz w:val="24"/>
          <w:lang w:eastAsia="zh-CN"/>
        </w:rPr>
        <w:t xml:space="preserve"> </w:t>
      </w:r>
      <w:r w:rsidR="00583DB7">
        <w:rPr>
          <w:sz w:val="24"/>
          <w:lang w:eastAsia="zh-CN"/>
        </w:rPr>
        <w:t>at</w:t>
      </w:r>
      <w:r w:rsidR="00DF6692">
        <w:rPr>
          <w:sz w:val="24"/>
          <w:lang w:eastAsia="zh-CN"/>
        </w:rPr>
        <w:t xml:space="preserve"> load</w:t>
      </w:r>
      <w:r w:rsidR="0089244D">
        <w:rPr>
          <w:sz w:val="24"/>
          <w:lang w:eastAsia="zh-CN"/>
        </w:rPr>
        <w:t>ing bay</w:t>
      </w:r>
      <w:r w:rsidR="00583DB7">
        <w:rPr>
          <w:sz w:val="24"/>
          <w:lang w:eastAsia="zh-CN"/>
        </w:rPr>
        <w:t xml:space="preserve"> using scissor lift,</w:t>
      </w:r>
      <w:r w:rsidR="0089244D">
        <w:rPr>
          <w:sz w:val="24"/>
          <w:lang w:eastAsia="zh-CN"/>
        </w:rPr>
        <w:t xml:space="preserve"> shift and position to</w:t>
      </w:r>
      <w:r>
        <w:rPr>
          <w:sz w:val="24"/>
          <w:lang w:eastAsia="zh-CN"/>
        </w:rPr>
        <w:t xml:space="preserve"> tenant premise at </w:t>
      </w:r>
      <w:r w:rsidR="00014907">
        <w:rPr>
          <w:sz w:val="24"/>
          <w:lang w:eastAsia="zh-CN"/>
        </w:rPr>
        <w:t>5</w:t>
      </w:r>
      <w:r w:rsidR="00014907" w:rsidRPr="00014907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via cargo lift</w:t>
      </w:r>
    </w:p>
    <w:p w14:paraId="56555545" w14:textId="77777777" w:rsidR="00DF6692" w:rsidRPr="001533D0" w:rsidRDefault="00DF669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2B50C70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16AAEC66" w14:textId="49A07940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  <w:r w:rsidR="00014907">
        <w:rPr>
          <w:sz w:val="24"/>
          <w:lang w:eastAsia="zh-CN"/>
        </w:rPr>
        <w:t>ed</w:t>
      </w:r>
    </w:p>
    <w:p w14:paraId="363BB203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B28F655" w14:textId="77777777"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5D7EDB2A" w14:textId="1D638AE9" w:rsidR="006467DA" w:rsidRDefault="00014907">
      <w:pPr>
        <w:rPr>
          <w:sz w:val="24"/>
          <w:lang w:eastAsia="zh-CN"/>
        </w:rPr>
      </w:pPr>
      <w:r>
        <w:rPr>
          <w:sz w:val="24"/>
          <w:lang w:eastAsia="zh-CN"/>
        </w:rPr>
        <w:t>22/09/25</w:t>
      </w:r>
    </w:p>
    <w:p w14:paraId="66AAD49D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2AB7CA0" w14:textId="77777777"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47D8EE0D" w14:textId="77777777" w:rsidR="008B106D" w:rsidRPr="008B106D" w:rsidRDefault="00436ED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697081">
        <w:rPr>
          <w:bCs/>
          <w:sz w:val="24"/>
          <w:szCs w:val="24"/>
          <w:lang w:eastAsia="zh-CN"/>
        </w:rPr>
        <w:t xml:space="preserve"> am </w:t>
      </w:r>
    </w:p>
    <w:p w14:paraId="68314016" w14:textId="77777777" w:rsidR="00306A1F" w:rsidRDefault="00306A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4748441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502798B" w14:textId="4BFEC50F" w:rsidR="00697081" w:rsidRDefault="00014907" w:rsidP="00697081">
      <w:pPr>
        <w:pStyle w:val="Heading4"/>
        <w:rPr>
          <w:szCs w:val="24"/>
        </w:rPr>
      </w:pPr>
      <w:r>
        <w:rPr>
          <w:szCs w:val="24"/>
        </w:rPr>
        <w:t>1 Bulim Lane 2</w:t>
      </w:r>
    </w:p>
    <w:p w14:paraId="0AFDB1BA" w14:textId="64F1F80B" w:rsidR="00697081" w:rsidRPr="00697081" w:rsidRDefault="00014907" w:rsidP="0069708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Leadtech Precision Engineering </w:t>
      </w:r>
    </w:p>
    <w:p w14:paraId="4197D315" w14:textId="77777777"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7889B467" w14:textId="77777777"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55DAC336" w14:textId="6C71F248" w:rsidR="008B106D" w:rsidRDefault="0001490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2-3</w:t>
      </w:r>
      <w:r w:rsidR="0099427F">
        <w:rPr>
          <w:sz w:val="24"/>
          <w:lang w:eastAsia="zh-CN"/>
        </w:rPr>
        <w:t xml:space="preserve"> x</w:t>
      </w:r>
      <w:r w:rsidR="00064B51">
        <w:rPr>
          <w:sz w:val="24"/>
          <w:lang w:eastAsia="zh-CN"/>
        </w:rPr>
        <w:t xml:space="preserve"> 633 lorry loader</w:t>
      </w:r>
    </w:p>
    <w:p w14:paraId="447FC8C2" w14:textId="77777777" w:rsidR="0089244D" w:rsidRDefault="0089244D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</w:p>
    <w:p w14:paraId="1CA06DD2" w14:textId="77777777" w:rsidR="00583DB7" w:rsidRDefault="0089244D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14:paraId="754581A8" w14:textId="51A1C6DD" w:rsidR="00697081" w:rsidRDefault="00583DB7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89244D">
        <w:rPr>
          <w:sz w:val="24"/>
          <w:lang w:eastAsia="zh-CN"/>
        </w:rPr>
        <w:t>oodblock</w:t>
      </w:r>
      <w:r w:rsidR="00170082">
        <w:rPr>
          <w:sz w:val="24"/>
          <w:lang w:eastAsia="zh-CN"/>
        </w:rPr>
        <w:t xml:space="preserve"> </w:t>
      </w:r>
      <w:r w:rsidR="00323983">
        <w:rPr>
          <w:sz w:val="24"/>
          <w:lang w:eastAsia="zh-CN"/>
        </w:rPr>
        <w:t xml:space="preserve"> </w:t>
      </w:r>
    </w:p>
    <w:p w14:paraId="068BF94E" w14:textId="77777777" w:rsidR="00107715" w:rsidRDefault="00107715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2E7CEC5" w14:textId="77777777" w:rsidR="00107715" w:rsidRDefault="00107715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14:paraId="51F44690" w14:textId="77777777" w:rsidR="00775FB6" w:rsidRDefault="00F7720E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obstacle at</w:t>
      </w:r>
      <w:r w:rsidR="00107715">
        <w:rPr>
          <w:sz w:val="24"/>
          <w:szCs w:val="24"/>
          <w:lang w:eastAsia="zh-CN"/>
        </w:rPr>
        <w:t xml:space="preserve"> loading/unloading bay</w:t>
      </w:r>
    </w:p>
    <w:p w14:paraId="2343EAD7" w14:textId="77777777" w:rsidR="002A0239" w:rsidRDefault="002A0239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2E0C844" w14:textId="77777777" w:rsidR="00583DB7" w:rsidRDefault="00583DB7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F94FC7D" w14:textId="1DF6DF49" w:rsidR="006467DA" w:rsidRPr="00107715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1A74511" w14:textId="77777777" w:rsidR="002A0239" w:rsidRDefault="006467DA" w:rsidP="0089244D">
      <w:pPr>
        <w:rPr>
          <w:sz w:val="24"/>
          <w:lang w:eastAsia="zh-CN"/>
        </w:rPr>
      </w:pPr>
      <w:r>
        <w:rPr>
          <w:sz w:val="24"/>
          <w:lang w:eastAsia="zh-CN"/>
        </w:rPr>
        <w:t>All personnel have to ensure that risk control are known and supervisor</w:t>
      </w:r>
      <w:r w:rsidR="0089244D">
        <w:rPr>
          <w:sz w:val="24"/>
          <w:lang w:eastAsia="zh-CN"/>
        </w:rPr>
        <w:t xml:space="preserve"> has to ensure that risk control</w:t>
      </w:r>
      <w:r>
        <w:rPr>
          <w:sz w:val="24"/>
          <w:lang w:eastAsia="zh-CN"/>
        </w:rPr>
        <w:t xml:space="preserve">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4A63C734" w14:textId="77777777" w:rsidR="00014907" w:rsidRDefault="00014907" w:rsidP="0089244D">
      <w:pPr>
        <w:rPr>
          <w:b/>
          <w:sz w:val="32"/>
          <w:szCs w:val="32"/>
          <w:u w:val="single"/>
          <w:lang w:eastAsia="zh-CN"/>
        </w:rPr>
      </w:pPr>
    </w:p>
    <w:p w14:paraId="5911682E" w14:textId="6A689D34" w:rsidR="00D86C8A" w:rsidRPr="002A0239" w:rsidRDefault="0089244D" w:rsidP="0089244D">
      <w:pPr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14:paraId="0BD67FBC" w14:textId="77777777" w:rsid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No operation will be carry out on heavy rain, thunderstorms and lighting weather </w:t>
      </w:r>
    </w:p>
    <w:p w14:paraId="3EEF0CAA" w14:textId="77777777" w:rsidR="00D86C8A" w:rsidRPr="00775FB6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All debris will be clear and disposed </w:t>
      </w:r>
    </w:p>
    <w:p w14:paraId="009281E8" w14:textId="1D321F14" w:rsidR="00562CE3" w:rsidRPr="00A37A23" w:rsidRDefault="00014907" w:rsidP="00A37A2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                                                        </w:t>
      </w:r>
      <w:r w:rsidR="00A37A23">
        <w:rPr>
          <w:u w:val="none"/>
          <w:lang w:eastAsia="zh-CN"/>
        </w:rPr>
        <w:t xml:space="preserve">  </w:t>
      </w:r>
      <w:r w:rsidR="006467DA">
        <w:rPr>
          <w:rFonts w:hint="eastAsia"/>
          <w:lang w:eastAsia="zh-CN"/>
        </w:rPr>
        <w:t>JOB SCOPE</w:t>
      </w:r>
    </w:p>
    <w:p w14:paraId="0F8E5450" w14:textId="77777777" w:rsidR="0089244D" w:rsidRDefault="0089244D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 crane into tenant premise</w:t>
      </w:r>
    </w:p>
    <w:p w14:paraId="624528EC" w14:textId="77777777" w:rsidR="00A37A23" w:rsidRDefault="00A37A23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to loading bay</w:t>
      </w:r>
    </w:p>
    <w:p w14:paraId="123FE35B" w14:textId="77777777" w:rsidR="00623774" w:rsidRDefault="00623774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under machine bed</w:t>
      </w:r>
    </w:p>
    <w:p w14:paraId="3801CE5C" w14:textId="66A76EC2" w:rsidR="00623774" w:rsidRDefault="00E06D66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775FB6">
        <w:rPr>
          <w:sz w:val="24"/>
          <w:lang w:eastAsia="zh-CN"/>
        </w:rPr>
        <w:t>hift out from</w:t>
      </w:r>
      <w:r w:rsidR="00623774">
        <w:rPr>
          <w:sz w:val="24"/>
          <w:lang w:eastAsia="zh-CN"/>
        </w:rPr>
        <w:t xml:space="preserve"> lorry chassis </w:t>
      </w:r>
    </w:p>
    <w:p w14:paraId="38567105" w14:textId="715DC286" w:rsidR="00623774" w:rsidRDefault="00623774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E06D66">
        <w:rPr>
          <w:sz w:val="24"/>
          <w:lang w:eastAsia="zh-CN"/>
        </w:rPr>
        <w:t xml:space="preserve">machine </w:t>
      </w:r>
      <w:r w:rsidR="0089244D">
        <w:rPr>
          <w:sz w:val="24"/>
          <w:lang w:eastAsia="zh-CN"/>
        </w:rPr>
        <w:t>to</w:t>
      </w:r>
      <w:r w:rsidR="00436ED9">
        <w:rPr>
          <w:sz w:val="24"/>
          <w:lang w:eastAsia="zh-CN"/>
        </w:rPr>
        <w:t xml:space="preserve"> tenant premise at </w:t>
      </w:r>
      <w:r w:rsidR="00014907">
        <w:rPr>
          <w:sz w:val="24"/>
          <w:lang w:eastAsia="zh-CN"/>
        </w:rPr>
        <w:t>5</w:t>
      </w:r>
      <w:r w:rsidR="00014907" w:rsidRPr="00014907">
        <w:rPr>
          <w:sz w:val="24"/>
          <w:vertAlign w:val="superscript"/>
          <w:lang w:eastAsia="zh-CN"/>
        </w:rPr>
        <w:t>th</w:t>
      </w:r>
      <w:r w:rsidR="00436ED9">
        <w:rPr>
          <w:sz w:val="24"/>
          <w:lang w:eastAsia="zh-CN"/>
        </w:rPr>
        <w:t xml:space="preserve"> floor via cargo lift </w:t>
      </w:r>
    </w:p>
    <w:p w14:paraId="673A9F3C" w14:textId="77777777" w:rsidR="00EF0110" w:rsidRPr="00E06D66" w:rsidRDefault="00623774" w:rsidP="00E06D6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  </w:t>
      </w:r>
    </w:p>
    <w:p w14:paraId="4EFBB981" w14:textId="77777777" w:rsidR="00EF0110" w:rsidRDefault="0099046A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14:paraId="2A087B9B" w14:textId="77777777" w:rsidR="00F73904" w:rsidRPr="00250EFA" w:rsidRDefault="00F73904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14:paraId="227AB8CF" w14:textId="77777777"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5910AC53" w14:textId="77777777"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6FAFBECC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14:paraId="44377F5C" w14:textId="77777777" w:rsidR="0099046A" w:rsidRDefault="00E06D66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14:paraId="201DD1F4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330C35D7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DABE52" w14:textId="77777777" w:rsidR="00DA4A54" w:rsidRDefault="00DA4A54">
      <w:r>
        <w:separator/>
      </w:r>
    </w:p>
  </w:endnote>
  <w:endnote w:type="continuationSeparator" w:id="0">
    <w:p w14:paraId="32D0B0F5" w14:textId="77777777" w:rsidR="00DA4A54" w:rsidRDefault="00DA4A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F3D8C3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224C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224C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5D4A36" w14:textId="77777777" w:rsidR="00DA4A54" w:rsidRDefault="00DA4A54">
      <w:r>
        <w:separator/>
      </w:r>
    </w:p>
  </w:footnote>
  <w:footnote w:type="continuationSeparator" w:id="0">
    <w:p w14:paraId="2B78AE2F" w14:textId="77777777" w:rsidR="00DA4A54" w:rsidRDefault="00DA4A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3409AC" w14:textId="22B05405" w:rsidR="006467DA" w:rsidRPr="00583DB7" w:rsidRDefault="00014907" w:rsidP="00583DB7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00145E8D" wp14:editId="7D60C0AD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3DB7">
      <w:rPr>
        <w:b/>
        <w:sz w:val="28"/>
      </w:rPr>
      <w:t xml:space="preserve">               </w:t>
    </w:r>
    <w:r w:rsidR="006467DA">
      <w:rPr>
        <w:b/>
        <w:sz w:val="28"/>
      </w:rPr>
      <w:t xml:space="preserve"> </w:t>
    </w:r>
    <w:r w:rsidR="006467DA">
      <w:rPr>
        <w:b/>
        <w:color w:val="0000FF"/>
        <w:sz w:val="28"/>
      </w:rPr>
      <w:t>ERIC WONG MACHINERY TRANSPORTATION PTE LTD</w:t>
    </w:r>
  </w:p>
  <w:p w14:paraId="3963FF53" w14:textId="77777777" w:rsidR="006467DA" w:rsidRDefault="0089244D">
    <w:pPr>
      <w:pStyle w:val="Header"/>
      <w:jc w:val="center"/>
    </w:pPr>
    <w:r>
      <w:t>28 Kranji Loop #05-03, Kranji Green, Singapore 739571</w:t>
    </w:r>
  </w:p>
  <w:p w14:paraId="4C46E619" w14:textId="77777777"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 w:rsidR="0089244D">
      <w:t>2826020</w:t>
    </w:r>
  </w:p>
  <w:p w14:paraId="56F629D8" w14:textId="77777777" w:rsidR="006467DA" w:rsidRDefault="006467DA">
    <w:pPr>
      <w:pStyle w:val="Header"/>
      <w:jc w:val="center"/>
    </w:pPr>
    <w:r>
      <w:t>GST Reg No. : M2-8923804 – 2</w:t>
    </w:r>
  </w:p>
  <w:p w14:paraId="3CB0185D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4AA379E8" w14:textId="77777777"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10895053">
    <w:abstractNumId w:val="2"/>
  </w:num>
  <w:num w:numId="2" w16cid:durableId="1363089764">
    <w:abstractNumId w:val="4"/>
  </w:num>
  <w:num w:numId="3" w16cid:durableId="1250626130">
    <w:abstractNumId w:val="0"/>
  </w:num>
  <w:num w:numId="4" w16cid:durableId="1051729191">
    <w:abstractNumId w:val="9"/>
  </w:num>
  <w:num w:numId="5" w16cid:durableId="976644641">
    <w:abstractNumId w:val="5"/>
  </w:num>
  <w:num w:numId="6" w16cid:durableId="1882739983">
    <w:abstractNumId w:val="6"/>
  </w:num>
  <w:num w:numId="7" w16cid:durableId="844443981">
    <w:abstractNumId w:val="3"/>
  </w:num>
  <w:num w:numId="8" w16cid:durableId="693074226">
    <w:abstractNumId w:val="7"/>
  </w:num>
  <w:num w:numId="9" w16cid:durableId="409471573">
    <w:abstractNumId w:val="1"/>
  </w:num>
  <w:num w:numId="10" w16cid:durableId="2080517719">
    <w:abstractNumId w:val="8"/>
  </w:num>
  <w:num w:numId="11" w16cid:durableId="1412238773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14907"/>
    <w:rsid w:val="00030AB8"/>
    <w:rsid w:val="00064B51"/>
    <w:rsid w:val="00070CB5"/>
    <w:rsid w:val="0007152C"/>
    <w:rsid w:val="000B5071"/>
    <w:rsid w:val="000C68D5"/>
    <w:rsid w:val="000D3C89"/>
    <w:rsid w:val="000E5E71"/>
    <w:rsid w:val="00107715"/>
    <w:rsid w:val="001268A8"/>
    <w:rsid w:val="001335F1"/>
    <w:rsid w:val="00141D73"/>
    <w:rsid w:val="001458A9"/>
    <w:rsid w:val="001533D0"/>
    <w:rsid w:val="00162A3D"/>
    <w:rsid w:val="001649AA"/>
    <w:rsid w:val="00170082"/>
    <w:rsid w:val="0018268E"/>
    <w:rsid w:val="00211C09"/>
    <w:rsid w:val="0021769A"/>
    <w:rsid w:val="00237932"/>
    <w:rsid w:val="00250EFA"/>
    <w:rsid w:val="00257C21"/>
    <w:rsid w:val="00283E62"/>
    <w:rsid w:val="002A0239"/>
    <w:rsid w:val="002B2384"/>
    <w:rsid w:val="002F035F"/>
    <w:rsid w:val="002F791A"/>
    <w:rsid w:val="003038EA"/>
    <w:rsid w:val="0030538F"/>
    <w:rsid w:val="00306A1F"/>
    <w:rsid w:val="00323983"/>
    <w:rsid w:val="00346E42"/>
    <w:rsid w:val="003F57AE"/>
    <w:rsid w:val="00420DA0"/>
    <w:rsid w:val="00425F69"/>
    <w:rsid w:val="00436ED9"/>
    <w:rsid w:val="0046470C"/>
    <w:rsid w:val="00466C7A"/>
    <w:rsid w:val="004A4F95"/>
    <w:rsid w:val="00562CE3"/>
    <w:rsid w:val="00583DB7"/>
    <w:rsid w:val="005C0BC7"/>
    <w:rsid w:val="005D283A"/>
    <w:rsid w:val="005D6724"/>
    <w:rsid w:val="00623774"/>
    <w:rsid w:val="006467DA"/>
    <w:rsid w:val="0065228C"/>
    <w:rsid w:val="00677443"/>
    <w:rsid w:val="00697081"/>
    <w:rsid w:val="00716161"/>
    <w:rsid w:val="00775FB6"/>
    <w:rsid w:val="00795791"/>
    <w:rsid w:val="007E0ACE"/>
    <w:rsid w:val="007F321A"/>
    <w:rsid w:val="007F5A32"/>
    <w:rsid w:val="008211B8"/>
    <w:rsid w:val="008224CA"/>
    <w:rsid w:val="008345DC"/>
    <w:rsid w:val="0084186B"/>
    <w:rsid w:val="0089244D"/>
    <w:rsid w:val="00895D5D"/>
    <w:rsid w:val="008B106D"/>
    <w:rsid w:val="008F0C05"/>
    <w:rsid w:val="00905AC3"/>
    <w:rsid w:val="00971AE8"/>
    <w:rsid w:val="0099046A"/>
    <w:rsid w:val="0099427F"/>
    <w:rsid w:val="009E6147"/>
    <w:rsid w:val="00A244C1"/>
    <w:rsid w:val="00A37A23"/>
    <w:rsid w:val="00A46B56"/>
    <w:rsid w:val="00AA1CEE"/>
    <w:rsid w:val="00AB6ED6"/>
    <w:rsid w:val="00B4366E"/>
    <w:rsid w:val="00B71575"/>
    <w:rsid w:val="00B86842"/>
    <w:rsid w:val="00BA671E"/>
    <w:rsid w:val="00BB1353"/>
    <w:rsid w:val="00BF32AB"/>
    <w:rsid w:val="00C21D12"/>
    <w:rsid w:val="00C96E35"/>
    <w:rsid w:val="00CA4C9C"/>
    <w:rsid w:val="00CB2E4C"/>
    <w:rsid w:val="00CE7AB0"/>
    <w:rsid w:val="00D86C8A"/>
    <w:rsid w:val="00DA4A54"/>
    <w:rsid w:val="00DC68C8"/>
    <w:rsid w:val="00DE456A"/>
    <w:rsid w:val="00DF38C9"/>
    <w:rsid w:val="00DF6692"/>
    <w:rsid w:val="00E02AFB"/>
    <w:rsid w:val="00E06D66"/>
    <w:rsid w:val="00E441E4"/>
    <w:rsid w:val="00E76DB5"/>
    <w:rsid w:val="00E86A29"/>
    <w:rsid w:val="00EC1220"/>
    <w:rsid w:val="00EF0110"/>
    <w:rsid w:val="00F079B7"/>
    <w:rsid w:val="00F1373E"/>
    <w:rsid w:val="00F159DB"/>
    <w:rsid w:val="00F73904"/>
    <w:rsid w:val="00F7720E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4D4B31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1528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2024-10-15T02:42:00Z</cp:lastPrinted>
  <dcterms:created xsi:type="dcterms:W3CDTF">2025-09-22T01:35:00Z</dcterms:created>
  <dcterms:modified xsi:type="dcterms:W3CDTF">2025-09-22T02:35:00Z</dcterms:modified>
</cp:coreProperties>
</file>