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3C2BEA" w14:textId="77777777" w:rsidR="002928B6" w:rsidRDefault="002928B6">
      <w:pPr>
        <w:pStyle w:val="Title"/>
        <w:jc w:val="left"/>
        <w:rPr>
          <w:lang w:eastAsia="zh-CN"/>
        </w:rPr>
      </w:pPr>
    </w:p>
    <w:p w14:paraId="79FCEF80" w14:textId="367CB518"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232C2A8" w14:textId="24ECCB17" w:rsidR="00FC7A38" w:rsidRDefault="00412D09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882C32">
        <w:rPr>
          <w:sz w:val="24"/>
        </w:rPr>
        <w:t>31</w:t>
      </w:r>
      <w:r w:rsidR="00882C32" w:rsidRPr="00882C32">
        <w:rPr>
          <w:sz w:val="24"/>
          <w:vertAlign w:val="superscript"/>
        </w:rPr>
        <w:t>st</w:t>
      </w:r>
      <w:r w:rsidR="00B21F18">
        <w:rPr>
          <w:sz w:val="24"/>
        </w:rPr>
        <w:t xml:space="preserve"> Oct</w:t>
      </w:r>
      <w:r w:rsidR="005973AA">
        <w:rPr>
          <w:sz w:val="24"/>
        </w:rPr>
        <w:t xml:space="preserve"> 2025</w:t>
      </w:r>
    </w:p>
    <w:p w14:paraId="40625051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B0107D" w14:textId="77777777"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7B7555D0" w14:textId="65EBC72F" w:rsidR="00D95D0B" w:rsidRDefault="00175F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hoist down 1 unit forklift from lorry chassis, </w:t>
      </w:r>
      <w:r w:rsidR="00F147AF">
        <w:rPr>
          <w:sz w:val="24"/>
          <w:lang w:eastAsia="zh-CN"/>
        </w:rPr>
        <w:t xml:space="preserve">using forklift to </w:t>
      </w:r>
      <w:r w:rsidR="00D15AA2">
        <w:rPr>
          <w:sz w:val="24"/>
          <w:lang w:eastAsia="zh-CN"/>
        </w:rPr>
        <w:t>fork down</w:t>
      </w:r>
      <w:r w:rsidR="00A24848">
        <w:rPr>
          <w:sz w:val="24"/>
          <w:lang w:eastAsia="zh-CN"/>
        </w:rPr>
        <w:t xml:space="preserve"> machine from lorry chassis </w:t>
      </w:r>
      <w:r w:rsidR="00E72755">
        <w:rPr>
          <w:sz w:val="24"/>
          <w:lang w:eastAsia="zh-CN"/>
        </w:rPr>
        <w:t xml:space="preserve">to the ground, </w:t>
      </w:r>
      <w:r w:rsidR="001F5A69">
        <w:rPr>
          <w:sz w:val="24"/>
          <w:lang w:eastAsia="zh-CN"/>
        </w:rPr>
        <w:t xml:space="preserve">shift and position </w:t>
      </w:r>
      <w:r w:rsidR="00814A8C">
        <w:rPr>
          <w:sz w:val="24"/>
          <w:lang w:eastAsia="zh-CN"/>
        </w:rPr>
        <w:t>into factory premise at ground floor</w:t>
      </w:r>
    </w:p>
    <w:p w14:paraId="786E1D1B" w14:textId="759EB8D1" w:rsidR="00882C32" w:rsidRDefault="00882C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1 unit robot arm to loading bay, </w:t>
      </w:r>
      <w:r w:rsidR="002928B6">
        <w:rPr>
          <w:sz w:val="24"/>
          <w:lang w:eastAsia="zh-CN"/>
        </w:rPr>
        <w:t xml:space="preserve">load up onto lorry chassis and deliver to scrapyard for disposal </w:t>
      </w:r>
    </w:p>
    <w:p w14:paraId="5ED679D6" w14:textId="0F9A88BF" w:rsidR="002928B6" w:rsidRPr="006F6838" w:rsidRDefault="00292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relocate 1 unit sandblast machine and 1 unit work bench within production </w:t>
      </w:r>
    </w:p>
    <w:p w14:paraId="5F69F490" w14:textId="77777777" w:rsidR="00D95D0B" w:rsidRDefault="00D95D0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ED816A5" w14:textId="77777777" w:rsidR="00056F43" w:rsidRDefault="00E7275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</w:t>
      </w:r>
      <w:r w:rsidR="00056F43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14:paraId="62D47624" w14:textId="0B314687" w:rsidR="00A24848" w:rsidRDefault="00B21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0E41B3">
        <w:rPr>
          <w:bCs/>
          <w:sz w:val="24"/>
          <w:szCs w:val="24"/>
          <w:lang w:eastAsia="zh-CN"/>
        </w:rPr>
        <w:t>Hurco VM10</w:t>
      </w:r>
    </w:p>
    <w:p w14:paraId="2EA19A45" w14:textId="4E928456" w:rsidR="001F5A69" w:rsidRDefault="00882C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180 x 210 cm / Wt: 3, 100 kg</w:t>
      </w:r>
      <w:r w:rsidR="00CB78C8">
        <w:rPr>
          <w:bCs/>
          <w:sz w:val="24"/>
          <w:szCs w:val="24"/>
          <w:lang w:eastAsia="zh-CN"/>
        </w:rPr>
        <w:t xml:space="preserve"> </w:t>
      </w:r>
      <w:r w:rsidR="00B21F18">
        <w:rPr>
          <w:bCs/>
          <w:sz w:val="24"/>
          <w:szCs w:val="24"/>
          <w:lang w:eastAsia="zh-CN"/>
        </w:rPr>
        <w:t xml:space="preserve"> </w:t>
      </w:r>
    </w:p>
    <w:p w14:paraId="08A81F76" w14:textId="77777777" w:rsidR="00056F43" w:rsidRPr="00056F43" w:rsidRDefault="00056F4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4CBB5E7" w14:textId="77777777" w:rsidR="00F83D1F" w:rsidRDefault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Risk Assessment </w:t>
      </w:r>
    </w:p>
    <w:p w14:paraId="060E3610" w14:textId="77777777" w:rsid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14:paraId="6A3CC0CD" w14:textId="77777777" w:rsidR="00F83D1F" w:rsidRPr="00F83D1F" w:rsidRDefault="00F83D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7BD7322" w14:textId="77777777" w:rsidR="00F83D1F" w:rsidRPr="007E0784" w:rsidRDefault="00F147AF" w:rsidP="00F83D1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D682C">
        <w:rPr>
          <w:b/>
          <w:bCs/>
          <w:sz w:val="32"/>
          <w:u w:val="single"/>
          <w:lang w:eastAsia="zh-CN"/>
        </w:rPr>
        <w:t xml:space="preserve">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79F6A016" w14:textId="6591F6F9" w:rsidR="00F147AF" w:rsidRPr="0073503C" w:rsidRDefault="000E41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15/11</w:t>
      </w:r>
      <w:r w:rsidR="005973AA">
        <w:rPr>
          <w:bCs/>
          <w:sz w:val="24"/>
          <w:szCs w:val="24"/>
          <w:lang w:eastAsia="zh-CN"/>
        </w:rPr>
        <w:t>/25</w:t>
      </w:r>
    </w:p>
    <w:p w14:paraId="056869CD" w14:textId="77777777" w:rsidR="00F147AF" w:rsidRDefault="00F147A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1AF900D" w14:textId="77777777" w:rsidR="00D15AA2" w:rsidRDefault="00D15AA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7360D81" w14:textId="3F7DF4A6" w:rsidR="00D15AA2" w:rsidRDefault="000E41B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</w:t>
      </w:r>
      <w:r w:rsidR="00B21F18">
        <w:rPr>
          <w:bCs/>
          <w:sz w:val="24"/>
          <w:szCs w:val="24"/>
          <w:lang w:eastAsia="zh-CN"/>
        </w:rPr>
        <w:t>0</w:t>
      </w:r>
      <w:r w:rsidR="00B57810">
        <w:rPr>
          <w:bCs/>
          <w:sz w:val="24"/>
          <w:szCs w:val="24"/>
          <w:lang w:eastAsia="zh-CN"/>
        </w:rPr>
        <w:t xml:space="preserve"> am </w:t>
      </w:r>
    </w:p>
    <w:p w14:paraId="0FB0CBFB" w14:textId="77777777" w:rsidR="00D15AA2" w:rsidRPr="00D15AA2" w:rsidRDefault="00D15AA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C8E25EB" w14:textId="77777777" w:rsidR="000B14C2" w:rsidRDefault="00DE52F9" w:rsidP="000B14C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445151A8" w14:textId="11803623" w:rsidR="00D15AA2" w:rsidRDefault="000E41B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7 Benoi Crescent</w:t>
      </w:r>
      <w:r w:rsidR="001F5A69">
        <w:rPr>
          <w:bCs/>
          <w:sz w:val="24"/>
          <w:szCs w:val="24"/>
          <w:lang w:eastAsia="zh-CN"/>
        </w:rPr>
        <w:t xml:space="preserve"> </w:t>
      </w:r>
    </w:p>
    <w:p w14:paraId="7EB67717" w14:textId="0AF90194" w:rsidR="007E0784" w:rsidRDefault="000E41B3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Schlumberger Reda Production Systems </w:t>
      </w:r>
    </w:p>
    <w:p w14:paraId="39039E20" w14:textId="77777777" w:rsidR="006F6838" w:rsidRPr="000B14C2" w:rsidRDefault="006F6838" w:rsidP="000B14C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AD5F356" w14:textId="77777777"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5CE50F8B" w14:textId="54333B8B" w:rsidR="00DF421F" w:rsidRDefault="000E41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C3595">
        <w:rPr>
          <w:sz w:val="24"/>
          <w:lang w:eastAsia="zh-CN"/>
        </w:rPr>
        <w:t xml:space="preserve"> x </w:t>
      </w:r>
      <w:r w:rsidR="0095706B">
        <w:rPr>
          <w:sz w:val="24"/>
          <w:lang w:eastAsia="zh-CN"/>
        </w:rPr>
        <w:t xml:space="preserve">633 </w:t>
      </w:r>
      <w:r w:rsidR="00D24D51">
        <w:rPr>
          <w:sz w:val="24"/>
          <w:lang w:eastAsia="zh-CN"/>
        </w:rPr>
        <w:t>lo</w:t>
      </w:r>
      <w:r w:rsidR="00056F43">
        <w:rPr>
          <w:sz w:val="24"/>
          <w:lang w:eastAsia="zh-CN"/>
        </w:rPr>
        <w:t>rry loader</w:t>
      </w:r>
    </w:p>
    <w:p w14:paraId="5A923783" w14:textId="2D0CD602" w:rsidR="00175F21" w:rsidRDefault="00E7275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973AA">
        <w:rPr>
          <w:sz w:val="24"/>
          <w:lang w:eastAsia="zh-CN"/>
        </w:rPr>
        <w:t>4</w:t>
      </w:r>
      <w:r w:rsidR="00BD19D6">
        <w:rPr>
          <w:sz w:val="24"/>
          <w:lang w:eastAsia="zh-CN"/>
        </w:rPr>
        <w:t>.5</w:t>
      </w:r>
      <w:r w:rsidR="00772C26">
        <w:rPr>
          <w:sz w:val="24"/>
          <w:lang w:eastAsia="zh-CN"/>
        </w:rPr>
        <w:t>ton</w:t>
      </w:r>
      <w:r w:rsidR="001F5A69">
        <w:rPr>
          <w:sz w:val="24"/>
          <w:lang w:eastAsia="zh-CN"/>
        </w:rPr>
        <w:t xml:space="preserve"> </w:t>
      </w:r>
      <w:r w:rsidR="00175F21">
        <w:rPr>
          <w:sz w:val="24"/>
          <w:lang w:eastAsia="zh-CN"/>
        </w:rPr>
        <w:t xml:space="preserve">forklift </w:t>
      </w:r>
    </w:p>
    <w:p w14:paraId="01680BF0" w14:textId="77777777" w:rsidR="002928B6" w:rsidRDefault="007E078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F1764">
        <w:rPr>
          <w:sz w:val="24"/>
          <w:lang w:eastAsia="zh-CN"/>
        </w:rPr>
        <w:t xml:space="preserve"> sling</w:t>
      </w:r>
    </w:p>
    <w:p w14:paraId="560AA2FB" w14:textId="77777777" w:rsidR="002928B6" w:rsidRDefault="002928B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6EDFB01" w14:textId="0F9EB176" w:rsidR="001B1C7E" w:rsidRDefault="001B1C7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14:paraId="63C1A708" w14:textId="38D79270" w:rsidR="00843016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8248D1">
        <w:rPr>
          <w:sz w:val="24"/>
          <w:lang w:eastAsia="zh-CN"/>
        </w:rPr>
        <w:t>allet truck</w:t>
      </w:r>
    </w:p>
    <w:p w14:paraId="4C82B7C6" w14:textId="77777777" w:rsidR="005973AA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jack/c</w:t>
      </w:r>
      <w:r w:rsidR="00814A8C">
        <w:rPr>
          <w:sz w:val="24"/>
          <w:lang w:eastAsia="zh-CN"/>
        </w:rPr>
        <w:t>rowbar</w:t>
      </w:r>
    </w:p>
    <w:p w14:paraId="1731CE4D" w14:textId="4DD10078" w:rsidR="00C854F7" w:rsidRDefault="005973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C854F7">
        <w:rPr>
          <w:sz w:val="24"/>
          <w:lang w:eastAsia="zh-CN"/>
        </w:rPr>
        <w:t xml:space="preserve">oodblock </w:t>
      </w:r>
    </w:p>
    <w:p w14:paraId="6CC42521" w14:textId="77777777" w:rsidR="007E0784" w:rsidRDefault="006F68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Canvas, </w:t>
      </w:r>
      <w:r w:rsidR="001F5A69">
        <w:rPr>
          <w:sz w:val="24"/>
          <w:lang w:eastAsia="zh-CN"/>
        </w:rPr>
        <w:t>metal</w:t>
      </w:r>
      <w:r w:rsidR="00843016">
        <w:rPr>
          <w:sz w:val="24"/>
          <w:lang w:eastAsia="zh-CN"/>
        </w:rPr>
        <w:t xml:space="preserve"> sheet </w:t>
      </w:r>
      <w:r w:rsidR="008937B8">
        <w:rPr>
          <w:sz w:val="24"/>
          <w:lang w:eastAsia="zh-CN"/>
        </w:rPr>
        <w:t>(</w:t>
      </w:r>
      <w:r w:rsidR="0045403D">
        <w:rPr>
          <w:sz w:val="24"/>
          <w:lang w:eastAsia="zh-CN"/>
        </w:rPr>
        <w:t xml:space="preserve">to lay out </w:t>
      </w:r>
      <w:r>
        <w:rPr>
          <w:sz w:val="24"/>
          <w:lang w:eastAsia="zh-CN"/>
        </w:rPr>
        <w:t xml:space="preserve">for </w:t>
      </w:r>
      <w:r w:rsidR="008937B8">
        <w:rPr>
          <w:sz w:val="24"/>
          <w:lang w:eastAsia="zh-CN"/>
        </w:rPr>
        <w:t>floor protection)</w:t>
      </w:r>
    </w:p>
    <w:p w14:paraId="3BD155EE" w14:textId="77777777"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68DA5783" w14:textId="77777777"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B5C2471" w14:textId="77777777"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14:paraId="38EED373" w14:textId="77777777" w:rsidR="00E72755" w:rsidRDefault="00763FA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</w:t>
      </w:r>
      <w:r w:rsidR="008937B8">
        <w:rPr>
          <w:sz w:val="24"/>
          <w:lang w:eastAsia="zh-CN"/>
        </w:rPr>
        <w:t xml:space="preserve">on area to prevent </w:t>
      </w:r>
      <w:r>
        <w:rPr>
          <w:sz w:val="24"/>
          <w:lang w:eastAsia="zh-CN"/>
        </w:rPr>
        <w:t xml:space="preserve">persons who are not involved enter unintentionally </w:t>
      </w:r>
    </w:p>
    <w:p w14:paraId="3F5BA90B" w14:textId="77777777" w:rsidR="00B21F18" w:rsidRDefault="00B21F18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3D32B8CC" w14:textId="466C2F34" w:rsidR="007A5D4B" w:rsidRPr="00E72755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14:paraId="5DE831AA" w14:textId="586F2A8A"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</w:t>
      </w:r>
      <w:r w:rsidR="000E41B3">
        <w:rPr>
          <w:sz w:val="24"/>
          <w:szCs w:val="24"/>
          <w:lang w:eastAsia="zh-CN"/>
        </w:rPr>
        <w:t>ied</w:t>
      </w:r>
      <w:r>
        <w:rPr>
          <w:sz w:val="24"/>
          <w:szCs w:val="24"/>
          <w:lang w:eastAsia="zh-CN"/>
        </w:rPr>
        <w:t xml:space="preserve"> out on heavy rain, thunderstorms and lightning weather</w:t>
      </w:r>
    </w:p>
    <w:p w14:paraId="2FC63282" w14:textId="77777777" w:rsidR="0073503C" w:rsidRDefault="007A5D4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</w:t>
      </w:r>
      <w:r w:rsidR="000B14C2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will be clear and dispose</w:t>
      </w:r>
    </w:p>
    <w:p w14:paraId="618C6058" w14:textId="77777777" w:rsidR="00E852D5" w:rsidRDefault="00E852D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158F5DF" w14:textId="77777777" w:rsidR="009C3595" w:rsidRPr="0073503C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Lifting Crew</w:t>
      </w:r>
    </w:p>
    <w:p w14:paraId="2CDD470D" w14:textId="77777777" w:rsidR="009C3595" w:rsidRPr="009C3595" w:rsidRDefault="009C359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M.O.M certified lifting supervisor, rigger, signalman, lorry loader operator and forklift driver will be involved in this operation </w:t>
      </w:r>
    </w:p>
    <w:p w14:paraId="3FFB8BCC" w14:textId="77777777" w:rsidR="00763FA8" w:rsidRDefault="00763FA8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02EF54A" w14:textId="77777777"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91F2D20" w14:textId="77777777" w:rsidR="005973AA" w:rsidRDefault="005973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14:paraId="1484EC1B" w14:textId="0DA68A95"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14:paraId="4A628194" w14:textId="1FCC1B4E" w:rsidR="00AD14A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>are equip</w:t>
      </w:r>
      <w:r w:rsidR="00A24848">
        <w:rPr>
          <w:sz w:val="24"/>
          <w:szCs w:val="24"/>
        </w:rPr>
        <w:t>ped</w:t>
      </w:r>
      <w:r w:rsidR="00DA0070">
        <w:rPr>
          <w:sz w:val="24"/>
          <w:szCs w:val="24"/>
        </w:rPr>
        <w:t xml:space="preserve"> with standard PPE (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</w:p>
    <w:p w14:paraId="4011E654" w14:textId="77777777" w:rsidR="008937B8" w:rsidRDefault="008937B8">
      <w:pPr>
        <w:rPr>
          <w:sz w:val="24"/>
          <w:szCs w:val="24"/>
        </w:rPr>
      </w:pPr>
      <w:r>
        <w:rPr>
          <w:sz w:val="24"/>
          <w:szCs w:val="24"/>
        </w:rPr>
        <w:t>Lifting machine and lifting gear with M.O.M certificate</w:t>
      </w:r>
    </w:p>
    <w:p w14:paraId="6F60F0FC" w14:textId="77777777" w:rsidR="005973AA" w:rsidRDefault="008937B8">
      <w:pPr>
        <w:rPr>
          <w:sz w:val="24"/>
          <w:szCs w:val="24"/>
        </w:rPr>
      </w:pPr>
      <w:r>
        <w:rPr>
          <w:sz w:val="24"/>
          <w:szCs w:val="24"/>
        </w:rPr>
        <w:t xml:space="preserve">Lifting operation are supervise by M.O.M </w:t>
      </w:r>
      <w:r w:rsidR="006D186A">
        <w:rPr>
          <w:sz w:val="24"/>
          <w:szCs w:val="24"/>
        </w:rPr>
        <w:t xml:space="preserve">certified </w:t>
      </w:r>
      <w:r>
        <w:rPr>
          <w:sz w:val="24"/>
          <w:szCs w:val="24"/>
        </w:rPr>
        <w:t xml:space="preserve">lifting supervisor, rigger and </w:t>
      </w:r>
      <w:r w:rsidR="00F83D1F">
        <w:rPr>
          <w:sz w:val="24"/>
          <w:szCs w:val="24"/>
        </w:rPr>
        <w:t>signa</w:t>
      </w:r>
      <w:r>
        <w:rPr>
          <w:sz w:val="24"/>
          <w:szCs w:val="24"/>
        </w:rPr>
        <w:t>lman</w:t>
      </w:r>
    </w:p>
    <w:p w14:paraId="09BDFD02" w14:textId="72588F40" w:rsidR="00FC7A38" w:rsidRPr="00AD14A5" w:rsidRDefault="005973AA">
      <w:pPr>
        <w:rPr>
          <w:sz w:val="24"/>
          <w:szCs w:val="24"/>
        </w:rPr>
      </w:pPr>
      <w:r>
        <w:rPr>
          <w:sz w:val="24"/>
          <w:szCs w:val="24"/>
        </w:rPr>
        <w:t xml:space="preserve">M.O.M certified forklift operator </w:t>
      </w:r>
      <w:r w:rsidR="00DE52F9">
        <w:t xml:space="preserve">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14:paraId="589FFD0F" w14:textId="77777777" w:rsidR="00763FA8" w:rsidRDefault="00CC2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                             </w:t>
      </w:r>
    </w:p>
    <w:p w14:paraId="0CBBFF4B" w14:textId="77777777" w:rsidR="00FC7A38" w:rsidRPr="006D186A" w:rsidRDefault="00763FA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7016C9">
        <w:rPr>
          <w:b w:val="0"/>
          <w:sz w:val="20"/>
          <w:u w:val="none"/>
          <w:lang w:eastAsia="zh-CN"/>
        </w:rPr>
        <w:t xml:space="preserve"> </w:t>
      </w:r>
      <w:r w:rsidR="008248D1">
        <w:rPr>
          <w:sz w:val="32"/>
          <w:szCs w:val="32"/>
          <w:lang w:eastAsia="zh-CN"/>
        </w:rPr>
        <w:t>Job Scope</w:t>
      </w:r>
    </w:p>
    <w:p w14:paraId="233DA7BB" w14:textId="77777777" w:rsidR="0045403D" w:rsidRDefault="006F683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Deploy lorry loader</w:t>
      </w:r>
      <w:r w:rsidR="009C3595">
        <w:rPr>
          <w:b w:val="0"/>
          <w:sz w:val="24"/>
          <w:szCs w:val="24"/>
          <w:u w:val="none"/>
          <w:lang w:eastAsia="zh-CN"/>
        </w:rPr>
        <w:t xml:space="preserve"> </w:t>
      </w:r>
      <w:r>
        <w:rPr>
          <w:b w:val="0"/>
          <w:sz w:val="24"/>
          <w:szCs w:val="24"/>
          <w:u w:val="none"/>
          <w:lang w:eastAsia="zh-CN"/>
        </w:rPr>
        <w:t xml:space="preserve">at </w:t>
      </w:r>
      <w:r w:rsidR="004A70F3">
        <w:rPr>
          <w:b w:val="0"/>
          <w:sz w:val="24"/>
          <w:szCs w:val="24"/>
          <w:u w:val="none"/>
          <w:lang w:eastAsia="zh-CN"/>
        </w:rPr>
        <w:t>designated unloading area</w:t>
      </w:r>
    </w:p>
    <w:p w14:paraId="0F586F5A" w14:textId="1AD749CC" w:rsidR="00CE3FDE" w:rsidRDefault="00CE3FDE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Set</w:t>
      </w:r>
      <w:r w:rsidR="005973AA">
        <w:rPr>
          <w:b w:val="0"/>
          <w:sz w:val="24"/>
          <w:szCs w:val="24"/>
          <w:u w:val="none"/>
          <w:lang w:eastAsia="zh-CN"/>
        </w:rPr>
        <w:t xml:space="preserve"> up </w:t>
      </w:r>
      <w:r>
        <w:rPr>
          <w:b w:val="0"/>
          <w:sz w:val="24"/>
          <w:szCs w:val="24"/>
          <w:u w:val="none"/>
          <w:lang w:eastAsia="zh-CN"/>
        </w:rPr>
        <w:t xml:space="preserve">lorry crane with outriggers fully extended and resting on steel plate/timber mats as base plate </w:t>
      </w:r>
    </w:p>
    <w:p w14:paraId="4EB48EEF" w14:textId="77777777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Rigger to insert sling </w:t>
      </w:r>
      <w:r w:rsidR="00412D09">
        <w:rPr>
          <w:b w:val="0"/>
          <w:sz w:val="24"/>
          <w:szCs w:val="24"/>
          <w:u w:val="none"/>
          <w:lang w:eastAsia="zh-CN"/>
        </w:rPr>
        <w:t xml:space="preserve">to crane </w:t>
      </w:r>
      <w:r>
        <w:rPr>
          <w:b w:val="0"/>
          <w:sz w:val="24"/>
          <w:szCs w:val="24"/>
          <w:u w:val="none"/>
          <w:lang w:eastAsia="zh-CN"/>
        </w:rPr>
        <w:t>hook</w:t>
      </w:r>
    </w:p>
    <w:p w14:paraId="40AB2D32" w14:textId="77777777" w:rsidR="002928B6" w:rsidRDefault="002928B6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14:paraId="7FDC4C59" w14:textId="711B557A" w:rsidR="00962E22" w:rsidRDefault="00962E2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Secured sling to rigging point of forklift </w:t>
      </w:r>
    </w:p>
    <w:p w14:paraId="4169F741" w14:textId="77777777" w:rsidR="00FA16F6" w:rsidRDefault="00D07597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Lorry crane to</w:t>
      </w:r>
      <w:r w:rsidR="00175F21">
        <w:rPr>
          <w:b w:val="0"/>
          <w:sz w:val="24"/>
          <w:szCs w:val="24"/>
          <w:u w:val="none"/>
          <w:lang w:eastAsia="zh-CN"/>
        </w:rPr>
        <w:t xml:space="preserve"> h</w:t>
      </w:r>
      <w:r w:rsidR="004A70F3">
        <w:rPr>
          <w:b w:val="0"/>
          <w:sz w:val="24"/>
          <w:szCs w:val="24"/>
          <w:u w:val="none"/>
          <w:lang w:eastAsia="zh-CN"/>
        </w:rPr>
        <w:t xml:space="preserve">oist down forklift </w:t>
      </w:r>
      <w:r w:rsidR="0055138B">
        <w:rPr>
          <w:b w:val="0"/>
          <w:sz w:val="24"/>
          <w:szCs w:val="24"/>
          <w:u w:val="none"/>
          <w:lang w:eastAsia="zh-CN"/>
        </w:rPr>
        <w:t>from lorry chassis</w:t>
      </w:r>
      <w:r w:rsidR="00FA16F6">
        <w:rPr>
          <w:b w:val="0"/>
          <w:sz w:val="24"/>
          <w:szCs w:val="24"/>
          <w:u w:val="none"/>
          <w:lang w:eastAsia="zh-CN"/>
        </w:rPr>
        <w:t xml:space="preserve"> </w:t>
      </w:r>
      <w:r w:rsidR="00843016">
        <w:rPr>
          <w:b w:val="0"/>
          <w:sz w:val="24"/>
          <w:szCs w:val="24"/>
          <w:u w:val="none"/>
          <w:lang w:eastAsia="zh-CN"/>
        </w:rPr>
        <w:t xml:space="preserve">to the ground </w:t>
      </w:r>
    </w:p>
    <w:p w14:paraId="61F990D4" w14:textId="6840BAB8" w:rsidR="00B57810" w:rsidRPr="00E72755" w:rsidRDefault="0055138B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Using f</w:t>
      </w:r>
      <w:r w:rsidR="001D682C">
        <w:rPr>
          <w:b w:val="0"/>
          <w:sz w:val="24"/>
          <w:szCs w:val="24"/>
          <w:u w:val="none"/>
          <w:lang w:eastAsia="zh-CN"/>
        </w:rPr>
        <w:t>ork</w:t>
      </w:r>
      <w:r>
        <w:rPr>
          <w:b w:val="0"/>
          <w:sz w:val="24"/>
          <w:szCs w:val="24"/>
          <w:u w:val="none"/>
          <w:lang w:eastAsia="zh-CN"/>
        </w:rPr>
        <w:t>lift to fork</w:t>
      </w:r>
      <w:r w:rsidR="00B57810">
        <w:rPr>
          <w:b w:val="0"/>
          <w:sz w:val="24"/>
          <w:szCs w:val="24"/>
          <w:u w:val="none"/>
          <w:lang w:eastAsia="zh-CN"/>
        </w:rPr>
        <w:t xml:space="preserve"> down </w:t>
      </w:r>
      <w:r w:rsidR="00A24848">
        <w:rPr>
          <w:b w:val="0"/>
          <w:sz w:val="24"/>
          <w:szCs w:val="24"/>
          <w:u w:val="none"/>
          <w:lang w:eastAsia="zh-CN"/>
        </w:rPr>
        <w:t>machine from lorry chassis</w:t>
      </w:r>
      <w:r w:rsidR="00BA1272">
        <w:rPr>
          <w:b w:val="0"/>
          <w:sz w:val="24"/>
          <w:szCs w:val="24"/>
          <w:u w:val="none"/>
          <w:lang w:eastAsia="zh-CN"/>
        </w:rPr>
        <w:t xml:space="preserve"> to the ground</w:t>
      </w:r>
    </w:p>
    <w:p w14:paraId="3E361033" w14:textId="77777777" w:rsidR="00D07597" w:rsidRDefault="00ED0A4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</w:t>
      </w:r>
      <w:r w:rsidR="00853AD2">
        <w:rPr>
          <w:b w:val="0"/>
          <w:sz w:val="24"/>
          <w:u w:val="none"/>
          <w:lang w:eastAsia="zh-CN"/>
        </w:rPr>
        <w:t xml:space="preserve">nsport </w:t>
      </w:r>
      <w:r w:rsidR="00B57810">
        <w:rPr>
          <w:b w:val="0"/>
          <w:sz w:val="24"/>
          <w:u w:val="none"/>
          <w:lang w:eastAsia="zh-CN"/>
        </w:rPr>
        <w:t xml:space="preserve">and unload </w:t>
      </w:r>
      <w:r w:rsidR="00412D09">
        <w:rPr>
          <w:b w:val="0"/>
          <w:sz w:val="24"/>
          <w:u w:val="none"/>
          <w:lang w:eastAsia="zh-CN"/>
        </w:rPr>
        <w:t>machine at</w:t>
      </w:r>
      <w:r w:rsidR="00814A8C">
        <w:rPr>
          <w:b w:val="0"/>
          <w:sz w:val="24"/>
          <w:u w:val="none"/>
          <w:lang w:eastAsia="zh-CN"/>
        </w:rPr>
        <w:t xml:space="preserve"> door entrance </w:t>
      </w:r>
    </w:p>
    <w:p w14:paraId="3B183FAE" w14:textId="495E3227" w:rsidR="00FD0AC7" w:rsidRDefault="00EC18F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Using </w:t>
      </w:r>
      <w:r w:rsidR="00A24848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</w:t>
      </w:r>
      <w:r w:rsidR="00175F21">
        <w:rPr>
          <w:b w:val="0"/>
          <w:sz w:val="24"/>
          <w:u w:val="none"/>
          <w:lang w:eastAsia="zh-CN"/>
        </w:rPr>
        <w:t>to shift</w:t>
      </w:r>
      <w:r w:rsidR="00DF421F">
        <w:rPr>
          <w:b w:val="0"/>
          <w:sz w:val="24"/>
          <w:u w:val="none"/>
          <w:lang w:eastAsia="zh-CN"/>
        </w:rPr>
        <w:t xml:space="preserve"> </w:t>
      </w:r>
      <w:r w:rsidR="00F53333">
        <w:rPr>
          <w:b w:val="0"/>
          <w:sz w:val="24"/>
          <w:u w:val="none"/>
          <w:lang w:eastAsia="zh-CN"/>
        </w:rPr>
        <w:t xml:space="preserve">machine </w:t>
      </w:r>
      <w:r w:rsidR="00D9569A">
        <w:rPr>
          <w:b w:val="0"/>
          <w:sz w:val="24"/>
          <w:u w:val="none"/>
          <w:lang w:eastAsia="zh-CN"/>
        </w:rPr>
        <w:t>into factory premise</w:t>
      </w:r>
      <w:r w:rsidR="00175F21">
        <w:rPr>
          <w:b w:val="0"/>
          <w:sz w:val="24"/>
          <w:u w:val="none"/>
          <w:lang w:eastAsia="zh-CN"/>
        </w:rPr>
        <w:t xml:space="preserve"> at ground floor </w:t>
      </w:r>
    </w:p>
    <w:p w14:paraId="2C4FD72B" w14:textId="583F8710" w:rsidR="00175F21" w:rsidRDefault="00F5333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</w:t>
      </w:r>
      <w:r w:rsidR="00883F1F">
        <w:rPr>
          <w:b w:val="0"/>
          <w:sz w:val="24"/>
          <w:u w:val="none"/>
          <w:lang w:eastAsia="zh-CN"/>
        </w:rPr>
        <w:t xml:space="preserve"> at</w:t>
      </w:r>
      <w:r w:rsidR="00446E52">
        <w:rPr>
          <w:b w:val="0"/>
          <w:sz w:val="24"/>
          <w:u w:val="none"/>
          <w:lang w:eastAsia="zh-CN"/>
        </w:rPr>
        <w:t xml:space="preserve"> the designated </w:t>
      </w:r>
      <w:r w:rsidR="00BA1272">
        <w:rPr>
          <w:b w:val="0"/>
          <w:sz w:val="24"/>
          <w:u w:val="none"/>
          <w:lang w:eastAsia="zh-CN"/>
        </w:rPr>
        <w:t>location</w:t>
      </w:r>
    </w:p>
    <w:p w14:paraId="75F0F771" w14:textId="7D17F83D" w:rsidR="000E41B3" w:rsidRDefault="000E41B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shift out 1 unit robot arm from production, load onto lorry and deliver to scrapyard for disposal</w:t>
      </w:r>
    </w:p>
    <w:p w14:paraId="0DFE681D" w14:textId="6D59EAC2" w:rsidR="00763FA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14:paraId="73ECCBB1" w14:textId="3DB6D171" w:rsidR="00FC7A38" w:rsidRDefault="00763FA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C2333">
        <w:rPr>
          <w:b w:val="0"/>
          <w:sz w:val="24"/>
          <w:u w:val="none"/>
          <w:lang w:eastAsia="zh-CN"/>
        </w:rPr>
        <w:t xml:space="preserve">ll debris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14:paraId="5E4F371E" w14:textId="77777777" w:rsidR="00711935" w:rsidRDefault="0071193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14:paraId="20025071" w14:textId="77777777" w:rsidR="00FC7A38" w:rsidRDefault="00AD14A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 </w:t>
      </w:r>
    </w:p>
    <w:p w14:paraId="13D4D106" w14:textId="77777777" w:rsidR="006B0D6D" w:rsidRPr="00711935" w:rsidRDefault="006B0D6D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14:paraId="6663A214" w14:textId="77777777" w:rsidR="00FC7A38" w:rsidRDefault="00175F2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Kevin Wong / </w:t>
      </w:r>
      <w:r w:rsidR="006B0D6D">
        <w:rPr>
          <w:b w:val="0"/>
          <w:sz w:val="24"/>
          <w:u w:val="none"/>
          <w:lang w:eastAsia="zh-CN"/>
        </w:rPr>
        <w:t>Zailani</w:t>
      </w:r>
    </w:p>
    <w:p w14:paraId="174DBD5F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14:paraId="1C66B2C4" w14:textId="77777777"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14:paraId="2AE4C718" w14:textId="77777777"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14011" w14:textId="77777777" w:rsidR="00DD67C3" w:rsidRDefault="00DD67C3">
      <w:r>
        <w:separator/>
      </w:r>
    </w:p>
  </w:endnote>
  <w:endnote w:type="continuationSeparator" w:id="0">
    <w:p w14:paraId="35792D6A" w14:textId="77777777" w:rsidR="00DD67C3" w:rsidRDefault="00DD67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E81C0D" w14:textId="77777777"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308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308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A50C3A" w14:textId="77777777" w:rsidR="00DD67C3" w:rsidRDefault="00DD67C3">
      <w:r>
        <w:separator/>
      </w:r>
    </w:p>
  </w:footnote>
  <w:footnote w:type="continuationSeparator" w:id="0">
    <w:p w14:paraId="40F0C7F0" w14:textId="77777777" w:rsidR="00DD67C3" w:rsidRDefault="00DD67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88D095" w14:textId="5360A33B" w:rsidR="00FC7A38" w:rsidRPr="00B21F18" w:rsidRDefault="00AB31D0" w:rsidP="00B21F18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22C5C08" wp14:editId="783814EF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4848">
      <w:rPr>
        <w:b/>
        <w:color w:val="0000FF"/>
        <w:sz w:val="28"/>
      </w:rPr>
      <w:t xml:space="preserve">                 </w:t>
    </w:r>
    <w:r w:rsidR="00DE52F9">
      <w:rPr>
        <w:b/>
        <w:color w:val="0000FF"/>
        <w:sz w:val="28"/>
      </w:rPr>
      <w:t>ERIC WONG MACHINERY TRANSPORTATION PTE LTD</w:t>
    </w:r>
  </w:p>
  <w:p w14:paraId="57B6E036" w14:textId="77777777" w:rsidR="00FC7A38" w:rsidRDefault="00E72755">
    <w:pPr>
      <w:pStyle w:val="Header"/>
      <w:jc w:val="center"/>
    </w:pPr>
    <w:r>
      <w:t>No. 28 Kranji Loop #05-03, Kranji Green, Singapore 739571</w:t>
    </w:r>
  </w:p>
  <w:p w14:paraId="1DC449AB" w14:textId="77777777" w:rsidR="00FC7A38" w:rsidRDefault="009C359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 w:rsidR="00E72755">
      <w:t>2826020</w:t>
    </w:r>
  </w:p>
  <w:p w14:paraId="0E4AD4A1" w14:textId="77777777" w:rsidR="00FC7A38" w:rsidRDefault="00DE52F9">
    <w:pPr>
      <w:pStyle w:val="Header"/>
      <w:jc w:val="center"/>
    </w:pPr>
    <w:r>
      <w:t>GST Reg No. : M2-8923804 – 2</w:t>
    </w:r>
  </w:p>
  <w:p w14:paraId="67CBDE1B" w14:textId="77777777" w:rsidR="00FC7A38" w:rsidRDefault="00DE52F9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314A5CD" w14:textId="77777777" w:rsidR="00FC7A38" w:rsidRDefault="009C359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572414">
    <w:abstractNumId w:val="2"/>
  </w:num>
  <w:num w:numId="2" w16cid:durableId="1498108898">
    <w:abstractNumId w:val="4"/>
  </w:num>
  <w:num w:numId="3" w16cid:durableId="1922642194">
    <w:abstractNumId w:val="0"/>
  </w:num>
  <w:num w:numId="4" w16cid:durableId="78648591">
    <w:abstractNumId w:val="9"/>
  </w:num>
  <w:num w:numId="5" w16cid:durableId="1998338191">
    <w:abstractNumId w:val="5"/>
  </w:num>
  <w:num w:numId="6" w16cid:durableId="1785035514">
    <w:abstractNumId w:val="6"/>
  </w:num>
  <w:num w:numId="7" w16cid:durableId="1026715881">
    <w:abstractNumId w:val="3"/>
  </w:num>
  <w:num w:numId="8" w16cid:durableId="137381933">
    <w:abstractNumId w:val="7"/>
  </w:num>
  <w:num w:numId="9" w16cid:durableId="763375822">
    <w:abstractNumId w:val="1"/>
  </w:num>
  <w:num w:numId="10" w16cid:durableId="74059191">
    <w:abstractNumId w:val="8"/>
  </w:num>
  <w:num w:numId="11" w16cid:durableId="127567498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C6E"/>
    <w:rsid w:val="000053DD"/>
    <w:rsid w:val="00010DBB"/>
    <w:rsid w:val="0001590F"/>
    <w:rsid w:val="00040D1C"/>
    <w:rsid w:val="000532D2"/>
    <w:rsid w:val="00056F43"/>
    <w:rsid w:val="00083B53"/>
    <w:rsid w:val="000B14C2"/>
    <w:rsid w:val="000E41B3"/>
    <w:rsid w:val="000E48B7"/>
    <w:rsid w:val="00110FA2"/>
    <w:rsid w:val="00125970"/>
    <w:rsid w:val="00135785"/>
    <w:rsid w:val="00147418"/>
    <w:rsid w:val="00147E2F"/>
    <w:rsid w:val="0015089C"/>
    <w:rsid w:val="001603BC"/>
    <w:rsid w:val="00175F21"/>
    <w:rsid w:val="0018220D"/>
    <w:rsid w:val="001A79AD"/>
    <w:rsid w:val="001B1C7E"/>
    <w:rsid w:val="001D4F24"/>
    <w:rsid w:val="001D682C"/>
    <w:rsid w:val="001F45D6"/>
    <w:rsid w:val="001F5A69"/>
    <w:rsid w:val="00216F35"/>
    <w:rsid w:val="002245AE"/>
    <w:rsid w:val="00282A7E"/>
    <w:rsid w:val="002928B6"/>
    <w:rsid w:val="00297257"/>
    <w:rsid w:val="002E5BAE"/>
    <w:rsid w:val="00372A1A"/>
    <w:rsid w:val="00376BC3"/>
    <w:rsid w:val="00387587"/>
    <w:rsid w:val="00391A33"/>
    <w:rsid w:val="003B7E9C"/>
    <w:rsid w:val="003C6966"/>
    <w:rsid w:val="004021A7"/>
    <w:rsid w:val="00412D09"/>
    <w:rsid w:val="00424AC2"/>
    <w:rsid w:val="00430975"/>
    <w:rsid w:val="00446E52"/>
    <w:rsid w:val="0045403D"/>
    <w:rsid w:val="004A70F3"/>
    <w:rsid w:val="004C263A"/>
    <w:rsid w:val="004E645C"/>
    <w:rsid w:val="00542CC5"/>
    <w:rsid w:val="0055138B"/>
    <w:rsid w:val="00555709"/>
    <w:rsid w:val="00575B76"/>
    <w:rsid w:val="005973AA"/>
    <w:rsid w:val="005A2F6A"/>
    <w:rsid w:val="005C74C3"/>
    <w:rsid w:val="005E3EC3"/>
    <w:rsid w:val="00610654"/>
    <w:rsid w:val="00625B41"/>
    <w:rsid w:val="00661D5A"/>
    <w:rsid w:val="006764C6"/>
    <w:rsid w:val="006A3164"/>
    <w:rsid w:val="006B0D6D"/>
    <w:rsid w:val="006D186A"/>
    <w:rsid w:val="006F120D"/>
    <w:rsid w:val="006F658B"/>
    <w:rsid w:val="006F6838"/>
    <w:rsid w:val="007016C9"/>
    <w:rsid w:val="007071FD"/>
    <w:rsid w:val="00711935"/>
    <w:rsid w:val="0073503C"/>
    <w:rsid w:val="007468DF"/>
    <w:rsid w:val="00763FA8"/>
    <w:rsid w:val="00772C26"/>
    <w:rsid w:val="007A5D4B"/>
    <w:rsid w:val="007A7269"/>
    <w:rsid w:val="007A7F42"/>
    <w:rsid w:val="007E0784"/>
    <w:rsid w:val="007E28D3"/>
    <w:rsid w:val="007E6F9D"/>
    <w:rsid w:val="007F0AD5"/>
    <w:rsid w:val="00812A1B"/>
    <w:rsid w:val="00814A8C"/>
    <w:rsid w:val="008248D1"/>
    <w:rsid w:val="00843016"/>
    <w:rsid w:val="00853AD2"/>
    <w:rsid w:val="00861EA5"/>
    <w:rsid w:val="00864557"/>
    <w:rsid w:val="00882C32"/>
    <w:rsid w:val="00883F1F"/>
    <w:rsid w:val="008937B8"/>
    <w:rsid w:val="008C3313"/>
    <w:rsid w:val="008F7E9B"/>
    <w:rsid w:val="0093381E"/>
    <w:rsid w:val="00940648"/>
    <w:rsid w:val="00951BE3"/>
    <w:rsid w:val="0095706B"/>
    <w:rsid w:val="00962E22"/>
    <w:rsid w:val="009760F2"/>
    <w:rsid w:val="00976D96"/>
    <w:rsid w:val="0099519F"/>
    <w:rsid w:val="009B0018"/>
    <w:rsid w:val="009B421A"/>
    <w:rsid w:val="009B64F4"/>
    <w:rsid w:val="009C3595"/>
    <w:rsid w:val="009D2D5D"/>
    <w:rsid w:val="009F1764"/>
    <w:rsid w:val="00A15E31"/>
    <w:rsid w:val="00A205DD"/>
    <w:rsid w:val="00A2100D"/>
    <w:rsid w:val="00A24848"/>
    <w:rsid w:val="00A30847"/>
    <w:rsid w:val="00A4548F"/>
    <w:rsid w:val="00A66539"/>
    <w:rsid w:val="00A72C6E"/>
    <w:rsid w:val="00A82D44"/>
    <w:rsid w:val="00AB31D0"/>
    <w:rsid w:val="00AB5AF9"/>
    <w:rsid w:val="00AC385A"/>
    <w:rsid w:val="00AD14A5"/>
    <w:rsid w:val="00AF5C78"/>
    <w:rsid w:val="00B014B7"/>
    <w:rsid w:val="00B21F18"/>
    <w:rsid w:val="00B36E1D"/>
    <w:rsid w:val="00B52353"/>
    <w:rsid w:val="00B57810"/>
    <w:rsid w:val="00B62E7E"/>
    <w:rsid w:val="00B776A5"/>
    <w:rsid w:val="00B826A0"/>
    <w:rsid w:val="00B95086"/>
    <w:rsid w:val="00BA1272"/>
    <w:rsid w:val="00BD19D6"/>
    <w:rsid w:val="00BE0949"/>
    <w:rsid w:val="00C0371B"/>
    <w:rsid w:val="00C173DF"/>
    <w:rsid w:val="00C236CF"/>
    <w:rsid w:val="00C2416E"/>
    <w:rsid w:val="00C52002"/>
    <w:rsid w:val="00C71AFC"/>
    <w:rsid w:val="00C84C45"/>
    <w:rsid w:val="00C854F7"/>
    <w:rsid w:val="00CB78C8"/>
    <w:rsid w:val="00CC2333"/>
    <w:rsid w:val="00CC2F1C"/>
    <w:rsid w:val="00CD01C9"/>
    <w:rsid w:val="00CD2697"/>
    <w:rsid w:val="00CD4C69"/>
    <w:rsid w:val="00CD4E44"/>
    <w:rsid w:val="00CE2BC7"/>
    <w:rsid w:val="00CE3FDE"/>
    <w:rsid w:val="00CF1449"/>
    <w:rsid w:val="00D07597"/>
    <w:rsid w:val="00D15AA2"/>
    <w:rsid w:val="00D24D51"/>
    <w:rsid w:val="00D63E8A"/>
    <w:rsid w:val="00D9569A"/>
    <w:rsid w:val="00D95D0B"/>
    <w:rsid w:val="00DA0070"/>
    <w:rsid w:val="00DA0349"/>
    <w:rsid w:val="00DB2443"/>
    <w:rsid w:val="00DD67C3"/>
    <w:rsid w:val="00DD6A1A"/>
    <w:rsid w:val="00DE3088"/>
    <w:rsid w:val="00DE52F9"/>
    <w:rsid w:val="00DF421F"/>
    <w:rsid w:val="00E04147"/>
    <w:rsid w:val="00E30442"/>
    <w:rsid w:val="00E35857"/>
    <w:rsid w:val="00E40E90"/>
    <w:rsid w:val="00E64C7C"/>
    <w:rsid w:val="00E72755"/>
    <w:rsid w:val="00E852D5"/>
    <w:rsid w:val="00EB799E"/>
    <w:rsid w:val="00EC18FD"/>
    <w:rsid w:val="00ED0A49"/>
    <w:rsid w:val="00EE32C5"/>
    <w:rsid w:val="00EE334C"/>
    <w:rsid w:val="00EF7E04"/>
    <w:rsid w:val="00F147AF"/>
    <w:rsid w:val="00F40691"/>
    <w:rsid w:val="00F50DB6"/>
    <w:rsid w:val="00F53333"/>
    <w:rsid w:val="00F57A5C"/>
    <w:rsid w:val="00F66B02"/>
    <w:rsid w:val="00F83D1F"/>
    <w:rsid w:val="00F93FB0"/>
    <w:rsid w:val="00FA12A2"/>
    <w:rsid w:val="00FA16F6"/>
    <w:rsid w:val="00FC7A38"/>
    <w:rsid w:val="00FD0AC7"/>
    <w:rsid w:val="00FE456C"/>
    <w:rsid w:val="00FE6EDB"/>
    <w:rsid w:val="00FF5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69A2F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1A2DC6-6DB3-4321-BD1C-E30E428FC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27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3045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8</cp:revision>
  <cp:lastPrinted>2024-12-05T01:43:00Z</cp:lastPrinted>
  <dcterms:created xsi:type="dcterms:W3CDTF">2025-10-29T00:42:00Z</dcterms:created>
  <dcterms:modified xsi:type="dcterms:W3CDTF">2025-10-30T02:53:00Z</dcterms:modified>
</cp:coreProperties>
</file>