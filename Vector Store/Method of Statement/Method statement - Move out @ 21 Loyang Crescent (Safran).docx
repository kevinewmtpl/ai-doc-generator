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DFCCD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3881A91" w14:textId="77777777" w:rsidR="006E7F28" w:rsidRDefault="006E7F28">
      <w:pPr>
        <w:rPr>
          <w:sz w:val="24"/>
        </w:rPr>
      </w:pPr>
    </w:p>
    <w:p w14:paraId="676FFB33" w14:textId="08191B30" w:rsidR="006467DA" w:rsidRDefault="009D1BE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D7A08">
        <w:rPr>
          <w:sz w:val="24"/>
        </w:rPr>
        <w:t>19</w:t>
      </w:r>
      <w:r w:rsidR="008D7A08" w:rsidRPr="008D7A08">
        <w:rPr>
          <w:sz w:val="24"/>
          <w:vertAlign w:val="superscript"/>
        </w:rPr>
        <w:t>th</w:t>
      </w:r>
      <w:r w:rsidR="008D7A08">
        <w:rPr>
          <w:sz w:val="24"/>
        </w:rPr>
        <w:t xml:space="preserve"> Dec 2025</w:t>
      </w:r>
    </w:p>
    <w:p w14:paraId="4E04BB2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68CA90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D3D2D8F" w14:textId="48D527D6"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78643E">
        <w:rPr>
          <w:sz w:val="24"/>
          <w:lang w:eastAsia="zh-CN"/>
        </w:rPr>
        <w:t xml:space="preserve">hift out </w:t>
      </w:r>
      <w:r w:rsidR="008D7A08">
        <w:rPr>
          <w:sz w:val="24"/>
          <w:lang w:eastAsia="zh-CN"/>
        </w:rPr>
        <w:t>1 unit press machine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EF3348">
        <w:rPr>
          <w:sz w:val="24"/>
          <w:lang w:eastAsia="zh-CN"/>
        </w:rPr>
        <w:t>hoist</w:t>
      </w:r>
      <w:r w:rsidR="000300EA">
        <w:rPr>
          <w:sz w:val="24"/>
          <w:lang w:eastAsia="zh-CN"/>
        </w:rPr>
        <w:t xml:space="preserve"> </w:t>
      </w:r>
      <w:r w:rsidR="008D7A08">
        <w:rPr>
          <w:sz w:val="24"/>
          <w:lang w:eastAsia="zh-CN"/>
        </w:rPr>
        <w:t xml:space="preserve">and load </w:t>
      </w:r>
      <w:r w:rsidR="000B5071">
        <w:rPr>
          <w:sz w:val="24"/>
          <w:lang w:eastAsia="zh-CN"/>
        </w:rPr>
        <w:t xml:space="preserve">up </w:t>
      </w:r>
      <w:r w:rsidR="0084186B">
        <w:rPr>
          <w:sz w:val="24"/>
          <w:lang w:eastAsia="zh-CN"/>
        </w:rPr>
        <w:t>onto lo</w:t>
      </w:r>
      <w:r w:rsidR="008D7A08">
        <w:rPr>
          <w:sz w:val="24"/>
          <w:lang w:eastAsia="zh-CN"/>
        </w:rPr>
        <w:t>w bed</w:t>
      </w:r>
    </w:p>
    <w:p w14:paraId="2F09B3BF" w14:textId="77777777"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417656" w14:textId="77777777" w:rsidR="001649AA" w:rsidRDefault="001700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14:paraId="446593D0" w14:textId="47B3CFFD" w:rsidR="000300EA" w:rsidRDefault="008D7A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Hydraulic Press machine</w:t>
      </w:r>
    </w:p>
    <w:p w14:paraId="008A6C93" w14:textId="582183D1" w:rsidR="008D7A08" w:rsidRDefault="008D7A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250 x 130 x 330 cm</w:t>
      </w:r>
    </w:p>
    <w:p w14:paraId="36CC7D4C" w14:textId="1326BE6F" w:rsidR="008D7A08" w:rsidRDefault="008D7A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3, 500 kg </w:t>
      </w:r>
    </w:p>
    <w:p w14:paraId="07E472D9" w14:textId="77777777"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216B1F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BB64758" w14:textId="355936B0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8D7A08">
        <w:rPr>
          <w:sz w:val="24"/>
          <w:lang w:eastAsia="zh-CN"/>
        </w:rPr>
        <w:t>ed</w:t>
      </w:r>
    </w:p>
    <w:p w14:paraId="3ADBC30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D69986" w14:textId="77777777"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2CC6E51" w14:textId="75D64D4A" w:rsidR="006467DA" w:rsidRDefault="008D7A08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14:paraId="47B0DB9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6E4F23D" w14:textId="77777777"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82E0BD0" w14:textId="2B15669F" w:rsidR="008B106D" w:rsidRPr="008B106D" w:rsidRDefault="008D7A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TBC</w:t>
      </w:r>
      <w:r w:rsidR="00485A69">
        <w:rPr>
          <w:bCs/>
          <w:sz w:val="24"/>
          <w:szCs w:val="24"/>
          <w:lang w:eastAsia="zh-CN"/>
        </w:rPr>
        <w:t xml:space="preserve"> </w:t>
      </w:r>
    </w:p>
    <w:p w14:paraId="19881BDB" w14:textId="77777777"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5A16C9D" w14:textId="77777777" w:rsidR="00485A69" w:rsidRPr="0078643E" w:rsidRDefault="006467DA" w:rsidP="0078643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CD08485" w14:textId="77777777" w:rsidR="009D1BE7" w:rsidRPr="009D1BE7" w:rsidRDefault="009D1BE7" w:rsidP="009D1BE7">
      <w:pPr>
        <w:rPr>
          <w:sz w:val="24"/>
          <w:szCs w:val="24"/>
          <w:lang w:val="en-GB"/>
        </w:rPr>
      </w:pPr>
      <w:r w:rsidRPr="009D1BE7">
        <w:rPr>
          <w:sz w:val="24"/>
          <w:szCs w:val="24"/>
          <w:lang w:val="en-GB"/>
        </w:rPr>
        <w:t xml:space="preserve">21 Loyang Crescent  </w:t>
      </w:r>
    </w:p>
    <w:p w14:paraId="1678D915" w14:textId="77777777" w:rsidR="009D1BE7" w:rsidRPr="009D1BE7" w:rsidRDefault="009D1BE7" w:rsidP="009D1BE7">
      <w:pPr>
        <w:rPr>
          <w:sz w:val="24"/>
          <w:szCs w:val="24"/>
          <w:lang w:val="en-GB"/>
        </w:rPr>
      </w:pPr>
      <w:r w:rsidRPr="009D1BE7">
        <w:rPr>
          <w:sz w:val="24"/>
          <w:szCs w:val="24"/>
          <w:lang w:val="en-GB"/>
        </w:rPr>
        <w:t>Safran Landing Systems Services Singapore P/L</w:t>
      </w:r>
    </w:p>
    <w:p w14:paraId="352CAA5C" w14:textId="77777777" w:rsidR="00485A69" w:rsidRPr="00697081" w:rsidRDefault="00EF2ABD" w:rsidP="009D1BE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14:paraId="0D9059F3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75D78089" w14:textId="77777777" w:rsidR="00EF2AB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14:paraId="676B0FFD" w14:textId="17BA9826" w:rsidR="00EF2ABD" w:rsidRDefault="008D7A0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</w:p>
    <w:p w14:paraId="2B35F7DE" w14:textId="77777777" w:rsidR="008D7A08" w:rsidRDefault="008D7A0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6E7F28">
        <w:rPr>
          <w:sz w:val="24"/>
          <w:lang w:eastAsia="zh-CN"/>
        </w:rPr>
        <w:t>rowbar</w:t>
      </w:r>
    </w:p>
    <w:p w14:paraId="62555334" w14:textId="77777777" w:rsidR="008D7A08" w:rsidRDefault="008D7A0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F3348">
        <w:rPr>
          <w:sz w:val="24"/>
          <w:lang w:eastAsia="zh-CN"/>
        </w:rPr>
        <w:t>oodblock</w:t>
      </w:r>
    </w:p>
    <w:p w14:paraId="11513F72" w14:textId="5AD84EF5" w:rsidR="00697081" w:rsidRDefault="008D7A0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  <w:r w:rsidR="00EF3348">
        <w:rPr>
          <w:sz w:val="24"/>
          <w:lang w:eastAsia="zh-CN"/>
        </w:rPr>
        <w:t xml:space="preserve"> </w:t>
      </w:r>
    </w:p>
    <w:p w14:paraId="74FBA66B" w14:textId="77777777" w:rsidR="006E7F28" w:rsidRDefault="006E7F2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52C44F0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3E5DA4F2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14:paraId="298DB833" w14:textId="77777777" w:rsidR="00EF2ABD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</w:p>
    <w:p w14:paraId="3CE03FAA" w14:textId="77777777" w:rsidR="0078643E" w:rsidRDefault="0078643E" w:rsidP="0039062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1F72D03" w14:textId="77777777"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Environment </w:t>
      </w:r>
    </w:p>
    <w:p w14:paraId="02866DD0" w14:textId="77777777"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14:paraId="7A2F6DFF" w14:textId="77777777" w:rsidR="000300E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14:paraId="089BD1A3" w14:textId="77777777" w:rsidR="009D1BE7" w:rsidRDefault="009D1BE7" w:rsidP="0099427F">
      <w:pPr>
        <w:pStyle w:val="Title"/>
        <w:jc w:val="left"/>
        <w:rPr>
          <w:sz w:val="32"/>
          <w:szCs w:val="32"/>
          <w:lang w:eastAsia="zh-CN"/>
        </w:rPr>
      </w:pPr>
    </w:p>
    <w:p w14:paraId="5CC60BBE" w14:textId="77777777" w:rsidR="00390620" w:rsidRPr="0051570E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Safety Aspect</w:t>
      </w:r>
    </w:p>
    <w:p w14:paraId="34BD5456" w14:textId="77777777"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14:paraId="5E5938B0" w14:textId="0ECBBA11"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our workers are fully equip</w:t>
      </w:r>
      <w:r w:rsidR="008D7A08">
        <w:rPr>
          <w:b w:val="0"/>
          <w:sz w:val="24"/>
          <w:szCs w:val="24"/>
          <w:u w:val="none"/>
          <w:lang w:eastAsia="zh-CN"/>
        </w:rPr>
        <w:t>ped</w:t>
      </w:r>
      <w:r>
        <w:rPr>
          <w:b w:val="0"/>
          <w:sz w:val="24"/>
          <w:szCs w:val="24"/>
          <w:u w:val="none"/>
          <w:lang w:eastAsia="zh-CN"/>
        </w:rPr>
        <w:t xml:space="preserve"> with standard P.P.E (safety shoe, safety helmet)</w:t>
      </w:r>
    </w:p>
    <w:p w14:paraId="1FE0A2CA" w14:textId="77777777"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Lifting machine and lifting gear with M.O.M certificate </w:t>
      </w:r>
    </w:p>
    <w:p w14:paraId="07D1D39D" w14:textId="77777777" w:rsidR="00390620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M.O.M certified </w:t>
      </w:r>
      <w:r w:rsidR="000300EA">
        <w:rPr>
          <w:b w:val="0"/>
          <w:sz w:val="24"/>
          <w:szCs w:val="24"/>
          <w:u w:val="none"/>
          <w:lang w:eastAsia="zh-CN"/>
        </w:rPr>
        <w:t>lifting supervisor, ri</w:t>
      </w:r>
      <w:r w:rsidR="00EF3348">
        <w:rPr>
          <w:b w:val="0"/>
          <w:sz w:val="24"/>
          <w:szCs w:val="24"/>
          <w:u w:val="none"/>
          <w:lang w:eastAsia="zh-CN"/>
        </w:rPr>
        <w:t xml:space="preserve">gger, signalman and lorry loader </w:t>
      </w:r>
      <w:r>
        <w:rPr>
          <w:b w:val="0"/>
          <w:sz w:val="24"/>
          <w:szCs w:val="24"/>
          <w:u w:val="none"/>
          <w:lang w:eastAsia="zh-CN"/>
        </w:rPr>
        <w:t xml:space="preserve">will be involved in the operation </w:t>
      </w:r>
    </w:p>
    <w:p w14:paraId="17AFD24E" w14:textId="77777777"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4F23AA84" w14:textId="77777777"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14:paraId="26515BED" w14:textId="77777777" w:rsidR="000300EA" w:rsidRDefault="00EF2ABD" w:rsidP="002279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14:paraId="023C23B8" w14:textId="5485D3B2" w:rsidR="008D7A08" w:rsidRDefault="008D7A08" w:rsidP="002279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timber mats as base plate </w:t>
      </w:r>
    </w:p>
    <w:p w14:paraId="449AD907" w14:textId="77777777" w:rsidR="008D7A08" w:rsidRDefault="000300EA" w:rsidP="008D7A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F3348">
        <w:rPr>
          <w:sz w:val="24"/>
          <w:lang w:eastAsia="zh-CN"/>
        </w:rPr>
        <w:t>To s</w:t>
      </w:r>
      <w:r w:rsidR="0046470C" w:rsidRPr="00EF3348">
        <w:rPr>
          <w:sz w:val="24"/>
          <w:lang w:eastAsia="zh-CN"/>
        </w:rPr>
        <w:t>hift</w:t>
      </w:r>
      <w:r w:rsidR="0078643E" w:rsidRPr="00EF3348">
        <w:rPr>
          <w:sz w:val="24"/>
          <w:lang w:eastAsia="zh-CN"/>
        </w:rPr>
        <w:t xml:space="preserve"> out </w:t>
      </w:r>
      <w:r w:rsidR="008D7A08">
        <w:rPr>
          <w:sz w:val="24"/>
          <w:lang w:eastAsia="zh-CN"/>
        </w:rPr>
        <w:t>machine</w:t>
      </w:r>
      <w:r w:rsidR="00EF3348">
        <w:rPr>
          <w:sz w:val="24"/>
          <w:lang w:eastAsia="zh-CN"/>
        </w:rPr>
        <w:t xml:space="preserve"> from </w:t>
      </w:r>
      <w:r w:rsidR="009D1BE7">
        <w:rPr>
          <w:sz w:val="24"/>
          <w:lang w:eastAsia="zh-CN"/>
        </w:rPr>
        <w:t>ground fl</w:t>
      </w:r>
      <w:r w:rsidR="008D7A08">
        <w:rPr>
          <w:sz w:val="24"/>
          <w:lang w:eastAsia="zh-CN"/>
        </w:rPr>
        <w:t xml:space="preserve">oor </w:t>
      </w:r>
      <w:r w:rsidR="00227921" w:rsidRPr="008D7A08">
        <w:rPr>
          <w:sz w:val="24"/>
          <w:lang w:eastAsia="zh-CN"/>
        </w:rPr>
        <w:t>to loading area</w:t>
      </w:r>
    </w:p>
    <w:p w14:paraId="72D6C4E8" w14:textId="20726DE6" w:rsidR="008D7A08" w:rsidRDefault="008D7A08" w:rsidP="008D7A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</w:t>
      </w:r>
      <w:r w:rsidR="00D15028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crane hook</w:t>
      </w:r>
    </w:p>
    <w:p w14:paraId="32FC57BE" w14:textId="3ECB00F7" w:rsidR="00C96E35" w:rsidRPr="008D7A08" w:rsidRDefault="008D7A08" w:rsidP="008D7A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</w:t>
      </w:r>
      <w:r w:rsidR="00D15028">
        <w:rPr>
          <w:sz w:val="24"/>
          <w:lang w:eastAsia="zh-CN"/>
        </w:rPr>
        <w:t>machine</w:t>
      </w:r>
      <w:r w:rsidR="00227921" w:rsidRPr="008D7A08">
        <w:rPr>
          <w:sz w:val="24"/>
          <w:lang w:eastAsia="zh-CN"/>
        </w:rPr>
        <w:t xml:space="preserve"> </w:t>
      </w:r>
      <w:r w:rsidR="00485A69" w:rsidRPr="008D7A08">
        <w:rPr>
          <w:sz w:val="24"/>
          <w:lang w:eastAsia="zh-CN"/>
        </w:rPr>
        <w:t xml:space="preserve"> </w:t>
      </w:r>
    </w:p>
    <w:p w14:paraId="15BEE147" w14:textId="34CCDEE3" w:rsidR="00895D5D" w:rsidRDefault="00D15028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F3348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 xml:space="preserve">machine and load </w:t>
      </w:r>
      <w:r w:rsidR="00EF3348">
        <w:rPr>
          <w:sz w:val="24"/>
          <w:lang w:eastAsia="zh-CN"/>
        </w:rPr>
        <w:t xml:space="preserve">onto </w:t>
      </w:r>
      <w:r>
        <w:rPr>
          <w:sz w:val="24"/>
          <w:lang w:eastAsia="zh-CN"/>
        </w:rPr>
        <w:t>customer arrange low-bed</w:t>
      </w:r>
    </w:p>
    <w:p w14:paraId="56D51EAF" w14:textId="737AA5CA" w:rsidR="00170082" w:rsidRDefault="00D15028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Low-bed driver to s</w:t>
      </w:r>
      <w:r w:rsidR="00EF2ABD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machine </w:t>
      </w:r>
      <w:r w:rsidR="00170082">
        <w:rPr>
          <w:sz w:val="24"/>
          <w:lang w:eastAsia="zh-CN"/>
        </w:rPr>
        <w:t xml:space="preserve">with belt </w:t>
      </w:r>
      <w:r w:rsidR="00697081">
        <w:rPr>
          <w:sz w:val="24"/>
          <w:lang w:eastAsia="zh-CN"/>
        </w:rPr>
        <w:t>prior to moving out of premise</w:t>
      </w:r>
    </w:p>
    <w:p w14:paraId="2BCEE6DA" w14:textId="16C85CBE" w:rsidR="00EF0110" w:rsidRPr="00D15028" w:rsidRDefault="0099046A" w:rsidP="00D1502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15028">
        <w:rPr>
          <w:sz w:val="24"/>
          <w:lang w:eastAsia="zh-CN"/>
        </w:rPr>
        <w:t xml:space="preserve">Once job complete, team leader will instruct the team to perform </w:t>
      </w:r>
      <w:r w:rsidR="00DC68C8" w:rsidRPr="00D15028">
        <w:rPr>
          <w:sz w:val="24"/>
          <w:lang w:eastAsia="zh-CN"/>
        </w:rPr>
        <w:t>proper housekeeping</w:t>
      </w:r>
    </w:p>
    <w:p w14:paraId="3B7B1522" w14:textId="77777777"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7BE68E51" w14:textId="77777777"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6EEB8E1" w14:textId="77777777"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F376888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2BB1E640" w14:textId="146D28B2"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D7A08">
        <w:rPr>
          <w:sz w:val="24"/>
          <w:lang w:eastAsia="zh-CN"/>
        </w:rPr>
        <w:t>/ Zailani</w:t>
      </w:r>
    </w:p>
    <w:p w14:paraId="62DAEB9B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38D88A8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DF28BE" w14:textId="77777777" w:rsidR="00344D4A" w:rsidRDefault="00344D4A">
      <w:r>
        <w:separator/>
      </w:r>
    </w:p>
  </w:endnote>
  <w:endnote w:type="continuationSeparator" w:id="0">
    <w:p w14:paraId="6BBA1464" w14:textId="77777777" w:rsidR="00344D4A" w:rsidRDefault="00344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26C55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3ED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3E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9E170" w14:textId="77777777" w:rsidR="00344D4A" w:rsidRDefault="00344D4A">
      <w:r>
        <w:separator/>
      </w:r>
    </w:p>
  </w:footnote>
  <w:footnote w:type="continuationSeparator" w:id="0">
    <w:p w14:paraId="0779EAEF" w14:textId="77777777" w:rsidR="00344D4A" w:rsidRDefault="00344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56043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4D2FA9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7C1AB3C4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76F66B5" w14:textId="77777777" w:rsidR="006467DA" w:rsidRDefault="009D1BE7">
    <w:pPr>
      <w:pStyle w:val="Header"/>
      <w:jc w:val="center"/>
    </w:pPr>
    <w:r>
      <w:t>No.28 Kranji Loop #05-03 Kranji Green Singapore 739571</w:t>
    </w:r>
  </w:p>
  <w:p w14:paraId="77C3F502" w14:textId="77777777"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9D1BE7">
      <w:t>2826020</w:t>
    </w:r>
  </w:p>
  <w:p w14:paraId="339B43F7" w14:textId="77777777" w:rsidR="006467DA" w:rsidRDefault="006467DA">
    <w:pPr>
      <w:pStyle w:val="Header"/>
      <w:jc w:val="center"/>
    </w:pPr>
    <w:r>
      <w:t>GST Reg No. : M2-8923804 – 2</w:t>
    </w:r>
  </w:p>
  <w:p w14:paraId="668B267B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3502F07" w14:textId="77777777"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9336085">
    <w:abstractNumId w:val="2"/>
  </w:num>
  <w:num w:numId="2" w16cid:durableId="398597450">
    <w:abstractNumId w:val="4"/>
  </w:num>
  <w:num w:numId="3" w16cid:durableId="97679296">
    <w:abstractNumId w:val="0"/>
  </w:num>
  <w:num w:numId="4" w16cid:durableId="1361928418">
    <w:abstractNumId w:val="9"/>
  </w:num>
  <w:num w:numId="5" w16cid:durableId="1922522406">
    <w:abstractNumId w:val="5"/>
  </w:num>
  <w:num w:numId="6" w16cid:durableId="1371689025">
    <w:abstractNumId w:val="6"/>
  </w:num>
  <w:num w:numId="7" w16cid:durableId="1799908320">
    <w:abstractNumId w:val="3"/>
  </w:num>
  <w:num w:numId="8" w16cid:durableId="1911304194">
    <w:abstractNumId w:val="7"/>
  </w:num>
  <w:num w:numId="9" w16cid:durableId="480848930">
    <w:abstractNumId w:val="1"/>
  </w:num>
  <w:num w:numId="10" w16cid:durableId="575897571">
    <w:abstractNumId w:val="8"/>
  </w:num>
  <w:num w:numId="11" w16cid:durableId="159404680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068C0"/>
    <w:rsid w:val="000300EA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2798C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27921"/>
    <w:rsid w:val="00237932"/>
    <w:rsid w:val="00250EFA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4D4A"/>
    <w:rsid w:val="00346E42"/>
    <w:rsid w:val="00390620"/>
    <w:rsid w:val="003C0C36"/>
    <w:rsid w:val="003F57AE"/>
    <w:rsid w:val="00420DA0"/>
    <w:rsid w:val="0046470C"/>
    <w:rsid w:val="00466C7A"/>
    <w:rsid w:val="00485A69"/>
    <w:rsid w:val="0051570E"/>
    <w:rsid w:val="00527418"/>
    <w:rsid w:val="005408D1"/>
    <w:rsid w:val="00562CE3"/>
    <w:rsid w:val="005A75D5"/>
    <w:rsid w:val="005C0BC7"/>
    <w:rsid w:val="005D6724"/>
    <w:rsid w:val="006467DA"/>
    <w:rsid w:val="0065228C"/>
    <w:rsid w:val="00677443"/>
    <w:rsid w:val="00697081"/>
    <w:rsid w:val="006E7F28"/>
    <w:rsid w:val="006F3EDD"/>
    <w:rsid w:val="00716161"/>
    <w:rsid w:val="00735A0D"/>
    <w:rsid w:val="00774DED"/>
    <w:rsid w:val="0078643E"/>
    <w:rsid w:val="007F5A32"/>
    <w:rsid w:val="008009D1"/>
    <w:rsid w:val="00830D1C"/>
    <w:rsid w:val="0084186B"/>
    <w:rsid w:val="008640FA"/>
    <w:rsid w:val="00895D5D"/>
    <w:rsid w:val="008B106D"/>
    <w:rsid w:val="008D7A08"/>
    <w:rsid w:val="008F0C05"/>
    <w:rsid w:val="008F2FA6"/>
    <w:rsid w:val="009619C4"/>
    <w:rsid w:val="00971AE8"/>
    <w:rsid w:val="0099046A"/>
    <w:rsid w:val="0099427F"/>
    <w:rsid w:val="009A3690"/>
    <w:rsid w:val="009D1BE7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15028"/>
    <w:rsid w:val="00D55CEA"/>
    <w:rsid w:val="00D61DA3"/>
    <w:rsid w:val="00D86C8A"/>
    <w:rsid w:val="00DC68C8"/>
    <w:rsid w:val="00DF38C9"/>
    <w:rsid w:val="00DF6692"/>
    <w:rsid w:val="00E441E4"/>
    <w:rsid w:val="00E64479"/>
    <w:rsid w:val="00E76DB5"/>
    <w:rsid w:val="00E86A29"/>
    <w:rsid w:val="00EC1220"/>
    <w:rsid w:val="00EF0110"/>
    <w:rsid w:val="00EF2ABD"/>
    <w:rsid w:val="00EF3348"/>
    <w:rsid w:val="00F079B7"/>
    <w:rsid w:val="00F159DB"/>
    <w:rsid w:val="00F73904"/>
    <w:rsid w:val="00FE564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D888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2024-03-07T03:28:00Z</cp:lastPrinted>
  <dcterms:created xsi:type="dcterms:W3CDTF">2024-03-08T01:08:00Z</dcterms:created>
  <dcterms:modified xsi:type="dcterms:W3CDTF">2025-12-19T05:18:00Z</dcterms:modified>
</cp:coreProperties>
</file>