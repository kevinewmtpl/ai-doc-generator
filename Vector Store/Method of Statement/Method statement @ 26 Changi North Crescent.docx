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EB650B">
      <w:pPr>
        <w:rPr>
          <w:sz w:val="24"/>
          <w:lang w:eastAsia="zh-CN"/>
        </w:rPr>
      </w:pPr>
      <w:r>
        <w:rPr>
          <w:sz w:val="24"/>
        </w:rPr>
        <w:t>Date: 10</w:t>
      </w:r>
      <w:r w:rsidRPr="00EB650B">
        <w:rPr>
          <w:sz w:val="24"/>
          <w:vertAlign w:val="superscript"/>
        </w:rPr>
        <w:t>th</w:t>
      </w:r>
      <w:r>
        <w:rPr>
          <w:sz w:val="24"/>
        </w:rPr>
        <w:t xml:space="preserve"> May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EB650B">
        <w:rPr>
          <w:sz w:val="24"/>
          <w:lang w:eastAsia="zh-CN"/>
        </w:rPr>
        <w:t>1</w:t>
      </w:r>
      <w:r w:rsidR="004474AC">
        <w:rPr>
          <w:sz w:val="24"/>
          <w:lang w:eastAsia="zh-CN"/>
        </w:rPr>
        <w:t xml:space="preserve"> </w:t>
      </w:r>
      <w:r w:rsidR="00906C3B">
        <w:rPr>
          <w:sz w:val="24"/>
          <w:lang w:eastAsia="zh-CN"/>
        </w:rPr>
        <w:t>unit</w:t>
      </w:r>
      <w:r w:rsidR="00EB650B">
        <w:rPr>
          <w:sz w:val="24"/>
          <w:lang w:eastAsia="zh-CN"/>
        </w:rPr>
        <w:t xml:space="preserve"> machine from container</w:t>
      </w:r>
      <w:r w:rsidR="00906C3B">
        <w:rPr>
          <w:sz w:val="24"/>
          <w:lang w:eastAsia="zh-CN"/>
        </w:rPr>
        <w:t xml:space="preserve">, </w:t>
      </w:r>
      <w:r w:rsidR="004474AC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shift and</w:t>
      </w:r>
      <w:r w:rsidR="00EB650B">
        <w:rPr>
          <w:sz w:val="24"/>
          <w:lang w:eastAsia="zh-CN"/>
        </w:rPr>
        <w:t xml:space="preserve"> transport into QA room at ground floor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B650B" w:rsidRDefault="00EB65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15.30.12 CMM machine</w:t>
      </w:r>
    </w:p>
    <w:p w:rsidR="00EB650B" w:rsidRDefault="00EB65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450 x 215 x 230 cm</w:t>
      </w:r>
    </w:p>
    <w:p w:rsidR="00C725D8" w:rsidRPr="000444FF" w:rsidRDefault="00EB65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9, 000 kg </w:t>
      </w:r>
      <w:r w:rsidR="00C725D8">
        <w:rPr>
          <w:sz w:val="24"/>
          <w:szCs w:val="24"/>
          <w:lang w:eastAsia="zh-CN"/>
        </w:rPr>
        <w:t xml:space="preserve">      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EB65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14/05/24 (Tue)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EB65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906C3B">
        <w:rPr>
          <w:bCs/>
          <w:sz w:val="24"/>
          <w:szCs w:val="24"/>
          <w:lang w:eastAsia="zh-CN"/>
        </w:rPr>
        <w:t xml:space="preserve"> am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B650B" w:rsidP="000444FF">
      <w:pPr>
        <w:pStyle w:val="Heading4"/>
      </w:pPr>
      <w:r>
        <w:t xml:space="preserve">26 Changi North Crescent </w:t>
      </w:r>
      <w:r w:rsidR="00C725D8">
        <w:t xml:space="preserve"> </w:t>
      </w:r>
    </w:p>
    <w:p w:rsidR="00906C3B" w:rsidRPr="00906C3B" w:rsidRDefault="003D7BA7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Smartt Precision MFG  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474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06C3B">
        <w:rPr>
          <w:sz w:val="24"/>
          <w:lang w:eastAsia="zh-CN"/>
        </w:rPr>
        <w:t xml:space="preserve"> x 633 lorry loader</w:t>
      </w:r>
    </w:p>
    <w:p w:rsidR="00684C71" w:rsidRDefault="00C725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444FF">
        <w:rPr>
          <w:sz w:val="24"/>
          <w:lang w:eastAsia="zh-CN"/>
        </w:rPr>
        <w:t>allet truck</w:t>
      </w:r>
    </w:p>
    <w:p w:rsidR="004A76D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D680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D7BA7" w:rsidRDefault="003D7B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:rsidR="003D7BA7" w:rsidRDefault="003D7B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707B09" w:rsidRDefault="00EB65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</w:t>
      </w:r>
      <w:r w:rsidR="00BC7F1A">
        <w:rPr>
          <w:sz w:val="24"/>
          <w:lang w:eastAsia="zh-CN"/>
        </w:rPr>
        <w:t>/</w:t>
      </w:r>
      <w:r w:rsidR="004A76D9">
        <w:rPr>
          <w:sz w:val="24"/>
          <w:lang w:eastAsia="zh-CN"/>
        </w:rPr>
        <w:t xml:space="preserve">metal plate (for </w:t>
      </w:r>
      <w:r w:rsidR="00BC7F1A">
        <w:rPr>
          <w:sz w:val="24"/>
          <w:lang w:eastAsia="zh-CN"/>
        </w:rPr>
        <w:t xml:space="preserve">lay out for </w:t>
      </w:r>
      <w:r w:rsidR="004A76D9">
        <w:rPr>
          <w:sz w:val="24"/>
          <w:lang w:eastAsia="zh-CN"/>
        </w:rPr>
        <w:t xml:space="preserve">epoxy floor protection) 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3D7BA7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3D7BA7" w:rsidRDefault="003D7BA7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D7BA7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906C3B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355DB" w:rsidRDefault="00E355DB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 w:rsidR="004474AC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CF5E32" w:rsidRDefault="00320F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r w:rsidR="005572EA">
        <w:rPr>
          <w:sz w:val="24"/>
          <w:lang w:eastAsia="zh-CN"/>
        </w:rPr>
        <w:t xml:space="preserve"> </w:t>
      </w:r>
    </w:p>
    <w:p w:rsidR="00C725D8" w:rsidRPr="005572EA" w:rsidRDefault="00C725D8" w:rsidP="005572E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572EA">
        <w:rPr>
          <w:sz w:val="24"/>
          <w:lang w:eastAsia="zh-CN"/>
        </w:rPr>
        <w:t>Hoist down case</w:t>
      </w:r>
      <w:r w:rsidR="005572EA">
        <w:rPr>
          <w:sz w:val="24"/>
          <w:lang w:eastAsia="zh-CN"/>
        </w:rPr>
        <w:t>s from forwarder lorry</w:t>
      </w:r>
      <w:r w:rsidRPr="005572EA">
        <w:rPr>
          <w:sz w:val="24"/>
          <w:lang w:eastAsia="zh-CN"/>
        </w:rPr>
        <w:t xml:space="preserve"> to the ground</w:t>
      </w:r>
    </w:p>
    <w:p w:rsidR="004474AC" w:rsidRPr="0083012A" w:rsidRDefault="004474AC" w:rsidP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411790" w:rsidRDefault="004117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EB650B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 onto lorry chassis</w:t>
      </w:r>
    </w:p>
    <w:p w:rsidR="00411790" w:rsidRDefault="004117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machine with strapping belt</w:t>
      </w:r>
    </w:p>
    <w:p w:rsidR="00411790" w:rsidRDefault="004117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684C71" w:rsidRDefault="00EB650B" w:rsidP="004117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and insert </w:t>
      </w:r>
      <w:r w:rsidR="004A76D9">
        <w:rPr>
          <w:sz w:val="24"/>
          <w:lang w:eastAsia="zh-CN"/>
        </w:rPr>
        <w:t>rollers</w:t>
      </w:r>
      <w:r w:rsidR="00411790">
        <w:rPr>
          <w:sz w:val="24"/>
          <w:lang w:eastAsia="zh-CN"/>
        </w:rPr>
        <w:t xml:space="preserve"> under machine bed</w:t>
      </w:r>
    </w:p>
    <w:p w:rsidR="00411790" w:rsidRPr="00411790" w:rsidRDefault="00411790" w:rsidP="004117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lorry chassis </w:t>
      </w:r>
    </w:p>
    <w:p w:rsidR="004474AC" w:rsidRDefault="004117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4474AC">
        <w:rPr>
          <w:sz w:val="24"/>
          <w:lang w:eastAsia="zh-CN"/>
        </w:rPr>
        <w:t>ransp</w:t>
      </w:r>
      <w:r w:rsidR="00EB650B">
        <w:rPr>
          <w:sz w:val="24"/>
          <w:lang w:eastAsia="zh-CN"/>
        </w:rPr>
        <w:t xml:space="preserve">ort machine into QA room 80m away 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4474AC" w:rsidRDefault="00EB650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</w:t>
      </w:r>
      <w:r w:rsidR="005572EA">
        <w:rPr>
          <w:sz w:val="24"/>
          <w:lang w:eastAsia="zh-CN"/>
        </w:rPr>
        <w:t>rollers</w:t>
      </w:r>
      <w:r w:rsidR="004474AC">
        <w:rPr>
          <w:sz w:val="24"/>
          <w:lang w:eastAsia="zh-CN"/>
        </w:rPr>
        <w:t xml:space="preserve"> and insert levelling pad under machine bed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20F2A" w:rsidRDefault="001323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  <w:r w:rsidR="00320F2A">
        <w:rPr>
          <w:sz w:val="24"/>
          <w:lang w:eastAsia="zh-CN"/>
        </w:rPr>
        <w:t xml:space="preserve"> 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354C24">
        <w:rPr>
          <w:sz w:val="24"/>
        </w:rPr>
        <w:t xml:space="preserve">Kevin Wong / </w:t>
      </w:r>
      <w:bookmarkStart w:id="0" w:name="_GoBack"/>
      <w:bookmarkEnd w:id="0"/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748C" w:rsidRDefault="00B6748C">
      <w:r>
        <w:separator/>
      </w:r>
    </w:p>
  </w:endnote>
  <w:endnote w:type="continuationSeparator" w:id="0">
    <w:p w:rsidR="00B6748C" w:rsidRDefault="00B67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32BD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32BD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748C" w:rsidRDefault="00B6748C">
      <w:r>
        <w:separator/>
      </w:r>
    </w:p>
  </w:footnote>
  <w:footnote w:type="continuationSeparator" w:id="0">
    <w:p w:rsidR="00B6748C" w:rsidRDefault="00B674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6748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6748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44FF"/>
    <w:rsid w:val="00075326"/>
    <w:rsid w:val="000801A2"/>
    <w:rsid w:val="000D1431"/>
    <w:rsid w:val="001323C8"/>
    <w:rsid w:val="00162AF8"/>
    <w:rsid w:val="00205704"/>
    <w:rsid w:val="002178F6"/>
    <w:rsid w:val="002D5124"/>
    <w:rsid w:val="00320F2A"/>
    <w:rsid w:val="00332BDD"/>
    <w:rsid w:val="00354C24"/>
    <w:rsid w:val="00362045"/>
    <w:rsid w:val="003D7BA7"/>
    <w:rsid w:val="00411790"/>
    <w:rsid w:val="004135BC"/>
    <w:rsid w:val="004474AC"/>
    <w:rsid w:val="004A76D9"/>
    <w:rsid w:val="004F1323"/>
    <w:rsid w:val="005572EA"/>
    <w:rsid w:val="00634349"/>
    <w:rsid w:val="00662C5C"/>
    <w:rsid w:val="00684C71"/>
    <w:rsid w:val="006963B1"/>
    <w:rsid w:val="006A4BE0"/>
    <w:rsid w:val="006B6525"/>
    <w:rsid w:val="00707B09"/>
    <w:rsid w:val="00781F89"/>
    <w:rsid w:val="007D339B"/>
    <w:rsid w:val="007D680E"/>
    <w:rsid w:val="007E07A5"/>
    <w:rsid w:val="007E7225"/>
    <w:rsid w:val="0081336E"/>
    <w:rsid w:val="00827487"/>
    <w:rsid w:val="0083012A"/>
    <w:rsid w:val="00895C51"/>
    <w:rsid w:val="008F1C49"/>
    <w:rsid w:val="00906C3B"/>
    <w:rsid w:val="00914E8D"/>
    <w:rsid w:val="0099734B"/>
    <w:rsid w:val="009A786A"/>
    <w:rsid w:val="00A64537"/>
    <w:rsid w:val="00B6748C"/>
    <w:rsid w:val="00BB0163"/>
    <w:rsid w:val="00BC7F1A"/>
    <w:rsid w:val="00C725D8"/>
    <w:rsid w:val="00CF5E32"/>
    <w:rsid w:val="00D621BE"/>
    <w:rsid w:val="00E355DB"/>
    <w:rsid w:val="00E51CF1"/>
    <w:rsid w:val="00E9120A"/>
    <w:rsid w:val="00EB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2024-05-10T03:11:00Z</cp:lastPrinted>
  <dcterms:created xsi:type="dcterms:W3CDTF">2024-05-10T01:41:00Z</dcterms:created>
  <dcterms:modified xsi:type="dcterms:W3CDTF">2024-05-10T03:11:00Z</dcterms:modified>
</cp:coreProperties>
</file>