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C629F">
      <w:pPr>
        <w:rPr>
          <w:sz w:val="24"/>
          <w:lang w:eastAsia="zh-CN"/>
        </w:rPr>
      </w:pPr>
      <w:r>
        <w:rPr>
          <w:sz w:val="24"/>
        </w:rPr>
        <w:t>Date: 04</w:t>
      </w:r>
      <w:r w:rsidRPr="00FC629F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DC23D0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BD6710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3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A622F3">
        <w:rPr>
          <w:sz w:val="24"/>
          <w:lang w:eastAsia="zh-CN"/>
        </w:rPr>
        <w:t xml:space="preserve">ng load onto </w:t>
      </w:r>
      <w:r w:rsidR="00155516">
        <w:rPr>
          <w:sz w:val="24"/>
          <w:lang w:eastAsia="zh-CN"/>
        </w:rPr>
        <w:t xml:space="preserve">low-bed/lorry chassis, </w:t>
      </w:r>
      <w:r w:rsidR="000925BD">
        <w:rPr>
          <w:sz w:val="24"/>
          <w:lang w:eastAsia="zh-CN"/>
        </w:rPr>
        <w:t xml:space="preserve">deliver to customer appointed warehouse </w:t>
      </w:r>
      <w:r w:rsidR="00155516">
        <w:rPr>
          <w:sz w:val="24"/>
          <w:lang w:eastAsia="zh-CN"/>
        </w:rPr>
        <w:t xml:space="preserve">and load onto container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0336A" w:rsidRDefault="00BD67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J200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440 x 270</w:t>
      </w:r>
      <w:r w:rsidR="00C576AB">
        <w:rPr>
          <w:sz w:val="24"/>
          <w:szCs w:val="24"/>
          <w:lang w:eastAsia="zh-CN"/>
        </w:rPr>
        <w:t xml:space="preserve"> x 140</w:t>
      </w:r>
      <w:r>
        <w:rPr>
          <w:sz w:val="24"/>
          <w:szCs w:val="24"/>
          <w:lang w:eastAsia="zh-CN"/>
        </w:rPr>
        <w:t xml:space="preserve">260 cm </w:t>
      </w:r>
    </w:p>
    <w:p w:rsidR="00DC23D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3</w:t>
      </w:r>
      <w:r w:rsidR="00C576AB">
        <w:rPr>
          <w:sz w:val="24"/>
          <w:szCs w:val="24"/>
          <w:lang w:eastAsia="zh-CN"/>
        </w:rPr>
        <w:t>00 kg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D6710" w:rsidRDefault="00BD67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QTS 250M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345 x 185 x 195 cm </w:t>
      </w:r>
    </w:p>
    <w:p w:rsidR="00212FF4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6, 2</w:t>
      </w:r>
      <w:r w:rsidR="00212FF4">
        <w:rPr>
          <w:sz w:val="24"/>
          <w:szCs w:val="24"/>
          <w:lang w:eastAsia="zh-CN"/>
        </w:rPr>
        <w:t>00 kg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D6710" w:rsidRDefault="00BD67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Everising Bandsaw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280 x 210 x 205 cm </w:t>
      </w:r>
    </w:p>
    <w:p w:rsidR="00BD6710" w:rsidRP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 000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B7A32">
      <w:pPr>
        <w:rPr>
          <w:sz w:val="24"/>
          <w:lang w:eastAsia="zh-CN"/>
        </w:rPr>
      </w:pPr>
      <w:r>
        <w:rPr>
          <w:sz w:val="24"/>
          <w:lang w:eastAsia="zh-CN"/>
        </w:rPr>
        <w:t>19-20/04</w:t>
      </w:r>
      <w:bookmarkStart w:id="0" w:name="_GoBack"/>
      <w:bookmarkEnd w:id="0"/>
      <w:r w:rsidR="00DC23D0">
        <w:rPr>
          <w:sz w:val="24"/>
          <w:lang w:eastAsia="zh-CN"/>
        </w:rPr>
        <w:t>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0336A" w:rsidRDefault="00FC6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50336A">
        <w:rPr>
          <w:bCs/>
          <w:sz w:val="24"/>
          <w:szCs w:val="24"/>
          <w:lang w:eastAsia="zh-CN"/>
        </w:rPr>
        <w:t xml:space="preserve"> am </w:t>
      </w:r>
    </w:p>
    <w:p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FC629F" w:rsidP="00140D68">
      <w:pPr>
        <w:pStyle w:val="Heading4"/>
      </w:pPr>
      <w:r>
        <w:t>7 Loyang Way</w:t>
      </w:r>
    </w:p>
    <w:p w:rsidR="00515133" w:rsidRPr="003C5B60" w:rsidRDefault="00FC629F" w:rsidP="003C5B60">
      <w:pPr>
        <w:pStyle w:val="Heading4"/>
      </w:pPr>
      <w:r>
        <w:t xml:space="preserve">NOV Oilwell Varco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C576AB">
        <w:rPr>
          <w:bCs/>
          <w:sz w:val="24"/>
          <w:lang w:eastAsia="zh-CN"/>
        </w:rPr>
        <w:t>-2</w:t>
      </w:r>
      <w:r>
        <w:rPr>
          <w:bCs/>
          <w:sz w:val="24"/>
          <w:lang w:eastAsia="zh-CN"/>
        </w:rPr>
        <w:t xml:space="preserve"> x </w:t>
      </w:r>
      <w:r w:rsidR="00A006EF">
        <w:rPr>
          <w:bCs/>
          <w:sz w:val="24"/>
          <w:lang w:eastAsia="zh-CN"/>
        </w:rPr>
        <w:t xml:space="preserve">633 </w:t>
      </w:r>
      <w:r w:rsidR="00FC629F">
        <w:rPr>
          <w:bCs/>
          <w:sz w:val="24"/>
          <w:lang w:eastAsia="zh-CN"/>
        </w:rPr>
        <w:t xml:space="preserve">PALFINGER </w:t>
      </w:r>
      <w:r w:rsidR="00A006EF">
        <w:rPr>
          <w:bCs/>
          <w:sz w:val="24"/>
          <w:lang w:eastAsia="zh-CN"/>
        </w:rPr>
        <w:t>lorry loader</w:t>
      </w:r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1 x low bed </w:t>
      </w:r>
    </w:p>
    <w:p w:rsidR="00A006EF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FC629F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 </w:t>
      </w:r>
    </w:p>
    <w:p w:rsidR="008D5CDD" w:rsidRDefault="008D5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8D2441" w:rsidRDefault="008D5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3/5 ton p</w:t>
      </w:r>
      <w:r w:rsidR="000D3F7C">
        <w:rPr>
          <w:sz w:val="24"/>
          <w:lang w:eastAsia="zh-CN"/>
        </w:rPr>
        <w:t>allet truck</w:t>
      </w:r>
    </w:p>
    <w:p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D6710" w:rsidRDefault="00BD67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  <w:r w:rsidR="000925BD">
        <w:rPr>
          <w:sz w:val="24"/>
          <w:lang w:eastAsia="zh-CN"/>
        </w:rPr>
        <w:t xml:space="preserve"> using hydraulic/hand jack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8F7E78">
        <w:rPr>
          <w:sz w:val="24"/>
          <w:lang w:eastAsia="zh-CN"/>
        </w:rPr>
        <w:t>to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006EF">
        <w:rPr>
          <w:sz w:val="24"/>
          <w:lang w:eastAsia="zh-CN"/>
        </w:rPr>
        <w:t xml:space="preserve">from existing location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8F7E78" w:rsidRDefault="008F7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</w:t>
      </w:r>
      <w:r w:rsidR="00155516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hook and secure to hoisting point of machine to be lifted </w:t>
      </w:r>
    </w:p>
    <w:p w:rsidR="006F12DE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</w:t>
      </w:r>
      <w:r w:rsidR="008F7E78">
        <w:rPr>
          <w:sz w:val="24"/>
          <w:lang w:eastAsia="zh-CN"/>
        </w:rPr>
        <w:t>oad onto wooden base</w:t>
      </w:r>
    </w:p>
    <w:p w:rsidR="008F7E78" w:rsidRPr="00B01373" w:rsidRDefault="008F7E78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0925BD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and </w:t>
      </w:r>
      <w:r>
        <w:rPr>
          <w:sz w:val="24"/>
          <w:lang w:eastAsia="zh-CN"/>
        </w:rPr>
        <w:t>load cas</w:t>
      </w:r>
      <w:r w:rsidR="00C576AB">
        <w:rPr>
          <w:sz w:val="24"/>
          <w:lang w:eastAsia="zh-CN"/>
        </w:rPr>
        <w:t>e onto</w:t>
      </w:r>
      <w:r w:rsidR="000925BD">
        <w:rPr>
          <w:sz w:val="24"/>
          <w:lang w:eastAsia="zh-CN"/>
        </w:rPr>
        <w:t xml:space="preserve"> low-bed/lorry chassis</w:t>
      </w:r>
    </w:p>
    <w:p w:rsidR="00626FBE" w:rsidRDefault="000925BD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crane hook  </w:t>
      </w:r>
    </w:p>
    <w:p w:rsidR="00155516" w:rsidRDefault="00155516" w:rsidP="0015551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925BD" w:rsidRPr="00155516" w:rsidRDefault="00A622F3" w:rsidP="001555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</w:t>
      </w:r>
      <w:r w:rsidR="000925BD">
        <w:rPr>
          <w:sz w:val="24"/>
          <w:lang w:eastAsia="zh-CN"/>
        </w:rPr>
        <w:t xml:space="preserve">e with strapping belt prior to moving out of customer premise </w:t>
      </w:r>
      <w:r w:rsidR="00155516">
        <w:rPr>
          <w:sz w:val="24"/>
          <w:lang w:eastAsia="zh-CN"/>
        </w:rPr>
        <w:t xml:space="preserve">  </w:t>
      </w:r>
    </w:p>
    <w:p w:rsidR="00155516" w:rsidRPr="00155516" w:rsidRDefault="000925BD" w:rsidP="001555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customer arranged warehouse </w:t>
      </w:r>
    </w:p>
    <w:p w:rsidR="00155516" w:rsidRPr="00155516" w:rsidRDefault="00155516" w:rsidP="001555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cases onto container and secured </w:t>
      </w:r>
    </w:p>
    <w:p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09DD" w:rsidRDefault="002D09DD">
      <w:r>
        <w:separator/>
      </w:r>
    </w:p>
  </w:endnote>
  <w:endnote w:type="continuationSeparator" w:id="0">
    <w:p w:rsidR="002D09DD" w:rsidRDefault="002D0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B7A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B7A3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09DD" w:rsidRDefault="002D09DD">
      <w:r>
        <w:separator/>
      </w:r>
    </w:p>
  </w:footnote>
  <w:footnote w:type="continuationSeparator" w:id="0">
    <w:p w:rsidR="002D09DD" w:rsidRDefault="002D09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D09D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D09D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925BD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55516"/>
    <w:rsid w:val="00164396"/>
    <w:rsid w:val="0017369C"/>
    <w:rsid w:val="00192797"/>
    <w:rsid w:val="00212FF4"/>
    <w:rsid w:val="00233719"/>
    <w:rsid w:val="00257C21"/>
    <w:rsid w:val="002C77FC"/>
    <w:rsid w:val="002D09DD"/>
    <w:rsid w:val="002E06E4"/>
    <w:rsid w:val="0030317F"/>
    <w:rsid w:val="00333DB7"/>
    <w:rsid w:val="00355919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50336A"/>
    <w:rsid w:val="00515133"/>
    <w:rsid w:val="005463C4"/>
    <w:rsid w:val="00555831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2441"/>
    <w:rsid w:val="008D5CDD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BD6710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DE01FB"/>
    <w:rsid w:val="00E1536F"/>
    <w:rsid w:val="00E17A37"/>
    <w:rsid w:val="00E3288E"/>
    <w:rsid w:val="00E76DB5"/>
    <w:rsid w:val="00E95D8A"/>
    <w:rsid w:val="00EB07C2"/>
    <w:rsid w:val="00EB1BDF"/>
    <w:rsid w:val="00EC1220"/>
    <w:rsid w:val="00EF7E5B"/>
    <w:rsid w:val="00F25404"/>
    <w:rsid w:val="00F75133"/>
    <w:rsid w:val="00FB4D34"/>
    <w:rsid w:val="00FB6E6F"/>
    <w:rsid w:val="00FB7A32"/>
    <w:rsid w:val="00FC629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2022-02-14T02:15:00Z</cp:lastPrinted>
  <dcterms:created xsi:type="dcterms:W3CDTF">2022-04-14T02:12:00Z</dcterms:created>
  <dcterms:modified xsi:type="dcterms:W3CDTF">2022-04-14T02:12:00Z</dcterms:modified>
</cp:coreProperties>
</file>