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8975E8">
      <w:pPr>
        <w:rPr>
          <w:sz w:val="24"/>
          <w:lang w:eastAsia="zh-CN"/>
        </w:rPr>
      </w:pPr>
      <w:r>
        <w:rPr>
          <w:sz w:val="24"/>
        </w:rPr>
        <w:t>Date: 06</w:t>
      </w:r>
      <w:r w:rsidRPr="008975E8">
        <w:rPr>
          <w:sz w:val="24"/>
          <w:vertAlign w:val="superscript"/>
        </w:rPr>
        <w:t>th</w:t>
      </w:r>
      <w:r>
        <w:rPr>
          <w:sz w:val="24"/>
        </w:rPr>
        <w:t xml:space="preserve"> Jan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4474AC">
        <w:rPr>
          <w:sz w:val="24"/>
          <w:lang w:eastAsia="zh-CN"/>
        </w:rPr>
        <w:t xml:space="preserve">2 cases of 1 </w:t>
      </w:r>
      <w:r w:rsidR="00906C3B">
        <w:rPr>
          <w:sz w:val="24"/>
          <w:lang w:eastAsia="zh-CN"/>
        </w:rPr>
        <w:t>unit</w:t>
      </w:r>
      <w:r w:rsidR="004F1323">
        <w:rPr>
          <w:sz w:val="24"/>
          <w:lang w:eastAsia="zh-CN"/>
        </w:rPr>
        <w:t xml:space="preserve"> machine from </w:t>
      </w:r>
      <w:r w:rsidR="008975E8">
        <w:rPr>
          <w:sz w:val="24"/>
          <w:lang w:eastAsia="zh-CN"/>
        </w:rPr>
        <w:t>lorry chassis</w:t>
      </w:r>
      <w:r w:rsidR="00906C3B">
        <w:rPr>
          <w:sz w:val="24"/>
          <w:lang w:eastAsia="zh-CN"/>
        </w:rPr>
        <w:t xml:space="preserve">, </w:t>
      </w:r>
      <w:r w:rsidR="004474AC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>shift and</w:t>
      </w:r>
      <w:r w:rsidR="004474AC">
        <w:rPr>
          <w:sz w:val="24"/>
          <w:lang w:eastAsia="zh-CN"/>
        </w:rPr>
        <w:t xml:space="preserve"> transport into factory premise</w:t>
      </w:r>
      <w:r w:rsidR="00906C3B">
        <w:rPr>
          <w:sz w:val="24"/>
          <w:lang w:eastAsia="zh-CN"/>
        </w:rPr>
        <w:t xml:space="preserve"> at ground floor 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444FF" w:rsidRDefault="004474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Fanuc Robodrill a-D21LiB</w:t>
      </w:r>
    </w:p>
    <w:p w:rsidR="000444FF" w:rsidRDefault="004474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dim: 228 x 237 x 235 cm </w:t>
      </w:r>
    </w:p>
    <w:p w:rsidR="00162AF8" w:rsidRPr="000444FF" w:rsidRDefault="004474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090</w:t>
      </w:r>
      <w:r w:rsidR="00162AF8">
        <w:rPr>
          <w:sz w:val="24"/>
          <w:szCs w:val="24"/>
          <w:lang w:eastAsia="zh-CN"/>
        </w:rPr>
        <w:t xml:space="preserve"> kg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897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06/01/22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06C3B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906C3B" w:rsidRP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474AC" w:rsidP="000444FF">
      <w:pPr>
        <w:pStyle w:val="Heading4"/>
      </w:pPr>
      <w:r>
        <w:t>6 Second Chin Bee Rd</w:t>
      </w:r>
    </w:p>
    <w:p w:rsidR="00906C3B" w:rsidRPr="00906C3B" w:rsidRDefault="004474AC" w:rsidP="00906C3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Dynacast (S)</w:t>
      </w:r>
      <w:r w:rsidR="00906C3B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474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06C3B">
        <w:rPr>
          <w:sz w:val="24"/>
          <w:lang w:eastAsia="zh-CN"/>
        </w:rPr>
        <w:t xml:space="preserve"> x 633 lorry loader</w:t>
      </w:r>
    </w:p>
    <w:p w:rsidR="00684C71" w:rsidRDefault="004474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444FF">
        <w:rPr>
          <w:sz w:val="24"/>
          <w:lang w:eastAsia="zh-CN"/>
        </w:rPr>
        <w:t>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D680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906C3B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906C3B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F5E32">
        <w:rPr>
          <w:sz w:val="24"/>
          <w:lang w:eastAsia="zh-CN"/>
        </w:rPr>
        <w:t xml:space="preserve">r, rigger, signalman and </w:t>
      </w:r>
      <w:r w:rsidR="00906C3B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906C3B">
        <w:rPr>
          <w:sz w:val="24"/>
          <w:lang w:eastAsia="zh-CN"/>
        </w:rPr>
        <w:t xml:space="preserve">safety </w:t>
      </w:r>
      <w:r w:rsidR="004474AC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06C3B">
        <w:t>.</w:t>
      </w:r>
      <w:r w:rsidR="00A64537">
        <w:rPr>
          <w:rFonts w:hint="eastAsia"/>
        </w:rPr>
        <w:t>O</w:t>
      </w:r>
      <w:r w:rsidR="00906C3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4F1323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06C3B" w:rsidRDefault="004F1323" w:rsidP="00906C3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684C71" w:rsidRPr="00CF5E32" w:rsidRDefault="00320F2A" w:rsidP="00CF5E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  <w:bookmarkStart w:id="0" w:name="_GoBack"/>
      <w:bookmarkEnd w:id="0"/>
    </w:p>
    <w:p w:rsidR="004474AC" w:rsidRPr="008975E8" w:rsidRDefault="004474AC" w:rsidP="008975E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975E8">
        <w:rPr>
          <w:sz w:val="24"/>
          <w:lang w:eastAsia="zh-CN"/>
        </w:rPr>
        <w:t>Uncrate case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684C71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away from base and lower down machine to near ground level </w:t>
      </w:r>
    </w:p>
    <w:p w:rsidR="00684C71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4474AC">
        <w:rPr>
          <w:sz w:val="24"/>
          <w:lang w:eastAsia="zh-CN"/>
        </w:rPr>
        <w:t xml:space="preserve"> pallet truck under machine bed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machine into factory premise</w:t>
      </w:r>
      <w:r w:rsidR="00320F2A">
        <w:rPr>
          <w:sz w:val="24"/>
          <w:lang w:eastAsia="zh-CN"/>
        </w:rPr>
        <w:t xml:space="preserve"> at ground floor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 and insert levelling pad under machine bed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20F2A" w:rsidRDefault="001323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  <w:r w:rsidR="00320F2A">
        <w:rPr>
          <w:sz w:val="24"/>
          <w:lang w:eastAsia="zh-CN"/>
        </w:rPr>
        <w:t xml:space="preserve"> </w:t>
      </w:r>
    </w:p>
    <w:p w:rsidR="00684C71" w:rsidRPr="00320F2A" w:rsidRDefault="0081336E" w:rsidP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F2A"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57EE" w:rsidRDefault="005657EE">
      <w:r>
        <w:separator/>
      </w:r>
    </w:p>
  </w:endnote>
  <w:endnote w:type="continuationSeparator" w:id="0">
    <w:p w:rsidR="005657EE" w:rsidRDefault="00565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975E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975E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57EE" w:rsidRDefault="005657EE">
      <w:r>
        <w:separator/>
      </w:r>
    </w:p>
  </w:footnote>
  <w:footnote w:type="continuationSeparator" w:id="0">
    <w:p w:rsidR="005657EE" w:rsidRDefault="005657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657E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657E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44FF"/>
    <w:rsid w:val="00075326"/>
    <w:rsid w:val="000801A2"/>
    <w:rsid w:val="000D1431"/>
    <w:rsid w:val="001323C8"/>
    <w:rsid w:val="00162AF8"/>
    <w:rsid w:val="00205704"/>
    <w:rsid w:val="00320F2A"/>
    <w:rsid w:val="004135BC"/>
    <w:rsid w:val="004474AC"/>
    <w:rsid w:val="004F1323"/>
    <w:rsid w:val="005657EE"/>
    <w:rsid w:val="00684C71"/>
    <w:rsid w:val="006A4BE0"/>
    <w:rsid w:val="006B6525"/>
    <w:rsid w:val="00707B09"/>
    <w:rsid w:val="00781F89"/>
    <w:rsid w:val="007D680E"/>
    <w:rsid w:val="007E7225"/>
    <w:rsid w:val="0081336E"/>
    <w:rsid w:val="00827487"/>
    <w:rsid w:val="0083012A"/>
    <w:rsid w:val="008975E8"/>
    <w:rsid w:val="008F1C49"/>
    <w:rsid w:val="00906C3B"/>
    <w:rsid w:val="0099734B"/>
    <w:rsid w:val="00A64537"/>
    <w:rsid w:val="00CF5E32"/>
    <w:rsid w:val="00D621BE"/>
    <w:rsid w:val="00E51CF1"/>
    <w:rsid w:val="00E9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2015-06-02T06:04:00Z</cp:lastPrinted>
  <dcterms:created xsi:type="dcterms:W3CDTF">2022-01-06T01:34:00Z</dcterms:created>
  <dcterms:modified xsi:type="dcterms:W3CDTF">2022-01-06T01:34:00Z</dcterms:modified>
</cp:coreProperties>
</file>