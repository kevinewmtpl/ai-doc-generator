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B05744">
      <w:pPr>
        <w:rPr>
          <w:sz w:val="24"/>
          <w:lang w:eastAsia="zh-CN"/>
        </w:rPr>
      </w:pPr>
      <w:r>
        <w:rPr>
          <w:sz w:val="24"/>
        </w:rPr>
        <w:t>Date: 01</w:t>
      </w:r>
      <w:r w:rsidRPr="00B05744">
        <w:rPr>
          <w:sz w:val="24"/>
          <w:vertAlign w:val="superscript"/>
        </w:rPr>
        <w:t>st</w:t>
      </w:r>
      <w:r>
        <w:rPr>
          <w:sz w:val="24"/>
        </w:rPr>
        <w:t xml:space="preserve"> Mar</w:t>
      </w:r>
      <w:r w:rsidR="00A810F9">
        <w:rPr>
          <w:sz w:val="24"/>
        </w:rPr>
        <w:t xml:space="preserve">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B0574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</w:t>
      </w:r>
      <w:r w:rsidR="00186731">
        <w:rPr>
          <w:sz w:val="24"/>
          <w:lang w:eastAsia="zh-CN"/>
        </w:rPr>
        <w:t>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>
        <w:rPr>
          <w:sz w:val="24"/>
          <w:lang w:eastAsia="zh-CN"/>
        </w:rPr>
        <w:t xml:space="preserve"> machine from one location to another temporary storage </w:t>
      </w:r>
      <w:bookmarkStart w:id="0" w:name="_GoBack"/>
      <w:bookmarkEnd w:id="0"/>
      <w:r>
        <w:rPr>
          <w:sz w:val="24"/>
          <w:lang w:eastAsia="zh-CN"/>
        </w:rPr>
        <w:t xml:space="preserve">location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 xml:space="preserve">machine 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3.5m x 3.3m x 4.5m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43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05744">
      <w:pPr>
        <w:rPr>
          <w:sz w:val="24"/>
          <w:lang w:eastAsia="zh-CN"/>
        </w:rPr>
      </w:pPr>
      <w:r>
        <w:rPr>
          <w:sz w:val="24"/>
          <w:lang w:eastAsia="zh-CN"/>
        </w:rPr>
        <w:t>05/03/2021</w:t>
      </w:r>
      <w:r w:rsidR="00EE368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37886" w:rsidRPr="00B05744" w:rsidRDefault="0041423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1059A6" w:rsidRDefault="00E37886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B05744" w:rsidRPr="00B05744" w:rsidRDefault="00B0574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B057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5744" w:rsidRDefault="00B057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467DA" w:rsidRDefault="006467DA" w:rsidP="00B05744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B05744">
        <w:rPr>
          <w:rFonts w:hint="eastAsia"/>
          <w:sz w:val="24"/>
          <w:lang w:eastAsia="zh-CN"/>
        </w:rPr>
        <w:t>)</w:t>
      </w:r>
    </w:p>
    <w:p w:rsidR="00B05744" w:rsidRPr="00B05744" w:rsidRDefault="00B05744" w:rsidP="00B057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will be involved in this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895D5D" w:rsidRPr="00B05744" w:rsidRDefault="0030317F" w:rsidP="00B057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B05744">
        <w:rPr>
          <w:sz w:val="24"/>
          <w:lang w:eastAsia="zh-CN"/>
        </w:rPr>
        <w:t xml:space="preserve"> to another location</w:t>
      </w:r>
    </w:p>
    <w:p w:rsidR="00626FBE" w:rsidRPr="00B05744" w:rsidRDefault="00B05744" w:rsidP="00B057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and insert hard wooden block for temporary storage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B05744" w:rsidP="00B0574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C82" w:rsidRDefault="00A67C82">
      <w:r>
        <w:separator/>
      </w:r>
    </w:p>
  </w:endnote>
  <w:endnote w:type="continuationSeparator" w:id="0">
    <w:p w:rsidR="00A67C82" w:rsidRDefault="00A67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57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57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C82" w:rsidRDefault="00A67C82">
      <w:r>
        <w:separator/>
      </w:r>
    </w:p>
  </w:footnote>
  <w:footnote w:type="continuationSeparator" w:id="0">
    <w:p w:rsidR="00A67C82" w:rsidRDefault="00A67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67C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67C8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B1251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67C82"/>
    <w:rsid w:val="00A73EA0"/>
    <w:rsid w:val="00A80D6D"/>
    <w:rsid w:val="00A810F9"/>
    <w:rsid w:val="00AA67DA"/>
    <w:rsid w:val="00AC41D9"/>
    <w:rsid w:val="00AE470F"/>
    <w:rsid w:val="00B01373"/>
    <w:rsid w:val="00B05744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05F88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AEA10-7030-46E6-B908-CD309C60E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2021-03-01T02:40:00Z</cp:lastPrinted>
  <dcterms:created xsi:type="dcterms:W3CDTF">2021-03-01T02:40:00Z</dcterms:created>
  <dcterms:modified xsi:type="dcterms:W3CDTF">2021-03-01T02:40:00Z</dcterms:modified>
</cp:coreProperties>
</file>