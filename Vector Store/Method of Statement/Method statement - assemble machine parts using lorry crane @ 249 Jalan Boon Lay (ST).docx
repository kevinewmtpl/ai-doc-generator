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04178" w14:textId="77777777" w:rsidR="00772D7B" w:rsidRDefault="00772D7B">
      <w:pPr>
        <w:pStyle w:val="Title"/>
        <w:jc w:val="left"/>
        <w:rPr>
          <w:sz w:val="32"/>
          <w:szCs w:val="32"/>
          <w:lang w:eastAsia="zh-CN"/>
        </w:rPr>
      </w:pPr>
    </w:p>
    <w:p w14:paraId="1E18A886" w14:textId="10DCAEF2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3305D82D" w14:textId="77777777" w:rsidR="00EF7E65" w:rsidRDefault="00EF7E65">
      <w:pPr>
        <w:rPr>
          <w:sz w:val="24"/>
        </w:rPr>
      </w:pPr>
    </w:p>
    <w:p w14:paraId="0242F25F" w14:textId="68998888" w:rsidR="00EE527F" w:rsidRDefault="00EF7E65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E0928">
        <w:rPr>
          <w:sz w:val="24"/>
        </w:rPr>
        <w:t>24</w:t>
      </w:r>
      <w:r w:rsidR="002E0928">
        <w:rPr>
          <w:sz w:val="24"/>
          <w:vertAlign w:val="superscript"/>
        </w:rPr>
        <w:t xml:space="preserve">th </w:t>
      </w:r>
      <w:r w:rsidR="002E0928">
        <w:rPr>
          <w:sz w:val="24"/>
          <w:lang w:eastAsia="zh-CN"/>
        </w:rPr>
        <w:t>Apr 2025</w:t>
      </w:r>
    </w:p>
    <w:p w14:paraId="5D58C694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1C7121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D0D72D7" w14:textId="6D8BFA32" w:rsidR="00543B4A" w:rsidRDefault="00D76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4202B7">
        <w:rPr>
          <w:sz w:val="24"/>
          <w:lang w:eastAsia="zh-CN"/>
        </w:rPr>
        <w:t>ssist customer engineer to assemble</w:t>
      </w:r>
      <w:r w:rsidR="00D37B7C">
        <w:rPr>
          <w:sz w:val="24"/>
          <w:lang w:eastAsia="zh-CN"/>
        </w:rPr>
        <w:t xml:space="preserve"> machine </w:t>
      </w:r>
      <w:r w:rsidR="00D20784">
        <w:rPr>
          <w:sz w:val="24"/>
          <w:lang w:eastAsia="zh-CN"/>
        </w:rPr>
        <w:t>parts</w:t>
      </w:r>
      <w:r w:rsidR="00360DBE">
        <w:rPr>
          <w:sz w:val="24"/>
          <w:lang w:eastAsia="zh-CN"/>
        </w:rPr>
        <w:t xml:space="preserve"> using </w:t>
      </w:r>
      <w:r w:rsidR="00EF7E65">
        <w:rPr>
          <w:sz w:val="24"/>
          <w:lang w:eastAsia="zh-CN"/>
        </w:rPr>
        <w:t xml:space="preserve">lorry crane </w:t>
      </w:r>
    </w:p>
    <w:p w14:paraId="47FB7952" w14:textId="77777777"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6A291D" w14:textId="39B1E7B3" w:rsidR="000F082E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</w:t>
      </w:r>
      <w:r w:rsidR="002E0928">
        <w:rPr>
          <w:b/>
          <w:sz w:val="32"/>
          <w:szCs w:val="32"/>
          <w:u w:val="single"/>
          <w:lang w:eastAsia="zh-CN"/>
        </w:rPr>
        <w:t xml:space="preserve">parts </w:t>
      </w:r>
    </w:p>
    <w:p w14:paraId="24B80DB6" w14:textId="51BD0E73" w:rsidR="00D37B7C" w:rsidRPr="00D37B7C" w:rsidRDefault="002E092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000 kg </w:t>
      </w:r>
    </w:p>
    <w:p w14:paraId="43F2C03B" w14:textId="77777777" w:rsidR="0078517D" w:rsidRPr="00545425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2C56B5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AB44651" w14:textId="35267C9A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BF4BFD">
        <w:rPr>
          <w:sz w:val="24"/>
          <w:lang w:eastAsia="zh-CN"/>
        </w:rPr>
        <w:t>ed</w:t>
      </w:r>
    </w:p>
    <w:p w14:paraId="70FA7D78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4AC6219" w14:textId="77777777" w:rsidR="00EE527F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43C3C82" w14:textId="67C0E860" w:rsidR="00D37B7C" w:rsidRDefault="002E092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02/05/25 – to shift out 2 case and put aside </w:t>
      </w:r>
    </w:p>
    <w:p w14:paraId="7D03007D" w14:textId="5651A464" w:rsidR="002E0928" w:rsidRDefault="002E0928">
      <w:pPr>
        <w:rPr>
          <w:sz w:val="24"/>
          <w:lang w:eastAsia="zh-CN"/>
        </w:rPr>
      </w:pPr>
      <w:r>
        <w:rPr>
          <w:sz w:val="24"/>
          <w:lang w:eastAsia="zh-CN"/>
        </w:rPr>
        <w:t>05/05/25 – uncrate case, load up parts onto lorry chassis, transport into factory, hoist down for customer engineer to</w:t>
      </w:r>
      <w:r w:rsidR="00BF4BFD">
        <w:rPr>
          <w:sz w:val="24"/>
          <w:lang w:eastAsia="zh-CN"/>
        </w:rPr>
        <w:t xml:space="preserve"> do</w:t>
      </w:r>
      <w:r>
        <w:rPr>
          <w:sz w:val="24"/>
          <w:lang w:eastAsia="zh-CN"/>
        </w:rPr>
        <w:t xml:space="preserve"> install</w:t>
      </w:r>
      <w:r w:rsidR="00BF4BFD">
        <w:rPr>
          <w:sz w:val="24"/>
          <w:lang w:eastAsia="zh-CN"/>
        </w:rPr>
        <w:t xml:space="preserve">ing </w:t>
      </w:r>
      <w:r>
        <w:rPr>
          <w:sz w:val="24"/>
          <w:lang w:eastAsia="zh-CN"/>
        </w:rPr>
        <w:t xml:space="preserve"> </w:t>
      </w:r>
    </w:p>
    <w:p w14:paraId="45EA48DA" w14:textId="77777777"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7F9B653" w14:textId="77777777" w:rsidR="005E3CC7" w:rsidRDefault="005E3CC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51D473E7" w14:textId="77777777" w:rsidR="005E3CC7" w:rsidRDefault="00EF7E6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</w:p>
    <w:p w14:paraId="5E6F5862" w14:textId="77777777" w:rsidR="005E3CC7" w:rsidRPr="005E3CC7" w:rsidRDefault="005E3C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09E7DEB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B5183CE" w14:textId="03E0684C" w:rsidR="00DE77FE" w:rsidRDefault="002E0928" w:rsidP="00A57E24">
      <w:pPr>
        <w:pStyle w:val="Heading4"/>
      </w:pPr>
      <w:r>
        <w:t xml:space="preserve">249 Jalan Boon Lay </w:t>
      </w:r>
      <w:r w:rsidR="00D37B7C">
        <w:t xml:space="preserve"> </w:t>
      </w:r>
    </w:p>
    <w:p w14:paraId="513A2ACF" w14:textId="58F3FC3E" w:rsidR="00A57E24" w:rsidRPr="00A57E24" w:rsidRDefault="006E7CD4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Engineering</w:t>
      </w:r>
      <w:r w:rsidR="003F18B6">
        <w:rPr>
          <w:sz w:val="24"/>
          <w:szCs w:val="24"/>
          <w:lang w:eastAsia="zh-CN"/>
        </w:rPr>
        <w:t xml:space="preserve"> Pte Ltd</w:t>
      </w:r>
    </w:p>
    <w:p w14:paraId="3F893126" w14:textId="77777777" w:rsidR="00EE527F" w:rsidRDefault="00EE527F">
      <w:pPr>
        <w:rPr>
          <w:lang w:eastAsia="zh-CN"/>
        </w:rPr>
      </w:pPr>
    </w:p>
    <w:p w14:paraId="0D2F5281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2E000C64" w14:textId="6AF9CB42" w:rsidR="00D37B7C" w:rsidRDefault="00EF7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E3CC7">
        <w:rPr>
          <w:sz w:val="24"/>
          <w:lang w:eastAsia="zh-CN"/>
        </w:rPr>
        <w:t>633 lorry loader</w:t>
      </w:r>
    </w:p>
    <w:p w14:paraId="52E82E45" w14:textId="77777777" w:rsidR="001C36A6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14:paraId="3043F405" w14:textId="77777777" w:rsidR="00D37B7C" w:rsidRDefault="00D37B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3747959" w14:textId="77777777" w:rsidR="00BF4BFD" w:rsidRDefault="005E3C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17290">
        <w:rPr>
          <w:sz w:val="24"/>
          <w:lang w:eastAsia="zh-CN"/>
        </w:rPr>
        <w:t>hackle</w:t>
      </w:r>
    </w:p>
    <w:p w14:paraId="0DD883E6" w14:textId="216130B7" w:rsidR="00C64CD6" w:rsidRDefault="00BF4B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  <w:r w:rsidR="00D37B7C">
        <w:rPr>
          <w:sz w:val="24"/>
          <w:lang w:eastAsia="zh-CN"/>
        </w:rPr>
        <w:t xml:space="preserve"> </w:t>
      </w:r>
    </w:p>
    <w:p w14:paraId="729E63AD" w14:textId="19D9ACD7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4162D66A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 w:rsidR="005E3CC7">
        <w:rPr>
          <w:sz w:val="24"/>
          <w:lang w:eastAsia="zh-CN"/>
        </w:rPr>
        <w:t xml:space="preserve">in way of </w:t>
      </w:r>
      <w:r>
        <w:rPr>
          <w:sz w:val="24"/>
          <w:lang w:eastAsia="zh-CN"/>
        </w:rPr>
        <w:t xml:space="preserve">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07C8700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2F7DCBDA" w14:textId="77777777"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58E4EB5B" w14:textId="77777777" w:rsidR="00EE527F" w:rsidRPr="005E3CC7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6125E76F" w14:textId="77777777" w:rsidR="00EF7E65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004A84">
        <w:rPr>
          <w:sz w:val="24"/>
          <w:lang w:eastAsia="zh-CN"/>
        </w:rPr>
        <w:t>, rigger and</w:t>
      </w:r>
      <w:r w:rsidR="00545425">
        <w:rPr>
          <w:sz w:val="24"/>
          <w:lang w:eastAsia="zh-CN"/>
        </w:rPr>
        <w:t xml:space="preserve"> </w:t>
      </w:r>
      <w:r w:rsidR="00004A84">
        <w:rPr>
          <w:sz w:val="24"/>
          <w:lang w:eastAsia="zh-CN"/>
        </w:rPr>
        <w:t xml:space="preserve">signalman </w:t>
      </w:r>
      <w:r w:rsidR="00EF7E65">
        <w:rPr>
          <w:sz w:val="24"/>
          <w:lang w:eastAsia="zh-CN"/>
        </w:rPr>
        <w:t xml:space="preserve">and lorry loader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14:paraId="062C8450" w14:textId="77777777" w:rsidR="00EF7E65" w:rsidRDefault="00EF7E65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4DCB59E" w14:textId="77777777" w:rsidR="008221E2" w:rsidRPr="00EF7E65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4457C53" w14:textId="77777777" w:rsidR="000C3941" w:rsidRDefault="000C3941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</w:t>
      </w:r>
    </w:p>
    <w:p w14:paraId="52307651" w14:textId="71B0BCBC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837EE73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04C37045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58B6CD46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7EDD7D5" w14:textId="77777777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14:paraId="7A7E0BAC" w14:textId="77777777" w:rsidR="00EF7E65" w:rsidRDefault="00EF7E65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area</w:t>
      </w:r>
    </w:p>
    <w:p w14:paraId="5092CB15" w14:textId="2990F998" w:rsidR="00EF7E65" w:rsidRDefault="00BF4BFD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case </w:t>
      </w:r>
      <w:r w:rsidR="000C3941">
        <w:rPr>
          <w:sz w:val="24"/>
          <w:lang w:eastAsia="zh-CN"/>
        </w:rPr>
        <w:t>to outside factory</w:t>
      </w:r>
    </w:p>
    <w:p w14:paraId="2A85B960" w14:textId="2FC2F11F" w:rsidR="004202B7" w:rsidRPr="000C3941" w:rsidRDefault="000C3941" w:rsidP="000C394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  <w:r w:rsidR="00FE004B">
        <w:rPr>
          <w:sz w:val="24"/>
          <w:lang w:eastAsia="zh-CN"/>
        </w:rPr>
        <w:t xml:space="preserve">  </w:t>
      </w:r>
    </w:p>
    <w:p w14:paraId="38A06230" w14:textId="77777777" w:rsidR="00DD146C" w:rsidRDefault="004202B7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Riggerman</w:t>
      </w:r>
      <w:proofErr w:type="spellEnd"/>
      <w:r w:rsidR="00DD146C">
        <w:rPr>
          <w:sz w:val="24"/>
          <w:lang w:eastAsia="zh-CN"/>
        </w:rPr>
        <w:t xml:space="preserve"> to inset sling to crane hook</w:t>
      </w:r>
    </w:p>
    <w:p w14:paraId="67255C0F" w14:textId="2F3B938B" w:rsidR="004202B7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202B7">
        <w:rPr>
          <w:sz w:val="24"/>
          <w:lang w:eastAsia="zh-CN"/>
        </w:rPr>
        <w:t xml:space="preserve">ecured sling </w:t>
      </w:r>
      <w:r>
        <w:rPr>
          <w:sz w:val="24"/>
          <w:lang w:eastAsia="zh-CN"/>
        </w:rPr>
        <w:t>to rigging</w:t>
      </w:r>
      <w:r w:rsidR="004202B7">
        <w:rPr>
          <w:sz w:val="24"/>
          <w:lang w:eastAsia="zh-CN"/>
        </w:rPr>
        <w:t xml:space="preserve"> point of load to be lifted</w:t>
      </w:r>
    </w:p>
    <w:p w14:paraId="351E0E6A" w14:textId="4488C048" w:rsidR="00DD146C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load onto lorry chassis </w:t>
      </w:r>
      <w:r w:rsidR="00FE004B">
        <w:rPr>
          <w:sz w:val="24"/>
          <w:lang w:eastAsia="zh-CN"/>
        </w:rPr>
        <w:t xml:space="preserve">     </w:t>
      </w:r>
    </w:p>
    <w:p w14:paraId="004C545B" w14:textId="42A5400F" w:rsidR="00DD146C" w:rsidRDefault="00DD146C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into factory </w:t>
      </w:r>
    </w:p>
    <w:p w14:paraId="643A6627" w14:textId="0559A774" w:rsidR="005C3925" w:rsidRPr="00DD146C" w:rsidRDefault="00DD146C" w:rsidP="00DD146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for </w:t>
      </w:r>
      <w:r w:rsidR="00D76F88" w:rsidRPr="00DD146C">
        <w:rPr>
          <w:sz w:val="24"/>
          <w:lang w:eastAsia="zh-CN"/>
        </w:rPr>
        <w:t>engi</w:t>
      </w:r>
      <w:r w:rsidR="004202B7" w:rsidRPr="00DD146C">
        <w:rPr>
          <w:sz w:val="24"/>
          <w:lang w:eastAsia="zh-CN"/>
        </w:rPr>
        <w:t xml:space="preserve">neer to </w:t>
      </w:r>
      <w:r>
        <w:rPr>
          <w:sz w:val="24"/>
          <w:lang w:eastAsia="zh-CN"/>
        </w:rPr>
        <w:t xml:space="preserve">do installation </w:t>
      </w:r>
    </w:p>
    <w:p w14:paraId="2F6DE194" w14:textId="77777777" w:rsidR="003A60EE" w:rsidRPr="004202B7" w:rsidRDefault="00EE527F" w:rsidP="004202B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202B7">
        <w:rPr>
          <w:sz w:val="24"/>
          <w:lang w:eastAsia="zh-CN"/>
        </w:rPr>
        <w:t>Once job complete, team leader will instruct the team to perform proper housekeeping</w:t>
      </w:r>
    </w:p>
    <w:p w14:paraId="2573A476" w14:textId="77777777" w:rsidR="00EE527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 w:rsidR="00440B76">
        <w:rPr>
          <w:sz w:val="24"/>
          <w:lang w:eastAsia="zh-CN"/>
        </w:rPr>
        <w:t xml:space="preserve"> </w:t>
      </w:r>
      <w:r w:rsidR="006A5466">
        <w:rPr>
          <w:sz w:val="24"/>
          <w:lang w:eastAsia="zh-CN"/>
        </w:rPr>
        <w:t>will be clear and dispose</w:t>
      </w:r>
    </w:p>
    <w:p w14:paraId="60791776" w14:textId="77777777" w:rsidR="003A60EE" w:rsidRPr="00827A8F" w:rsidRDefault="003A60EE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085E67B" w14:textId="77777777" w:rsidR="00EE527F" w:rsidRDefault="003F1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14:paraId="4BE7C3A4" w14:textId="77777777" w:rsidR="00EE527F" w:rsidRPr="00C64CD6" w:rsidRDefault="003F18B6" w:rsidP="00C64CD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 w:rsidR="006F7BC9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154944F2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A60EE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36E6ADA3" w14:textId="77777777" w:rsidR="00C64CD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4AA0291F" w14:textId="77777777" w:rsidR="00CA3063" w:rsidRDefault="00C64CD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7D565B1B" w14:textId="77777777" w:rsidR="00EE527F" w:rsidRDefault="00E50334">
      <w:r>
        <w:rPr>
          <w:sz w:val="24"/>
          <w:szCs w:val="24"/>
        </w:rPr>
        <w:lastRenderedPageBreak/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E5C00" w14:textId="77777777" w:rsidR="007D0541" w:rsidRDefault="007D0541">
      <w:r>
        <w:separator/>
      </w:r>
    </w:p>
  </w:endnote>
  <w:endnote w:type="continuationSeparator" w:id="0">
    <w:p w14:paraId="786336B5" w14:textId="77777777" w:rsidR="007D0541" w:rsidRDefault="007D0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5FC9CA" w14:textId="7D62BD5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588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 w:rsidR="000C5C60">
      <w:rPr>
        <w:rStyle w:val="PageNumber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393552" w14:textId="77777777" w:rsidR="007D0541" w:rsidRDefault="007D0541">
      <w:r>
        <w:separator/>
      </w:r>
    </w:p>
  </w:footnote>
  <w:footnote w:type="continuationSeparator" w:id="0">
    <w:p w14:paraId="3F5BB0F3" w14:textId="77777777" w:rsidR="007D0541" w:rsidRDefault="007D0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0913" w14:textId="254531DB" w:rsidR="00EE527F" w:rsidRPr="00772D7B" w:rsidRDefault="002E0928" w:rsidP="00772D7B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9D51DED" wp14:editId="3163816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004B">
      <w:rPr>
        <w:b/>
        <w:color w:val="0000FF"/>
        <w:sz w:val="28"/>
      </w:rPr>
      <w:t xml:space="preserve">                     </w:t>
    </w:r>
    <w:r w:rsidR="00EE527F">
      <w:rPr>
        <w:b/>
        <w:color w:val="0000FF"/>
        <w:sz w:val="28"/>
      </w:rPr>
      <w:t>ERIC WONG MACHINERY TRANSPORTATION PTE LTD</w:t>
    </w:r>
  </w:p>
  <w:p w14:paraId="2519D0EE" w14:textId="77777777" w:rsidR="00EE527F" w:rsidRDefault="00D37B7C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A7108AF" w14:textId="4361D8CA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</w:t>
    </w:r>
  </w:p>
  <w:p w14:paraId="0D6713B2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66B3947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A8139AE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5387343">
    <w:abstractNumId w:val="2"/>
  </w:num>
  <w:num w:numId="2" w16cid:durableId="689457363">
    <w:abstractNumId w:val="4"/>
  </w:num>
  <w:num w:numId="3" w16cid:durableId="1947423414">
    <w:abstractNumId w:val="0"/>
  </w:num>
  <w:num w:numId="4" w16cid:durableId="288367550">
    <w:abstractNumId w:val="9"/>
  </w:num>
  <w:num w:numId="5" w16cid:durableId="390157632">
    <w:abstractNumId w:val="5"/>
  </w:num>
  <w:num w:numId="6" w16cid:durableId="295456755">
    <w:abstractNumId w:val="6"/>
  </w:num>
  <w:num w:numId="7" w16cid:durableId="907110373">
    <w:abstractNumId w:val="3"/>
  </w:num>
  <w:num w:numId="8" w16cid:durableId="1372152957">
    <w:abstractNumId w:val="7"/>
  </w:num>
  <w:num w:numId="9" w16cid:durableId="127087398">
    <w:abstractNumId w:val="1"/>
  </w:num>
  <w:num w:numId="10" w16cid:durableId="2069452643">
    <w:abstractNumId w:val="8"/>
  </w:num>
  <w:num w:numId="11" w16cid:durableId="1033772284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A84"/>
    <w:rsid w:val="000164C3"/>
    <w:rsid w:val="000168A1"/>
    <w:rsid w:val="00017290"/>
    <w:rsid w:val="00037A80"/>
    <w:rsid w:val="00056420"/>
    <w:rsid w:val="00075DD7"/>
    <w:rsid w:val="000C3941"/>
    <w:rsid w:val="000C5C60"/>
    <w:rsid w:val="000F082E"/>
    <w:rsid w:val="001128BA"/>
    <w:rsid w:val="00133B61"/>
    <w:rsid w:val="0015129F"/>
    <w:rsid w:val="0015341D"/>
    <w:rsid w:val="00160D36"/>
    <w:rsid w:val="00163F39"/>
    <w:rsid w:val="001645BC"/>
    <w:rsid w:val="00193DFA"/>
    <w:rsid w:val="001962CB"/>
    <w:rsid w:val="001C36A6"/>
    <w:rsid w:val="00251834"/>
    <w:rsid w:val="00284372"/>
    <w:rsid w:val="002B3EE6"/>
    <w:rsid w:val="002E0928"/>
    <w:rsid w:val="002E5ACE"/>
    <w:rsid w:val="003033AF"/>
    <w:rsid w:val="00360DBE"/>
    <w:rsid w:val="003A60EE"/>
    <w:rsid w:val="003C4111"/>
    <w:rsid w:val="003F18B6"/>
    <w:rsid w:val="004202B7"/>
    <w:rsid w:val="0042603E"/>
    <w:rsid w:val="00440B76"/>
    <w:rsid w:val="00465941"/>
    <w:rsid w:val="004725E1"/>
    <w:rsid w:val="00475D86"/>
    <w:rsid w:val="004C14F0"/>
    <w:rsid w:val="00537194"/>
    <w:rsid w:val="00541CE8"/>
    <w:rsid w:val="00543B4A"/>
    <w:rsid w:val="00545425"/>
    <w:rsid w:val="00562658"/>
    <w:rsid w:val="00572417"/>
    <w:rsid w:val="0057327B"/>
    <w:rsid w:val="005778E5"/>
    <w:rsid w:val="005B1491"/>
    <w:rsid w:val="005C3925"/>
    <w:rsid w:val="005C5283"/>
    <w:rsid w:val="005E3CC7"/>
    <w:rsid w:val="005E6269"/>
    <w:rsid w:val="006A0465"/>
    <w:rsid w:val="006A5466"/>
    <w:rsid w:val="006B42B0"/>
    <w:rsid w:val="006D1B10"/>
    <w:rsid w:val="006E7CD4"/>
    <w:rsid w:val="006F7BC9"/>
    <w:rsid w:val="007046DC"/>
    <w:rsid w:val="0073651E"/>
    <w:rsid w:val="0074581A"/>
    <w:rsid w:val="00771E63"/>
    <w:rsid w:val="00772D7B"/>
    <w:rsid w:val="0078517D"/>
    <w:rsid w:val="00792F41"/>
    <w:rsid w:val="007B2719"/>
    <w:rsid w:val="007B2926"/>
    <w:rsid w:val="007C40B7"/>
    <w:rsid w:val="007D0541"/>
    <w:rsid w:val="007F335E"/>
    <w:rsid w:val="008018EB"/>
    <w:rsid w:val="00811DF3"/>
    <w:rsid w:val="008221E2"/>
    <w:rsid w:val="008254AB"/>
    <w:rsid w:val="00827A8F"/>
    <w:rsid w:val="00830211"/>
    <w:rsid w:val="00840DC8"/>
    <w:rsid w:val="00842F96"/>
    <w:rsid w:val="00864E24"/>
    <w:rsid w:val="0088566E"/>
    <w:rsid w:val="008919BC"/>
    <w:rsid w:val="008A646D"/>
    <w:rsid w:val="008E49B9"/>
    <w:rsid w:val="00913C1D"/>
    <w:rsid w:val="00924100"/>
    <w:rsid w:val="00927F5E"/>
    <w:rsid w:val="00953C8B"/>
    <w:rsid w:val="00961486"/>
    <w:rsid w:val="00A1573E"/>
    <w:rsid w:val="00A3567D"/>
    <w:rsid w:val="00A36F93"/>
    <w:rsid w:val="00A40342"/>
    <w:rsid w:val="00A57E24"/>
    <w:rsid w:val="00A87E64"/>
    <w:rsid w:val="00A922BB"/>
    <w:rsid w:val="00AC5524"/>
    <w:rsid w:val="00AD2AAC"/>
    <w:rsid w:val="00B14E86"/>
    <w:rsid w:val="00B5267F"/>
    <w:rsid w:val="00BC585D"/>
    <w:rsid w:val="00BD0D0D"/>
    <w:rsid w:val="00BF4BFD"/>
    <w:rsid w:val="00C101A7"/>
    <w:rsid w:val="00C475F0"/>
    <w:rsid w:val="00C5445F"/>
    <w:rsid w:val="00C64CD6"/>
    <w:rsid w:val="00C844B7"/>
    <w:rsid w:val="00CA3063"/>
    <w:rsid w:val="00CA407C"/>
    <w:rsid w:val="00CB1A7A"/>
    <w:rsid w:val="00CE5887"/>
    <w:rsid w:val="00D00A75"/>
    <w:rsid w:val="00D02D29"/>
    <w:rsid w:val="00D20784"/>
    <w:rsid w:val="00D252B7"/>
    <w:rsid w:val="00D37B7C"/>
    <w:rsid w:val="00D75EF4"/>
    <w:rsid w:val="00D76F88"/>
    <w:rsid w:val="00DD146C"/>
    <w:rsid w:val="00DE77FE"/>
    <w:rsid w:val="00DF2260"/>
    <w:rsid w:val="00E03A10"/>
    <w:rsid w:val="00E11985"/>
    <w:rsid w:val="00E50334"/>
    <w:rsid w:val="00E621E2"/>
    <w:rsid w:val="00E82891"/>
    <w:rsid w:val="00E87FDA"/>
    <w:rsid w:val="00EB00E7"/>
    <w:rsid w:val="00ED0A4C"/>
    <w:rsid w:val="00EE527F"/>
    <w:rsid w:val="00EF7E65"/>
    <w:rsid w:val="00F04050"/>
    <w:rsid w:val="00F110BD"/>
    <w:rsid w:val="00F24168"/>
    <w:rsid w:val="00FA7946"/>
    <w:rsid w:val="00FD31A2"/>
    <w:rsid w:val="00FD48D4"/>
    <w:rsid w:val="00FD7D40"/>
    <w:rsid w:val="00FE004B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8371DF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77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2025-04-24T07:03:00Z</cp:lastPrinted>
  <dcterms:created xsi:type="dcterms:W3CDTF">2025-04-23T03:03:00Z</dcterms:created>
  <dcterms:modified xsi:type="dcterms:W3CDTF">2025-04-24T07:03:00Z</dcterms:modified>
</cp:coreProperties>
</file>