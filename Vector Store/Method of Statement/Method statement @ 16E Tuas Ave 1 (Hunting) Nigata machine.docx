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4B7FCE">
      <w:pPr>
        <w:rPr>
          <w:sz w:val="24"/>
          <w:lang w:eastAsia="zh-CN"/>
        </w:rPr>
      </w:pPr>
      <w:r>
        <w:rPr>
          <w:sz w:val="24"/>
        </w:rPr>
        <w:t>Date: 26</w:t>
      </w:r>
      <w:r w:rsidRPr="004B7FCE">
        <w:rPr>
          <w:sz w:val="24"/>
          <w:vertAlign w:val="superscript"/>
        </w:rPr>
        <w:t>th</w:t>
      </w:r>
      <w:r>
        <w:rPr>
          <w:sz w:val="24"/>
        </w:rPr>
        <w:t xml:space="preserve"> June 2024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954D9">
        <w:rPr>
          <w:sz w:val="24"/>
          <w:lang w:eastAsia="zh-CN"/>
        </w:rPr>
        <w:t>hoist down</w:t>
      </w:r>
      <w:r>
        <w:rPr>
          <w:sz w:val="24"/>
          <w:lang w:eastAsia="zh-CN"/>
        </w:rPr>
        <w:t xml:space="preserve"> </w:t>
      </w:r>
      <w:r w:rsidR="0024606E">
        <w:rPr>
          <w:sz w:val="24"/>
          <w:lang w:eastAsia="zh-CN"/>
        </w:rPr>
        <w:t>1</w:t>
      </w:r>
      <w:r w:rsidR="00837F27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 w:rsidR="001C782A">
        <w:rPr>
          <w:sz w:val="24"/>
          <w:lang w:eastAsia="zh-CN"/>
        </w:rPr>
        <w:t>machine</w:t>
      </w:r>
      <w:r w:rsidR="00BC05DB">
        <w:rPr>
          <w:sz w:val="24"/>
          <w:lang w:eastAsia="zh-CN"/>
        </w:rPr>
        <w:t xml:space="preserve"> </w:t>
      </w:r>
      <w:r w:rsidR="00FE0FF3">
        <w:rPr>
          <w:sz w:val="24"/>
          <w:lang w:eastAsia="zh-CN"/>
        </w:rPr>
        <w:t xml:space="preserve">and accessories </w:t>
      </w:r>
      <w:r w:rsidR="00BC05DB">
        <w:rPr>
          <w:sz w:val="24"/>
          <w:lang w:eastAsia="zh-CN"/>
        </w:rPr>
        <w:t>from low loaders</w:t>
      </w:r>
      <w:r w:rsidR="00FE0FF3">
        <w:rPr>
          <w:sz w:val="24"/>
          <w:lang w:eastAsia="zh-CN"/>
        </w:rPr>
        <w:t>/lorry chassis</w:t>
      </w:r>
      <w:r w:rsidR="00837F27">
        <w:rPr>
          <w:sz w:val="24"/>
          <w:lang w:eastAsia="zh-CN"/>
        </w:rPr>
        <w:t xml:space="preserve">, </w:t>
      </w:r>
      <w:r>
        <w:rPr>
          <w:sz w:val="24"/>
          <w:lang w:eastAsia="zh-CN"/>
        </w:rPr>
        <w:t>s</w:t>
      </w:r>
      <w:r w:rsidR="0024606E">
        <w:rPr>
          <w:sz w:val="24"/>
          <w:lang w:eastAsia="zh-CN"/>
        </w:rPr>
        <w:t xml:space="preserve">hift and position into factory </w:t>
      </w:r>
      <w:r>
        <w:rPr>
          <w:sz w:val="24"/>
          <w:lang w:eastAsia="zh-CN"/>
        </w:rPr>
        <w:t xml:space="preserve">premise </w:t>
      </w:r>
      <w:r w:rsidR="00837F27">
        <w:rPr>
          <w:sz w:val="24"/>
          <w:lang w:eastAsia="zh-CN"/>
        </w:rPr>
        <w:t>at ground floor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37F27" w:rsidRDefault="00837F2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D71D95" w:rsidRDefault="004B7FC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1 unit Nigata machine </w:t>
      </w:r>
    </w:p>
    <w:p w:rsidR="0024606E" w:rsidRDefault="0024606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Dim:</w:t>
      </w:r>
      <w:r w:rsidR="004B7FCE">
        <w:rPr>
          <w:b/>
          <w:bCs/>
          <w:sz w:val="24"/>
          <w:szCs w:val="24"/>
          <w:lang w:eastAsia="zh-CN"/>
        </w:rPr>
        <w:t xml:space="preserve"> 5.73 x 3.3 x 3.55</w:t>
      </w:r>
    </w:p>
    <w:p w:rsidR="0024606E" w:rsidRPr="0024606E" w:rsidRDefault="0024606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 xml:space="preserve">Wt: </w:t>
      </w:r>
      <w:r w:rsidR="004B7FCE">
        <w:rPr>
          <w:b/>
          <w:bCs/>
          <w:sz w:val="24"/>
          <w:szCs w:val="24"/>
          <w:lang w:eastAsia="zh-CN"/>
        </w:rPr>
        <w:t>20</w:t>
      </w:r>
      <w:r w:rsidR="00844EDA">
        <w:rPr>
          <w:b/>
          <w:bCs/>
          <w:sz w:val="24"/>
          <w:szCs w:val="24"/>
          <w:lang w:eastAsia="zh-CN"/>
        </w:rPr>
        <w:t>, 5</w:t>
      </w:r>
      <w:r w:rsidR="00B733A5">
        <w:rPr>
          <w:b/>
          <w:bCs/>
          <w:sz w:val="24"/>
          <w:szCs w:val="24"/>
          <w:lang w:eastAsia="zh-CN"/>
        </w:rPr>
        <w:t xml:space="preserve">00 kg </w:t>
      </w:r>
    </w:p>
    <w:p w:rsidR="00837F27" w:rsidRPr="00837F27" w:rsidRDefault="00837F2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bookmarkStart w:id="0" w:name="_GoBack"/>
      <w:bookmarkEnd w:id="0"/>
    </w:p>
    <w:p w:rsidR="00684C71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84C71" w:rsidRDefault="004B7F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01/07/24 </w:t>
      </w:r>
      <w:r w:rsidR="00FE0FF3">
        <w:rPr>
          <w:sz w:val="24"/>
          <w:lang w:eastAsia="zh-CN"/>
        </w:rPr>
        <w:t>–</w:t>
      </w:r>
      <w:r>
        <w:rPr>
          <w:sz w:val="24"/>
          <w:lang w:eastAsia="zh-CN"/>
        </w:rPr>
        <w:t xml:space="preserve"> </w:t>
      </w:r>
      <w:r w:rsidR="00FE0FF3">
        <w:rPr>
          <w:sz w:val="24"/>
          <w:lang w:eastAsia="zh-CN"/>
        </w:rPr>
        <w:t xml:space="preserve">to unload and move in machine accessories </w:t>
      </w:r>
    </w:p>
    <w:p w:rsidR="00FE0FF3" w:rsidRDefault="00FE0F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02/07/24 – to unload and move in main machine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C5A20" w:rsidRDefault="00BC5A2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BC5A20" w:rsidRDefault="0084094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Est: 11:30</w:t>
      </w:r>
      <w:r w:rsidR="00BC5A20">
        <w:rPr>
          <w:bCs/>
          <w:sz w:val="24"/>
          <w:szCs w:val="24"/>
          <w:lang w:eastAsia="zh-CN"/>
        </w:rPr>
        <w:t xml:space="preserve"> am </w:t>
      </w:r>
    </w:p>
    <w:p w:rsidR="00BC5A20" w:rsidRPr="00BC5A20" w:rsidRDefault="00BC5A2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24606E" w:rsidP="00707B09">
      <w:pPr>
        <w:pStyle w:val="Heading4"/>
      </w:pPr>
      <w:r>
        <w:t>16E Tuas Ave 1 #01-61</w:t>
      </w:r>
    </w:p>
    <w:p w:rsidR="00684C71" w:rsidRDefault="0024606E" w:rsidP="0024606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Hunting Energy Services Pte Ltd</w:t>
      </w:r>
    </w:p>
    <w:p w:rsidR="0024606E" w:rsidRPr="0024606E" w:rsidRDefault="0024606E" w:rsidP="0024606E">
      <w:pPr>
        <w:rPr>
          <w:sz w:val="24"/>
          <w:szCs w:val="24"/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FE0F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</w:t>
      </w:r>
      <w:r w:rsidR="002D3928">
        <w:rPr>
          <w:sz w:val="24"/>
          <w:lang w:eastAsia="zh-CN"/>
        </w:rPr>
        <w:t>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2639DB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</w:p>
    <w:p w:rsidR="0024606E" w:rsidRDefault="00723B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24606E">
        <w:rPr>
          <w:sz w:val="24"/>
          <w:lang w:eastAsia="zh-CN"/>
        </w:rPr>
        <w:t>ow loader</w:t>
      </w:r>
    </w:p>
    <w:p w:rsidR="0084094C" w:rsidRDefault="008409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forklift </w:t>
      </w:r>
    </w:p>
    <w:p w:rsidR="00650074" w:rsidRDefault="007C4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</w:t>
      </w:r>
      <w:r w:rsidR="00707B09">
        <w:rPr>
          <w:sz w:val="24"/>
          <w:lang w:eastAsia="zh-CN"/>
        </w:rPr>
        <w:t xml:space="preserve"> rollers</w:t>
      </w:r>
    </w:p>
    <w:p w:rsidR="0084094C" w:rsidRDefault="0084094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truck </w:t>
      </w:r>
    </w:p>
    <w:p w:rsidR="00723BEB" w:rsidRDefault="00723B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Hydraulic jack</w:t>
      </w:r>
    </w:p>
    <w:p w:rsidR="00463987" w:rsidRDefault="00723B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</w:t>
      </w:r>
      <w:r w:rsidR="00463987">
        <w:rPr>
          <w:sz w:val="24"/>
          <w:lang w:eastAsia="zh-CN"/>
        </w:rPr>
        <w:t xml:space="preserve">ebbing </w:t>
      </w:r>
      <w:r w:rsidR="0084094C">
        <w:rPr>
          <w:sz w:val="24"/>
          <w:lang w:eastAsia="zh-CN"/>
        </w:rPr>
        <w:t>sling</w:t>
      </w:r>
    </w:p>
    <w:p w:rsidR="00650074" w:rsidRDefault="002460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9D0FBE">
        <w:rPr>
          <w:sz w:val="24"/>
          <w:lang w:eastAsia="zh-CN"/>
        </w:rPr>
        <w:t>hackle</w:t>
      </w:r>
    </w:p>
    <w:p w:rsidR="0084094C" w:rsidRDefault="004639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(to lay out for floor protection)</w:t>
      </w:r>
    </w:p>
    <w:p w:rsidR="00684C71" w:rsidRPr="00463987" w:rsidRDefault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56040" w:rsidRDefault="00656040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D1424C" w:rsidRDefault="00D1424C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37F27">
        <w:rPr>
          <w:sz w:val="24"/>
          <w:lang w:eastAsia="zh-CN"/>
        </w:rPr>
        <w:t>.</w:t>
      </w:r>
      <w:r>
        <w:rPr>
          <w:sz w:val="24"/>
          <w:lang w:eastAsia="zh-CN"/>
        </w:rPr>
        <w:t xml:space="preserve">M certified lifting supervisor, rigger, signalman and mobile/lorry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7C44FF" w:rsidRDefault="007C44F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tape and lifting in operation signage 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837F27">
        <w:rPr>
          <w:sz w:val="24"/>
          <w:lang w:eastAsia="zh-CN"/>
        </w:rPr>
        <w:t xml:space="preserve">safety </w:t>
      </w:r>
      <w:r w:rsidR="00723BE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837F27">
        <w:t>.</w:t>
      </w:r>
      <w:r w:rsidR="00A64537">
        <w:rPr>
          <w:rFonts w:hint="eastAsia"/>
        </w:rPr>
        <w:t>O</w:t>
      </w:r>
      <w:r w:rsidR="00837F27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837F27" w:rsidRDefault="0081336E" w:rsidP="00837F27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837F27">
        <w:rPr>
          <w:b w:val="0"/>
          <w:sz w:val="20"/>
          <w:u w:val="none"/>
          <w:lang w:eastAsia="zh-CN"/>
        </w:rPr>
        <w:t xml:space="preserve">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  </w:t>
      </w:r>
    </w:p>
    <w:p w:rsidR="009D0FBE" w:rsidRDefault="00723BEB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</w:t>
      </w:r>
      <w:r w:rsidR="00410512">
        <w:rPr>
          <w:sz w:val="24"/>
          <w:lang w:eastAsia="zh-CN"/>
        </w:rPr>
        <w:t xml:space="preserve"> </w:t>
      </w:r>
      <w:r w:rsidR="00A64537">
        <w:rPr>
          <w:sz w:val="24"/>
          <w:lang w:eastAsia="zh-CN"/>
        </w:rPr>
        <w:t>mobile</w:t>
      </w:r>
      <w:r w:rsidR="00E33CBC">
        <w:rPr>
          <w:sz w:val="24"/>
          <w:lang w:eastAsia="zh-CN"/>
        </w:rPr>
        <w:t xml:space="preserve"> crane at designated unloading area</w:t>
      </w:r>
    </w:p>
    <w:p w:rsidR="00723BEB" w:rsidRDefault="00723BEB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</w:t>
      </w:r>
      <w:r w:rsidR="00B733A5">
        <w:rPr>
          <w:sz w:val="24"/>
          <w:lang w:eastAsia="zh-CN"/>
        </w:rPr>
        <w:t>ting</w:t>
      </w:r>
      <w:r>
        <w:rPr>
          <w:sz w:val="24"/>
          <w:lang w:eastAsia="zh-CN"/>
        </w:rPr>
        <w:t xml:space="preserve"> up crane on site </w:t>
      </w:r>
      <w:r w:rsidR="00FE0FF3">
        <w:rPr>
          <w:sz w:val="24"/>
          <w:lang w:eastAsia="zh-CN"/>
        </w:rPr>
        <w:t xml:space="preserve">with outrigger fully extended and resting on metal plate/timber mats as base plate </w:t>
      </w:r>
    </w:p>
    <w:p w:rsidR="00880467" w:rsidRDefault="00B733A5" w:rsidP="00B9346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r</w:t>
      </w:r>
      <w:r w:rsidR="00E33CBC">
        <w:rPr>
          <w:sz w:val="24"/>
          <w:lang w:eastAsia="zh-CN"/>
        </w:rPr>
        <w:t>everse low loader to near crane</w:t>
      </w:r>
    </w:p>
    <w:p w:rsidR="00E33CBC" w:rsidRDefault="00723BEB" w:rsidP="00723BE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625D4E" w:rsidRPr="00723BEB">
        <w:rPr>
          <w:sz w:val="24"/>
          <w:lang w:eastAsia="zh-CN"/>
        </w:rPr>
        <w:t xml:space="preserve">ttached sling to crane hook </w:t>
      </w:r>
    </w:p>
    <w:p w:rsidR="00FE0FF3" w:rsidRPr="00723BEB" w:rsidRDefault="00FE0FF3" w:rsidP="00723BE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Pr="00723BEB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Pr="00723BEB">
        <w:rPr>
          <w:sz w:val="24"/>
          <w:lang w:eastAsia="zh-CN"/>
        </w:rPr>
        <w:t>to rigging point of machine</w:t>
      </w:r>
    </w:p>
    <w:p w:rsidR="00723BEB" w:rsidRDefault="00625D4E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</w:t>
      </w:r>
      <w:r w:rsidR="00723BEB">
        <w:rPr>
          <w:sz w:val="24"/>
          <w:lang w:eastAsia="zh-CN"/>
        </w:rPr>
        <w:t xml:space="preserve"> up machine from low loader</w:t>
      </w:r>
    </w:p>
    <w:p w:rsidR="00E33CBC" w:rsidRDefault="00723BEB" w:rsidP="00057FF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low loader away</w:t>
      </w:r>
      <w:r w:rsidR="00625D4E">
        <w:rPr>
          <w:sz w:val="24"/>
          <w:lang w:eastAsia="zh-CN"/>
        </w:rPr>
        <w:t xml:space="preserve"> </w:t>
      </w:r>
      <w:r w:rsidR="00D86DCD">
        <w:rPr>
          <w:sz w:val="24"/>
          <w:lang w:eastAsia="zh-CN"/>
        </w:rPr>
        <w:t xml:space="preserve"> </w:t>
      </w:r>
    </w:p>
    <w:p w:rsidR="00AF5391" w:rsidRPr="00723BEB" w:rsidRDefault="0041482A" w:rsidP="00723BE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723BEB">
        <w:rPr>
          <w:sz w:val="24"/>
          <w:lang w:eastAsia="zh-CN"/>
        </w:rPr>
        <w:t xml:space="preserve">Lower down machine slowly </w:t>
      </w:r>
      <w:r w:rsidR="00057FF4" w:rsidRPr="00723BEB">
        <w:rPr>
          <w:sz w:val="24"/>
          <w:lang w:eastAsia="zh-CN"/>
        </w:rPr>
        <w:t>to near ground level</w:t>
      </w:r>
    </w:p>
    <w:p w:rsidR="008954D9" w:rsidRDefault="00B4600F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hydraulic</w:t>
      </w:r>
      <w:r w:rsidR="008954D9">
        <w:rPr>
          <w:sz w:val="24"/>
          <w:lang w:eastAsia="zh-CN"/>
        </w:rPr>
        <w:t xml:space="preserve"> rollers to machine base</w:t>
      </w:r>
    </w:p>
    <w:p w:rsidR="00684C71" w:rsidRPr="0041482A" w:rsidRDefault="008954D9" w:rsidP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1336E">
        <w:rPr>
          <w:sz w:val="24"/>
          <w:lang w:eastAsia="zh-CN"/>
        </w:rPr>
        <w:t xml:space="preserve">ecured </w:t>
      </w:r>
      <w:r>
        <w:rPr>
          <w:sz w:val="24"/>
          <w:lang w:eastAsia="zh-CN"/>
        </w:rPr>
        <w:t xml:space="preserve">rollers </w:t>
      </w:r>
      <w:r w:rsidR="0081336E">
        <w:rPr>
          <w:sz w:val="24"/>
          <w:lang w:eastAsia="zh-CN"/>
        </w:rPr>
        <w:t xml:space="preserve">with </w:t>
      </w:r>
      <w:r w:rsidR="00205704">
        <w:rPr>
          <w:sz w:val="24"/>
          <w:lang w:eastAsia="zh-CN"/>
        </w:rPr>
        <w:t xml:space="preserve">bolts and </w:t>
      </w:r>
      <w:r w:rsidR="0081336E">
        <w:rPr>
          <w:sz w:val="24"/>
          <w:lang w:eastAsia="zh-CN"/>
        </w:rPr>
        <w:t>nuts</w:t>
      </w:r>
    </w:p>
    <w:p w:rsidR="0041482A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81336E">
        <w:rPr>
          <w:sz w:val="24"/>
          <w:lang w:eastAsia="zh-CN"/>
        </w:rPr>
        <w:t xml:space="preserve"> </w:t>
      </w:r>
      <w:r w:rsidR="00B733A5">
        <w:rPr>
          <w:sz w:val="24"/>
          <w:lang w:eastAsia="zh-CN"/>
        </w:rPr>
        <w:t xml:space="preserve">machine into factory premise </w:t>
      </w:r>
    </w:p>
    <w:p w:rsidR="00684C71" w:rsidRDefault="004148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</w:t>
      </w:r>
      <w:r w:rsidR="0081336E">
        <w:rPr>
          <w:sz w:val="24"/>
          <w:lang w:eastAsia="zh-CN"/>
        </w:rPr>
        <w:t xml:space="preserve">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D1424C" w:rsidRPr="005056C2" w:rsidRDefault="00352C91" w:rsidP="00D1424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EF0653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EF065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65ED0" w:rsidRPr="009D0FBE" w:rsidRDefault="0081336E" w:rsidP="009D0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65ED0" w:rsidRPr="00F65ED0" w:rsidRDefault="00F65ED0" w:rsidP="00F65ED0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8954D9" w:rsidRDefault="008954D9">
      <w:pPr>
        <w:ind w:left="720"/>
        <w:rPr>
          <w:sz w:val="24"/>
        </w:rPr>
      </w:pPr>
    </w:p>
    <w:p w:rsidR="00684C71" w:rsidRDefault="00B733A5" w:rsidP="00B733A5">
      <w:pPr>
        <w:rPr>
          <w:sz w:val="24"/>
        </w:rPr>
      </w:pPr>
      <w:r>
        <w:rPr>
          <w:sz w:val="24"/>
        </w:rPr>
        <w:t xml:space="preserve">            </w:t>
      </w:r>
      <w:r w:rsidR="00B45C00"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B733A5">
      <w:pPr>
        <w:rPr>
          <w:sz w:val="24"/>
        </w:rPr>
      </w:pPr>
      <w:r>
        <w:rPr>
          <w:sz w:val="24"/>
        </w:rPr>
        <w:t xml:space="preserve">            </w:t>
      </w:r>
      <w:r w:rsidR="00B4600F">
        <w:rPr>
          <w:sz w:val="24"/>
        </w:rPr>
        <w:t xml:space="preserve">Kevin Wong </w:t>
      </w:r>
      <w:r w:rsidR="006D0ED2">
        <w:rPr>
          <w:sz w:val="24"/>
        </w:rPr>
        <w:t>/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35FB" w:rsidRDefault="00AA35FB">
      <w:r>
        <w:separator/>
      </w:r>
    </w:p>
  </w:endnote>
  <w:endnote w:type="continuationSeparator" w:id="0">
    <w:p w:rsidR="00AA35FB" w:rsidRDefault="00AA35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40AC5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40AC5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35FB" w:rsidRDefault="00AA35FB">
      <w:r>
        <w:separator/>
      </w:r>
    </w:p>
  </w:footnote>
  <w:footnote w:type="continuationSeparator" w:id="0">
    <w:p w:rsidR="00AA35FB" w:rsidRDefault="00AA35F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AA35F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4B7FCE">
    <w:pPr>
      <w:pStyle w:val="Header"/>
      <w:jc w:val="center"/>
    </w:pPr>
    <w:r>
      <w:t>No. 28 Kranji Loop #05-03, Kranji Green, Singapore 739571</w:t>
    </w:r>
  </w:p>
  <w:p w:rsidR="00684C71" w:rsidRDefault="00F65ED0">
    <w:pPr>
      <w:pStyle w:val="Header"/>
      <w:jc w:val="center"/>
    </w:pPr>
    <w:r>
      <w:t>Tel</w:t>
    </w:r>
    <w:r w:rsidR="0081336E">
      <w:t xml:space="preserve">: </w:t>
    </w:r>
    <w:r w:rsidR="00A32709">
      <w:t>6</w:t>
    </w:r>
    <w:r w:rsidR="0081336E">
      <w:t xml:space="preserve">2824175, </w:t>
    </w:r>
    <w:r w:rsidR="00A32709">
      <w:t>6</w:t>
    </w:r>
    <w:r w:rsidR="0081336E">
      <w:t xml:space="preserve">2828203, </w:t>
    </w:r>
    <w:r w:rsidR="00A32709">
      <w:t>6</w:t>
    </w:r>
    <w:r w:rsidR="004B7FCE">
      <w:t>2826020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AA35FB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F65ED0">
    <w:pPr>
      <w:pStyle w:val="Header"/>
      <w:jc w:val="center"/>
      <w:rPr>
        <w:sz w:val="22"/>
      </w:rPr>
    </w:pPr>
    <w:r>
      <w:rPr>
        <w:sz w:val="22"/>
      </w:rPr>
      <w:t>e-mail</w:t>
    </w:r>
    <w:r w:rsidR="00A32709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1665B"/>
    <w:rsid w:val="000247B2"/>
    <w:rsid w:val="000343CD"/>
    <w:rsid w:val="00057FF4"/>
    <w:rsid w:val="00070794"/>
    <w:rsid w:val="000801A2"/>
    <w:rsid w:val="00090AFE"/>
    <w:rsid w:val="000C4536"/>
    <w:rsid w:val="000D1431"/>
    <w:rsid w:val="001A2B56"/>
    <w:rsid w:val="001B649D"/>
    <w:rsid w:val="001C67C6"/>
    <w:rsid w:val="001C782A"/>
    <w:rsid w:val="001E2E7F"/>
    <w:rsid w:val="00205704"/>
    <w:rsid w:val="0024606E"/>
    <w:rsid w:val="002639DB"/>
    <w:rsid w:val="002D3928"/>
    <w:rsid w:val="00352C91"/>
    <w:rsid w:val="003A38CC"/>
    <w:rsid w:val="003C5C9D"/>
    <w:rsid w:val="003D017C"/>
    <w:rsid w:val="003E4695"/>
    <w:rsid w:val="00404EF6"/>
    <w:rsid w:val="00410512"/>
    <w:rsid w:val="004135BC"/>
    <w:rsid w:val="0041482A"/>
    <w:rsid w:val="00430E18"/>
    <w:rsid w:val="00463987"/>
    <w:rsid w:val="0047011D"/>
    <w:rsid w:val="004B7FCE"/>
    <w:rsid w:val="004E4771"/>
    <w:rsid w:val="005056C2"/>
    <w:rsid w:val="00517802"/>
    <w:rsid w:val="0052796F"/>
    <w:rsid w:val="00596BDF"/>
    <w:rsid w:val="005D7370"/>
    <w:rsid w:val="00620E16"/>
    <w:rsid w:val="00625D4E"/>
    <w:rsid w:val="006304BE"/>
    <w:rsid w:val="00650074"/>
    <w:rsid w:val="00650243"/>
    <w:rsid w:val="00656040"/>
    <w:rsid w:val="00684C71"/>
    <w:rsid w:val="006B6525"/>
    <w:rsid w:val="006D0ED2"/>
    <w:rsid w:val="006F37C2"/>
    <w:rsid w:val="00707B09"/>
    <w:rsid w:val="007130E5"/>
    <w:rsid w:val="00723BEB"/>
    <w:rsid w:val="007A0232"/>
    <w:rsid w:val="007C44FF"/>
    <w:rsid w:val="007E7225"/>
    <w:rsid w:val="007F48C2"/>
    <w:rsid w:val="0081336E"/>
    <w:rsid w:val="00837F27"/>
    <w:rsid w:val="0084094C"/>
    <w:rsid w:val="00844EDA"/>
    <w:rsid w:val="008453A8"/>
    <w:rsid w:val="00867645"/>
    <w:rsid w:val="00872CB0"/>
    <w:rsid w:val="00880467"/>
    <w:rsid w:val="008954D9"/>
    <w:rsid w:val="008E3BAF"/>
    <w:rsid w:val="008F1C49"/>
    <w:rsid w:val="009B5AD9"/>
    <w:rsid w:val="009D0FBE"/>
    <w:rsid w:val="009E1D32"/>
    <w:rsid w:val="00A12C7E"/>
    <w:rsid w:val="00A1710F"/>
    <w:rsid w:val="00A32709"/>
    <w:rsid w:val="00A32DA3"/>
    <w:rsid w:val="00A35A1E"/>
    <w:rsid w:val="00A64537"/>
    <w:rsid w:val="00A66247"/>
    <w:rsid w:val="00A67883"/>
    <w:rsid w:val="00A70F6E"/>
    <w:rsid w:val="00A9008E"/>
    <w:rsid w:val="00AA35FB"/>
    <w:rsid w:val="00AD174E"/>
    <w:rsid w:val="00AE1961"/>
    <w:rsid w:val="00AF5391"/>
    <w:rsid w:val="00B022AE"/>
    <w:rsid w:val="00B164A4"/>
    <w:rsid w:val="00B27FFB"/>
    <w:rsid w:val="00B40AC5"/>
    <w:rsid w:val="00B45C00"/>
    <w:rsid w:val="00B4600F"/>
    <w:rsid w:val="00B733A5"/>
    <w:rsid w:val="00B93460"/>
    <w:rsid w:val="00BC05DB"/>
    <w:rsid w:val="00BC5A20"/>
    <w:rsid w:val="00BF67C0"/>
    <w:rsid w:val="00C76645"/>
    <w:rsid w:val="00D106FE"/>
    <w:rsid w:val="00D1424C"/>
    <w:rsid w:val="00D35E8E"/>
    <w:rsid w:val="00D54FB8"/>
    <w:rsid w:val="00D55394"/>
    <w:rsid w:val="00D71D95"/>
    <w:rsid w:val="00D86DCD"/>
    <w:rsid w:val="00D9328F"/>
    <w:rsid w:val="00DC634B"/>
    <w:rsid w:val="00E273BB"/>
    <w:rsid w:val="00E33CBC"/>
    <w:rsid w:val="00E615DC"/>
    <w:rsid w:val="00E9120A"/>
    <w:rsid w:val="00EF0653"/>
    <w:rsid w:val="00EF2DCD"/>
    <w:rsid w:val="00F65ED0"/>
    <w:rsid w:val="00F772D1"/>
    <w:rsid w:val="00F81AF7"/>
    <w:rsid w:val="00F93DDA"/>
    <w:rsid w:val="00FA40A4"/>
    <w:rsid w:val="00FE0FF3"/>
    <w:rsid w:val="00FE100C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6</TotalTime>
  <Pages>1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2923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10</cp:revision>
  <cp:lastPrinted>2024-06-26T02:08:00Z</cp:lastPrinted>
  <dcterms:created xsi:type="dcterms:W3CDTF">2024-06-25T07:24:00Z</dcterms:created>
  <dcterms:modified xsi:type="dcterms:W3CDTF">2024-06-26T02:08:00Z</dcterms:modified>
</cp:coreProperties>
</file>