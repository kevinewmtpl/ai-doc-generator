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D145B">
      <w:pPr>
        <w:rPr>
          <w:sz w:val="24"/>
          <w:lang w:eastAsia="zh-CN"/>
        </w:rPr>
      </w:pPr>
      <w:r>
        <w:rPr>
          <w:sz w:val="24"/>
        </w:rPr>
        <w:t>Date: 16</w:t>
      </w:r>
      <w:r w:rsidRPr="004D145B">
        <w:rPr>
          <w:sz w:val="24"/>
          <w:vertAlign w:val="superscript"/>
        </w:rPr>
        <w:t>th</w:t>
      </w:r>
      <w:r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D145B">
        <w:rPr>
          <w:sz w:val="24"/>
          <w:lang w:eastAsia="zh-CN"/>
        </w:rPr>
        <w:t xml:space="preserve">shift out </w:t>
      </w:r>
      <w:r w:rsidR="00E07327">
        <w:rPr>
          <w:sz w:val="24"/>
          <w:lang w:eastAsia="zh-CN"/>
        </w:rPr>
        <w:t xml:space="preserve"> unit press machine</w:t>
      </w:r>
      <w:r w:rsidR="0067755D">
        <w:rPr>
          <w:sz w:val="24"/>
          <w:lang w:eastAsia="zh-CN"/>
        </w:rPr>
        <w:t xml:space="preserve"> using h</w:t>
      </w:r>
      <w:r w:rsidR="00E07327">
        <w:rPr>
          <w:sz w:val="24"/>
          <w:lang w:eastAsia="zh-CN"/>
        </w:rPr>
        <w:t>ydraulic gantry crane, transport</w:t>
      </w:r>
      <w:r w:rsidR="0067755D">
        <w:rPr>
          <w:sz w:val="24"/>
          <w:lang w:eastAsia="zh-CN"/>
        </w:rPr>
        <w:t xml:space="preserve"> to outside factory, using mobile crane to hoist up machine onto lo</w:t>
      </w:r>
      <w:r w:rsidR="00E07327">
        <w:rPr>
          <w:sz w:val="24"/>
          <w:lang w:eastAsia="zh-CN"/>
        </w:rPr>
        <w:t xml:space="preserve">w loader, transport </w:t>
      </w:r>
      <w:r w:rsidR="0067755D">
        <w:rPr>
          <w:sz w:val="24"/>
          <w:lang w:eastAsia="zh-CN"/>
        </w:rPr>
        <w:t>to new factory</w:t>
      </w:r>
      <w:r w:rsidR="00E07327">
        <w:rPr>
          <w:sz w:val="24"/>
          <w:lang w:eastAsia="zh-CN"/>
        </w:rPr>
        <w:t>, unload, shift and position to location</w:t>
      </w:r>
      <w:r w:rsidR="0067755D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6775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Ching Fong Press (No 655, 653)</w:t>
      </w:r>
    </w:p>
    <w:p w:rsidR="00E07327" w:rsidRDefault="00E073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3391 x 3200 x 6628</w:t>
      </w:r>
    </w:p>
    <w:p w:rsidR="00E07327" w:rsidRDefault="00E073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 Wt: 55, 000 kg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D145B" w:rsidRDefault="004D145B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BA65F8" w:rsidRDefault="004D145B" w:rsidP="005948F2">
      <w:pPr>
        <w:rPr>
          <w:sz w:val="24"/>
          <w:lang w:eastAsia="zh-CN"/>
        </w:rPr>
      </w:pPr>
      <w:r>
        <w:rPr>
          <w:sz w:val="24"/>
          <w:lang w:eastAsia="zh-CN"/>
        </w:rPr>
        <w:t>31/03/22 – 30/04</w:t>
      </w:r>
      <w:r w:rsidR="0067755D">
        <w:rPr>
          <w:sz w:val="24"/>
          <w:lang w:eastAsia="zh-CN"/>
        </w:rPr>
        <w:t>/22</w:t>
      </w:r>
    </w:p>
    <w:p w:rsidR="00992D3A" w:rsidRPr="004D145B" w:rsidRDefault="00992D3A" w:rsidP="004D145B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45652C" w:rsidRPr="003C37F2" w:rsidRDefault="0045652C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– 11 Bulim Walk 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516B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153BB">
        <w:rPr>
          <w:sz w:val="24"/>
          <w:lang w:eastAsia="zh-CN"/>
        </w:rPr>
        <w:t xml:space="preserve">ydraulic gantry crane </w:t>
      </w:r>
    </w:p>
    <w:p w:rsidR="00257402" w:rsidRDefault="004D1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673D24">
        <w:rPr>
          <w:sz w:val="24"/>
          <w:lang w:eastAsia="zh-CN"/>
        </w:rPr>
        <w:t xml:space="preserve">0 ton mobile crane 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4D145B">
        <w:rPr>
          <w:sz w:val="24"/>
          <w:lang w:eastAsia="zh-CN"/>
        </w:rPr>
        <w:t xml:space="preserve">/cometto trailer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C740B2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516B84">
        <w:rPr>
          <w:sz w:val="24"/>
          <w:lang w:eastAsia="zh-CN"/>
        </w:rPr>
        <w:t>25</w:t>
      </w:r>
      <w:r w:rsidR="007B5953">
        <w:rPr>
          <w:sz w:val="24"/>
          <w:lang w:eastAsia="zh-CN"/>
        </w:rPr>
        <w:t>ton s</w:t>
      </w:r>
      <w:r w:rsidR="002D617F">
        <w:rPr>
          <w:sz w:val="24"/>
          <w:lang w:eastAsia="zh-CN"/>
        </w:rPr>
        <w:t>hackle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Default="004D1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Heavy duty rollers </w:t>
      </w:r>
      <w:r w:rsidR="001268A8">
        <w:rPr>
          <w:sz w:val="24"/>
          <w:lang w:eastAsia="zh-CN"/>
        </w:rPr>
        <w:t xml:space="preserve"> </w:t>
      </w: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>unload 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7750D7">
        <w:rPr>
          <w:sz w:val="24"/>
          <w:lang w:eastAsia="zh-CN"/>
        </w:rPr>
        <w:t>ssemble</w:t>
      </w:r>
      <w:r w:rsidR="000463D9">
        <w:rPr>
          <w:sz w:val="24"/>
          <w:lang w:eastAsia="zh-CN"/>
        </w:rPr>
        <w:t xml:space="preserve"> gantry crane </w:t>
      </w:r>
      <w:r w:rsidR="007750D7">
        <w:rPr>
          <w:sz w:val="24"/>
          <w:lang w:eastAsia="zh-CN"/>
        </w:rPr>
        <w:t xml:space="preserve">near machine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7750D7">
        <w:rPr>
          <w:sz w:val="24"/>
          <w:lang w:eastAsia="zh-CN"/>
        </w:rPr>
        <w:t xml:space="preserve"> up machine from foundation hole </w:t>
      </w:r>
    </w:p>
    <w:p w:rsidR="00027949" w:rsidRDefault="007750D7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away from foundation hole </w:t>
      </w:r>
    </w:p>
    <w:p w:rsidR="00027949" w:rsidRDefault="004D145B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down machine and insert heavy duty rollers under machine bed</w:t>
      </w:r>
      <w:r w:rsidR="00C71052">
        <w:rPr>
          <w:sz w:val="24"/>
          <w:lang w:eastAsia="zh-CN"/>
        </w:rPr>
        <w:t xml:space="preserve"> </w:t>
      </w:r>
    </w:p>
    <w:p w:rsidR="00027949" w:rsidRPr="00027949" w:rsidRDefault="00C71052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loading area </w:t>
      </w:r>
    </w:p>
    <w:p w:rsidR="00DB098E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and load onto low loader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chain lock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30E65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>to new factory</w:t>
      </w:r>
    </w:p>
    <w:p w:rsidR="00C71052" w:rsidRDefault="00C71052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transport machine into factory premise</w:t>
      </w:r>
      <w:r w:rsidR="00030E65">
        <w:rPr>
          <w:sz w:val="24"/>
          <w:lang w:eastAsia="zh-CN"/>
        </w:rPr>
        <w:t xml:space="preserve"> </w:t>
      </w:r>
    </w:p>
    <w:p w:rsidR="00B57451" w:rsidRPr="00C71052" w:rsidRDefault="00C71052" w:rsidP="00C7105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</w:t>
      </w:r>
      <w:r w:rsidR="004D145B">
        <w:rPr>
          <w:sz w:val="24"/>
          <w:lang w:eastAsia="zh-CN"/>
        </w:rPr>
        <w:t xml:space="preserve">ing mobile crane to </w:t>
      </w:r>
      <w:r>
        <w:rPr>
          <w:sz w:val="24"/>
          <w:lang w:eastAsia="zh-CN"/>
        </w:rPr>
        <w:t xml:space="preserve">lower down machine onto foundation hole 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lastRenderedPageBreak/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87C" w:rsidRDefault="0064487C">
      <w:r>
        <w:separator/>
      </w:r>
    </w:p>
  </w:endnote>
  <w:endnote w:type="continuationSeparator" w:id="0">
    <w:p w:rsidR="0064487C" w:rsidRDefault="00644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5F50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5F5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87C" w:rsidRDefault="0064487C">
      <w:r>
        <w:separator/>
      </w:r>
    </w:p>
  </w:footnote>
  <w:footnote w:type="continuationSeparator" w:id="0">
    <w:p w:rsidR="0064487C" w:rsidRDefault="006448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487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4487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0E65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6332"/>
    <w:rsid w:val="00141D73"/>
    <w:rsid w:val="00147AE7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5652C"/>
    <w:rsid w:val="00466C7A"/>
    <w:rsid w:val="004B5690"/>
    <w:rsid w:val="004D145B"/>
    <w:rsid w:val="004D66B4"/>
    <w:rsid w:val="00504511"/>
    <w:rsid w:val="005153BB"/>
    <w:rsid w:val="00516B84"/>
    <w:rsid w:val="005333BC"/>
    <w:rsid w:val="00590218"/>
    <w:rsid w:val="005948F2"/>
    <w:rsid w:val="005A7E8D"/>
    <w:rsid w:val="005C4383"/>
    <w:rsid w:val="00634800"/>
    <w:rsid w:val="00641942"/>
    <w:rsid w:val="0064487C"/>
    <w:rsid w:val="006467DA"/>
    <w:rsid w:val="00663BC0"/>
    <w:rsid w:val="006713C4"/>
    <w:rsid w:val="00673D24"/>
    <w:rsid w:val="0067755D"/>
    <w:rsid w:val="007264CD"/>
    <w:rsid w:val="00735210"/>
    <w:rsid w:val="00742D33"/>
    <w:rsid w:val="007750D7"/>
    <w:rsid w:val="007B5953"/>
    <w:rsid w:val="007F3186"/>
    <w:rsid w:val="00804148"/>
    <w:rsid w:val="00840D53"/>
    <w:rsid w:val="008873CF"/>
    <w:rsid w:val="00895D5D"/>
    <w:rsid w:val="0089628B"/>
    <w:rsid w:val="008B0A24"/>
    <w:rsid w:val="00910BC8"/>
    <w:rsid w:val="00933FF0"/>
    <w:rsid w:val="00956805"/>
    <w:rsid w:val="00962CC7"/>
    <w:rsid w:val="00971AE8"/>
    <w:rsid w:val="0099046A"/>
    <w:rsid w:val="00992D3A"/>
    <w:rsid w:val="009B1025"/>
    <w:rsid w:val="009C11A6"/>
    <w:rsid w:val="00A04566"/>
    <w:rsid w:val="00A0599B"/>
    <w:rsid w:val="00A1115F"/>
    <w:rsid w:val="00A5543F"/>
    <w:rsid w:val="00A612F4"/>
    <w:rsid w:val="00A84205"/>
    <w:rsid w:val="00A93B6F"/>
    <w:rsid w:val="00AB583B"/>
    <w:rsid w:val="00AB5F50"/>
    <w:rsid w:val="00AE389D"/>
    <w:rsid w:val="00B53C3D"/>
    <w:rsid w:val="00B57451"/>
    <w:rsid w:val="00BA65F8"/>
    <w:rsid w:val="00BF1F53"/>
    <w:rsid w:val="00C37473"/>
    <w:rsid w:val="00C65390"/>
    <w:rsid w:val="00C71052"/>
    <w:rsid w:val="00C740B2"/>
    <w:rsid w:val="00C91358"/>
    <w:rsid w:val="00C95881"/>
    <w:rsid w:val="00C97E3D"/>
    <w:rsid w:val="00CC76C3"/>
    <w:rsid w:val="00D30587"/>
    <w:rsid w:val="00DB098E"/>
    <w:rsid w:val="00DF06BA"/>
    <w:rsid w:val="00E07327"/>
    <w:rsid w:val="00E34F61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D0A21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2021-12-29T05:59:00Z</cp:lastPrinted>
  <dcterms:created xsi:type="dcterms:W3CDTF">2022-03-16T00:58:00Z</dcterms:created>
  <dcterms:modified xsi:type="dcterms:W3CDTF">2022-03-16T00:58:00Z</dcterms:modified>
</cp:coreProperties>
</file>