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91D6F" w14:textId="5CD43923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F377DE9" w14:textId="15B8397C" w:rsidR="00EE527F" w:rsidRDefault="00FE142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012B6">
        <w:rPr>
          <w:sz w:val="24"/>
        </w:rPr>
        <w:t>04</w:t>
      </w:r>
      <w:r w:rsidR="005012B6" w:rsidRPr="005012B6">
        <w:rPr>
          <w:sz w:val="24"/>
          <w:vertAlign w:val="superscript"/>
        </w:rPr>
        <w:t>th</w:t>
      </w:r>
      <w:r w:rsidR="005012B6">
        <w:rPr>
          <w:sz w:val="24"/>
        </w:rPr>
        <w:t xml:space="preserve"> Sep</w:t>
      </w:r>
      <w:r w:rsidR="00021509">
        <w:rPr>
          <w:sz w:val="24"/>
        </w:rPr>
        <w:t xml:space="preserve"> 2025</w:t>
      </w:r>
    </w:p>
    <w:p w14:paraId="4EE6276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E82EA3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F5F4E17" w14:textId="3F2FA9FF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670476">
        <w:rPr>
          <w:sz w:val="24"/>
          <w:lang w:eastAsia="zh-CN"/>
        </w:rPr>
        <w:t>vacuum furnace</w:t>
      </w:r>
      <w:r>
        <w:rPr>
          <w:sz w:val="24"/>
          <w:lang w:eastAsia="zh-CN"/>
        </w:rPr>
        <w:t xml:space="preserve">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14:paraId="76439E98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B28300C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FC7F587" w14:textId="77777777" w:rsidR="0014405C" w:rsidRPr="009456D6" w:rsidRDefault="0014405C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 </w:t>
      </w:r>
    </w:p>
    <w:p w14:paraId="117249BE" w14:textId="7AF52212" w:rsidR="005D6556" w:rsidRDefault="0067047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Vacuum Furnace </w:t>
      </w:r>
    </w:p>
    <w:p w14:paraId="6883A9EE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E1AFA3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BFEA36C" w14:textId="24374C1C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021509">
        <w:rPr>
          <w:sz w:val="24"/>
          <w:lang w:eastAsia="zh-CN"/>
        </w:rPr>
        <w:t>ed</w:t>
      </w:r>
    </w:p>
    <w:p w14:paraId="42D00E9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CDBFEE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0298542A" w14:textId="0D3BB649" w:rsidR="0014405C" w:rsidRDefault="00021509" w:rsidP="006A0760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Estimate:</w:t>
      </w:r>
    </w:p>
    <w:p w14:paraId="3B4BE201" w14:textId="57EE8013" w:rsidR="00021509" w:rsidRPr="00021509" w:rsidRDefault="00670476" w:rsidP="006A0760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16/09</w:t>
      </w:r>
      <w:r w:rsidR="00021509">
        <w:rPr>
          <w:bCs/>
          <w:sz w:val="24"/>
          <w:lang w:eastAsia="zh-CN"/>
        </w:rPr>
        <w:t xml:space="preserve">/25 – </w:t>
      </w:r>
      <w:r>
        <w:rPr>
          <w:bCs/>
          <w:sz w:val="24"/>
          <w:lang w:eastAsia="zh-CN"/>
        </w:rPr>
        <w:t>26/09</w:t>
      </w:r>
      <w:r w:rsidR="00021509">
        <w:rPr>
          <w:bCs/>
          <w:sz w:val="24"/>
          <w:lang w:eastAsia="zh-CN"/>
        </w:rPr>
        <w:t>/25</w:t>
      </w:r>
    </w:p>
    <w:p w14:paraId="28E17AB8" w14:textId="77777777" w:rsidR="006A0760" w:rsidRPr="006A0760" w:rsidRDefault="006A0760" w:rsidP="006A0760">
      <w:pPr>
        <w:rPr>
          <w:sz w:val="24"/>
          <w:lang w:eastAsia="zh-CN"/>
        </w:rPr>
      </w:pPr>
    </w:p>
    <w:p w14:paraId="6D2DA5CE" w14:textId="43B7E3B1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670476">
        <w:rPr>
          <w:b/>
          <w:bCs/>
          <w:sz w:val="32"/>
          <w:u w:val="single"/>
          <w:lang w:eastAsia="zh-CN"/>
        </w:rPr>
        <w:t xml:space="preserve">         </w:t>
      </w:r>
    </w:p>
    <w:p w14:paraId="0B3ED330" w14:textId="77777777" w:rsidR="00DE77FE" w:rsidRDefault="009456D6" w:rsidP="00A57E24">
      <w:pPr>
        <w:pStyle w:val="Heading4"/>
      </w:pPr>
      <w:r>
        <w:t>51 Corporation Rd</w:t>
      </w:r>
    </w:p>
    <w:p w14:paraId="04389BF4" w14:textId="77777777"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14:paraId="0AC38602" w14:textId="77777777" w:rsidR="00EE527F" w:rsidRDefault="00EE527F">
      <w:pPr>
        <w:rPr>
          <w:lang w:eastAsia="zh-CN"/>
        </w:rPr>
      </w:pPr>
    </w:p>
    <w:p w14:paraId="09F8AE35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84E6BF2" w14:textId="77777777" w:rsidR="005012B6" w:rsidRDefault="005012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3F7DB7B4" w14:textId="1B7D12FE"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14:paraId="54FD429D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12F17327" w14:textId="77777777"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14:paraId="53DB6B25" w14:textId="77777777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3AA4B53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571883AC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62803320" w14:textId="77777777"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14:paraId="6B364410" w14:textId="7777777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1BDE1A2B" w14:textId="77777777"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14:paraId="329E9CF1" w14:textId="55CA1768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9F7A1AC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45538B2E" w14:textId="77777777" w:rsidR="00021509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7DD340E5" w14:textId="77777777" w:rsidR="009E6E8D" w:rsidRDefault="009E6E8D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3A580B" w14:textId="19F8EE1B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4C5055AB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14:paraId="40F35963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52B903C1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ED1E652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57D9E25" w14:textId="77777777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6F28E0C8" w14:textId="77777777"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E4455DD" w14:textId="77777777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E9EC6D7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C3F11DA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A9CB9D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6991C77D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189EFFB9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C5129B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1679933" w14:textId="27F00839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 area </w:t>
      </w:r>
    </w:p>
    <w:p w14:paraId="2E6D3203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2E2479ED" w14:textId="77777777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14:paraId="486654F6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18D62F5F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6BE4065B" w14:textId="09EFD004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 required sling to crane hook</w:t>
      </w:r>
    </w:p>
    <w:p w14:paraId="25D4CFC4" w14:textId="77777777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14:paraId="70334BAC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14:paraId="7AEAEB89" w14:textId="77777777" w:rsidR="00544E6B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14:paraId="215ACFE5" w14:textId="77777777" w:rsidR="00C17DAE" w:rsidRPr="004A3A58" w:rsidRDefault="00C17DAE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14:paraId="02196552" w14:textId="77777777" w:rsidR="009E6E8D" w:rsidRDefault="009E6E8D" w:rsidP="009E6E8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3E6580A" w14:textId="2C6D8F26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14:paraId="031731E8" w14:textId="46E0E851" w:rsidR="00BC0051" w:rsidRPr="00670476" w:rsidRDefault="00E47B13" w:rsidP="00670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70476">
        <w:rPr>
          <w:sz w:val="24"/>
          <w:lang w:eastAsia="zh-CN"/>
        </w:rPr>
        <w:t>To s</w:t>
      </w:r>
      <w:r w:rsidR="004A3A58" w:rsidRPr="00670476">
        <w:rPr>
          <w:sz w:val="24"/>
          <w:lang w:eastAsia="zh-CN"/>
        </w:rPr>
        <w:t xml:space="preserve">ecured </w:t>
      </w:r>
      <w:r w:rsidR="003142A8" w:rsidRPr="00670476">
        <w:rPr>
          <w:sz w:val="24"/>
          <w:lang w:eastAsia="zh-CN"/>
        </w:rPr>
        <w:t xml:space="preserve">case with lashing wire and choking wood </w:t>
      </w:r>
    </w:p>
    <w:p w14:paraId="2BE24189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1B7E7EF2" w14:textId="6FB7578B" w:rsidR="00021509" w:rsidRPr="00021509" w:rsidRDefault="00BC0051" w:rsidP="000215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682A10E5" w14:textId="64AB523B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0D722F8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8654EA6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18705E0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486DEE54" w14:textId="77777777" w:rsidR="0067047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70B7DFFA" w14:textId="375BDFC3" w:rsidR="00CA3063" w:rsidRDefault="0067047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5918686A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44930" w14:textId="77777777" w:rsidR="00485883" w:rsidRDefault="00485883">
      <w:r>
        <w:separator/>
      </w:r>
    </w:p>
  </w:endnote>
  <w:endnote w:type="continuationSeparator" w:id="0">
    <w:p w14:paraId="506AC654" w14:textId="77777777" w:rsidR="00485883" w:rsidRDefault="0048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A83A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4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9D77C" w14:textId="77777777" w:rsidR="00485883" w:rsidRDefault="00485883">
      <w:r>
        <w:separator/>
      </w:r>
    </w:p>
  </w:footnote>
  <w:footnote w:type="continuationSeparator" w:id="0">
    <w:p w14:paraId="4FDB8577" w14:textId="77777777" w:rsidR="00485883" w:rsidRDefault="00485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905F8" w14:textId="1090B192" w:rsidR="00EE527F" w:rsidRPr="009E6E8D" w:rsidRDefault="00670476" w:rsidP="009E6E8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9E46770" wp14:editId="409E0C3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E8D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27A6F29B" w14:textId="77777777" w:rsidR="00EE527F" w:rsidRDefault="00C17DAE">
    <w:pPr>
      <w:pStyle w:val="Header"/>
      <w:jc w:val="center"/>
    </w:pPr>
    <w:r>
      <w:t>No. 28 Kranji Loop #05-03, Kranji Green, Singapore 739571</w:t>
    </w:r>
  </w:p>
  <w:p w14:paraId="4AB5F35C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4145DC1A" w14:textId="77777777" w:rsidR="00EE527F" w:rsidRDefault="00EE527F">
    <w:pPr>
      <w:pStyle w:val="Header"/>
      <w:jc w:val="center"/>
    </w:pPr>
    <w:r>
      <w:t>GST Reg No. : M2-8923804 – 2</w:t>
    </w:r>
  </w:p>
  <w:p w14:paraId="3019967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0ADC524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553522">
    <w:abstractNumId w:val="2"/>
  </w:num>
  <w:num w:numId="2" w16cid:durableId="451558856">
    <w:abstractNumId w:val="4"/>
  </w:num>
  <w:num w:numId="3" w16cid:durableId="671185727">
    <w:abstractNumId w:val="0"/>
  </w:num>
  <w:num w:numId="4" w16cid:durableId="1086347318">
    <w:abstractNumId w:val="9"/>
  </w:num>
  <w:num w:numId="5" w16cid:durableId="168914919">
    <w:abstractNumId w:val="5"/>
  </w:num>
  <w:num w:numId="6" w16cid:durableId="1063213637">
    <w:abstractNumId w:val="6"/>
  </w:num>
  <w:num w:numId="7" w16cid:durableId="743844451">
    <w:abstractNumId w:val="3"/>
  </w:num>
  <w:num w:numId="8" w16cid:durableId="1065300985">
    <w:abstractNumId w:val="7"/>
  </w:num>
  <w:num w:numId="9" w16cid:durableId="1992833809">
    <w:abstractNumId w:val="1"/>
  </w:num>
  <w:num w:numId="10" w16cid:durableId="444203166">
    <w:abstractNumId w:val="8"/>
  </w:num>
  <w:num w:numId="11" w16cid:durableId="103372768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6B4"/>
    <w:rsid w:val="000124A1"/>
    <w:rsid w:val="000168A1"/>
    <w:rsid w:val="00017290"/>
    <w:rsid w:val="00021509"/>
    <w:rsid w:val="00037A80"/>
    <w:rsid w:val="00037B84"/>
    <w:rsid w:val="0007248A"/>
    <w:rsid w:val="00075DD7"/>
    <w:rsid w:val="000B549F"/>
    <w:rsid w:val="000C2A78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707B1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C5252"/>
    <w:rsid w:val="002E5ACE"/>
    <w:rsid w:val="003033AF"/>
    <w:rsid w:val="003040BD"/>
    <w:rsid w:val="003142A8"/>
    <w:rsid w:val="0032799C"/>
    <w:rsid w:val="00336CCC"/>
    <w:rsid w:val="0035701A"/>
    <w:rsid w:val="00360DBE"/>
    <w:rsid w:val="00360EC9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85883"/>
    <w:rsid w:val="00492B7A"/>
    <w:rsid w:val="004A3A58"/>
    <w:rsid w:val="004A6CAA"/>
    <w:rsid w:val="004B6D3E"/>
    <w:rsid w:val="004C14F0"/>
    <w:rsid w:val="005012B6"/>
    <w:rsid w:val="00543B4A"/>
    <w:rsid w:val="00544E6B"/>
    <w:rsid w:val="00545425"/>
    <w:rsid w:val="00561ABD"/>
    <w:rsid w:val="0057327B"/>
    <w:rsid w:val="005778E5"/>
    <w:rsid w:val="005A1FD3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70476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30414"/>
    <w:rsid w:val="0074105F"/>
    <w:rsid w:val="00741687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71820"/>
    <w:rsid w:val="009B7329"/>
    <w:rsid w:val="009D4E05"/>
    <w:rsid w:val="009E598F"/>
    <w:rsid w:val="009E6E8D"/>
    <w:rsid w:val="00A21F51"/>
    <w:rsid w:val="00A24CE3"/>
    <w:rsid w:val="00A321F5"/>
    <w:rsid w:val="00A36F93"/>
    <w:rsid w:val="00A40342"/>
    <w:rsid w:val="00A53236"/>
    <w:rsid w:val="00A57E24"/>
    <w:rsid w:val="00A81E47"/>
    <w:rsid w:val="00A86126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060F9"/>
    <w:rsid w:val="00F110BD"/>
    <w:rsid w:val="00F24168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4898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2023-11-20T05:46:00Z</cp:lastPrinted>
  <dcterms:created xsi:type="dcterms:W3CDTF">2025-08-27T00:48:00Z</dcterms:created>
  <dcterms:modified xsi:type="dcterms:W3CDTF">2025-09-04T01:47:00Z</dcterms:modified>
</cp:coreProperties>
</file>