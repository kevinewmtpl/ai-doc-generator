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C560B">
      <w:pPr>
        <w:rPr>
          <w:sz w:val="24"/>
          <w:lang w:eastAsia="zh-CN"/>
        </w:rPr>
      </w:pPr>
      <w:r>
        <w:rPr>
          <w:sz w:val="24"/>
        </w:rPr>
        <w:t>Date: 15</w:t>
      </w:r>
      <w:r w:rsidR="00177357" w:rsidRPr="0017735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8D4E89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3CC5">
        <w:rPr>
          <w:sz w:val="24"/>
          <w:lang w:eastAsia="zh-CN"/>
        </w:rPr>
        <w:t>shift out 1 unit Global 9.12.8 CMM Machine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C560B" w:rsidRDefault="006C560B" w:rsidP="00373C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373CC5">
        <w:rPr>
          <w:sz w:val="24"/>
          <w:lang w:eastAsia="zh-CN"/>
        </w:rPr>
        <w:t>Global 9.12.8 CMM Machine</w:t>
      </w:r>
    </w:p>
    <w:p w:rsidR="00373CC5" w:rsidRDefault="00373CC5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(Dim: 250 x 160 x 195cm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3.5ton)</w:t>
      </w:r>
    </w:p>
    <w:p w:rsidR="00177357" w:rsidRP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77357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D4E89" w:rsidRPr="008D4E89" w:rsidRDefault="00373CC5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1/08</w:t>
      </w:r>
      <w:r w:rsidR="008D4E89">
        <w:rPr>
          <w:bCs/>
          <w:sz w:val="24"/>
          <w:szCs w:val="24"/>
          <w:lang w:eastAsia="zh-CN"/>
        </w:rPr>
        <w:t>/2019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7357" w:rsidRDefault="001773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7357" w:rsidRDefault="00373C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177357">
        <w:rPr>
          <w:bCs/>
          <w:sz w:val="24"/>
          <w:szCs w:val="24"/>
          <w:lang w:eastAsia="zh-CN"/>
        </w:rPr>
        <w:t xml:space="preserve">:00 am </w:t>
      </w:r>
    </w:p>
    <w:p w:rsidR="00177357" w:rsidRP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Pr="005576D7" w:rsidRDefault="00373CC5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No.4 Gul Way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3CC5">
        <w:rPr>
          <w:bCs/>
          <w:sz w:val="24"/>
          <w:lang w:eastAsia="zh-CN"/>
        </w:rPr>
        <w:t>Lorry crane</w:t>
      </w:r>
      <w:r w:rsidR="00177357">
        <w:rPr>
          <w:bCs/>
          <w:sz w:val="24"/>
          <w:lang w:eastAsia="zh-CN"/>
        </w:rPr>
        <w:t xml:space="preserve"> </w:t>
      </w:r>
    </w:p>
    <w:p w:rsidR="008D2441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jack/crowbar 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373C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C5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bookmarkStart w:id="0" w:name="_GoBack"/>
      <w:bookmarkEnd w:id="0"/>
    </w:p>
    <w:p w:rsidR="006C560B" w:rsidRDefault="006C560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773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17735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77357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D4E8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D4E89">
        <w:t>.</w:t>
      </w:r>
      <w:r w:rsidR="001268A8">
        <w:rPr>
          <w:rFonts w:hint="eastAsia"/>
        </w:rPr>
        <w:t>O</w:t>
      </w:r>
      <w:r w:rsidR="008D4E8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 w:rsidP="008D4E89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373CC5" w:rsidRPr="008D4E89" w:rsidRDefault="00373CC5" w:rsidP="008D4E8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73CC5" w:rsidRPr="00373CC5" w:rsidRDefault="00373CC5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Machine up using Pallet Truck</w:t>
      </w:r>
    </w:p>
    <w:p w:rsidR="00373CC5" w:rsidRPr="00373CC5" w:rsidRDefault="006C560B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wooden block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07A01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24747">
        <w:rPr>
          <w:sz w:val="24"/>
          <w:lang w:eastAsia="zh-CN"/>
        </w:rPr>
        <w:t>under machine bed</w:t>
      </w:r>
    </w:p>
    <w:p w:rsidR="006C560B" w:rsidRDefault="00324747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84D37">
        <w:rPr>
          <w:sz w:val="24"/>
          <w:lang w:eastAsia="zh-CN"/>
        </w:rPr>
        <w:t xml:space="preserve"> machine </w:t>
      </w:r>
      <w:r w:rsidR="00107A01">
        <w:rPr>
          <w:sz w:val="24"/>
          <w:lang w:eastAsia="zh-CN"/>
        </w:rPr>
        <w:t xml:space="preserve">from </w:t>
      </w:r>
      <w:r w:rsidR="006C560B">
        <w:rPr>
          <w:sz w:val="24"/>
          <w:lang w:eastAsia="zh-CN"/>
        </w:rPr>
        <w:t>hoisting area</w:t>
      </w:r>
      <w:r w:rsidR="00373CC5">
        <w:rPr>
          <w:sz w:val="24"/>
          <w:lang w:eastAsia="zh-CN"/>
        </w:rPr>
        <w:t xml:space="preserve"> and packing area</w:t>
      </w:r>
    </w:p>
    <w:p w:rsidR="00373CC5" w:rsidRDefault="00373CC5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machine onto wooden base</w:t>
      </w:r>
    </w:p>
    <w:p w:rsidR="00373CC5" w:rsidRDefault="00373CC5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machine into crate</w:t>
      </w:r>
    </w:p>
    <w:p w:rsidR="00C02751" w:rsidRPr="006C560B" w:rsidRDefault="0099046A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560B">
        <w:rPr>
          <w:sz w:val="24"/>
          <w:lang w:eastAsia="zh-CN"/>
        </w:rPr>
        <w:t>Once job complete, team leader will instruct the team</w:t>
      </w:r>
      <w:r w:rsidR="00C02751" w:rsidRPr="006C560B">
        <w:rPr>
          <w:sz w:val="24"/>
          <w:lang w:eastAsia="zh-CN"/>
        </w:rPr>
        <w:t xml:space="preserve"> to perform proper housekeeping</w:t>
      </w:r>
    </w:p>
    <w:p w:rsidR="006467DA" w:rsidRPr="008D4E89" w:rsidRDefault="00C02751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8D4E89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 w:rsidRPr="008D4E8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0F0" w:rsidRDefault="003010F0">
      <w:r>
        <w:separator/>
      </w:r>
    </w:p>
  </w:endnote>
  <w:endnote w:type="continuationSeparator" w:id="0">
    <w:p w:rsidR="003010F0" w:rsidRDefault="0030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3C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3C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0F0" w:rsidRDefault="003010F0">
      <w:r>
        <w:separator/>
      </w:r>
    </w:p>
  </w:footnote>
  <w:footnote w:type="continuationSeparator" w:id="0">
    <w:p w:rsidR="003010F0" w:rsidRDefault="00301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73C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73CC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07A01"/>
    <w:rsid w:val="001218B2"/>
    <w:rsid w:val="001268A8"/>
    <w:rsid w:val="001362B6"/>
    <w:rsid w:val="00140D68"/>
    <w:rsid w:val="00141D73"/>
    <w:rsid w:val="00155DE2"/>
    <w:rsid w:val="0017369C"/>
    <w:rsid w:val="00177357"/>
    <w:rsid w:val="00183C4E"/>
    <w:rsid w:val="00192797"/>
    <w:rsid w:val="001C50B5"/>
    <w:rsid w:val="00220FD1"/>
    <w:rsid w:val="00257C21"/>
    <w:rsid w:val="002812E7"/>
    <w:rsid w:val="00283987"/>
    <w:rsid w:val="002F1DA6"/>
    <w:rsid w:val="003010F0"/>
    <w:rsid w:val="0030317F"/>
    <w:rsid w:val="00324747"/>
    <w:rsid w:val="00333DB7"/>
    <w:rsid w:val="00373CC5"/>
    <w:rsid w:val="00375E51"/>
    <w:rsid w:val="003D5FEC"/>
    <w:rsid w:val="00466C7A"/>
    <w:rsid w:val="004B2B38"/>
    <w:rsid w:val="00501090"/>
    <w:rsid w:val="0050292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C560B"/>
    <w:rsid w:val="006F12DE"/>
    <w:rsid w:val="007074B7"/>
    <w:rsid w:val="007412C4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02751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2019-07-16T06:06:00Z</cp:lastPrinted>
  <dcterms:created xsi:type="dcterms:W3CDTF">2019-07-16T06:06:00Z</dcterms:created>
  <dcterms:modified xsi:type="dcterms:W3CDTF">2019-07-16T06:06:00Z</dcterms:modified>
</cp:coreProperties>
</file>