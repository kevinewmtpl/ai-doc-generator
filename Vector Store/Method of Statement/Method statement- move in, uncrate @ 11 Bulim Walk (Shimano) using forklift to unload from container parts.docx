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4AC7" w:rsidRDefault="00824AC7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44C51">
        <w:rPr>
          <w:sz w:val="24"/>
        </w:rPr>
        <w:t>28</w:t>
      </w:r>
      <w:r w:rsidR="008F3220" w:rsidRPr="008F3220">
        <w:rPr>
          <w:sz w:val="24"/>
          <w:vertAlign w:val="superscript"/>
        </w:rPr>
        <w:t>th</w:t>
      </w:r>
      <w:r w:rsidR="008F3220">
        <w:rPr>
          <w:sz w:val="24"/>
        </w:rPr>
        <w:t xml:space="preserve"> Jan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09CB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44C51">
        <w:rPr>
          <w:sz w:val="24"/>
          <w:lang w:eastAsia="zh-CN"/>
        </w:rPr>
        <w:t xml:space="preserve">6 cases of </w:t>
      </w:r>
      <w:r w:rsidR="008F3220">
        <w:rPr>
          <w:sz w:val="24"/>
          <w:lang w:eastAsia="zh-CN"/>
        </w:rPr>
        <w:t>machine parts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8F3220">
        <w:rPr>
          <w:sz w:val="24"/>
          <w:lang w:eastAsia="zh-CN"/>
        </w:rPr>
        <w:t xml:space="preserve">1 x 40ft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244C51" w:rsidRPr="00244C51" w:rsidRDefault="0024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4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04/02</w:t>
      </w:r>
      <w:r w:rsidR="008F3220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244C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8F3220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F3220" w:rsidP="00707B09">
      <w:pPr>
        <w:pStyle w:val="Heading4"/>
      </w:pPr>
      <w:r>
        <w:t xml:space="preserve">11 Bulim Walk </w:t>
      </w:r>
    </w:p>
    <w:p w:rsidR="00707B09" w:rsidRPr="00707B09" w:rsidRDefault="008F322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</w:t>
      </w:r>
      <w:r w:rsidR="004B19D1">
        <w:rPr>
          <w:sz w:val="24"/>
          <w:szCs w:val="24"/>
          <w:lang w:eastAsia="zh-CN"/>
        </w:rPr>
        <w:t xml:space="preserve"> (S)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824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ton </w:t>
      </w:r>
      <w:r w:rsidR="008F3220">
        <w:rPr>
          <w:sz w:val="24"/>
          <w:lang w:eastAsia="zh-CN"/>
        </w:rPr>
        <w:t xml:space="preserve">forklift </w:t>
      </w:r>
    </w:p>
    <w:p w:rsidR="00684C71" w:rsidRDefault="008F32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F32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 w:rsidR="008F3220">
        <w:rPr>
          <w:sz w:val="24"/>
          <w:lang w:eastAsia="zh-CN"/>
        </w:rPr>
        <w:t>clear and dispose</w:t>
      </w:r>
    </w:p>
    <w:p w:rsidR="00244C51" w:rsidRDefault="00244C5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44C51" w:rsidRDefault="00244C5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3220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 w:rsidP="008F322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CA23BB">
        <w:rPr>
          <w:rFonts w:hint="eastAsia"/>
          <w:sz w:val="24"/>
          <w:lang w:eastAsia="zh-CN"/>
        </w:rPr>
        <w:t>M.O.M c</w:t>
      </w:r>
      <w:r w:rsidR="008F3220">
        <w:rPr>
          <w:rFonts w:hint="eastAsia"/>
          <w:sz w:val="24"/>
          <w:lang w:eastAsia="zh-CN"/>
        </w:rPr>
        <w:t xml:space="preserve">ertified forklift operator </w:t>
      </w:r>
    </w:p>
    <w:p w:rsidR="008F3220" w:rsidRPr="008F3220" w:rsidRDefault="008F3220" w:rsidP="008F3220">
      <w:pPr>
        <w:rPr>
          <w:sz w:val="24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0BBC" w:rsidRDefault="00280BBC" w:rsidP="008F32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F3220">
        <w:rPr>
          <w:sz w:val="24"/>
          <w:lang w:eastAsia="zh-CN"/>
        </w:rPr>
        <w:t>U</w:t>
      </w:r>
      <w:r w:rsidR="008F3220">
        <w:rPr>
          <w:sz w:val="24"/>
          <w:lang w:eastAsia="zh-CN"/>
        </w:rPr>
        <w:t xml:space="preserve">sing forklift to unload cases from container </w:t>
      </w:r>
    </w:p>
    <w:p w:rsidR="008F3220" w:rsidRPr="008F3220" w:rsidRDefault="008F3220" w:rsidP="008F32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0BBC" w:rsidRDefault="008F32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parts</w:t>
      </w:r>
      <w:r w:rsidR="00280BBC">
        <w:rPr>
          <w:sz w:val="24"/>
          <w:lang w:eastAsia="zh-CN"/>
        </w:rPr>
        <w:t xml:space="preserve"> from base</w:t>
      </w:r>
    </w:p>
    <w:p w:rsidR="00137B5C" w:rsidRPr="00682047" w:rsidRDefault="00682047" w:rsidP="006820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137B5C">
        <w:rPr>
          <w:sz w:val="24"/>
          <w:lang w:eastAsia="zh-CN"/>
        </w:rPr>
        <w:t xml:space="preserve"> to near door entrance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682047">
        <w:rPr>
          <w:sz w:val="24"/>
          <w:lang w:eastAsia="zh-CN"/>
        </w:rPr>
        <w:t>ng pallet truck to shift</w:t>
      </w:r>
      <w:r>
        <w:rPr>
          <w:sz w:val="24"/>
          <w:lang w:eastAsia="zh-CN"/>
        </w:rPr>
        <w:t xml:space="preserve"> into factory premise</w:t>
      </w:r>
    </w:p>
    <w:p w:rsidR="00685287" w:rsidRPr="00137B5C" w:rsidRDefault="00F3464B" w:rsidP="00137B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37B5C">
        <w:rPr>
          <w:sz w:val="24"/>
          <w:lang w:eastAsia="zh-CN"/>
        </w:rPr>
        <w:t>P</w:t>
      </w:r>
      <w:r w:rsidR="00682047">
        <w:rPr>
          <w:sz w:val="24"/>
          <w:lang w:eastAsia="zh-CN"/>
        </w:rPr>
        <w:t>osition</w:t>
      </w:r>
      <w:r w:rsidR="00425424" w:rsidRPr="00137B5C">
        <w:rPr>
          <w:sz w:val="24"/>
          <w:lang w:eastAsia="zh-CN"/>
        </w:rPr>
        <w:t xml:space="preserve">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Pr="00137B5C">
        <w:rPr>
          <w:sz w:val="24"/>
          <w:lang w:eastAsia="zh-CN"/>
        </w:rPr>
        <w:t>ignated location</w:t>
      </w:r>
    </w:p>
    <w:p w:rsidR="00684C71" w:rsidRPr="00682047" w:rsidRDefault="0081336E" w:rsidP="006820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2047">
        <w:rPr>
          <w:sz w:val="24"/>
          <w:lang w:eastAsia="zh-CN"/>
        </w:rPr>
        <w:t>Once job complete, team leader will instruct t</w:t>
      </w:r>
      <w:r w:rsidR="00A64537" w:rsidRPr="00682047">
        <w:rPr>
          <w:sz w:val="24"/>
          <w:lang w:eastAsia="zh-CN"/>
        </w:rPr>
        <w:t>he team to perform proper house</w:t>
      </w:r>
      <w:r w:rsidRPr="00682047"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F9B" w:rsidRDefault="008A2F9B">
      <w:r>
        <w:separator/>
      </w:r>
    </w:p>
  </w:endnote>
  <w:endnote w:type="continuationSeparator" w:id="0">
    <w:p w:rsidR="008A2F9B" w:rsidRDefault="008A2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4C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4C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F9B" w:rsidRDefault="008A2F9B">
      <w:r>
        <w:separator/>
      </w:r>
    </w:p>
  </w:footnote>
  <w:footnote w:type="continuationSeparator" w:id="0">
    <w:p w:rsidR="008A2F9B" w:rsidRDefault="008A2F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A2F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A2F9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37B5C"/>
    <w:rsid w:val="001A07FF"/>
    <w:rsid w:val="001A1E38"/>
    <w:rsid w:val="00205704"/>
    <w:rsid w:val="00244C51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2047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24AC7"/>
    <w:rsid w:val="00833A70"/>
    <w:rsid w:val="00872D61"/>
    <w:rsid w:val="008A2F9B"/>
    <w:rsid w:val="008B11D4"/>
    <w:rsid w:val="008C1131"/>
    <w:rsid w:val="008D1F25"/>
    <w:rsid w:val="008D3552"/>
    <w:rsid w:val="008F3220"/>
    <w:rsid w:val="00927B06"/>
    <w:rsid w:val="00952F7F"/>
    <w:rsid w:val="009532AF"/>
    <w:rsid w:val="009C1EC8"/>
    <w:rsid w:val="00A525B4"/>
    <w:rsid w:val="00A64537"/>
    <w:rsid w:val="00A65770"/>
    <w:rsid w:val="00AD4078"/>
    <w:rsid w:val="00B35068"/>
    <w:rsid w:val="00B43C44"/>
    <w:rsid w:val="00B62108"/>
    <w:rsid w:val="00B70004"/>
    <w:rsid w:val="00B776C2"/>
    <w:rsid w:val="00B83A71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2022-01-28T06:26:00Z</cp:lastPrinted>
  <dcterms:created xsi:type="dcterms:W3CDTF">2022-01-28T06:27:00Z</dcterms:created>
  <dcterms:modified xsi:type="dcterms:W3CDTF">2022-01-28T06:27:00Z</dcterms:modified>
</cp:coreProperties>
</file>