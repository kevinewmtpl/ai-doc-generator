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795CEE" w14:textId="77777777" w:rsidR="00F75B38" w:rsidRDefault="00F75B38">
      <w:pPr>
        <w:pStyle w:val="Title"/>
        <w:jc w:val="left"/>
        <w:rPr>
          <w:lang w:eastAsia="zh-CN"/>
        </w:rPr>
      </w:pPr>
    </w:p>
    <w:p w14:paraId="4AEF9B4A" w14:textId="24C5C73E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52548DC" w14:textId="63EFEFBF" w:rsidR="00EE527F" w:rsidRDefault="0054018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35EB0">
        <w:rPr>
          <w:sz w:val="24"/>
        </w:rPr>
        <w:t>19</w:t>
      </w:r>
      <w:r w:rsidR="00935EB0" w:rsidRPr="00935EB0">
        <w:rPr>
          <w:sz w:val="24"/>
          <w:vertAlign w:val="superscript"/>
        </w:rPr>
        <w:t>th</w:t>
      </w:r>
      <w:r w:rsidR="00935EB0">
        <w:rPr>
          <w:sz w:val="24"/>
        </w:rPr>
        <w:t xml:space="preserve"> Dec</w:t>
      </w:r>
      <w:r>
        <w:rPr>
          <w:sz w:val="24"/>
        </w:rPr>
        <w:t xml:space="preserve"> 2024</w:t>
      </w:r>
    </w:p>
    <w:p w14:paraId="62691E19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5B4A0C9" w14:textId="77777777"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14:paraId="2D893AF4" w14:textId="7AF1B295"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252DD">
        <w:rPr>
          <w:sz w:val="24"/>
          <w:lang w:eastAsia="zh-CN"/>
        </w:rPr>
        <w:t>unload machine and accessories from 1 x 40ft HC container, hoist up</w:t>
      </w:r>
      <w:r w:rsidR="0054018F">
        <w:rPr>
          <w:sz w:val="24"/>
          <w:lang w:eastAsia="zh-CN"/>
        </w:rPr>
        <w:t xml:space="preserve"> </w:t>
      </w:r>
      <w:r w:rsidR="00CE0A0D">
        <w:rPr>
          <w:sz w:val="24"/>
          <w:lang w:eastAsia="zh-CN"/>
        </w:rPr>
        <w:t>to 2</w:t>
      </w:r>
      <w:r w:rsidR="00CE0A0D" w:rsidRPr="00CE0A0D">
        <w:rPr>
          <w:sz w:val="24"/>
          <w:vertAlign w:val="superscript"/>
          <w:lang w:eastAsia="zh-CN"/>
        </w:rPr>
        <w:t>nd</w:t>
      </w:r>
      <w:r w:rsidR="00DC4505">
        <w:rPr>
          <w:sz w:val="24"/>
          <w:lang w:eastAsia="zh-CN"/>
        </w:rPr>
        <w:t xml:space="preserve"> </w:t>
      </w:r>
      <w:r w:rsidR="00CE0A0D">
        <w:rPr>
          <w:sz w:val="24"/>
          <w:lang w:eastAsia="zh-CN"/>
        </w:rPr>
        <w:t>floor through shutter door</w:t>
      </w:r>
      <w:r w:rsidR="0054018F">
        <w:rPr>
          <w:sz w:val="24"/>
          <w:lang w:eastAsia="zh-CN"/>
        </w:rPr>
        <w:t xml:space="preserve"> opening by using </w:t>
      </w:r>
      <w:r w:rsidR="00935EB0">
        <w:rPr>
          <w:sz w:val="24"/>
          <w:lang w:eastAsia="zh-CN"/>
        </w:rPr>
        <w:t xml:space="preserve">platform and </w:t>
      </w:r>
      <w:r w:rsidR="0054018F">
        <w:rPr>
          <w:sz w:val="24"/>
          <w:lang w:eastAsia="zh-CN"/>
        </w:rPr>
        <w:t>lorry crane</w:t>
      </w:r>
    </w:p>
    <w:p w14:paraId="04A766E7" w14:textId="77777777"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523719A" w14:textId="77777777" w:rsidR="00997640" w:rsidRPr="00EF62AA" w:rsidRDefault="00B835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BC9F7F0" w14:textId="6F69D53E" w:rsidR="0054018F" w:rsidRPr="009C51A6" w:rsidRDefault="00935EB0" w:rsidP="005401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54018F">
        <w:rPr>
          <w:sz w:val="24"/>
          <w:szCs w:val="24"/>
          <w:lang w:eastAsia="zh-CN"/>
        </w:rPr>
        <w:t xml:space="preserve">: </w:t>
      </w:r>
      <w:r>
        <w:rPr>
          <w:sz w:val="24"/>
          <w:szCs w:val="24"/>
          <w:lang w:eastAsia="zh-CN"/>
        </w:rPr>
        <w:t>2150</w:t>
      </w:r>
      <w:r w:rsidR="0054018F">
        <w:rPr>
          <w:sz w:val="24"/>
          <w:szCs w:val="24"/>
          <w:lang w:eastAsia="zh-CN"/>
        </w:rPr>
        <w:t xml:space="preserve"> x 1</w:t>
      </w:r>
      <w:r>
        <w:rPr>
          <w:sz w:val="24"/>
          <w:szCs w:val="24"/>
          <w:lang w:eastAsia="zh-CN"/>
        </w:rPr>
        <w:t>50</w:t>
      </w:r>
      <w:r w:rsidR="0054018F">
        <w:rPr>
          <w:sz w:val="24"/>
          <w:szCs w:val="24"/>
          <w:lang w:eastAsia="zh-CN"/>
        </w:rPr>
        <w:t>0 x 2</w:t>
      </w:r>
      <w:r>
        <w:rPr>
          <w:sz w:val="24"/>
          <w:szCs w:val="24"/>
          <w:lang w:eastAsia="zh-CN"/>
        </w:rPr>
        <w:t>2</w:t>
      </w:r>
      <w:r w:rsidR="0054018F">
        <w:rPr>
          <w:sz w:val="24"/>
          <w:szCs w:val="24"/>
          <w:lang w:eastAsia="zh-CN"/>
        </w:rPr>
        <w:t xml:space="preserve">00 mm / </w:t>
      </w:r>
      <w:proofErr w:type="spellStart"/>
      <w:r w:rsidR="0054018F">
        <w:rPr>
          <w:sz w:val="24"/>
          <w:szCs w:val="24"/>
          <w:lang w:eastAsia="zh-CN"/>
        </w:rPr>
        <w:t>Wt</w:t>
      </w:r>
      <w:proofErr w:type="spellEnd"/>
      <w:r w:rsidR="0054018F">
        <w:rPr>
          <w:sz w:val="24"/>
          <w:szCs w:val="24"/>
          <w:lang w:eastAsia="zh-CN"/>
        </w:rPr>
        <w:t xml:space="preserve">: </w:t>
      </w:r>
      <w:r>
        <w:rPr>
          <w:sz w:val="24"/>
          <w:szCs w:val="24"/>
          <w:lang w:eastAsia="zh-CN"/>
        </w:rPr>
        <w:t>30</w:t>
      </w:r>
      <w:r w:rsidR="0054018F">
        <w:rPr>
          <w:sz w:val="24"/>
          <w:szCs w:val="24"/>
          <w:lang w:eastAsia="zh-CN"/>
        </w:rPr>
        <w:t xml:space="preserve">0 kg </w:t>
      </w:r>
    </w:p>
    <w:p w14:paraId="73C811AD" w14:textId="669E7B1C" w:rsidR="00F75B38" w:rsidRPr="009C51A6" w:rsidRDefault="00F75B38" w:rsidP="00F75B3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</w:t>
      </w:r>
      <w:r>
        <w:rPr>
          <w:sz w:val="24"/>
          <w:szCs w:val="24"/>
          <w:lang w:eastAsia="zh-CN"/>
        </w:rPr>
        <w:t>2</w:t>
      </w:r>
      <w:r>
        <w:rPr>
          <w:sz w:val="24"/>
          <w:szCs w:val="24"/>
          <w:lang w:eastAsia="zh-CN"/>
        </w:rPr>
        <w:t xml:space="preserve">: 2680 x 1680 x 2150 mm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>
        <w:rPr>
          <w:sz w:val="24"/>
          <w:szCs w:val="24"/>
          <w:lang w:eastAsia="zh-CN"/>
        </w:rPr>
        <w:t>1, 860</w:t>
      </w:r>
      <w:r>
        <w:rPr>
          <w:sz w:val="24"/>
          <w:szCs w:val="24"/>
          <w:lang w:eastAsia="zh-CN"/>
        </w:rPr>
        <w:t xml:space="preserve"> kg </w:t>
      </w:r>
    </w:p>
    <w:p w14:paraId="543AE61C" w14:textId="3077D23D" w:rsidR="00F75B38" w:rsidRPr="009C51A6" w:rsidRDefault="00F75B38" w:rsidP="00F75B3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</w:t>
      </w:r>
      <w:r>
        <w:rPr>
          <w:sz w:val="24"/>
          <w:szCs w:val="24"/>
          <w:lang w:eastAsia="zh-CN"/>
        </w:rPr>
        <w:t>3</w:t>
      </w:r>
      <w:r>
        <w:rPr>
          <w:sz w:val="24"/>
          <w:szCs w:val="24"/>
          <w:lang w:eastAsia="zh-CN"/>
        </w:rPr>
        <w:t xml:space="preserve">: 1640 x 1530 x 2150 mm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580 kg </w:t>
      </w:r>
    </w:p>
    <w:p w14:paraId="1BD4C348" w14:textId="5DAC5514" w:rsidR="00F75B38" w:rsidRPr="009C51A6" w:rsidRDefault="00F75B38" w:rsidP="00F75B3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</w:t>
      </w:r>
      <w:r>
        <w:rPr>
          <w:sz w:val="24"/>
          <w:szCs w:val="24"/>
          <w:lang w:eastAsia="zh-CN"/>
        </w:rPr>
        <w:t>4</w:t>
      </w:r>
      <w:r>
        <w:rPr>
          <w:sz w:val="24"/>
          <w:szCs w:val="24"/>
          <w:lang w:eastAsia="zh-CN"/>
        </w:rPr>
        <w:t xml:space="preserve">: 2900 x 1380 x 2100 mm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780 kg </w:t>
      </w:r>
    </w:p>
    <w:p w14:paraId="7D63009B" w14:textId="5F86FD72" w:rsidR="00F75B38" w:rsidRPr="009C51A6" w:rsidRDefault="00F75B38" w:rsidP="00F75B3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</w:t>
      </w:r>
      <w:r>
        <w:rPr>
          <w:sz w:val="24"/>
          <w:szCs w:val="24"/>
          <w:lang w:eastAsia="zh-CN"/>
        </w:rPr>
        <w:t>5</w:t>
      </w:r>
      <w:r>
        <w:rPr>
          <w:sz w:val="24"/>
          <w:szCs w:val="24"/>
          <w:lang w:eastAsia="zh-CN"/>
        </w:rPr>
        <w:t xml:space="preserve">: 1680 x 0890 x 1080 mm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260 kg </w:t>
      </w:r>
    </w:p>
    <w:p w14:paraId="2DB5D30F" w14:textId="53A6223E" w:rsidR="0054018F" w:rsidRPr="009C51A6" w:rsidRDefault="00935EB0" w:rsidP="005401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</w:t>
      </w:r>
      <w:r w:rsidR="00F75B38">
        <w:rPr>
          <w:sz w:val="24"/>
          <w:szCs w:val="24"/>
          <w:lang w:eastAsia="zh-CN"/>
        </w:rPr>
        <w:t>6</w:t>
      </w:r>
      <w:r w:rsidR="0054018F">
        <w:rPr>
          <w:sz w:val="24"/>
          <w:szCs w:val="24"/>
          <w:lang w:eastAsia="zh-CN"/>
        </w:rPr>
        <w:t>: 1</w:t>
      </w:r>
      <w:r>
        <w:rPr>
          <w:sz w:val="24"/>
          <w:szCs w:val="24"/>
          <w:lang w:eastAsia="zh-CN"/>
        </w:rPr>
        <w:t>02</w:t>
      </w:r>
      <w:r w:rsidR="0054018F">
        <w:rPr>
          <w:sz w:val="24"/>
          <w:szCs w:val="24"/>
          <w:lang w:eastAsia="zh-CN"/>
        </w:rPr>
        <w:t xml:space="preserve">0 x </w:t>
      </w:r>
      <w:r>
        <w:rPr>
          <w:sz w:val="24"/>
          <w:szCs w:val="24"/>
          <w:lang w:eastAsia="zh-CN"/>
        </w:rPr>
        <w:t>082</w:t>
      </w:r>
      <w:r w:rsidR="0054018F">
        <w:rPr>
          <w:sz w:val="24"/>
          <w:szCs w:val="24"/>
          <w:lang w:eastAsia="zh-CN"/>
        </w:rPr>
        <w:t xml:space="preserve">0 x </w:t>
      </w:r>
      <w:r>
        <w:rPr>
          <w:sz w:val="24"/>
          <w:szCs w:val="24"/>
          <w:lang w:eastAsia="zh-CN"/>
        </w:rPr>
        <w:t>1470</w:t>
      </w:r>
      <w:r w:rsidR="0054018F">
        <w:rPr>
          <w:sz w:val="24"/>
          <w:szCs w:val="24"/>
          <w:lang w:eastAsia="zh-CN"/>
        </w:rPr>
        <w:t xml:space="preserve"> mm / </w:t>
      </w:r>
      <w:proofErr w:type="spellStart"/>
      <w:r w:rsidR="0054018F">
        <w:rPr>
          <w:sz w:val="24"/>
          <w:szCs w:val="24"/>
          <w:lang w:eastAsia="zh-CN"/>
        </w:rPr>
        <w:t>Wt</w:t>
      </w:r>
      <w:proofErr w:type="spellEnd"/>
      <w:r w:rsidR="0054018F">
        <w:rPr>
          <w:sz w:val="24"/>
          <w:szCs w:val="24"/>
          <w:lang w:eastAsia="zh-CN"/>
        </w:rPr>
        <w:t>: 2</w:t>
      </w:r>
      <w:r>
        <w:rPr>
          <w:sz w:val="24"/>
          <w:szCs w:val="24"/>
          <w:lang w:eastAsia="zh-CN"/>
        </w:rPr>
        <w:t>50</w:t>
      </w:r>
      <w:r w:rsidR="0054018F">
        <w:rPr>
          <w:sz w:val="24"/>
          <w:szCs w:val="24"/>
          <w:lang w:eastAsia="zh-CN"/>
        </w:rPr>
        <w:t xml:space="preserve"> kg </w:t>
      </w:r>
    </w:p>
    <w:p w14:paraId="336EA551" w14:textId="77777777"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6C8D71D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1F14056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</w:t>
      </w:r>
      <w:proofErr w:type="gramStart"/>
      <w:r>
        <w:rPr>
          <w:rFonts w:hint="eastAsia"/>
          <w:sz w:val="24"/>
          <w:lang w:eastAsia="zh-CN"/>
        </w:rPr>
        <w:t>attach</w:t>
      </w:r>
      <w:proofErr w:type="gramEnd"/>
    </w:p>
    <w:p w14:paraId="2F3E040D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92E3445" w14:textId="77777777"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C983B31" w14:textId="32EFE2B9" w:rsidR="00EE527F" w:rsidRDefault="009E0093">
      <w:pPr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Subject to vessel arrival</w:t>
      </w:r>
      <w:r w:rsidR="00D252DD">
        <w:rPr>
          <w:sz w:val="24"/>
          <w:lang w:eastAsia="zh-CN"/>
        </w:rPr>
        <w:t>:</w:t>
      </w:r>
    </w:p>
    <w:p w14:paraId="7723B804" w14:textId="27AAF118" w:rsidR="0054018F" w:rsidRDefault="00935EB0">
      <w:pPr>
        <w:rPr>
          <w:sz w:val="24"/>
          <w:lang w:eastAsia="zh-CN"/>
        </w:rPr>
      </w:pPr>
      <w:r>
        <w:rPr>
          <w:sz w:val="24"/>
          <w:lang w:eastAsia="zh-CN"/>
        </w:rPr>
        <w:t>26</w:t>
      </w:r>
      <w:r w:rsidR="0054018F">
        <w:rPr>
          <w:sz w:val="24"/>
          <w:lang w:eastAsia="zh-CN"/>
        </w:rPr>
        <w:t xml:space="preserve">/12/24 – </w:t>
      </w:r>
      <w:r>
        <w:rPr>
          <w:sz w:val="24"/>
          <w:lang w:eastAsia="zh-CN"/>
        </w:rPr>
        <w:t>31</w:t>
      </w:r>
      <w:r w:rsidR="0054018F">
        <w:rPr>
          <w:sz w:val="24"/>
          <w:lang w:eastAsia="zh-CN"/>
        </w:rPr>
        <w:t>/12/24</w:t>
      </w:r>
    </w:p>
    <w:p w14:paraId="30575CFA" w14:textId="77777777"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14:paraId="2296AF79" w14:textId="77777777"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09D687D5" w14:textId="77777777" w:rsidR="00BD3C0C" w:rsidRPr="00BD3C0C" w:rsidRDefault="00BD3C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14:paraId="537073A5" w14:textId="77777777" w:rsidR="00F75B38" w:rsidRDefault="00F75B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D56CF36" w14:textId="09B3D7F4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65842BA" w14:textId="77777777" w:rsidR="00840DC8" w:rsidRPr="00652C7E" w:rsidRDefault="00B83550" w:rsidP="00652C7E">
      <w:pPr>
        <w:pStyle w:val="Heading4"/>
      </w:pPr>
      <w:r>
        <w:t xml:space="preserve">6 Marsiling Lane </w:t>
      </w:r>
      <w:r w:rsidR="0054018F">
        <w:t>#02</w:t>
      </w:r>
      <w:r w:rsidR="00652C7E">
        <w:t>-00</w:t>
      </w:r>
    </w:p>
    <w:p w14:paraId="7304BA00" w14:textId="77777777" w:rsidR="00EE527F" w:rsidRDefault="00EE527F">
      <w:pPr>
        <w:rPr>
          <w:lang w:eastAsia="zh-CN"/>
        </w:rPr>
      </w:pPr>
    </w:p>
    <w:p w14:paraId="17608970" w14:textId="77777777"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D8555D7" w14:textId="5111C5B4" w:rsidR="00DC4505" w:rsidRDefault="00DE5D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47B96">
        <w:rPr>
          <w:sz w:val="24"/>
          <w:lang w:eastAsia="zh-CN"/>
        </w:rPr>
        <w:t xml:space="preserve"> x </w:t>
      </w:r>
      <w:r w:rsidR="00EF62AA">
        <w:rPr>
          <w:sz w:val="24"/>
          <w:lang w:eastAsia="zh-CN"/>
        </w:rPr>
        <w:t>633</w:t>
      </w:r>
      <w:r w:rsidR="00E87A28">
        <w:rPr>
          <w:sz w:val="24"/>
          <w:lang w:eastAsia="zh-CN"/>
        </w:rPr>
        <w:t xml:space="preserve"> FALFINGER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E87A28">
        <w:rPr>
          <w:sz w:val="24"/>
          <w:lang w:eastAsia="zh-CN"/>
        </w:rPr>
        <w:t xml:space="preserve"> loader</w:t>
      </w:r>
    </w:p>
    <w:p w14:paraId="2F3B163D" w14:textId="77777777" w:rsidR="00DE5D4A" w:rsidRDefault="00DE5D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 x platform</w:t>
      </w:r>
    </w:p>
    <w:p w14:paraId="08D0E2D4" w14:textId="77777777" w:rsidR="00E47B96" w:rsidRDefault="00D011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14:paraId="509A8920" w14:textId="77777777" w:rsidR="00D0111B" w:rsidRDefault="00DE5D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14:paraId="538B6D9C" w14:textId="77777777" w:rsidR="00DE5D4A" w:rsidRDefault="00D011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F62AA">
        <w:rPr>
          <w:sz w:val="24"/>
          <w:lang w:eastAsia="zh-CN"/>
        </w:rPr>
        <w:t>hackle</w:t>
      </w:r>
      <w:r w:rsidR="00EE527F">
        <w:rPr>
          <w:sz w:val="24"/>
          <w:lang w:eastAsia="zh-CN"/>
        </w:rPr>
        <w:t xml:space="preserve">    </w:t>
      </w:r>
    </w:p>
    <w:p w14:paraId="26F8E379" w14:textId="77777777" w:rsidR="00652C7E" w:rsidRDefault="00652C7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53B5EB7" w14:textId="77777777" w:rsidR="00EE527F" w:rsidRPr="00DE5D4A" w:rsidRDefault="009E67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41AD7071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14:paraId="35BF7059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14:paraId="0C45E33F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702BA45A" w14:textId="77777777"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54D00F0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9E678E">
        <w:rPr>
          <w:sz w:val="24"/>
          <w:lang w:eastAsia="zh-CN"/>
        </w:rPr>
        <w:t>derstorms and lightning weather</w:t>
      </w:r>
    </w:p>
    <w:p w14:paraId="0629D4ED" w14:textId="77777777" w:rsidR="00BD3C0C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0DDA447E" w14:textId="77777777" w:rsidR="00EC1F7F" w:rsidRDefault="00EC1F7F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98258B0" w14:textId="77777777"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8911347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14:paraId="209D859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61B339E" w14:textId="77777777"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6C9829F5" w14:textId="77777777"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</w:t>
      </w:r>
      <w:r w:rsidR="00C47F1D">
        <w:rPr>
          <w:sz w:val="24"/>
          <w:lang w:eastAsia="zh-CN"/>
        </w:rPr>
        <w:t xml:space="preserve">controller to control </w:t>
      </w:r>
      <w:r>
        <w:rPr>
          <w:sz w:val="24"/>
          <w:lang w:eastAsia="zh-CN"/>
        </w:rPr>
        <w:t>movement of vehicle and personnel within the vicinity</w:t>
      </w:r>
    </w:p>
    <w:p w14:paraId="248E9BFC" w14:textId="77777777"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14:paraId="0E02CF51" w14:textId="77777777"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14:paraId="1CD815D1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14:paraId="28C9C007" w14:textId="77777777"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14:paraId="5ED8A2DC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7ECB55A" w14:textId="77777777"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0EF618F6" w14:textId="77777777"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14:paraId="158AD256" w14:textId="5F7DA9DD" w:rsidR="00F75B38" w:rsidRPr="00F75B38" w:rsidRDefault="009E0093" w:rsidP="00F75B3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 to hoist up platform to 2</w:t>
      </w:r>
      <w:r w:rsidRPr="009E0093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shutter door opening </w:t>
      </w:r>
    </w:p>
    <w:p w14:paraId="0B27978D" w14:textId="77777777" w:rsidR="009E0093" w:rsidRDefault="009E0093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platform 3ft metal plate protruding is fully lean and rested on the opening slab</w:t>
      </w:r>
    </w:p>
    <w:p w14:paraId="1D71E0F1" w14:textId="47CB144E" w:rsidR="009E0093" w:rsidRDefault="009E0093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 1 x lorry crane</w:t>
      </w:r>
    </w:p>
    <w:p w14:paraId="25E370B4" w14:textId="77777777" w:rsidR="00F75B38" w:rsidRDefault="00F75B38" w:rsidP="00F75B3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5AD3EF6" w14:textId="77777777" w:rsidR="00F75B38" w:rsidRDefault="00F75B38" w:rsidP="00F75B3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42B22278" w14:textId="77777777" w:rsidR="001D18FB" w:rsidRDefault="001D18FB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onto building railing/pillar to prevent platform swing outward</w:t>
      </w:r>
    </w:p>
    <w:p w14:paraId="2A7F5B15" w14:textId="12ACC973" w:rsidR="001D18FB" w:rsidRDefault="001D18FB" w:rsidP="001D18F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Pr="00BD3C0C">
        <w:rPr>
          <w:sz w:val="24"/>
          <w:lang w:eastAsia="zh-CN"/>
        </w:rPr>
        <w:t>nse</w:t>
      </w:r>
      <w:r>
        <w:rPr>
          <w:sz w:val="24"/>
          <w:lang w:eastAsia="zh-CN"/>
        </w:rPr>
        <w:t xml:space="preserve">rt </w:t>
      </w:r>
      <w:r w:rsidR="009B7DF8">
        <w:rPr>
          <w:sz w:val="24"/>
          <w:lang w:eastAsia="zh-CN"/>
        </w:rPr>
        <w:t>sling</w:t>
      </w:r>
      <w:r>
        <w:rPr>
          <w:sz w:val="24"/>
          <w:lang w:eastAsia="zh-CN"/>
        </w:rPr>
        <w:t xml:space="preserve"> to crane hook </w:t>
      </w:r>
    </w:p>
    <w:p w14:paraId="72D60360" w14:textId="4399C310" w:rsidR="001D18FB" w:rsidRPr="00BD3C0C" w:rsidRDefault="001D18FB" w:rsidP="001D18F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</w:t>
      </w:r>
      <w:r w:rsidRPr="00BD3C0C">
        <w:rPr>
          <w:sz w:val="24"/>
          <w:lang w:eastAsia="zh-CN"/>
        </w:rPr>
        <w:t xml:space="preserve"> point </w:t>
      </w:r>
      <w:r>
        <w:rPr>
          <w:sz w:val="24"/>
          <w:lang w:eastAsia="zh-CN"/>
        </w:rPr>
        <w:t>of machine</w:t>
      </w:r>
    </w:p>
    <w:p w14:paraId="329B8085" w14:textId="39F72CEE" w:rsidR="001D18FB" w:rsidRDefault="001D18FB" w:rsidP="001D18F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hoist up </w:t>
      </w:r>
      <w:r w:rsidR="009B7DF8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to 2</w:t>
      </w:r>
      <w:r w:rsidRPr="001D18FB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</w:p>
    <w:p w14:paraId="122851FD" w14:textId="13FB7D51" w:rsidR="00DE5D4A" w:rsidRDefault="001D18FB" w:rsidP="001D18F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</w:t>
      </w:r>
      <w:r w:rsidR="00DE5D4A" w:rsidRPr="001D18FB">
        <w:rPr>
          <w:sz w:val="24"/>
          <w:lang w:eastAsia="zh-CN"/>
        </w:rPr>
        <w:t xml:space="preserve"> machine onto platform</w:t>
      </w:r>
    </w:p>
    <w:p w14:paraId="1DB7A74E" w14:textId="05D1F715" w:rsidR="00DE5D4A" w:rsidRPr="009B7DF8" w:rsidRDefault="001D18FB" w:rsidP="009B7DF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14:paraId="15C9D827" w14:textId="077F689C" w:rsidR="00DE5D4A" w:rsidRPr="001D18FB" w:rsidRDefault="00D252DD" w:rsidP="001D18F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D18FB">
        <w:rPr>
          <w:sz w:val="24"/>
          <w:lang w:eastAsia="zh-CN"/>
        </w:rPr>
        <w:t xml:space="preserve">Shift out machine from platform </w:t>
      </w:r>
    </w:p>
    <w:p w14:paraId="7B760656" w14:textId="3CAC3BD6" w:rsidR="00A26699" w:rsidRPr="00D252DD" w:rsidRDefault="00D252DD" w:rsidP="00D252D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BD3C0C" w:rsidRPr="00D252DD">
        <w:rPr>
          <w:sz w:val="24"/>
          <w:lang w:eastAsia="zh-CN"/>
        </w:rPr>
        <w:t xml:space="preserve">osition </w:t>
      </w:r>
      <w:r w:rsidR="00CE0A0D" w:rsidRPr="00D252DD">
        <w:rPr>
          <w:sz w:val="24"/>
          <w:lang w:eastAsia="zh-CN"/>
        </w:rPr>
        <w:t xml:space="preserve">machine to </w:t>
      </w:r>
      <w:r w:rsidR="009B7DF8">
        <w:rPr>
          <w:sz w:val="24"/>
          <w:lang w:eastAsia="zh-CN"/>
        </w:rPr>
        <w:t xml:space="preserve">the </w:t>
      </w:r>
      <w:r w:rsidR="00CE0A0D" w:rsidRPr="00D252DD">
        <w:rPr>
          <w:sz w:val="24"/>
          <w:lang w:eastAsia="zh-CN"/>
        </w:rPr>
        <w:t xml:space="preserve">designated location </w:t>
      </w:r>
    </w:p>
    <w:p w14:paraId="79DE1DF4" w14:textId="77777777"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59301EA3" w14:textId="77777777"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14:paraId="26143CF1" w14:textId="77777777"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172A857" w14:textId="77777777"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56B0F3B0" w14:textId="77777777"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5D8177EF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C4FE2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4AE2F33A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7F99C505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9F2EBB" w14:textId="77777777" w:rsidR="0058789D" w:rsidRDefault="0058789D">
      <w:r>
        <w:separator/>
      </w:r>
    </w:p>
  </w:endnote>
  <w:endnote w:type="continuationSeparator" w:id="0">
    <w:p w14:paraId="2093DDB7" w14:textId="77777777" w:rsidR="0058789D" w:rsidRDefault="00587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3EA49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B109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B109C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35F2FB" w14:textId="77777777" w:rsidR="0058789D" w:rsidRDefault="0058789D">
      <w:r>
        <w:separator/>
      </w:r>
    </w:p>
  </w:footnote>
  <w:footnote w:type="continuationSeparator" w:id="0">
    <w:p w14:paraId="42BB61B6" w14:textId="77777777" w:rsidR="0058789D" w:rsidRDefault="005878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07DB68" w14:textId="2E022EAF" w:rsidR="00EE527F" w:rsidRPr="00F75B38" w:rsidRDefault="009B7DF8" w:rsidP="00F75B3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AB4044F" wp14:editId="07945F35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B38">
      <w:rPr>
        <w:b/>
        <w:color w:val="0000FF"/>
        <w:sz w:val="28"/>
      </w:rPr>
      <w:t xml:space="preserve">                  </w:t>
    </w:r>
    <w:r w:rsidR="00EE527F">
      <w:rPr>
        <w:b/>
        <w:color w:val="0000FF"/>
        <w:sz w:val="28"/>
      </w:rPr>
      <w:t>ERIC WONG MACHINERY TRANSPORTATION PTE LTD</w:t>
    </w:r>
  </w:p>
  <w:p w14:paraId="2779072A" w14:textId="77777777" w:rsidR="00EE527F" w:rsidRDefault="0054018F">
    <w:pPr>
      <w:pStyle w:val="Header"/>
      <w:jc w:val="center"/>
    </w:pPr>
    <w:r>
      <w:t xml:space="preserve">  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9149CC3" w14:textId="77777777"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 w:rsidR="0054018F">
      <w:t>2826020</w:t>
    </w:r>
  </w:p>
  <w:p w14:paraId="56CEE21E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9C58DB6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ADA5FC7" w14:textId="77777777"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548148">
    <w:abstractNumId w:val="2"/>
  </w:num>
  <w:num w:numId="2" w16cid:durableId="468477130">
    <w:abstractNumId w:val="4"/>
  </w:num>
  <w:num w:numId="3" w16cid:durableId="669219668">
    <w:abstractNumId w:val="0"/>
  </w:num>
  <w:num w:numId="4" w16cid:durableId="320231092">
    <w:abstractNumId w:val="9"/>
  </w:num>
  <w:num w:numId="5" w16cid:durableId="2115519909">
    <w:abstractNumId w:val="5"/>
  </w:num>
  <w:num w:numId="6" w16cid:durableId="25059861">
    <w:abstractNumId w:val="6"/>
  </w:num>
  <w:num w:numId="7" w16cid:durableId="1729377807">
    <w:abstractNumId w:val="3"/>
  </w:num>
  <w:num w:numId="8" w16cid:durableId="1664579830">
    <w:abstractNumId w:val="7"/>
  </w:num>
  <w:num w:numId="9" w16cid:durableId="356659994">
    <w:abstractNumId w:val="1"/>
  </w:num>
  <w:num w:numId="10" w16cid:durableId="1123158587">
    <w:abstractNumId w:val="8"/>
  </w:num>
  <w:num w:numId="11" w16cid:durableId="38117650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752338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77CE"/>
    <w:rsid w:val="000128D4"/>
    <w:rsid w:val="00063D68"/>
    <w:rsid w:val="00081630"/>
    <w:rsid w:val="000F12E7"/>
    <w:rsid w:val="00103580"/>
    <w:rsid w:val="00164965"/>
    <w:rsid w:val="001848E2"/>
    <w:rsid w:val="001D1890"/>
    <w:rsid w:val="001D18FB"/>
    <w:rsid w:val="00217220"/>
    <w:rsid w:val="00251834"/>
    <w:rsid w:val="00255E64"/>
    <w:rsid w:val="00280D42"/>
    <w:rsid w:val="002D1F09"/>
    <w:rsid w:val="00300D93"/>
    <w:rsid w:val="00305E2C"/>
    <w:rsid w:val="00380541"/>
    <w:rsid w:val="00385586"/>
    <w:rsid w:val="003B701A"/>
    <w:rsid w:val="003D6643"/>
    <w:rsid w:val="00407134"/>
    <w:rsid w:val="0042603E"/>
    <w:rsid w:val="004268CA"/>
    <w:rsid w:val="0044333E"/>
    <w:rsid w:val="0045662C"/>
    <w:rsid w:val="00471A02"/>
    <w:rsid w:val="004725E1"/>
    <w:rsid w:val="004D3589"/>
    <w:rsid w:val="004E2C2F"/>
    <w:rsid w:val="004F6A44"/>
    <w:rsid w:val="00512C3F"/>
    <w:rsid w:val="00521954"/>
    <w:rsid w:val="0054018F"/>
    <w:rsid w:val="00552A68"/>
    <w:rsid w:val="0058789D"/>
    <w:rsid w:val="00605CE3"/>
    <w:rsid w:val="006359D2"/>
    <w:rsid w:val="00652C7E"/>
    <w:rsid w:val="00691F2F"/>
    <w:rsid w:val="006A0465"/>
    <w:rsid w:val="006B109C"/>
    <w:rsid w:val="006C66D8"/>
    <w:rsid w:val="007208CE"/>
    <w:rsid w:val="007250C7"/>
    <w:rsid w:val="007801F2"/>
    <w:rsid w:val="008254AB"/>
    <w:rsid w:val="00840DC8"/>
    <w:rsid w:val="00880CD7"/>
    <w:rsid w:val="00884C68"/>
    <w:rsid w:val="00900916"/>
    <w:rsid w:val="00917B6D"/>
    <w:rsid w:val="00935EB0"/>
    <w:rsid w:val="00997640"/>
    <w:rsid w:val="009A121B"/>
    <w:rsid w:val="009A53BC"/>
    <w:rsid w:val="009B7DF8"/>
    <w:rsid w:val="009C51A6"/>
    <w:rsid w:val="009E0093"/>
    <w:rsid w:val="009E274C"/>
    <w:rsid w:val="009E678E"/>
    <w:rsid w:val="00A26699"/>
    <w:rsid w:val="00A303EC"/>
    <w:rsid w:val="00A4217E"/>
    <w:rsid w:val="00A558F1"/>
    <w:rsid w:val="00AA5E43"/>
    <w:rsid w:val="00AD13C8"/>
    <w:rsid w:val="00AD5DD6"/>
    <w:rsid w:val="00B342E6"/>
    <w:rsid w:val="00B535E6"/>
    <w:rsid w:val="00B83550"/>
    <w:rsid w:val="00BD3C0C"/>
    <w:rsid w:val="00C35759"/>
    <w:rsid w:val="00C40F26"/>
    <w:rsid w:val="00C47F1D"/>
    <w:rsid w:val="00C76ABF"/>
    <w:rsid w:val="00CA3063"/>
    <w:rsid w:val="00CC772F"/>
    <w:rsid w:val="00CD431A"/>
    <w:rsid w:val="00CE0A0D"/>
    <w:rsid w:val="00CF7395"/>
    <w:rsid w:val="00D0111B"/>
    <w:rsid w:val="00D10D34"/>
    <w:rsid w:val="00D252DD"/>
    <w:rsid w:val="00DA079F"/>
    <w:rsid w:val="00DC4505"/>
    <w:rsid w:val="00DD2574"/>
    <w:rsid w:val="00DE5D4A"/>
    <w:rsid w:val="00E12D5A"/>
    <w:rsid w:val="00E47B96"/>
    <w:rsid w:val="00E87A28"/>
    <w:rsid w:val="00EB5E8A"/>
    <w:rsid w:val="00EC1F7F"/>
    <w:rsid w:val="00EC4FE2"/>
    <w:rsid w:val="00EE527F"/>
    <w:rsid w:val="00EF62AA"/>
    <w:rsid w:val="00F75B38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5F8C83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F686B-A8F7-4879-9E87-12CA740E4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2951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2024-12-02T01:00:00Z</cp:lastPrinted>
  <dcterms:created xsi:type="dcterms:W3CDTF">2024-12-18T05:57:00Z</dcterms:created>
  <dcterms:modified xsi:type="dcterms:W3CDTF">2024-12-19T02:31:00Z</dcterms:modified>
</cp:coreProperties>
</file>