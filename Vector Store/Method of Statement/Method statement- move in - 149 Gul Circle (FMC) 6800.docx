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C3657" w:rsidRDefault="000C3657">
      <w:pPr>
        <w:rPr>
          <w:sz w:val="24"/>
        </w:rPr>
      </w:pPr>
    </w:p>
    <w:p w:rsidR="00684C71" w:rsidRDefault="000F75CD">
      <w:pPr>
        <w:rPr>
          <w:sz w:val="24"/>
          <w:lang w:eastAsia="zh-CN"/>
        </w:rPr>
      </w:pPr>
      <w:r>
        <w:rPr>
          <w:sz w:val="24"/>
        </w:rPr>
        <w:t>Date: 13</w:t>
      </w:r>
      <w:r w:rsidRPr="000F75CD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0C3657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11509">
        <w:rPr>
          <w:sz w:val="24"/>
          <w:lang w:eastAsia="zh-CN"/>
        </w:rPr>
        <w:t xml:space="preserve">unload </w:t>
      </w:r>
      <w:r w:rsidR="000C3657">
        <w:rPr>
          <w:sz w:val="24"/>
          <w:lang w:eastAsia="zh-CN"/>
        </w:rPr>
        <w:t xml:space="preserve">and hoist down </w:t>
      </w:r>
      <w:r w:rsidR="002827E4">
        <w:rPr>
          <w:sz w:val="24"/>
          <w:lang w:eastAsia="zh-CN"/>
        </w:rPr>
        <w:t>1 unit ma</w:t>
      </w:r>
      <w:r w:rsidR="000C3657">
        <w:rPr>
          <w:sz w:val="24"/>
          <w:lang w:eastAsia="zh-CN"/>
        </w:rPr>
        <w:t xml:space="preserve">chine </w:t>
      </w:r>
      <w:r w:rsidR="00B86BCB">
        <w:rPr>
          <w:sz w:val="24"/>
          <w:lang w:eastAsia="zh-CN"/>
        </w:rPr>
        <w:t xml:space="preserve">and accessories </w:t>
      </w:r>
      <w:r w:rsidR="000C3657">
        <w:rPr>
          <w:sz w:val="24"/>
          <w:lang w:eastAsia="zh-CN"/>
        </w:rPr>
        <w:t xml:space="preserve">from </w:t>
      </w:r>
      <w:r w:rsidR="005266D7">
        <w:rPr>
          <w:sz w:val="24"/>
          <w:lang w:eastAsia="zh-CN"/>
        </w:rPr>
        <w:t>low-loader/</w:t>
      </w:r>
      <w:r w:rsidR="000C3657">
        <w:rPr>
          <w:sz w:val="24"/>
          <w:lang w:eastAsia="zh-CN"/>
        </w:rPr>
        <w:t>lorry chassis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28286D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87327A" w:rsidRDefault="000F75C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FH 6800</w:t>
      </w:r>
    </w:p>
    <w:p w:rsidR="00540030" w:rsidRDefault="00424CA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367 x 371 x 316</w:t>
      </w:r>
      <w:r w:rsidR="005266D7">
        <w:rPr>
          <w:sz w:val="24"/>
          <w:szCs w:val="24"/>
          <w:lang w:eastAsia="zh-CN"/>
        </w:rPr>
        <w:t xml:space="preserve"> cm</w:t>
      </w:r>
      <w:r w:rsidR="000C3657">
        <w:rPr>
          <w:b/>
          <w:sz w:val="24"/>
          <w:szCs w:val="24"/>
          <w:lang w:eastAsia="zh-CN"/>
        </w:rPr>
        <w:t xml:space="preserve"> </w:t>
      </w:r>
    </w:p>
    <w:p w:rsidR="00E11509" w:rsidRPr="005266D7" w:rsidRDefault="005B6F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15</w:t>
      </w:r>
      <w:r w:rsidR="00A2485B">
        <w:rPr>
          <w:sz w:val="24"/>
          <w:szCs w:val="24"/>
          <w:lang w:eastAsia="zh-CN"/>
        </w:rPr>
        <w:t>, 000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0F75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13/04/2020</w:t>
      </w:r>
    </w:p>
    <w:p w:rsidR="0028286D" w:rsidRDefault="002828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0F75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40030" w:rsidP="00707B09">
      <w:pPr>
        <w:pStyle w:val="Heading4"/>
      </w:pPr>
      <w:r>
        <w:t>149 Gul Circle</w:t>
      </w:r>
    </w:p>
    <w:p w:rsidR="00707B09" w:rsidRPr="00707B09" w:rsidRDefault="0054003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24AFC" w:rsidRDefault="00B24A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A2485B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707B09" w:rsidRDefault="00424C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2485B">
        <w:rPr>
          <w:sz w:val="24"/>
          <w:lang w:eastAsia="zh-CN"/>
        </w:rPr>
        <w:t>ow loader</w:t>
      </w:r>
      <w:r w:rsidR="0087327A">
        <w:rPr>
          <w:sz w:val="24"/>
          <w:lang w:eastAsia="zh-CN"/>
        </w:rPr>
        <w:t xml:space="preserve"> </w:t>
      </w:r>
    </w:p>
    <w:p w:rsidR="00684C71" w:rsidRDefault="005400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0C3657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B24AFC" w:rsidRDefault="00B24A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</w:t>
      </w:r>
    </w:p>
    <w:p w:rsidR="000C3657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plate (to lay out for epoxy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24AFC" w:rsidRDefault="00B24AF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B86BCB">
        <w:rPr>
          <w:sz w:val="24"/>
          <w:lang w:eastAsia="zh-CN"/>
        </w:rPr>
        <w:t xml:space="preserve"> and route to machine location</w:t>
      </w:r>
    </w:p>
    <w:p w:rsidR="00A2485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B24AFC" w:rsidRDefault="00B24AF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2485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17B0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FFC" w:rsidRDefault="00EB1FF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07E36" w:rsidRDefault="00307E3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A2485B" w:rsidRPr="005378F3" w:rsidRDefault="006175E6" w:rsidP="005378F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B24AFC">
        <w:rPr>
          <w:sz w:val="24"/>
          <w:lang w:eastAsia="zh-CN"/>
        </w:rPr>
        <w:t xml:space="preserve">mobile crane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5378F3">
        <w:rPr>
          <w:sz w:val="24"/>
          <w:lang w:eastAsia="zh-CN"/>
        </w:rPr>
        <w:t xml:space="preserve"> at designated unloading area</w:t>
      </w:r>
    </w:p>
    <w:p w:rsidR="00EB1FFC" w:rsidRDefault="00EB1FF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one end of sling to crane hook and secured another end onto load to be lifted</w:t>
      </w:r>
    </w:p>
    <w:p w:rsidR="00EB1FFC" w:rsidRDefault="00EB1FF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2827E4" w:rsidRPr="00EB1FFC" w:rsidRDefault="00EB1FFC" w:rsidP="00EB1F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</w:t>
      </w:r>
      <w:r w:rsidR="00A2485B">
        <w:rPr>
          <w:sz w:val="24"/>
          <w:lang w:eastAsia="zh-CN"/>
        </w:rPr>
        <w:t xml:space="preserve"> down machine from low loader</w:t>
      </w:r>
      <w:r w:rsidR="005378F3">
        <w:rPr>
          <w:sz w:val="24"/>
          <w:lang w:eastAsia="zh-CN"/>
        </w:rPr>
        <w:t>/lorry chassis</w:t>
      </w:r>
      <w:r>
        <w:rPr>
          <w:sz w:val="24"/>
          <w:lang w:eastAsia="zh-CN"/>
        </w:rPr>
        <w:t xml:space="preserve"> to the ground </w:t>
      </w:r>
    </w:p>
    <w:p w:rsidR="00E9120A" w:rsidRDefault="00817B04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near door entrance</w:t>
      </w:r>
    </w:p>
    <w:p w:rsidR="00A2485B" w:rsidRPr="00540030" w:rsidRDefault="00A2485B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540030">
        <w:rPr>
          <w:sz w:val="24"/>
          <w:lang w:eastAsia="zh-CN"/>
        </w:rPr>
        <w:t>rollers</w:t>
      </w:r>
      <w:r w:rsidR="00431476" w:rsidRPr="002827E4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under machine </w:t>
      </w:r>
      <w:r w:rsidR="00EB1FFC">
        <w:rPr>
          <w:sz w:val="24"/>
          <w:lang w:eastAsia="zh-CN"/>
        </w:rPr>
        <w:t>bed</w:t>
      </w:r>
    </w:p>
    <w:p w:rsidR="00B24AFC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production area</w:t>
      </w:r>
    </w:p>
    <w:p w:rsidR="00684C71" w:rsidRDefault="00B24AFC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forklift to assist in pulling/pushing the machine </w:t>
      </w:r>
      <w:r w:rsidR="002827E4">
        <w:rPr>
          <w:sz w:val="24"/>
          <w:lang w:eastAsia="zh-CN"/>
        </w:rPr>
        <w:t xml:space="preserve"> </w:t>
      </w:r>
    </w:p>
    <w:p w:rsidR="00540030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54003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A2485B">
        <w:rPr>
          <w:sz w:val="24"/>
          <w:lang w:eastAsia="zh-CN"/>
        </w:rPr>
        <w:t xml:space="preserve"> machine from rollers</w:t>
      </w:r>
      <w:r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 xml:space="preserve">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B24AFC" w:rsidRDefault="00B24AFC" w:rsidP="00B24AFC">
      <w:pPr>
        <w:ind w:left="720"/>
        <w:rPr>
          <w:sz w:val="24"/>
          <w:szCs w:val="24"/>
          <w:lang w:eastAsia="zh-CN"/>
        </w:rPr>
      </w:pPr>
    </w:p>
    <w:p w:rsidR="00684C71" w:rsidRDefault="00B24AFC" w:rsidP="00F3464B">
      <w:pPr>
        <w:rPr>
          <w:sz w:val="24"/>
        </w:rPr>
      </w:pPr>
      <w:r>
        <w:rPr>
          <w:sz w:val="24"/>
          <w:szCs w:val="24"/>
          <w:lang w:eastAsia="zh-CN"/>
        </w:rPr>
        <w:lastRenderedPageBreak/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5435" w:rsidRDefault="00EC5435">
      <w:r>
        <w:separator/>
      </w:r>
    </w:p>
  </w:endnote>
  <w:endnote w:type="continuationSeparator" w:id="0">
    <w:p w:rsidR="00EC5435" w:rsidRDefault="00EC5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E7C5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E7C5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5435" w:rsidRDefault="00EC5435">
      <w:r>
        <w:separator/>
      </w:r>
    </w:p>
  </w:footnote>
  <w:footnote w:type="continuationSeparator" w:id="0">
    <w:p w:rsidR="00EC5435" w:rsidRDefault="00EC54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C54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C543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311E"/>
    <w:rsid w:val="000C3657"/>
    <w:rsid w:val="000C46C5"/>
    <w:rsid w:val="000F75CD"/>
    <w:rsid w:val="001A07FF"/>
    <w:rsid w:val="00205704"/>
    <w:rsid w:val="0024345A"/>
    <w:rsid w:val="002827E4"/>
    <w:rsid w:val="0028286D"/>
    <w:rsid w:val="00294E87"/>
    <w:rsid w:val="0030061F"/>
    <w:rsid w:val="00307E36"/>
    <w:rsid w:val="00356D62"/>
    <w:rsid w:val="00370D03"/>
    <w:rsid w:val="003E5316"/>
    <w:rsid w:val="00424CAC"/>
    <w:rsid w:val="00425424"/>
    <w:rsid w:val="00431476"/>
    <w:rsid w:val="00512C02"/>
    <w:rsid w:val="005266D7"/>
    <w:rsid w:val="005378F3"/>
    <w:rsid w:val="00540030"/>
    <w:rsid w:val="00581E01"/>
    <w:rsid w:val="005B6F6D"/>
    <w:rsid w:val="006175E6"/>
    <w:rsid w:val="0063389C"/>
    <w:rsid w:val="00650F89"/>
    <w:rsid w:val="00684C71"/>
    <w:rsid w:val="00685287"/>
    <w:rsid w:val="006B6525"/>
    <w:rsid w:val="00707B09"/>
    <w:rsid w:val="0071192F"/>
    <w:rsid w:val="007176D0"/>
    <w:rsid w:val="00767049"/>
    <w:rsid w:val="007E7225"/>
    <w:rsid w:val="00805829"/>
    <w:rsid w:val="0081336E"/>
    <w:rsid w:val="00817B04"/>
    <w:rsid w:val="00872D61"/>
    <w:rsid w:val="0087327A"/>
    <w:rsid w:val="008B11D4"/>
    <w:rsid w:val="008D1F25"/>
    <w:rsid w:val="008D3552"/>
    <w:rsid w:val="008E7C51"/>
    <w:rsid w:val="009366F9"/>
    <w:rsid w:val="00952F7F"/>
    <w:rsid w:val="009C1EC8"/>
    <w:rsid w:val="00A2485B"/>
    <w:rsid w:val="00A525B4"/>
    <w:rsid w:val="00A64537"/>
    <w:rsid w:val="00A84FD6"/>
    <w:rsid w:val="00AE39C9"/>
    <w:rsid w:val="00B24AFC"/>
    <w:rsid w:val="00B60B22"/>
    <w:rsid w:val="00B70004"/>
    <w:rsid w:val="00B86BCB"/>
    <w:rsid w:val="00C03437"/>
    <w:rsid w:val="00C32361"/>
    <w:rsid w:val="00C33FF4"/>
    <w:rsid w:val="00C8729C"/>
    <w:rsid w:val="00CA23BB"/>
    <w:rsid w:val="00CF5149"/>
    <w:rsid w:val="00CF6063"/>
    <w:rsid w:val="00DB001C"/>
    <w:rsid w:val="00E11509"/>
    <w:rsid w:val="00E9120A"/>
    <w:rsid w:val="00EB1FFC"/>
    <w:rsid w:val="00EC1A7D"/>
    <w:rsid w:val="00EC5435"/>
    <w:rsid w:val="00EE2B13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38</TotalTime>
  <Pages>1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2020-04-13T01:06:00Z</cp:lastPrinted>
  <dcterms:created xsi:type="dcterms:W3CDTF">2020-04-13T00:22:00Z</dcterms:created>
  <dcterms:modified xsi:type="dcterms:W3CDTF">2020-04-13T01:06:00Z</dcterms:modified>
</cp:coreProperties>
</file>