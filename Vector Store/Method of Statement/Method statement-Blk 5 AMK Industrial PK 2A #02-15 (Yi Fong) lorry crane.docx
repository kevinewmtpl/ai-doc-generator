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3C48" w:rsidRDefault="00073C48">
      <w:pPr>
        <w:rPr>
          <w:sz w:val="24"/>
        </w:rPr>
      </w:pPr>
    </w:p>
    <w:p w:rsidR="000E0C97" w:rsidRDefault="00A468D0">
      <w:pPr>
        <w:rPr>
          <w:sz w:val="24"/>
          <w:lang w:eastAsia="zh-CN"/>
        </w:rPr>
      </w:pPr>
      <w:r>
        <w:rPr>
          <w:sz w:val="24"/>
        </w:rPr>
        <w:t>Date: 14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073C4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D0D6A" w:rsidRPr="00C6293E" w:rsidRDefault="00C62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B11FB4">
        <w:rPr>
          <w:sz w:val="24"/>
          <w:lang w:eastAsia="zh-CN"/>
        </w:rPr>
        <w:t xml:space="preserve">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C6293E">
        <w:rPr>
          <w:sz w:val="24"/>
          <w:vertAlign w:val="superscript"/>
          <w:lang w:eastAsia="zh-CN"/>
        </w:rPr>
        <w:t>nd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</w:t>
      </w:r>
      <w:r w:rsidR="00073C48">
        <w:rPr>
          <w:sz w:val="24"/>
          <w:lang w:eastAsia="zh-CN"/>
        </w:rPr>
        <w:t xml:space="preserve">through open space opening </w:t>
      </w:r>
      <w:r w:rsidR="00AD0D6A">
        <w:rPr>
          <w:sz w:val="24"/>
          <w:lang w:eastAsia="zh-CN"/>
        </w:rPr>
        <w:t>by using</w:t>
      </w:r>
      <w:r w:rsidR="00073C48">
        <w:rPr>
          <w:sz w:val="24"/>
          <w:lang w:eastAsia="zh-CN"/>
        </w:rPr>
        <w:t xml:space="preserve"> 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Default="00073C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QT 250SG</w:t>
      </w:r>
    </w:p>
    <w:p w:rsidR="00421688" w:rsidRDefault="00421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73C48">
        <w:rPr>
          <w:bCs/>
          <w:sz w:val="24"/>
          <w:szCs w:val="24"/>
          <w:lang w:eastAsia="zh-CN"/>
        </w:rPr>
        <w:t>2630 x 1680 x 1703 mm</w:t>
      </w:r>
    </w:p>
    <w:p w:rsidR="00421688" w:rsidRDefault="00421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073C48">
        <w:rPr>
          <w:bCs/>
          <w:sz w:val="24"/>
          <w:szCs w:val="24"/>
          <w:lang w:eastAsia="zh-CN"/>
        </w:rPr>
        <w:t xml:space="preserve"> 4, 80</w:t>
      </w:r>
      <w:r w:rsidR="000D7332">
        <w:rPr>
          <w:bCs/>
          <w:sz w:val="24"/>
          <w:szCs w:val="24"/>
          <w:lang w:eastAsia="zh-CN"/>
        </w:rPr>
        <w:t>0 kgs</w:t>
      </w:r>
    </w:p>
    <w:p w:rsidR="00421688" w:rsidRPr="00421688" w:rsidRDefault="00421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73C4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A468D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18/07</w:t>
      </w:r>
      <w:r w:rsidR="00845A45">
        <w:rPr>
          <w:sz w:val="24"/>
          <w:lang w:eastAsia="zh-CN"/>
        </w:rPr>
        <w:t>/20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 w:rsidR="00AD0D6A">
        <w:rPr>
          <w:sz w:val="24"/>
          <w:lang w:eastAsia="zh-CN"/>
        </w:rPr>
        <w:t xml:space="preserve"> </w:t>
      </w:r>
      <w:r w:rsidR="0003462B">
        <w:rPr>
          <w:sz w:val="24"/>
          <w:lang w:eastAsia="zh-CN"/>
        </w:rPr>
        <w:t>(Saturday)</w:t>
      </w:r>
    </w:p>
    <w:p w:rsidR="00073C48" w:rsidRDefault="00073C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73C48" w:rsidRDefault="00073C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73C48" w:rsidRDefault="00073C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73C48" w:rsidRPr="00073C48" w:rsidRDefault="00073C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 A.M.K Industrial Pk 2A</w:t>
      </w:r>
      <w:r w:rsidR="00421688">
        <w:t xml:space="preserve"> #02-15</w:t>
      </w:r>
      <w:r w:rsidR="0003462B">
        <w:t xml:space="preserve">     </w:t>
      </w:r>
      <w:bookmarkStart w:id="0" w:name="_GoBack"/>
      <w:bookmarkEnd w:id="0"/>
    </w:p>
    <w:p w:rsidR="00894879" w:rsidRPr="00894879" w:rsidRDefault="0042168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 F</w:t>
      </w:r>
      <w:r w:rsidR="00C6293E">
        <w:rPr>
          <w:sz w:val="24"/>
          <w:szCs w:val="24"/>
          <w:lang w:eastAsia="zh-CN"/>
        </w:rPr>
        <w:t>ong Precision</w:t>
      </w:r>
      <w:r w:rsidR="0079106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73C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73C48" w:rsidRDefault="00073C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</w:t>
      </w:r>
    </w:p>
    <w:p w:rsidR="000E0C97" w:rsidRDefault="00073C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73C48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073C48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BD29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0E0C97">
        <w:rPr>
          <w:sz w:val="24"/>
          <w:lang w:eastAsia="zh-CN"/>
        </w:rPr>
        <w:t>at designated hoisting area for the lift</w:t>
      </w:r>
    </w:p>
    <w:p w:rsidR="00BD295D" w:rsidRDefault="00BD29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onto hoisting point of machine to be lifted </w:t>
      </w:r>
    </w:p>
    <w:p w:rsidR="00C14F12" w:rsidRDefault="00BD295D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BD295D" w:rsidRDefault="00BD295D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hoist up machine to 2</w:t>
      </w:r>
      <w:r w:rsidRPr="00BD295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0E0C97" w:rsidRPr="00BD295D" w:rsidRDefault="00BD295D" w:rsidP="00BD29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2</w:t>
      </w:r>
      <w:r w:rsidRPr="00BD295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open space opening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BD295D">
        <w:rPr>
          <w:sz w:val="24"/>
          <w:lang w:eastAsia="zh-CN"/>
        </w:rPr>
        <w:t xml:space="preserve"> under</w:t>
      </w:r>
      <w:r w:rsidR="000D387A">
        <w:rPr>
          <w:sz w:val="24"/>
          <w:lang w:eastAsia="zh-CN"/>
        </w:rPr>
        <w:t xml:space="preserve">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D295D">
        <w:rPr>
          <w:sz w:val="24"/>
          <w:lang w:eastAsia="zh-CN"/>
        </w:rPr>
        <w:t xml:space="preserve"> and transport machine into </w:t>
      </w:r>
      <w:r w:rsidR="00845A45">
        <w:rPr>
          <w:sz w:val="24"/>
          <w:lang w:eastAsia="zh-CN"/>
        </w:rPr>
        <w:t xml:space="preserve">tenant </w:t>
      </w:r>
      <w:r w:rsidR="00BD295D">
        <w:rPr>
          <w:sz w:val="24"/>
          <w:lang w:eastAsia="zh-CN"/>
        </w:rPr>
        <w:t>premise</w:t>
      </w:r>
    </w:p>
    <w:p w:rsidR="00BD295D" w:rsidRDefault="00BD29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BD295D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BD295D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BD295D" w:rsidRDefault="00AD0D6A" w:rsidP="00BD295D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41C" w:rsidRDefault="0089541C">
      <w:r>
        <w:separator/>
      </w:r>
    </w:p>
  </w:endnote>
  <w:endnote w:type="continuationSeparator" w:id="0">
    <w:p w:rsidR="0089541C" w:rsidRDefault="00895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46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46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41C" w:rsidRDefault="0089541C">
      <w:r>
        <w:separator/>
      </w:r>
    </w:p>
  </w:footnote>
  <w:footnote w:type="continuationSeparator" w:id="0">
    <w:p w:rsidR="0089541C" w:rsidRDefault="008954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954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73C48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9541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73C48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462B"/>
    <w:rsid w:val="00073C48"/>
    <w:rsid w:val="00095FB6"/>
    <w:rsid w:val="000D387A"/>
    <w:rsid w:val="000D7332"/>
    <w:rsid w:val="000E0C97"/>
    <w:rsid w:val="00113F52"/>
    <w:rsid w:val="00164C97"/>
    <w:rsid w:val="001F5100"/>
    <w:rsid w:val="002504BF"/>
    <w:rsid w:val="002E4A72"/>
    <w:rsid w:val="002F74BB"/>
    <w:rsid w:val="00325A14"/>
    <w:rsid w:val="00380264"/>
    <w:rsid w:val="003D39E1"/>
    <w:rsid w:val="00421688"/>
    <w:rsid w:val="00485C2A"/>
    <w:rsid w:val="00491CDF"/>
    <w:rsid w:val="004B58C0"/>
    <w:rsid w:val="00501586"/>
    <w:rsid w:val="0058407C"/>
    <w:rsid w:val="005A0566"/>
    <w:rsid w:val="00617105"/>
    <w:rsid w:val="00626B34"/>
    <w:rsid w:val="0066065E"/>
    <w:rsid w:val="00664E02"/>
    <w:rsid w:val="00674CC5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45A45"/>
    <w:rsid w:val="00880E98"/>
    <w:rsid w:val="00894879"/>
    <w:rsid w:val="0089541C"/>
    <w:rsid w:val="008A6E1D"/>
    <w:rsid w:val="008B01F8"/>
    <w:rsid w:val="008B4A83"/>
    <w:rsid w:val="00941D6A"/>
    <w:rsid w:val="009731FA"/>
    <w:rsid w:val="009A1954"/>
    <w:rsid w:val="009A451B"/>
    <w:rsid w:val="009A7D53"/>
    <w:rsid w:val="00A468D0"/>
    <w:rsid w:val="00A91BDA"/>
    <w:rsid w:val="00A95F40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BD295D"/>
    <w:rsid w:val="00BF18F3"/>
    <w:rsid w:val="00C14F12"/>
    <w:rsid w:val="00C32763"/>
    <w:rsid w:val="00C44C52"/>
    <w:rsid w:val="00C6293E"/>
    <w:rsid w:val="00C6754C"/>
    <w:rsid w:val="00CC263E"/>
    <w:rsid w:val="00D00F22"/>
    <w:rsid w:val="00EB50F2"/>
    <w:rsid w:val="00F03CFD"/>
    <w:rsid w:val="00F32F75"/>
    <w:rsid w:val="00F33583"/>
    <w:rsid w:val="00F338D8"/>
    <w:rsid w:val="00FA0E2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2020-07-13T07:27:00Z</cp:lastPrinted>
  <dcterms:created xsi:type="dcterms:W3CDTF">2020-03-12T02:47:00Z</dcterms:created>
  <dcterms:modified xsi:type="dcterms:W3CDTF">2020-07-13T07:27:00Z</dcterms:modified>
</cp:coreProperties>
</file>