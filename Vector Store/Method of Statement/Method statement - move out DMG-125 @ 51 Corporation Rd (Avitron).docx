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Pr="0057327B" w:rsidRDefault="008018EB">
      <w:pPr>
        <w:pStyle w:val="Title"/>
        <w:jc w:val="left"/>
        <w:rPr>
          <w:i/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METHOD OF STATEMENT</w:t>
      </w:r>
    </w:p>
    <w:p w:rsidR="00E56BD5" w:rsidRDefault="00E56BD5">
      <w:pPr>
        <w:rPr>
          <w:sz w:val="24"/>
        </w:rPr>
      </w:pPr>
    </w:p>
    <w:p w:rsidR="00EE527F" w:rsidRDefault="001B71CE">
      <w:pPr>
        <w:rPr>
          <w:sz w:val="24"/>
          <w:lang w:eastAsia="zh-CN"/>
        </w:rPr>
      </w:pPr>
      <w:r>
        <w:rPr>
          <w:sz w:val="24"/>
        </w:rPr>
        <w:t>Date: 04</w:t>
      </w:r>
      <w:r w:rsidRPr="001B71CE">
        <w:rPr>
          <w:sz w:val="24"/>
          <w:vertAlign w:val="superscript"/>
        </w:rPr>
        <w:t>th</w:t>
      </w:r>
      <w:r>
        <w:rPr>
          <w:sz w:val="24"/>
        </w:rPr>
        <w:t xml:space="preserve"> Jan 2022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78517D" w:rsidRPr="00E56BD5" w:rsidRDefault="005D655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</w:t>
      </w:r>
      <w:r w:rsidR="000B549F">
        <w:rPr>
          <w:sz w:val="24"/>
          <w:lang w:eastAsia="zh-CN"/>
        </w:rPr>
        <w:t xml:space="preserve">shift out </w:t>
      </w:r>
      <w:r w:rsidR="002640F3">
        <w:rPr>
          <w:sz w:val="24"/>
          <w:lang w:eastAsia="zh-CN"/>
        </w:rPr>
        <w:t>1</w:t>
      </w:r>
      <w:r>
        <w:rPr>
          <w:sz w:val="24"/>
          <w:lang w:eastAsia="zh-CN"/>
        </w:rPr>
        <w:t xml:space="preserve"> unit machine with accessories from production </w:t>
      </w:r>
      <w:r w:rsidR="000B549F">
        <w:rPr>
          <w:sz w:val="24"/>
          <w:lang w:eastAsia="zh-CN"/>
        </w:rPr>
        <w:t>to loading area</w:t>
      </w:r>
      <w:r w:rsidR="0064493B">
        <w:rPr>
          <w:sz w:val="24"/>
          <w:lang w:eastAsia="zh-CN"/>
        </w:rPr>
        <w:t>,</w:t>
      </w:r>
      <w:r w:rsidR="000B549F">
        <w:rPr>
          <w:sz w:val="24"/>
          <w:lang w:eastAsia="zh-CN"/>
        </w:rPr>
        <w:t xml:space="preserve"> hoist up onto </w:t>
      </w:r>
      <w:r w:rsidR="009456D6">
        <w:rPr>
          <w:sz w:val="24"/>
          <w:lang w:eastAsia="zh-CN"/>
        </w:rPr>
        <w:t xml:space="preserve">Malaysia </w:t>
      </w:r>
      <w:r w:rsidR="000B549F">
        <w:rPr>
          <w:sz w:val="24"/>
          <w:lang w:eastAsia="zh-CN"/>
        </w:rPr>
        <w:t>low bed</w:t>
      </w:r>
      <w:r w:rsidR="009456D6">
        <w:rPr>
          <w:sz w:val="24"/>
          <w:lang w:eastAsia="zh-CN"/>
        </w:rPr>
        <w:t xml:space="preserve">/lorry and deliver </w:t>
      </w:r>
      <w:r w:rsidR="00FA69F3">
        <w:rPr>
          <w:sz w:val="24"/>
          <w:lang w:eastAsia="zh-CN"/>
        </w:rPr>
        <w:t xml:space="preserve">to </w:t>
      </w:r>
      <w:bookmarkStart w:id="0" w:name="_GoBack"/>
      <w:bookmarkEnd w:id="0"/>
      <w:r w:rsidR="009456D6">
        <w:rPr>
          <w:sz w:val="24"/>
          <w:lang w:eastAsia="zh-CN"/>
        </w:rPr>
        <w:t xml:space="preserve">Penang </w:t>
      </w:r>
      <w:r w:rsidR="00A47E7A">
        <w:rPr>
          <w:sz w:val="24"/>
          <w:lang w:eastAsia="zh-CN"/>
        </w:rPr>
        <w:t xml:space="preserve">  </w:t>
      </w:r>
    </w:p>
    <w:p w:rsidR="0078517D" w:rsidRDefault="0078517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41298C" w:rsidRDefault="0041298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5D6556" w:rsidRDefault="002640F3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DMG - 125</w:t>
      </w:r>
    </w:p>
    <w:p w:rsidR="005D6556" w:rsidRDefault="00A47E7A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Dim: 500 x 300 x 300 c</w:t>
      </w:r>
      <w:r w:rsidR="005D6556">
        <w:rPr>
          <w:b/>
          <w:sz w:val="24"/>
          <w:szCs w:val="24"/>
          <w:lang w:eastAsia="zh-CN"/>
        </w:rPr>
        <w:t>m</w:t>
      </w:r>
    </w:p>
    <w:p w:rsidR="000B549F" w:rsidRPr="009456D6" w:rsidRDefault="002640F3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Est Wt: 15, 5</w:t>
      </w:r>
      <w:r w:rsidR="00A47E7A">
        <w:rPr>
          <w:b/>
          <w:sz w:val="24"/>
          <w:szCs w:val="24"/>
          <w:lang w:eastAsia="zh-CN"/>
        </w:rPr>
        <w:t>00</w:t>
      </w:r>
      <w:r w:rsidR="005D6556">
        <w:rPr>
          <w:b/>
          <w:sz w:val="24"/>
          <w:szCs w:val="24"/>
          <w:lang w:eastAsia="zh-CN"/>
        </w:rPr>
        <w:t xml:space="preserve"> kg</w:t>
      </w:r>
      <w:r w:rsidR="009456D6">
        <w:rPr>
          <w:b/>
          <w:sz w:val="24"/>
          <w:szCs w:val="24"/>
          <w:lang w:eastAsia="zh-CN"/>
        </w:rPr>
        <w:t xml:space="preserve"> </w:t>
      </w:r>
    </w:p>
    <w:p w:rsidR="0041298C" w:rsidRPr="0041298C" w:rsidRDefault="0041298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797DE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EE527F">
        <w:rPr>
          <w:rFonts w:hint="eastAsia"/>
          <w:b/>
          <w:bCs/>
          <w:sz w:val="32"/>
          <w:u w:val="single"/>
          <w:lang w:eastAsia="zh-CN"/>
        </w:rPr>
        <w:t xml:space="preserve"> of Operation</w:t>
      </w:r>
    </w:p>
    <w:p w:rsidR="004256BF" w:rsidRDefault="001B71CE" w:rsidP="002640F3">
      <w:pPr>
        <w:rPr>
          <w:sz w:val="24"/>
          <w:lang w:eastAsia="zh-CN"/>
        </w:rPr>
      </w:pPr>
      <w:r>
        <w:rPr>
          <w:sz w:val="24"/>
          <w:lang w:eastAsia="zh-CN"/>
        </w:rPr>
        <w:t>24/11/22</w:t>
      </w:r>
    </w:p>
    <w:p w:rsidR="002640F3" w:rsidRPr="002640F3" w:rsidRDefault="002640F3" w:rsidP="002640F3">
      <w:pPr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DE77FE" w:rsidRDefault="009456D6" w:rsidP="00A57E24">
      <w:pPr>
        <w:pStyle w:val="Heading4"/>
      </w:pPr>
      <w:r>
        <w:t>51 Corporation Rd</w:t>
      </w:r>
    </w:p>
    <w:p w:rsidR="00A57E24" w:rsidRPr="00A57E24" w:rsidRDefault="009456D6" w:rsidP="00A57E2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Avitron</w:t>
      </w:r>
      <w:r w:rsidR="00BC0051">
        <w:rPr>
          <w:sz w:val="24"/>
          <w:szCs w:val="24"/>
          <w:lang w:eastAsia="zh-CN"/>
        </w:rPr>
        <w:t xml:space="preserve"> Pte Ltd</w:t>
      </w:r>
    </w:p>
    <w:p w:rsidR="00EE527F" w:rsidRDefault="00EE527F">
      <w:pPr>
        <w:rPr>
          <w:lang w:eastAsia="zh-CN"/>
        </w:rPr>
      </w:pPr>
    </w:p>
    <w:p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9456D6" w:rsidRDefault="002640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7</w:t>
      </w:r>
      <w:r w:rsidR="009456D6">
        <w:rPr>
          <w:sz w:val="24"/>
          <w:lang w:eastAsia="zh-CN"/>
        </w:rPr>
        <w:t>0</w:t>
      </w:r>
      <w:r w:rsidR="005D6556">
        <w:rPr>
          <w:sz w:val="24"/>
          <w:lang w:eastAsia="zh-CN"/>
        </w:rPr>
        <w:t xml:space="preserve"> </w:t>
      </w:r>
      <w:r w:rsidR="009456D6">
        <w:rPr>
          <w:sz w:val="24"/>
          <w:lang w:eastAsia="zh-CN"/>
        </w:rPr>
        <w:t xml:space="preserve">ton mobile crane </w:t>
      </w:r>
    </w:p>
    <w:p w:rsidR="00370B20" w:rsidRDefault="0011214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017290">
        <w:rPr>
          <w:sz w:val="24"/>
          <w:lang w:eastAsia="zh-CN"/>
        </w:rPr>
        <w:t xml:space="preserve"> x </w:t>
      </w:r>
      <w:r w:rsidR="009456D6">
        <w:rPr>
          <w:sz w:val="24"/>
          <w:lang w:eastAsia="zh-CN"/>
        </w:rPr>
        <w:t xml:space="preserve">633 lorry loader </w:t>
      </w:r>
    </w:p>
    <w:p w:rsidR="00112142" w:rsidRDefault="002640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6A1337">
        <w:rPr>
          <w:sz w:val="24"/>
          <w:lang w:eastAsia="zh-CN"/>
        </w:rPr>
        <w:t>Malaysia low bed/lorry</w:t>
      </w:r>
    </w:p>
    <w:p w:rsidR="00544E6B" w:rsidRDefault="00544E6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</w:p>
    <w:p w:rsidR="00634CE2" w:rsidRDefault="00634CE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6A1337" w:rsidRDefault="006A133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1C36A6">
        <w:rPr>
          <w:sz w:val="24"/>
          <w:lang w:eastAsia="zh-CN"/>
        </w:rPr>
        <w:t>ire</w:t>
      </w:r>
      <w:r w:rsidR="00544E6B">
        <w:rPr>
          <w:sz w:val="24"/>
          <w:lang w:eastAsia="zh-CN"/>
        </w:rPr>
        <w:t>/w</w:t>
      </w:r>
      <w:r>
        <w:rPr>
          <w:sz w:val="24"/>
          <w:lang w:eastAsia="zh-CN"/>
        </w:rPr>
        <w:t>ebbing sling</w:t>
      </w:r>
    </w:p>
    <w:p w:rsidR="00634CE2" w:rsidRDefault="006A133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634CE2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544E6B" w:rsidRDefault="00544E6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Hydraulic/hand jack </w:t>
      </w:r>
    </w:p>
    <w:p w:rsidR="006A1337" w:rsidRDefault="006A133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Canvas/metal sheet (for floor protection) </w:t>
      </w:r>
    </w:p>
    <w:p w:rsidR="00370B20" w:rsidRDefault="00370B2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017290" w:rsidRDefault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EE527F" w:rsidRDefault="00BC58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c</w:t>
      </w:r>
      <w:r w:rsidR="003033AF">
        <w:rPr>
          <w:sz w:val="24"/>
          <w:lang w:eastAsia="zh-CN"/>
        </w:rPr>
        <w:t xml:space="preserve">lear </w:t>
      </w:r>
      <w:r>
        <w:rPr>
          <w:sz w:val="24"/>
          <w:lang w:eastAsia="zh-CN"/>
        </w:rPr>
        <w:t xml:space="preserve">all </w:t>
      </w:r>
      <w:r w:rsidR="003033AF">
        <w:rPr>
          <w:sz w:val="24"/>
          <w:lang w:eastAsia="zh-CN"/>
        </w:rPr>
        <w:t xml:space="preserve">obstruction </w:t>
      </w:r>
      <w:r>
        <w:rPr>
          <w:sz w:val="24"/>
          <w:lang w:eastAsia="zh-CN"/>
        </w:rPr>
        <w:t>in way of crane parking</w:t>
      </w:r>
      <w:r w:rsidR="003033AF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and working </w:t>
      </w:r>
      <w:r w:rsidR="003033AF">
        <w:rPr>
          <w:sz w:val="24"/>
          <w:lang w:eastAsia="zh-CN"/>
        </w:rPr>
        <w:t>area</w:t>
      </w:r>
      <w:r w:rsidR="00EE527F">
        <w:rPr>
          <w:sz w:val="24"/>
          <w:lang w:eastAsia="zh-CN"/>
        </w:rPr>
        <w:t xml:space="preserve"> </w:t>
      </w:r>
    </w:p>
    <w:p w:rsidR="002640F3" w:rsidRDefault="00EE527F" w:rsidP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74581A">
        <w:rPr>
          <w:sz w:val="24"/>
          <w:lang w:eastAsia="zh-CN"/>
        </w:rPr>
        <w:t xml:space="preserve"> involved enter unintentionally</w:t>
      </w:r>
    </w:p>
    <w:p w:rsidR="00EE527F" w:rsidRPr="00544E6B" w:rsidRDefault="008018EB" w:rsidP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4493B" w:rsidRDefault="00EE527F" w:rsidP="007F33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C585D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BC585D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545425">
        <w:rPr>
          <w:sz w:val="24"/>
          <w:lang w:eastAsia="zh-CN"/>
        </w:rPr>
        <w:t xml:space="preserve">, rigger, </w:t>
      </w:r>
      <w:r w:rsidR="00886727">
        <w:rPr>
          <w:sz w:val="24"/>
          <w:lang w:eastAsia="zh-CN"/>
        </w:rPr>
        <w:t xml:space="preserve">signalman and </w:t>
      </w:r>
      <w:r w:rsidR="006A1337">
        <w:rPr>
          <w:sz w:val="24"/>
          <w:lang w:eastAsia="zh-CN"/>
        </w:rPr>
        <w:t>mobile/</w:t>
      </w:r>
      <w:r w:rsidR="00545425">
        <w:rPr>
          <w:sz w:val="24"/>
          <w:lang w:eastAsia="zh-CN"/>
        </w:rPr>
        <w:t>lorry</w:t>
      </w:r>
      <w:r w:rsidR="007F335E">
        <w:rPr>
          <w:sz w:val="24"/>
          <w:lang w:eastAsia="zh-CN"/>
        </w:rPr>
        <w:t xml:space="preserve"> </w:t>
      </w:r>
      <w:r w:rsidR="007B2926">
        <w:rPr>
          <w:sz w:val="24"/>
          <w:lang w:eastAsia="zh-CN"/>
        </w:rPr>
        <w:t xml:space="preserve">crane </w:t>
      </w:r>
      <w:r w:rsidR="00545425">
        <w:rPr>
          <w:sz w:val="24"/>
          <w:lang w:eastAsia="zh-CN"/>
        </w:rPr>
        <w:t xml:space="preserve">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634CE2" w:rsidRDefault="00634CE2" w:rsidP="007F335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8221E2" w:rsidRPr="00112142" w:rsidRDefault="008018EB" w:rsidP="007F33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382843" w:rsidRDefault="00382843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8221E2" w:rsidRDefault="00EE527F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</w:t>
      </w:r>
      <w:r w:rsidR="006A5466">
        <w:rPr>
          <w:rFonts w:hint="eastAsia"/>
          <w:sz w:val="24"/>
          <w:lang w:eastAsia="zh-CN"/>
        </w:rPr>
        <w:t>hoe</w:t>
      </w:r>
      <w:r w:rsidR="008221E2">
        <w:rPr>
          <w:rFonts w:hint="eastAsia"/>
          <w:sz w:val="24"/>
          <w:lang w:eastAsia="zh-CN"/>
        </w:rPr>
        <w:t xml:space="preserve">, </w:t>
      </w:r>
      <w:r w:rsidR="00D75EF4">
        <w:rPr>
          <w:sz w:val="24"/>
          <w:lang w:eastAsia="zh-CN"/>
        </w:rPr>
        <w:t xml:space="preserve">safety </w:t>
      </w:r>
      <w:r w:rsidR="008221E2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EE527F" w:rsidRDefault="00EE527F" w:rsidP="007B27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545425">
        <w:rPr>
          <w:rFonts w:hint="eastAsia"/>
          <w:sz w:val="24"/>
          <w:lang w:eastAsia="zh-CN"/>
        </w:rPr>
        <w:t>nd lifting gear with M.O.M certificate</w:t>
      </w:r>
    </w:p>
    <w:p w:rsidR="00A87E64" w:rsidRPr="007B2719" w:rsidRDefault="00A87E64" w:rsidP="007B271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sz w:val="24"/>
          <w:lang w:eastAsia="zh-CN"/>
        </w:rPr>
        <w:t>Lifting operation are supervise by M.O.M certified lifting supervisor, rigger and signalman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DE77FE" w:rsidRPr="001645BC" w:rsidRDefault="00EE527F" w:rsidP="001645BC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6A5466">
        <w:rPr>
          <w:sz w:val="32"/>
          <w:szCs w:val="32"/>
          <w:lang w:eastAsia="zh-CN"/>
        </w:rPr>
        <w:t>Job Scope</w:t>
      </w:r>
    </w:p>
    <w:p w:rsidR="00544E6B" w:rsidRDefault="00544E6B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 using hydraulic jack</w:t>
      </w:r>
    </w:p>
    <w:p w:rsidR="00544E6B" w:rsidRDefault="00544E6B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under machine bed</w:t>
      </w:r>
    </w:p>
    <w:p w:rsidR="00544E6B" w:rsidRDefault="00544E6B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machine from production area to loading bay </w:t>
      </w:r>
    </w:p>
    <w:p w:rsidR="00544E6B" w:rsidRDefault="00544E6B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Attached required lifting gears to crane hook and secured to rigging point of machine to be lifted</w:t>
      </w:r>
    </w:p>
    <w:p w:rsidR="00544E6B" w:rsidRDefault="00544E6B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 1ft above ground to check on balancing</w:t>
      </w:r>
    </w:p>
    <w:p w:rsidR="00544E6B" w:rsidRDefault="00544E6B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After well balanced, lift up machine </w:t>
      </w:r>
    </w:p>
    <w:p w:rsidR="00544E6B" w:rsidRDefault="00544E6B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M’</w:t>
      </w:r>
      <w:r w:rsidR="00492B7A">
        <w:rPr>
          <w:sz w:val="24"/>
          <w:lang w:eastAsia="zh-CN"/>
        </w:rPr>
        <w:t>sia low bed to near machine</w:t>
      </w:r>
    </w:p>
    <w:p w:rsidR="00492B7A" w:rsidRDefault="00492B7A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and load machine onto low bed chassis</w:t>
      </w:r>
    </w:p>
    <w:p w:rsidR="00492B7A" w:rsidRDefault="00492B7A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Release all lifting gears from machine</w:t>
      </w:r>
      <w:r w:rsidR="002640F3">
        <w:rPr>
          <w:sz w:val="24"/>
          <w:lang w:eastAsia="zh-CN"/>
        </w:rPr>
        <w:t xml:space="preserve"> </w:t>
      </w:r>
    </w:p>
    <w:p w:rsidR="00E66712" w:rsidRPr="00492B7A" w:rsidRDefault="00E66712" w:rsidP="00492B7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492B7A">
        <w:rPr>
          <w:sz w:val="24"/>
          <w:lang w:eastAsia="zh-CN"/>
        </w:rPr>
        <w:t xml:space="preserve">Secured </w:t>
      </w:r>
      <w:r w:rsidR="0064493B" w:rsidRPr="00492B7A">
        <w:rPr>
          <w:sz w:val="24"/>
          <w:lang w:eastAsia="zh-CN"/>
        </w:rPr>
        <w:t>machine</w:t>
      </w:r>
      <w:r w:rsidR="00BC0051" w:rsidRPr="00492B7A">
        <w:rPr>
          <w:sz w:val="24"/>
          <w:lang w:eastAsia="zh-CN"/>
        </w:rPr>
        <w:t xml:space="preserve"> with strapping belt </w:t>
      </w:r>
      <w:r w:rsidR="00492B7A">
        <w:rPr>
          <w:sz w:val="24"/>
          <w:lang w:eastAsia="zh-CN"/>
        </w:rPr>
        <w:t xml:space="preserve">prior to moving out of premise </w:t>
      </w:r>
    </w:p>
    <w:p w:rsidR="00BC0051" w:rsidRPr="0064493B" w:rsidRDefault="00492B7A" w:rsidP="0064493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and deliver machine to Penang</w:t>
      </w:r>
    </w:p>
    <w:p w:rsidR="00BC0051" w:rsidRDefault="00EE527F" w:rsidP="009D4E0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3F18B6" w:rsidRDefault="00BC0051" w:rsidP="009D4E0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6A5466">
        <w:rPr>
          <w:sz w:val="24"/>
          <w:lang w:eastAsia="zh-CN"/>
        </w:rPr>
        <w:t>ll debris</w:t>
      </w:r>
      <w:r>
        <w:rPr>
          <w:sz w:val="24"/>
          <w:lang w:eastAsia="zh-CN"/>
        </w:rPr>
        <w:t xml:space="preserve"> </w:t>
      </w:r>
      <w:r w:rsidR="009D4E05">
        <w:rPr>
          <w:sz w:val="24"/>
          <w:lang w:eastAsia="zh-CN"/>
        </w:rPr>
        <w:t>will be clear and dispose</w:t>
      </w:r>
      <w:r>
        <w:rPr>
          <w:sz w:val="24"/>
          <w:lang w:eastAsia="zh-CN"/>
        </w:rPr>
        <w:t>d</w:t>
      </w:r>
    </w:p>
    <w:p w:rsidR="00BC0051" w:rsidRPr="009D4E05" w:rsidRDefault="00BC0051" w:rsidP="009D4E0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Job complete </w:t>
      </w:r>
    </w:p>
    <w:p w:rsidR="003F18B6" w:rsidRDefault="003F18B6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4256BF" w:rsidRDefault="004256BF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EE527F" w:rsidRDefault="006F7BC9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E212C6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CA3063" w:rsidRDefault="00E212C6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E50334">
        <w:rPr>
          <w:sz w:val="24"/>
          <w:szCs w:val="24"/>
        </w:rPr>
        <w:t>Tel: 62824175</w:t>
      </w:r>
    </w:p>
    <w:p w:rsidR="00EE527F" w:rsidRDefault="00E50334">
      <w:r>
        <w:rPr>
          <w:sz w:val="24"/>
          <w:szCs w:val="24"/>
        </w:rPr>
        <w:t xml:space="preserve">           </w:t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749A3" w:rsidRDefault="00E749A3">
      <w:r>
        <w:separator/>
      </w:r>
    </w:p>
  </w:endnote>
  <w:endnote w:type="continuationSeparator" w:id="0">
    <w:p w:rsidR="00E749A3" w:rsidRDefault="00E749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A69F3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A69F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749A3" w:rsidRDefault="00E749A3">
      <w:r>
        <w:separator/>
      </w:r>
    </w:p>
  </w:footnote>
  <w:footnote w:type="continuationSeparator" w:id="0">
    <w:p w:rsidR="00E749A3" w:rsidRDefault="00E749A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749A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017290">
    <w:pPr>
      <w:pStyle w:val="Header"/>
      <w:jc w:val="center"/>
    </w:pPr>
    <w:r>
      <w:t>Tel</w:t>
    </w:r>
    <w:r w:rsidR="00EE527F">
      <w:t xml:space="preserve">: </w:t>
    </w:r>
    <w:r w:rsidR="008018EB">
      <w:t>6</w:t>
    </w:r>
    <w:r w:rsidR="00EE527F">
      <w:t xml:space="preserve">2824175, </w:t>
    </w:r>
    <w:r w:rsidR="008018EB">
      <w:t>6</w:t>
    </w:r>
    <w:r w:rsidR="00EE527F">
      <w:t xml:space="preserve">2828203, </w:t>
    </w:r>
    <w:r w:rsidR="008018EB">
      <w:t>6</w:t>
    </w:r>
    <w:r>
      <w:t>2826020, Fax</w:t>
    </w:r>
    <w:r w:rsidR="00EE527F">
      <w:t xml:space="preserve">: </w:t>
    </w:r>
    <w:r w:rsidR="008018EB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E749A3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017290">
    <w:pPr>
      <w:pStyle w:val="Header"/>
      <w:jc w:val="center"/>
      <w:rPr>
        <w:sz w:val="22"/>
      </w:rPr>
    </w:pPr>
    <w:r>
      <w:rPr>
        <w:sz w:val="22"/>
      </w:rPr>
      <w:t>e-mail</w:t>
    </w:r>
    <w:r w:rsidR="008018EB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124A1"/>
    <w:rsid w:val="000168A1"/>
    <w:rsid w:val="00017290"/>
    <w:rsid w:val="00037A80"/>
    <w:rsid w:val="0007248A"/>
    <w:rsid w:val="00075DD7"/>
    <w:rsid w:val="000B549F"/>
    <w:rsid w:val="000D7AF8"/>
    <w:rsid w:val="00112142"/>
    <w:rsid w:val="00133B61"/>
    <w:rsid w:val="0015341D"/>
    <w:rsid w:val="00160D36"/>
    <w:rsid w:val="001645BC"/>
    <w:rsid w:val="00193DFA"/>
    <w:rsid w:val="001962CB"/>
    <w:rsid w:val="001B71CE"/>
    <w:rsid w:val="001C36A6"/>
    <w:rsid w:val="00251834"/>
    <w:rsid w:val="002640F3"/>
    <w:rsid w:val="00284372"/>
    <w:rsid w:val="002E5ACE"/>
    <w:rsid w:val="003033AF"/>
    <w:rsid w:val="003040BD"/>
    <w:rsid w:val="00346038"/>
    <w:rsid w:val="00360DBE"/>
    <w:rsid w:val="00370B20"/>
    <w:rsid w:val="00382843"/>
    <w:rsid w:val="003C4111"/>
    <w:rsid w:val="003F18B6"/>
    <w:rsid w:val="0041298C"/>
    <w:rsid w:val="00417736"/>
    <w:rsid w:val="004256BF"/>
    <w:rsid w:val="0042603E"/>
    <w:rsid w:val="00440B76"/>
    <w:rsid w:val="004433E5"/>
    <w:rsid w:val="00445267"/>
    <w:rsid w:val="004725E1"/>
    <w:rsid w:val="00492B7A"/>
    <w:rsid w:val="004A6CAA"/>
    <w:rsid w:val="004C14F0"/>
    <w:rsid w:val="00543B4A"/>
    <w:rsid w:val="00544E6B"/>
    <w:rsid w:val="00545425"/>
    <w:rsid w:val="0057327B"/>
    <w:rsid w:val="005778E5"/>
    <w:rsid w:val="005A1FD3"/>
    <w:rsid w:val="005B1491"/>
    <w:rsid w:val="005C3925"/>
    <w:rsid w:val="005C5283"/>
    <w:rsid w:val="005D6556"/>
    <w:rsid w:val="005E0D6E"/>
    <w:rsid w:val="005E6269"/>
    <w:rsid w:val="0062144C"/>
    <w:rsid w:val="00624C8B"/>
    <w:rsid w:val="00634CE2"/>
    <w:rsid w:val="0064493B"/>
    <w:rsid w:val="006A0465"/>
    <w:rsid w:val="006A1337"/>
    <w:rsid w:val="006A5466"/>
    <w:rsid w:val="006B42B0"/>
    <w:rsid w:val="006D1B10"/>
    <w:rsid w:val="006E0F9D"/>
    <w:rsid w:val="006F7BC9"/>
    <w:rsid w:val="007046DC"/>
    <w:rsid w:val="00712953"/>
    <w:rsid w:val="0074105F"/>
    <w:rsid w:val="0074581A"/>
    <w:rsid w:val="0078517D"/>
    <w:rsid w:val="00792F41"/>
    <w:rsid w:val="00797DEA"/>
    <w:rsid w:val="007B2719"/>
    <w:rsid w:val="007B2926"/>
    <w:rsid w:val="007C40B7"/>
    <w:rsid w:val="007F335E"/>
    <w:rsid w:val="008018EB"/>
    <w:rsid w:val="00811DF3"/>
    <w:rsid w:val="008221E2"/>
    <w:rsid w:val="008254AB"/>
    <w:rsid w:val="00827A8F"/>
    <w:rsid w:val="00840DC8"/>
    <w:rsid w:val="00864E24"/>
    <w:rsid w:val="00875C14"/>
    <w:rsid w:val="00886727"/>
    <w:rsid w:val="008919BC"/>
    <w:rsid w:val="008A1068"/>
    <w:rsid w:val="008A646D"/>
    <w:rsid w:val="009456D6"/>
    <w:rsid w:val="00950008"/>
    <w:rsid w:val="00953C8B"/>
    <w:rsid w:val="00961486"/>
    <w:rsid w:val="009D4E05"/>
    <w:rsid w:val="009E598F"/>
    <w:rsid w:val="00A21F51"/>
    <w:rsid w:val="00A36F93"/>
    <w:rsid w:val="00A40342"/>
    <w:rsid w:val="00A47E7A"/>
    <w:rsid w:val="00A57E24"/>
    <w:rsid w:val="00A81E47"/>
    <w:rsid w:val="00A87E64"/>
    <w:rsid w:val="00AF7707"/>
    <w:rsid w:val="00B14E86"/>
    <w:rsid w:val="00B5267F"/>
    <w:rsid w:val="00B80756"/>
    <w:rsid w:val="00BC0051"/>
    <w:rsid w:val="00BC4F0A"/>
    <w:rsid w:val="00BC585D"/>
    <w:rsid w:val="00BD0D0D"/>
    <w:rsid w:val="00BD373B"/>
    <w:rsid w:val="00BE34DC"/>
    <w:rsid w:val="00C33C74"/>
    <w:rsid w:val="00C34551"/>
    <w:rsid w:val="00C475F0"/>
    <w:rsid w:val="00C61903"/>
    <w:rsid w:val="00C833E6"/>
    <w:rsid w:val="00C844B7"/>
    <w:rsid w:val="00CA3063"/>
    <w:rsid w:val="00CB1A7A"/>
    <w:rsid w:val="00D00A75"/>
    <w:rsid w:val="00D00B31"/>
    <w:rsid w:val="00D02D29"/>
    <w:rsid w:val="00D20784"/>
    <w:rsid w:val="00D75EF4"/>
    <w:rsid w:val="00D76F88"/>
    <w:rsid w:val="00DE77FE"/>
    <w:rsid w:val="00DF2260"/>
    <w:rsid w:val="00E11985"/>
    <w:rsid w:val="00E212C6"/>
    <w:rsid w:val="00E50334"/>
    <w:rsid w:val="00E56BD5"/>
    <w:rsid w:val="00E66712"/>
    <w:rsid w:val="00E749A3"/>
    <w:rsid w:val="00E82891"/>
    <w:rsid w:val="00E87FDA"/>
    <w:rsid w:val="00EE37C0"/>
    <w:rsid w:val="00EE527F"/>
    <w:rsid w:val="00F04050"/>
    <w:rsid w:val="00F110BD"/>
    <w:rsid w:val="00F24168"/>
    <w:rsid w:val="00F66BC2"/>
    <w:rsid w:val="00FA69F3"/>
    <w:rsid w:val="00FA7946"/>
    <w:rsid w:val="00FD48D4"/>
    <w:rsid w:val="00FE3BE4"/>
    <w:rsid w:val="00FE4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11985"/>
    <w:p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  <w:style w:type="character" w:styleId="SubtleEmphasis">
    <w:name w:val="Subtle Emphasis"/>
    <w:uiPriority w:val="19"/>
    <w:qFormat/>
    <w:rsid w:val="00E11985"/>
    <w:rPr>
      <w:i/>
      <w:iCs/>
      <w:color w:val="404040"/>
    </w:rPr>
  </w:style>
  <w:style w:type="character" w:customStyle="1" w:styleId="Heading5Char">
    <w:name w:val="Heading 5 Char"/>
    <w:link w:val="Heading5"/>
    <w:uiPriority w:val="9"/>
    <w:rsid w:val="00E11985"/>
    <w:rPr>
      <w:rFonts w:ascii="Calibri" w:eastAsia="Times New Roman" w:hAnsi="Calibri" w:cs="Times New Roman"/>
      <w:b/>
      <w:bCs/>
      <w:i/>
      <w:iCs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358</Words>
  <Characters>2043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2397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2022-01-04T01:48:00Z</cp:lastPrinted>
  <dcterms:created xsi:type="dcterms:W3CDTF">2021-11-18T08:20:00Z</dcterms:created>
  <dcterms:modified xsi:type="dcterms:W3CDTF">2022-01-04T01:48:00Z</dcterms:modified>
</cp:coreProperties>
</file>