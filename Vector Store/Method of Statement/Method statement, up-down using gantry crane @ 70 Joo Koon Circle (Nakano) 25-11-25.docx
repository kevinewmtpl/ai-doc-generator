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9B347C" w14:textId="77777777" w:rsidR="00780C51" w:rsidRDefault="00780C51">
      <w:pPr>
        <w:pStyle w:val="Title"/>
        <w:jc w:val="left"/>
        <w:rPr>
          <w:lang w:eastAsia="zh-CN"/>
        </w:rPr>
      </w:pPr>
    </w:p>
    <w:p w14:paraId="54D814F8" w14:textId="30122ED3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00A95D24" w14:textId="2C695B02" w:rsidR="006467DA" w:rsidRDefault="000E4517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4A3730">
        <w:rPr>
          <w:sz w:val="24"/>
        </w:rPr>
        <w:t>18</w:t>
      </w:r>
      <w:r w:rsidR="004A3730" w:rsidRPr="004A3730">
        <w:rPr>
          <w:sz w:val="24"/>
          <w:vertAlign w:val="superscript"/>
        </w:rPr>
        <w:t>th</w:t>
      </w:r>
      <w:r w:rsidR="004A3730">
        <w:rPr>
          <w:sz w:val="24"/>
        </w:rPr>
        <w:t xml:space="preserve"> Nov 2025</w:t>
      </w:r>
    </w:p>
    <w:p w14:paraId="7C66E8E5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13018997" w14:textId="77777777"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14:paraId="3D081031" w14:textId="330B710A" w:rsidR="00BF1F53" w:rsidRPr="008B0A24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0E4517">
        <w:rPr>
          <w:sz w:val="24"/>
          <w:lang w:eastAsia="zh-CN"/>
        </w:rPr>
        <w:t xml:space="preserve">dismantle machine into parts using gantry crane, shift out to outside factory, </w:t>
      </w:r>
      <w:r w:rsidR="002D617F">
        <w:rPr>
          <w:sz w:val="24"/>
          <w:lang w:eastAsia="zh-CN"/>
        </w:rPr>
        <w:t>us</w:t>
      </w:r>
      <w:r w:rsidR="005153BB">
        <w:rPr>
          <w:sz w:val="24"/>
          <w:lang w:eastAsia="zh-CN"/>
        </w:rPr>
        <w:t xml:space="preserve">ing </w:t>
      </w:r>
      <w:r w:rsidR="0007067F">
        <w:rPr>
          <w:sz w:val="24"/>
          <w:lang w:eastAsia="zh-CN"/>
        </w:rPr>
        <w:t xml:space="preserve">hydraulic </w:t>
      </w:r>
      <w:r w:rsidR="005153BB">
        <w:rPr>
          <w:sz w:val="24"/>
          <w:lang w:eastAsia="zh-CN"/>
        </w:rPr>
        <w:t>gantry crane</w:t>
      </w:r>
      <w:r w:rsidR="0007067F">
        <w:rPr>
          <w:sz w:val="24"/>
          <w:lang w:eastAsia="zh-CN"/>
        </w:rPr>
        <w:t xml:space="preserve"> </w:t>
      </w:r>
      <w:r w:rsidR="000E4517">
        <w:rPr>
          <w:sz w:val="24"/>
          <w:lang w:eastAsia="zh-CN"/>
        </w:rPr>
        <w:t xml:space="preserve">to load </w:t>
      </w:r>
      <w:r w:rsidR="004A3730">
        <w:rPr>
          <w:sz w:val="24"/>
          <w:lang w:eastAsia="zh-CN"/>
        </w:rPr>
        <w:t xml:space="preserve">up </w:t>
      </w:r>
      <w:r w:rsidR="000E4517">
        <w:rPr>
          <w:sz w:val="24"/>
          <w:lang w:eastAsia="zh-CN"/>
        </w:rPr>
        <w:t xml:space="preserve">onto lowbed </w:t>
      </w:r>
      <w:r w:rsidR="004A3730">
        <w:rPr>
          <w:sz w:val="24"/>
          <w:lang w:eastAsia="zh-CN"/>
        </w:rPr>
        <w:t xml:space="preserve">&amp; cometto </w:t>
      </w:r>
    </w:p>
    <w:p w14:paraId="7961F353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DC0BAF4" w14:textId="77777777" w:rsidR="000E4517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14:paraId="25D0E99A" w14:textId="480C1772" w:rsidR="000463D9" w:rsidRPr="000E4517" w:rsidRDefault="000E451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 xml:space="preserve">1 x </w:t>
      </w:r>
      <w:r w:rsidR="004A3730">
        <w:rPr>
          <w:bCs/>
          <w:sz w:val="24"/>
          <w:szCs w:val="24"/>
          <w:lang w:eastAsia="zh-CN"/>
        </w:rPr>
        <w:t>Patec 6</w:t>
      </w:r>
      <w:r>
        <w:rPr>
          <w:bCs/>
          <w:sz w:val="24"/>
          <w:szCs w:val="24"/>
          <w:lang w:eastAsia="zh-CN"/>
        </w:rPr>
        <w:t xml:space="preserve">00ton Press – to be dismantle to 3 parts </w:t>
      </w:r>
      <w:r w:rsidR="00051A9F">
        <w:rPr>
          <w:bCs/>
          <w:sz w:val="24"/>
          <w:szCs w:val="24"/>
          <w:lang w:eastAsia="zh-CN"/>
        </w:rPr>
        <w:t xml:space="preserve">           </w:t>
      </w:r>
    </w:p>
    <w:p w14:paraId="5A9E6CF2" w14:textId="77777777" w:rsidR="002D617F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AC65C01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76C44EE7" w14:textId="6E60685D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  <w:r w:rsidR="00D05E84">
        <w:rPr>
          <w:sz w:val="24"/>
          <w:lang w:eastAsia="zh-CN"/>
        </w:rPr>
        <w:t>ed</w:t>
      </w:r>
    </w:p>
    <w:p w14:paraId="6413EB21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6B302A86" w14:textId="77777777" w:rsidR="006467DA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4F464482" w14:textId="77777777" w:rsidR="004C121E" w:rsidRDefault="004C121E" w:rsidP="005948F2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14:paraId="31DC5935" w14:textId="1957A07B" w:rsidR="00BA65F8" w:rsidRPr="005948F2" w:rsidRDefault="004A3730" w:rsidP="005948F2">
      <w:pPr>
        <w:rPr>
          <w:sz w:val="24"/>
          <w:lang w:eastAsia="zh-CN"/>
        </w:rPr>
      </w:pPr>
      <w:r>
        <w:rPr>
          <w:sz w:val="24"/>
          <w:lang w:eastAsia="zh-CN"/>
        </w:rPr>
        <w:t>25/11/25</w:t>
      </w:r>
      <w:r w:rsidR="004C121E">
        <w:rPr>
          <w:sz w:val="24"/>
          <w:lang w:eastAsia="zh-CN"/>
        </w:rPr>
        <w:t xml:space="preserve"> – 09/12/25</w:t>
      </w:r>
      <w:r>
        <w:rPr>
          <w:sz w:val="24"/>
          <w:lang w:eastAsia="zh-CN"/>
        </w:rPr>
        <w:t xml:space="preserve"> </w:t>
      </w:r>
    </w:p>
    <w:p w14:paraId="6D5709E9" w14:textId="77777777" w:rsidR="00992D3A" w:rsidRDefault="00992D3A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F2430AC" w14:textId="77777777" w:rsidR="002D617F" w:rsidRDefault="002D617F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6A6C083B" w14:textId="242EEFBA" w:rsidR="002D617F" w:rsidRPr="00641942" w:rsidRDefault="00051A9F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</w:t>
      </w:r>
      <w:r w:rsidR="004A3730">
        <w:rPr>
          <w:bCs/>
          <w:sz w:val="24"/>
          <w:szCs w:val="24"/>
          <w:lang w:eastAsia="zh-CN"/>
        </w:rPr>
        <w:t>30</w:t>
      </w:r>
      <w:r w:rsidR="007B5953">
        <w:rPr>
          <w:bCs/>
          <w:sz w:val="24"/>
          <w:szCs w:val="24"/>
          <w:lang w:eastAsia="zh-CN"/>
        </w:rPr>
        <w:t xml:space="preserve"> am </w:t>
      </w:r>
    </w:p>
    <w:p w14:paraId="4D849FCA" w14:textId="77777777" w:rsidR="00641942" w:rsidRDefault="0064194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3F2F8D9" w14:textId="77777777" w:rsidR="00641942" w:rsidRDefault="0064194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Location of Operation</w:t>
      </w:r>
    </w:p>
    <w:p w14:paraId="4B418F52" w14:textId="77777777" w:rsidR="00641942" w:rsidRDefault="000C1842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70 Joo Koon Circle</w:t>
      </w:r>
    </w:p>
    <w:p w14:paraId="2D242B9C" w14:textId="77777777" w:rsidR="003C37F2" w:rsidRPr="003C37F2" w:rsidRDefault="000C1842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Nakano Metal Press</w:t>
      </w:r>
      <w:r w:rsidR="00CC76C3">
        <w:rPr>
          <w:bCs/>
          <w:sz w:val="24"/>
          <w:szCs w:val="24"/>
          <w:lang w:eastAsia="zh-CN"/>
        </w:rPr>
        <w:t xml:space="preserve"> Pte Ltd</w:t>
      </w:r>
    </w:p>
    <w:p w14:paraId="5FA9CBF3" w14:textId="77777777" w:rsidR="003C37F2" w:rsidRDefault="003C37F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001FFAC" w14:textId="77777777" w:rsidR="006467DA" w:rsidRPr="009B1025" w:rsidRDefault="009B1025" w:rsidP="00992D3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37BA2D85" w14:textId="77777777" w:rsidR="000E4517" w:rsidRDefault="000E451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</w:t>
      </w:r>
    </w:p>
    <w:p w14:paraId="7C711E74" w14:textId="77777777" w:rsidR="00257402" w:rsidRDefault="000706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set</w:t>
      </w:r>
      <w:r w:rsidR="000E4517">
        <w:rPr>
          <w:sz w:val="24"/>
          <w:lang w:eastAsia="zh-CN"/>
        </w:rPr>
        <w:t xml:space="preserve"> hydraulic gantry crane</w:t>
      </w:r>
    </w:p>
    <w:p w14:paraId="1AAA51DD" w14:textId="77777777" w:rsidR="000E4517" w:rsidRDefault="000E451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4.5ton forklift </w:t>
      </w:r>
    </w:p>
    <w:p w14:paraId="1B68B3BC" w14:textId="77777777" w:rsidR="00780C51" w:rsidRDefault="00780C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l</w:t>
      </w:r>
      <w:r w:rsidR="00152597">
        <w:rPr>
          <w:sz w:val="24"/>
          <w:lang w:eastAsia="zh-CN"/>
        </w:rPr>
        <w:t>ow-bed</w:t>
      </w:r>
    </w:p>
    <w:p w14:paraId="0FAABEE9" w14:textId="77777777" w:rsidR="004C121E" w:rsidRDefault="004C12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313395E" w14:textId="51B45EEE" w:rsidR="00D30587" w:rsidRDefault="00780C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Cometto</w:t>
      </w:r>
      <w:r w:rsidR="00152597">
        <w:rPr>
          <w:sz w:val="24"/>
          <w:lang w:eastAsia="zh-CN"/>
        </w:rPr>
        <w:t xml:space="preserve"> </w:t>
      </w:r>
    </w:p>
    <w:p w14:paraId="638C99D2" w14:textId="52E5A3CD" w:rsidR="00264DA7" w:rsidRDefault="00264DA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boom lift</w:t>
      </w:r>
    </w:p>
    <w:p w14:paraId="23F602DB" w14:textId="11395F1A" w:rsidR="00264DA7" w:rsidRDefault="000E451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  <w:r w:rsidR="00264DA7">
        <w:rPr>
          <w:sz w:val="24"/>
          <w:lang w:eastAsia="zh-CN"/>
        </w:rPr>
        <w:t xml:space="preserve"> </w:t>
      </w:r>
    </w:p>
    <w:p w14:paraId="2FD83ED0" w14:textId="77777777" w:rsidR="002D617F" w:rsidRDefault="002D6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152597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 </w:t>
      </w:r>
    </w:p>
    <w:p w14:paraId="15EE6E55" w14:textId="77777777" w:rsidR="006467DA" w:rsidRDefault="001525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14:paraId="770B7244" w14:textId="77777777" w:rsidR="007B5953" w:rsidRDefault="007B59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D2B8E2C" w14:textId="77777777" w:rsidR="006467DA" w:rsidRPr="009B1025" w:rsidRDefault="009B102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5AF9DE03" w14:textId="77777777" w:rsidR="00504511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41942">
        <w:rPr>
          <w:sz w:val="24"/>
          <w:lang w:eastAsia="zh-CN"/>
        </w:rPr>
        <w:t>s on operation area and route to machine</w:t>
      </w:r>
      <w:r w:rsidR="00DB098E">
        <w:rPr>
          <w:sz w:val="24"/>
          <w:lang w:eastAsia="zh-CN"/>
        </w:rPr>
        <w:t xml:space="preserve"> position</w:t>
      </w:r>
    </w:p>
    <w:p w14:paraId="3EC7037D" w14:textId="77777777" w:rsidR="003C37F2" w:rsidRDefault="00504511" w:rsidP="00992D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operation area to prevent person who are not involved enter unintentionally </w:t>
      </w:r>
      <w:r w:rsidR="00DB098E">
        <w:rPr>
          <w:sz w:val="24"/>
          <w:lang w:eastAsia="zh-CN"/>
        </w:rPr>
        <w:t xml:space="preserve"> </w:t>
      </w:r>
    </w:p>
    <w:p w14:paraId="03BD4317" w14:textId="77777777" w:rsidR="00780C51" w:rsidRDefault="00780C51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3DDA98D" w14:textId="2B3AA449" w:rsidR="006467DA" w:rsidRPr="00504511" w:rsidRDefault="009B1025" w:rsidP="00992D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19BE6995" w14:textId="2F353620" w:rsidR="006467DA" w:rsidRDefault="009B10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</w:t>
      </w:r>
      <w:r w:rsidR="00D05E84">
        <w:rPr>
          <w:sz w:val="24"/>
          <w:lang w:eastAsia="zh-CN"/>
        </w:rPr>
        <w:t>ied</w:t>
      </w:r>
      <w:r w:rsidR="006467DA">
        <w:rPr>
          <w:sz w:val="24"/>
          <w:lang w:eastAsia="zh-CN"/>
        </w:rPr>
        <w:t xml:space="preserve">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14:paraId="38E52736" w14:textId="77777777" w:rsidR="006467DA" w:rsidRPr="00992D3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4A1E114B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E8A3971" w14:textId="77777777" w:rsidR="006467DA" w:rsidRPr="009B1025" w:rsidRDefault="009B1025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7CAA408" w14:textId="77777777" w:rsidR="00E64C91" w:rsidRDefault="00E64C9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guide and control movement of vehicle or personnel within the vicinity </w:t>
      </w:r>
    </w:p>
    <w:p w14:paraId="540383AC" w14:textId="77777777" w:rsidR="00504511" w:rsidRDefault="0050451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14:paraId="25DF433D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2D617F">
        <w:rPr>
          <w:rFonts w:hint="eastAsia"/>
          <w:sz w:val="24"/>
          <w:lang w:eastAsia="zh-CN"/>
        </w:rPr>
        <w:t xml:space="preserve">ty shoes, </w:t>
      </w:r>
      <w:r w:rsidR="002D617F">
        <w:rPr>
          <w:sz w:val="24"/>
          <w:lang w:eastAsia="zh-CN"/>
        </w:rPr>
        <w:t xml:space="preserve">safety </w:t>
      </w:r>
      <w:r w:rsidR="002D617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01234844" w14:textId="77777777" w:rsidR="006467DA" w:rsidRDefault="006467DA" w:rsidP="009B1025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14:paraId="419808A8" w14:textId="77777777" w:rsidR="00504511" w:rsidRPr="009B1025" w:rsidRDefault="00504511" w:rsidP="009B102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M.O.M certified lifting supervisor, rigger and signalman </w:t>
      </w:r>
    </w:p>
    <w:p w14:paraId="0090F877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5498AD98" w14:textId="77777777" w:rsidR="006467DA" w:rsidRPr="00504511" w:rsidRDefault="006467DA" w:rsidP="0050451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14:paraId="00487B30" w14:textId="77777777" w:rsidR="00241657" w:rsidRDefault="006713C4" w:rsidP="007F318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EA51F2">
        <w:rPr>
          <w:sz w:val="24"/>
          <w:lang w:eastAsia="zh-CN"/>
        </w:rPr>
        <w:t xml:space="preserve">unload </w:t>
      </w:r>
      <w:r>
        <w:rPr>
          <w:sz w:val="24"/>
          <w:lang w:eastAsia="zh-CN"/>
        </w:rPr>
        <w:t xml:space="preserve">2 set of </w:t>
      </w:r>
      <w:r w:rsidR="00EA51F2">
        <w:rPr>
          <w:sz w:val="24"/>
          <w:lang w:eastAsia="zh-CN"/>
        </w:rPr>
        <w:t>gantry crane from low loader</w:t>
      </w:r>
      <w:r>
        <w:rPr>
          <w:sz w:val="24"/>
          <w:lang w:eastAsia="zh-CN"/>
        </w:rPr>
        <w:t xml:space="preserve"> using lorry crane </w:t>
      </w:r>
    </w:p>
    <w:p w14:paraId="4508D1AE" w14:textId="77777777" w:rsidR="0014697F" w:rsidRDefault="00B57451" w:rsidP="0015259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</w:t>
      </w:r>
      <w:r w:rsidR="000463D9">
        <w:rPr>
          <w:sz w:val="24"/>
          <w:lang w:eastAsia="zh-CN"/>
        </w:rPr>
        <w:t xml:space="preserve">ssembly gantry crane </w:t>
      </w:r>
      <w:r w:rsidR="00152597">
        <w:rPr>
          <w:sz w:val="24"/>
          <w:lang w:eastAsia="zh-CN"/>
        </w:rPr>
        <w:t>inside</w:t>
      </w:r>
      <w:r w:rsidR="00EA51F2">
        <w:rPr>
          <w:sz w:val="24"/>
          <w:lang w:eastAsia="zh-CN"/>
        </w:rPr>
        <w:t xml:space="preserve"> factory </w:t>
      </w:r>
      <w:r w:rsidR="006713C4">
        <w:rPr>
          <w:sz w:val="24"/>
          <w:lang w:eastAsia="zh-CN"/>
        </w:rPr>
        <w:t>premise</w:t>
      </w:r>
    </w:p>
    <w:p w14:paraId="77AA8CA4" w14:textId="76846197" w:rsidR="00EA51F2" w:rsidRPr="00152597" w:rsidRDefault="0014697F" w:rsidP="0015259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boom lift to</w:t>
      </w:r>
      <w:r w:rsidR="00780C51">
        <w:rPr>
          <w:sz w:val="24"/>
          <w:lang w:eastAsia="zh-CN"/>
        </w:rPr>
        <w:t xml:space="preserve"> assist when working at height </w:t>
      </w:r>
      <w:r>
        <w:rPr>
          <w:sz w:val="24"/>
          <w:lang w:eastAsia="zh-CN"/>
        </w:rPr>
        <w:t xml:space="preserve"> </w:t>
      </w:r>
      <w:r w:rsidR="000463D9" w:rsidRPr="00152597">
        <w:rPr>
          <w:sz w:val="24"/>
          <w:lang w:eastAsia="zh-CN"/>
        </w:rPr>
        <w:t xml:space="preserve"> </w:t>
      </w:r>
    </w:p>
    <w:p w14:paraId="64E27639" w14:textId="7AB2FEE7" w:rsidR="00C0208A" w:rsidRPr="00152597" w:rsidRDefault="00C0208A" w:rsidP="0015259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52597">
        <w:rPr>
          <w:sz w:val="24"/>
          <w:lang w:eastAsia="zh-CN"/>
        </w:rPr>
        <w:t xml:space="preserve">Lifting personnel will attach required lifting gears </w:t>
      </w:r>
      <w:r w:rsidR="00264DA7" w:rsidRPr="00152597">
        <w:rPr>
          <w:sz w:val="24"/>
          <w:lang w:eastAsia="zh-CN"/>
        </w:rPr>
        <w:t>onto gantry crane and secure to rigging point of machine</w:t>
      </w:r>
    </w:p>
    <w:p w14:paraId="5EDE60AA" w14:textId="77777777" w:rsidR="00264DA7" w:rsidRDefault="000A7FD2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rigging is complete, gantry crane to lift</w:t>
      </w:r>
      <w:r w:rsidR="00152597">
        <w:rPr>
          <w:sz w:val="24"/>
          <w:lang w:eastAsia="zh-CN"/>
        </w:rPr>
        <w:t xml:space="preserve"> machine by parts </w:t>
      </w:r>
    </w:p>
    <w:p w14:paraId="142F528C" w14:textId="77777777" w:rsidR="000A7FD2" w:rsidRDefault="00264DA7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</w:t>
      </w:r>
      <w:r w:rsidR="000A7FD2">
        <w:rPr>
          <w:sz w:val="24"/>
          <w:lang w:eastAsia="zh-CN"/>
        </w:rPr>
        <w:t>chine to near ground level</w:t>
      </w:r>
    </w:p>
    <w:p w14:paraId="28A5DC44" w14:textId="77777777" w:rsidR="004C121E" w:rsidRDefault="004C121E" w:rsidP="004C121E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78162101" w14:textId="6C01699E" w:rsidR="00780C51" w:rsidRPr="004C121E" w:rsidRDefault="000A7FD2" w:rsidP="004C121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</w:t>
      </w:r>
      <w:r w:rsidR="00264DA7">
        <w:rPr>
          <w:sz w:val="24"/>
          <w:lang w:eastAsia="zh-CN"/>
        </w:rPr>
        <w:t>nsert rollers under machine bed</w:t>
      </w:r>
    </w:p>
    <w:p w14:paraId="6BBBD9D8" w14:textId="30423C75" w:rsidR="00264DA7" w:rsidRDefault="000A7FD2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to loading area </w:t>
      </w:r>
    </w:p>
    <w:p w14:paraId="20A1297C" w14:textId="77777777" w:rsidR="00027949" w:rsidRDefault="00027949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Dismantle gantry crane</w:t>
      </w:r>
    </w:p>
    <w:p w14:paraId="61C130D1" w14:textId="77777777" w:rsidR="00027949" w:rsidRDefault="000A7FD2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gantry to outside</w:t>
      </w:r>
      <w:r w:rsidR="00027949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factory </w:t>
      </w:r>
    </w:p>
    <w:p w14:paraId="4B7AB9A9" w14:textId="77777777" w:rsidR="00B57451" w:rsidRDefault="00264DA7" w:rsidP="000A7FD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0A7FD2">
        <w:rPr>
          <w:sz w:val="24"/>
          <w:lang w:eastAsia="zh-CN"/>
        </w:rPr>
        <w:t>Gantry cra</w:t>
      </w:r>
      <w:r w:rsidR="000A7FD2">
        <w:rPr>
          <w:sz w:val="24"/>
          <w:lang w:eastAsia="zh-CN"/>
        </w:rPr>
        <w:t>ne to lift up machine</w:t>
      </w:r>
    </w:p>
    <w:p w14:paraId="3E316C46" w14:textId="77777777" w:rsidR="000A7FD2" w:rsidRDefault="000A7FD2" w:rsidP="000A7FD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lowbed to under machine</w:t>
      </w:r>
    </w:p>
    <w:p w14:paraId="09139825" w14:textId="77777777" w:rsidR="000A7FD2" w:rsidRDefault="000A7FD2" w:rsidP="000A7FD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and load machine onto lowbed chassis</w:t>
      </w:r>
    </w:p>
    <w:p w14:paraId="4FC06755" w14:textId="77777777" w:rsidR="000A7FD2" w:rsidRPr="000A7FD2" w:rsidRDefault="000A7FD2" w:rsidP="000A7FD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with chain belt </w:t>
      </w:r>
    </w:p>
    <w:p w14:paraId="234901F2" w14:textId="77777777" w:rsidR="00AE389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AE389D">
        <w:rPr>
          <w:sz w:val="24"/>
          <w:lang w:eastAsia="zh-CN"/>
        </w:rPr>
        <w:t>o perform proper housekeeping</w:t>
      </w:r>
    </w:p>
    <w:p w14:paraId="42DC6121" w14:textId="77777777" w:rsidR="006467DA" w:rsidRPr="0099046A" w:rsidRDefault="00AE389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14:paraId="1B86FC04" w14:textId="77777777"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247EF4CE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35824406" w14:textId="77777777" w:rsidR="0099046A" w:rsidRDefault="000A7FD2" w:rsidP="000A7F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14:paraId="61787511" w14:textId="2FAD89EE" w:rsidR="0099046A" w:rsidRDefault="00264DA7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4A3730">
        <w:rPr>
          <w:sz w:val="24"/>
          <w:lang w:eastAsia="zh-CN"/>
        </w:rPr>
        <w:t>/ Zailani</w:t>
      </w:r>
    </w:p>
    <w:p w14:paraId="652FF3AD" w14:textId="77777777"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7BA42044" w14:textId="77777777"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C8706B" w14:textId="77777777" w:rsidR="001977AE" w:rsidRDefault="001977AE">
      <w:r>
        <w:separator/>
      </w:r>
    </w:p>
  </w:endnote>
  <w:endnote w:type="continuationSeparator" w:id="0">
    <w:p w14:paraId="1659CECC" w14:textId="77777777" w:rsidR="001977AE" w:rsidRDefault="001977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2B281A" w14:textId="77777777"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A7FD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A7FD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3B1DE0" w14:textId="77777777" w:rsidR="001977AE" w:rsidRDefault="001977AE">
      <w:r>
        <w:separator/>
      </w:r>
    </w:p>
  </w:footnote>
  <w:footnote w:type="continuationSeparator" w:id="0">
    <w:p w14:paraId="5D1B0A8F" w14:textId="77777777" w:rsidR="001977AE" w:rsidRDefault="001977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3A5B94" w14:textId="70C0D0AB" w:rsidR="006467DA" w:rsidRPr="00780C51" w:rsidRDefault="0014697F" w:rsidP="00780C51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2F2F099D" wp14:editId="7E23837E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80C51">
      <w:rPr>
        <w:b/>
        <w:color w:val="0000FF"/>
        <w:sz w:val="28"/>
      </w:rPr>
      <w:t xml:space="preserve">                  </w:t>
    </w:r>
    <w:r w:rsidR="006467DA">
      <w:rPr>
        <w:b/>
        <w:color w:val="0000FF"/>
        <w:sz w:val="28"/>
      </w:rPr>
      <w:t>ERIC WONG MACHINERY TRANSPORTATION PTE LTD</w:t>
    </w:r>
  </w:p>
  <w:p w14:paraId="5DD81421" w14:textId="7BC2E44D" w:rsidR="006467DA" w:rsidRDefault="004A3730">
    <w:pPr>
      <w:pStyle w:val="Header"/>
      <w:jc w:val="center"/>
    </w:pPr>
    <w:r>
      <w:t>28 Kranji Loop #05-03</w:t>
    </w:r>
    <w:r w:rsidR="006467DA">
      <w:t xml:space="preserve">, </w:t>
    </w:r>
    <w:r>
      <w:t xml:space="preserve">Kranji Green, </w:t>
    </w:r>
    <w:r w:rsidR="006467DA">
      <w:t xml:space="preserve">Singapore </w:t>
    </w:r>
    <w:r>
      <w:t>739571</w:t>
    </w:r>
  </w:p>
  <w:p w14:paraId="45892E40" w14:textId="66DCE3CB" w:rsidR="006467DA" w:rsidRDefault="00641942">
    <w:pPr>
      <w:pStyle w:val="Header"/>
      <w:jc w:val="center"/>
    </w:pPr>
    <w:r>
      <w:t>Tel</w:t>
    </w:r>
    <w:r w:rsidR="006467DA">
      <w:t>:</w:t>
    </w:r>
    <w:r>
      <w:t xml:space="preserve"> 62824175, 62828203, 62826020</w:t>
    </w:r>
  </w:p>
  <w:p w14:paraId="3AC0152F" w14:textId="77777777" w:rsidR="006467DA" w:rsidRDefault="006467DA">
    <w:pPr>
      <w:pStyle w:val="Header"/>
      <w:jc w:val="center"/>
    </w:pPr>
    <w:r>
      <w:t>GST Reg No. : M2-8923804 – 2</w:t>
    </w:r>
  </w:p>
  <w:p w14:paraId="75F96DEF" w14:textId="77777777" w:rsidR="006467DA" w:rsidRDefault="006467DA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7CFB5D10" w14:textId="77777777" w:rsidR="006467DA" w:rsidRDefault="00641942">
    <w:pPr>
      <w:pStyle w:val="Header"/>
      <w:jc w:val="center"/>
      <w:rPr>
        <w:sz w:val="22"/>
      </w:rPr>
    </w:pPr>
    <w:r>
      <w:rPr>
        <w:sz w:val="22"/>
      </w:rPr>
      <w:t xml:space="preserve">e-mail: </w:t>
    </w:r>
    <w:hyperlink r:id="rId3" w:history="1">
      <w:r w:rsidRPr="001E5206">
        <w:rPr>
          <w:rStyle w:val="Hyperlink"/>
          <w:sz w:val="22"/>
        </w:rPr>
        <w:t>ewmtpl@gmail.com</w:t>
      </w:r>
    </w:hyperlink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01108487">
    <w:abstractNumId w:val="2"/>
  </w:num>
  <w:num w:numId="2" w16cid:durableId="1013149260">
    <w:abstractNumId w:val="4"/>
  </w:num>
  <w:num w:numId="3" w16cid:durableId="769278587">
    <w:abstractNumId w:val="0"/>
  </w:num>
  <w:num w:numId="4" w16cid:durableId="287511042">
    <w:abstractNumId w:val="9"/>
  </w:num>
  <w:num w:numId="5" w16cid:durableId="1562711962">
    <w:abstractNumId w:val="5"/>
  </w:num>
  <w:num w:numId="6" w16cid:durableId="126091621">
    <w:abstractNumId w:val="6"/>
  </w:num>
  <w:num w:numId="7" w16cid:durableId="1696617245">
    <w:abstractNumId w:val="3"/>
  </w:num>
  <w:num w:numId="8" w16cid:durableId="98911862">
    <w:abstractNumId w:val="7"/>
  </w:num>
  <w:num w:numId="9" w16cid:durableId="353386958">
    <w:abstractNumId w:val="1"/>
  </w:num>
  <w:num w:numId="10" w16cid:durableId="839395390">
    <w:abstractNumId w:val="8"/>
  </w:num>
  <w:num w:numId="11" w16cid:durableId="173231311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27949"/>
    <w:rsid w:val="00036298"/>
    <w:rsid w:val="000463D9"/>
    <w:rsid w:val="00051A9F"/>
    <w:rsid w:val="00057FF4"/>
    <w:rsid w:val="0007067F"/>
    <w:rsid w:val="0007152C"/>
    <w:rsid w:val="00083372"/>
    <w:rsid w:val="000A7FD2"/>
    <w:rsid w:val="000C1842"/>
    <w:rsid w:val="000C68D5"/>
    <w:rsid w:val="000D3C89"/>
    <w:rsid w:val="000D3F7C"/>
    <w:rsid w:val="000E4517"/>
    <w:rsid w:val="0010070A"/>
    <w:rsid w:val="001268A8"/>
    <w:rsid w:val="00136332"/>
    <w:rsid w:val="001419E3"/>
    <w:rsid w:val="00141D73"/>
    <w:rsid w:val="0014697F"/>
    <w:rsid w:val="00152597"/>
    <w:rsid w:val="00165589"/>
    <w:rsid w:val="00170AE3"/>
    <w:rsid w:val="001977AE"/>
    <w:rsid w:val="001F23C0"/>
    <w:rsid w:val="001F5380"/>
    <w:rsid w:val="002068C4"/>
    <w:rsid w:val="00241657"/>
    <w:rsid w:val="00257402"/>
    <w:rsid w:val="00257C21"/>
    <w:rsid w:val="00264DA7"/>
    <w:rsid w:val="002A166B"/>
    <w:rsid w:val="002D617F"/>
    <w:rsid w:val="00345D46"/>
    <w:rsid w:val="00346FBC"/>
    <w:rsid w:val="00373BA8"/>
    <w:rsid w:val="003A3ADA"/>
    <w:rsid w:val="003C1BA0"/>
    <w:rsid w:val="003C37F2"/>
    <w:rsid w:val="003C43A5"/>
    <w:rsid w:val="003D3BEA"/>
    <w:rsid w:val="00466C7A"/>
    <w:rsid w:val="004A3730"/>
    <w:rsid w:val="004B5690"/>
    <w:rsid w:val="004C121E"/>
    <w:rsid w:val="004D66B4"/>
    <w:rsid w:val="00503F94"/>
    <w:rsid w:val="00504511"/>
    <w:rsid w:val="005153BB"/>
    <w:rsid w:val="005333BC"/>
    <w:rsid w:val="00590218"/>
    <w:rsid w:val="005948F2"/>
    <w:rsid w:val="005A7E8D"/>
    <w:rsid w:val="005B5B98"/>
    <w:rsid w:val="005C4383"/>
    <w:rsid w:val="00634800"/>
    <w:rsid w:val="00641942"/>
    <w:rsid w:val="006467DA"/>
    <w:rsid w:val="00663BC0"/>
    <w:rsid w:val="006713C4"/>
    <w:rsid w:val="007264CD"/>
    <w:rsid w:val="00735210"/>
    <w:rsid w:val="00742D33"/>
    <w:rsid w:val="00780C51"/>
    <w:rsid w:val="007B5953"/>
    <w:rsid w:val="007E13D6"/>
    <w:rsid w:val="007F3186"/>
    <w:rsid w:val="00804148"/>
    <w:rsid w:val="00840D53"/>
    <w:rsid w:val="00893523"/>
    <w:rsid w:val="00895D5D"/>
    <w:rsid w:val="0089628B"/>
    <w:rsid w:val="008B0A24"/>
    <w:rsid w:val="00933FF0"/>
    <w:rsid w:val="00956805"/>
    <w:rsid w:val="00962CC7"/>
    <w:rsid w:val="00971AE8"/>
    <w:rsid w:val="0099046A"/>
    <w:rsid w:val="00992D3A"/>
    <w:rsid w:val="009B1025"/>
    <w:rsid w:val="00A04566"/>
    <w:rsid w:val="00A1115F"/>
    <w:rsid w:val="00A5543F"/>
    <w:rsid w:val="00A84205"/>
    <w:rsid w:val="00A93B6F"/>
    <w:rsid w:val="00AB583B"/>
    <w:rsid w:val="00AE389D"/>
    <w:rsid w:val="00AE7B97"/>
    <w:rsid w:val="00B328B2"/>
    <w:rsid w:val="00B57451"/>
    <w:rsid w:val="00BA65F8"/>
    <w:rsid w:val="00BF1F53"/>
    <w:rsid w:val="00C0208A"/>
    <w:rsid w:val="00C355F3"/>
    <w:rsid w:val="00C37473"/>
    <w:rsid w:val="00C740B2"/>
    <w:rsid w:val="00C91358"/>
    <w:rsid w:val="00C95881"/>
    <w:rsid w:val="00C97E3D"/>
    <w:rsid w:val="00CB59B4"/>
    <w:rsid w:val="00CC76C3"/>
    <w:rsid w:val="00D05E84"/>
    <w:rsid w:val="00D30587"/>
    <w:rsid w:val="00D7353C"/>
    <w:rsid w:val="00DB098E"/>
    <w:rsid w:val="00DD076B"/>
    <w:rsid w:val="00E64C91"/>
    <w:rsid w:val="00E67DF1"/>
    <w:rsid w:val="00E70117"/>
    <w:rsid w:val="00E76DB5"/>
    <w:rsid w:val="00E84499"/>
    <w:rsid w:val="00EA51F2"/>
    <w:rsid w:val="00EB45F1"/>
    <w:rsid w:val="00EC1220"/>
    <w:rsid w:val="00EC37A1"/>
    <w:rsid w:val="00EF789A"/>
    <w:rsid w:val="00F1378E"/>
    <w:rsid w:val="00F25DE1"/>
    <w:rsid w:val="00F36CE9"/>
    <w:rsid w:val="00F7695C"/>
    <w:rsid w:val="00FC797D"/>
    <w:rsid w:val="00FE1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BFF07F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ewmtpl@gmail.com" TargetMode="External"/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D0CC5F-3C42-4178-AAC8-88B607F7D4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</TotalTime>
  <Pages>1</Pages>
  <Words>390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2612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8</cp:revision>
  <cp:lastPrinted>2022-11-07T06:06:00Z</cp:lastPrinted>
  <dcterms:created xsi:type="dcterms:W3CDTF">2025-11-18T02:39:00Z</dcterms:created>
  <dcterms:modified xsi:type="dcterms:W3CDTF">2025-11-18T05:55:00Z</dcterms:modified>
</cp:coreProperties>
</file>