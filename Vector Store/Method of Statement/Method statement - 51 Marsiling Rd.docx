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67B1" w:rsidRDefault="007867B1">
      <w:pPr>
        <w:rPr>
          <w:sz w:val="24"/>
        </w:rPr>
      </w:pPr>
    </w:p>
    <w:p w:rsidR="006467DA" w:rsidRDefault="00B458C8">
      <w:pPr>
        <w:rPr>
          <w:sz w:val="24"/>
          <w:lang w:eastAsia="zh-CN"/>
        </w:rPr>
      </w:pPr>
      <w:r>
        <w:rPr>
          <w:sz w:val="24"/>
        </w:rPr>
        <w:t>Date: 24</w:t>
      </w:r>
      <w:r w:rsidRPr="00B458C8">
        <w:rPr>
          <w:sz w:val="24"/>
          <w:vertAlign w:val="superscript"/>
        </w:rPr>
        <w:t>th</w:t>
      </w:r>
      <w:r w:rsidR="008E7632"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986871">
        <w:rPr>
          <w:sz w:val="24"/>
          <w:lang w:eastAsia="zh-CN"/>
        </w:rPr>
        <w:t xml:space="preserve"> 4</w:t>
      </w:r>
      <w:r w:rsidR="007867B1">
        <w:rPr>
          <w:sz w:val="24"/>
          <w:lang w:eastAsia="zh-CN"/>
        </w:rPr>
        <w:t xml:space="preserve"> unit machine </w:t>
      </w:r>
      <w:r w:rsidR="004B3B88">
        <w:rPr>
          <w:sz w:val="24"/>
          <w:lang w:eastAsia="zh-CN"/>
        </w:rPr>
        <w:t>from production area to loading</w:t>
      </w:r>
      <w:r w:rsidR="008653C5">
        <w:rPr>
          <w:sz w:val="24"/>
          <w:lang w:eastAsia="zh-CN"/>
        </w:rPr>
        <w:t xml:space="preserve"> bay</w:t>
      </w:r>
      <w:r w:rsidR="004B3B88">
        <w:rPr>
          <w:sz w:val="24"/>
          <w:lang w:eastAsia="zh-CN"/>
        </w:rPr>
        <w:t xml:space="preserve">, </w:t>
      </w:r>
      <w:r w:rsidR="007867B1">
        <w:rPr>
          <w:sz w:val="24"/>
          <w:lang w:eastAsia="zh-CN"/>
        </w:rPr>
        <w:t xml:space="preserve">load up onto lorry chassis, transport out lorry from loading bay, hoist up machine and load onto Malaysia lorry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AD9" w:rsidRDefault="00000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7867B1">
        <w:rPr>
          <w:bCs/>
          <w:sz w:val="24"/>
          <w:szCs w:val="24"/>
          <w:lang w:eastAsia="zh-CN"/>
        </w:rPr>
        <w:t>unit Aida NC1-150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NCI-110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Yamada Dobby DP25CS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Yamada Dobby DP-35CS</w:t>
      </w:r>
    </w:p>
    <w:p w:rsidR="00000AD9" w:rsidRP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458C8">
      <w:pPr>
        <w:rPr>
          <w:sz w:val="24"/>
          <w:lang w:eastAsia="zh-CN"/>
        </w:rPr>
      </w:pPr>
      <w:r>
        <w:rPr>
          <w:sz w:val="24"/>
          <w:lang w:eastAsia="zh-CN"/>
        </w:rPr>
        <w:t>27/</w:t>
      </w:r>
      <w:r w:rsidR="007867B1">
        <w:rPr>
          <w:sz w:val="24"/>
          <w:lang w:eastAsia="zh-CN"/>
        </w:rPr>
        <w:t>01/24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360F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2360F" w:rsidRDefault="00786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C2360F">
        <w:rPr>
          <w:bCs/>
          <w:sz w:val="24"/>
          <w:szCs w:val="24"/>
          <w:lang w:eastAsia="zh-CN"/>
        </w:rPr>
        <w:t xml:space="preserve"> am </w:t>
      </w:r>
    </w:p>
    <w:p w:rsidR="00C2360F" w:rsidRPr="00C2360F" w:rsidRDefault="00C2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7867B1" w:rsidP="000B3538">
      <w:pPr>
        <w:pStyle w:val="Heading4"/>
      </w:pPr>
      <w:r>
        <w:t>51 Marsiling Rd</w:t>
      </w:r>
    </w:p>
    <w:p w:rsidR="000B3538" w:rsidRPr="000B3538" w:rsidRDefault="007867B1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</w:t>
      </w:r>
      <w:r w:rsidR="004B3B88">
        <w:rPr>
          <w:sz w:val="24"/>
          <w:szCs w:val="24"/>
          <w:lang w:eastAsia="zh-CN"/>
        </w:rPr>
        <w:t xml:space="preserve"> </w:t>
      </w:r>
      <w:r w:rsidR="000B3538">
        <w:rPr>
          <w:sz w:val="24"/>
          <w:szCs w:val="24"/>
          <w:lang w:eastAsia="zh-CN"/>
        </w:rPr>
        <w:t>Pte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35346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458C8">
        <w:rPr>
          <w:sz w:val="24"/>
          <w:lang w:eastAsia="zh-CN"/>
        </w:rPr>
        <w:t>-3</w:t>
      </w:r>
      <w:bookmarkStart w:id="0" w:name="_GoBack"/>
      <w:bookmarkEnd w:id="0"/>
      <w:r>
        <w:rPr>
          <w:sz w:val="24"/>
          <w:lang w:eastAsia="zh-CN"/>
        </w:rPr>
        <w:t xml:space="preserve"> x </w:t>
      </w:r>
      <w:r w:rsidR="00DF28EB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4B3B88" w:rsidRDefault="007867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 x 40ft Malaysia lorry 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</w:p>
    <w:p w:rsidR="00B458C8" w:rsidRDefault="00B458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C2360F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2360F">
        <w:rPr>
          <w:sz w:val="24"/>
          <w:lang w:eastAsia="zh-CN"/>
        </w:rPr>
        <w:t>/webbing</w:t>
      </w:r>
      <w:r w:rsidR="00C3534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653C5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35346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</w:p>
    <w:p w:rsidR="00B458C8" w:rsidRDefault="00B458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000AD9" w:rsidRDefault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00AD9">
        <w:rPr>
          <w:sz w:val="24"/>
          <w:lang w:eastAsia="zh-CN"/>
        </w:rPr>
        <w:t xml:space="preserve"> ob</w:t>
      </w:r>
      <w:r w:rsidR="00A66108">
        <w:rPr>
          <w:sz w:val="24"/>
          <w:lang w:eastAsia="zh-CN"/>
        </w:rPr>
        <w:t xml:space="preserve">stacle on loading/unloading bay and crane parking area </w:t>
      </w:r>
      <w:r>
        <w:rPr>
          <w:sz w:val="24"/>
          <w:lang w:eastAsia="zh-CN"/>
        </w:rPr>
        <w:t xml:space="preserve"> </w:t>
      </w:r>
    </w:p>
    <w:p w:rsidR="007867B1" w:rsidRDefault="006467DA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7867B1" w:rsidRDefault="007867B1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carried out on heavy rain, thunderstorms and lightning weather</w:t>
      </w: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disposed </w:t>
      </w:r>
    </w:p>
    <w:p w:rsidR="00A66108" w:rsidRP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1A3ACB" w:rsidRDefault="00C757DB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7867B1">
        <w:rPr>
          <w:sz w:val="24"/>
          <w:lang w:eastAsia="zh-CN"/>
        </w:rPr>
        <w:t xml:space="preserve">ervisor, rigger, signalman and </w:t>
      </w:r>
      <w:r w:rsidR="00C35346">
        <w:rPr>
          <w:sz w:val="24"/>
          <w:lang w:eastAsia="zh-CN"/>
        </w:rPr>
        <w:t xml:space="preserve">lorry </w:t>
      </w:r>
      <w:r w:rsidR="00C2360F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 w:rsidR="00C35346">
        <w:rPr>
          <w:sz w:val="24"/>
          <w:lang w:eastAsia="zh-CN"/>
        </w:rPr>
        <w:t xml:space="preserve">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A3ACB">
        <w:rPr>
          <w:sz w:val="24"/>
          <w:lang w:eastAsia="zh-CN"/>
        </w:rPr>
        <w:t xml:space="preserve">safety </w:t>
      </w:r>
      <w:r w:rsidR="001A3AC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1A3ACB">
        <w:t>.</w:t>
      </w:r>
      <w:r w:rsidR="001268A8">
        <w:rPr>
          <w:rFonts w:hint="eastAsia"/>
        </w:rPr>
        <w:t>O</w:t>
      </w:r>
      <w:r w:rsidR="001A3AC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A3ACB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1A3ACB" w:rsidRDefault="006467DA" w:rsidP="001A3AC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1A3ACB">
        <w:rPr>
          <w:b w:val="0"/>
          <w:sz w:val="20"/>
          <w:u w:val="none"/>
          <w:lang w:eastAsia="zh-CN"/>
        </w:rPr>
        <w:t xml:space="preserve">                              </w:t>
      </w:r>
      <w:r w:rsidR="00070854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B458C8" w:rsidRDefault="00B458C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3” high</w:t>
      </w:r>
    </w:p>
    <w:p w:rsidR="00A66108" w:rsidRDefault="00B458C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A66108">
        <w:rPr>
          <w:sz w:val="24"/>
          <w:lang w:eastAsia="zh-CN"/>
        </w:rPr>
        <w:t>nsert rollers under machine bed</w:t>
      </w:r>
    </w:p>
    <w:p w:rsidR="00895D5D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3B733C">
        <w:rPr>
          <w:sz w:val="24"/>
          <w:lang w:eastAsia="zh-CN"/>
        </w:rPr>
        <w:t>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C35346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000AD9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up lorry chassis with loading bay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out from loading bay </w:t>
      </w:r>
    </w:p>
    <w:p w:rsidR="00A66108" w:rsidRDefault="009868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at unloading area</w:t>
      </w:r>
      <w:r w:rsidR="00B458C8">
        <w:rPr>
          <w:sz w:val="24"/>
          <w:lang w:eastAsia="zh-CN"/>
        </w:rPr>
        <w:t xml:space="preserve"> to transfer machine onto Malaysia lorry</w:t>
      </w:r>
    </w:p>
    <w:p w:rsidR="00986871" w:rsidRDefault="00B458C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</w:t>
      </w:r>
      <w:r w:rsidR="00986871">
        <w:rPr>
          <w:sz w:val="24"/>
          <w:lang w:eastAsia="zh-CN"/>
        </w:rPr>
        <w:t xml:space="preserve"> attached sling to crane hook</w:t>
      </w:r>
    </w:p>
    <w:p w:rsidR="00986871" w:rsidRDefault="009868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F28EB" w:rsidRDefault="00DF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 the ground</w:t>
      </w:r>
    </w:p>
    <w:p w:rsidR="00986871" w:rsidRDefault="00DF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2 x lorry crane to hoist and lay down machine to horizontal position </w:t>
      </w:r>
      <w:r w:rsidR="00986871">
        <w:rPr>
          <w:sz w:val="24"/>
          <w:lang w:eastAsia="zh-CN"/>
        </w:rPr>
        <w:t xml:space="preserve"> </w:t>
      </w:r>
    </w:p>
    <w:p w:rsidR="001A3ACB" w:rsidRDefault="00DF28EB" w:rsidP="00DF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</w:t>
      </w:r>
      <w:r w:rsidR="001A3ACB" w:rsidRPr="00DF28EB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up machine onto Malaysia lorry</w:t>
      </w:r>
    </w:p>
    <w:p w:rsidR="00B458C8" w:rsidRPr="00DF28EB" w:rsidRDefault="00B458C8" w:rsidP="00DF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</w:t>
      </w:r>
    </w:p>
    <w:p w:rsidR="001A3ACB" w:rsidRDefault="00C3534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moving out </w:t>
      </w:r>
      <w:r w:rsidR="001A3ACB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</w:t>
      </w:r>
      <w:r w:rsidR="001A3ACB">
        <w:rPr>
          <w:sz w:val="24"/>
          <w:lang w:eastAsia="zh-CN"/>
        </w:rPr>
        <w:t>mise</w:t>
      </w:r>
    </w:p>
    <w:p w:rsidR="00BA3CEE" w:rsidRPr="001A3ACB" w:rsidRDefault="001A3ACB" w:rsidP="001A3A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 </w:t>
      </w:r>
    </w:p>
    <w:p w:rsidR="00000AD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000AD9">
        <w:rPr>
          <w:sz w:val="24"/>
          <w:lang w:eastAsia="zh-CN"/>
        </w:rPr>
        <w:t>o perform proper housekeeping</w:t>
      </w:r>
    </w:p>
    <w:p w:rsidR="006467DA" w:rsidRPr="0099046A" w:rsidRDefault="00000AD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DF28E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479" w:rsidRDefault="005A5479">
      <w:r>
        <w:separator/>
      </w:r>
    </w:p>
  </w:endnote>
  <w:endnote w:type="continuationSeparator" w:id="0">
    <w:p w:rsidR="005A5479" w:rsidRDefault="005A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58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58C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479" w:rsidRDefault="005A5479">
      <w:r>
        <w:separator/>
      </w:r>
    </w:p>
  </w:footnote>
  <w:footnote w:type="continuationSeparator" w:id="0">
    <w:p w:rsidR="005A5479" w:rsidRDefault="005A54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A54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2360F">
    <w:pPr>
      <w:pStyle w:val="Header"/>
      <w:jc w:val="center"/>
    </w:pPr>
    <w:r>
      <w:t>Tel</w:t>
    </w:r>
    <w:r w:rsidR="006467DA">
      <w:t xml:space="preserve">: </w:t>
    </w:r>
    <w:r w:rsidR="00C757DB">
      <w:t>6</w:t>
    </w:r>
    <w:r w:rsidR="006467DA">
      <w:t xml:space="preserve">2824175, </w:t>
    </w:r>
    <w:r w:rsidR="00C757DB">
      <w:t>6</w:t>
    </w:r>
    <w:r w:rsidR="006467DA">
      <w:t xml:space="preserve">2828203, </w:t>
    </w:r>
    <w:r w:rsidR="00C757DB">
      <w:t>6</w:t>
    </w:r>
    <w:r>
      <w:t>2826020, Fax</w:t>
    </w:r>
    <w:r w:rsidR="006467DA">
      <w:t xml:space="preserve">: </w:t>
    </w:r>
    <w:r w:rsidR="00C757DB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A547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</w:t>
    </w:r>
    <w:r w:rsidR="00C757D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0AD9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1A3ACB"/>
    <w:rsid w:val="00207E9D"/>
    <w:rsid w:val="00257C21"/>
    <w:rsid w:val="00321707"/>
    <w:rsid w:val="003B733C"/>
    <w:rsid w:val="00457AB1"/>
    <w:rsid w:val="00466C7A"/>
    <w:rsid w:val="00477AAF"/>
    <w:rsid w:val="004B3B88"/>
    <w:rsid w:val="005A36B1"/>
    <w:rsid w:val="005A5479"/>
    <w:rsid w:val="00644F92"/>
    <w:rsid w:val="006467DA"/>
    <w:rsid w:val="00663BC0"/>
    <w:rsid w:val="00706CE0"/>
    <w:rsid w:val="007534DB"/>
    <w:rsid w:val="007867B1"/>
    <w:rsid w:val="00803452"/>
    <w:rsid w:val="00811182"/>
    <w:rsid w:val="008653C5"/>
    <w:rsid w:val="00895D5D"/>
    <w:rsid w:val="008E7632"/>
    <w:rsid w:val="0094787C"/>
    <w:rsid w:val="00971AE8"/>
    <w:rsid w:val="00986871"/>
    <w:rsid w:val="0099046A"/>
    <w:rsid w:val="009B2F38"/>
    <w:rsid w:val="00A66108"/>
    <w:rsid w:val="00AB4D21"/>
    <w:rsid w:val="00B458C8"/>
    <w:rsid w:val="00B706A2"/>
    <w:rsid w:val="00B82D5E"/>
    <w:rsid w:val="00BA3CEE"/>
    <w:rsid w:val="00C13CCF"/>
    <w:rsid w:val="00C2360F"/>
    <w:rsid w:val="00C35346"/>
    <w:rsid w:val="00C41022"/>
    <w:rsid w:val="00C757DB"/>
    <w:rsid w:val="00C95881"/>
    <w:rsid w:val="00CD6E28"/>
    <w:rsid w:val="00D17EA4"/>
    <w:rsid w:val="00D50FFE"/>
    <w:rsid w:val="00D56F9A"/>
    <w:rsid w:val="00DF28EB"/>
    <w:rsid w:val="00E76DB5"/>
    <w:rsid w:val="00EC1220"/>
    <w:rsid w:val="00EC37A1"/>
    <w:rsid w:val="00EF4186"/>
    <w:rsid w:val="00F5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2024-01-24T05:29:00Z</cp:lastPrinted>
  <dcterms:created xsi:type="dcterms:W3CDTF">2023-12-27T03:16:00Z</dcterms:created>
  <dcterms:modified xsi:type="dcterms:W3CDTF">2024-01-24T05:29:00Z</dcterms:modified>
</cp:coreProperties>
</file>