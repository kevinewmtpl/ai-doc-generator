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6A8EB" w14:textId="77777777" w:rsidR="00A63638" w:rsidRDefault="00A63638">
      <w:pPr>
        <w:pStyle w:val="Title"/>
        <w:jc w:val="left"/>
        <w:rPr>
          <w:lang w:eastAsia="zh-CN"/>
        </w:rPr>
      </w:pPr>
    </w:p>
    <w:p w14:paraId="2CDE689F" w14:textId="56B8147B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C4C34D7" w14:textId="77777777" w:rsidR="00A63638" w:rsidRDefault="00A63638">
      <w:pPr>
        <w:rPr>
          <w:sz w:val="24"/>
        </w:rPr>
      </w:pPr>
    </w:p>
    <w:p w14:paraId="6E4D2976" w14:textId="774E80D9" w:rsidR="00FC7A38" w:rsidRDefault="00E7275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45F1F">
        <w:rPr>
          <w:sz w:val="24"/>
        </w:rPr>
        <w:t>1</w:t>
      </w:r>
      <w:r w:rsidR="00B81950">
        <w:rPr>
          <w:sz w:val="24"/>
        </w:rPr>
        <w:t>1</w:t>
      </w:r>
      <w:r w:rsidR="00145F1F" w:rsidRPr="00145F1F">
        <w:rPr>
          <w:sz w:val="24"/>
          <w:vertAlign w:val="superscript"/>
        </w:rPr>
        <w:t>th</w:t>
      </w:r>
      <w:r w:rsidR="00315EB1">
        <w:rPr>
          <w:sz w:val="24"/>
        </w:rPr>
        <w:t xml:space="preserve"> Mar</w:t>
      </w:r>
      <w:r w:rsidR="00B16B5A">
        <w:rPr>
          <w:sz w:val="24"/>
        </w:rPr>
        <w:t xml:space="preserve"> 2025</w:t>
      </w:r>
    </w:p>
    <w:p w14:paraId="213C7B32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84EF339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7D5A52D" w14:textId="27FD7BE4"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315EB1">
        <w:rPr>
          <w:sz w:val="24"/>
          <w:lang w:eastAsia="zh-CN"/>
        </w:rPr>
        <w:t>1 case from FR container to the ground, uncrate,</w:t>
      </w:r>
      <w:r>
        <w:rPr>
          <w:rFonts w:hint="eastAsia"/>
          <w:sz w:val="24"/>
          <w:lang w:eastAsia="zh-CN"/>
        </w:rPr>
        <w:t xml:space="preserve">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>for</w:t>
      </w:r>
      <w:r w:rsidR="00315EB1">
        <w:rPr>
          <w:sz w:val="24"/>
          <w:lang w:eastAsia="zh-CN"/>
        </w:rPr>
        <w:t>k up and detach from base</w:t>
      </w:r>
      <w:r w:rsidR="00E72755">
        <w:rPr>
          <w:sz w:val="24"/>
          <w:lang w:eastAsia="zh-CN"/>
        </w:rPr>
        <w:t xml:space="preserve">, </w:t>
      </w:r>
      <w:r w:rsidR="00814A8C">
        <w:rPr>
          <w:sz w:val="24"/>
          <w:lang w:eastAsia="zh-CN"/>
        </w:rPr>
        <w:t xml:space="preserve">shift and position into factory premise at ground floor </w:t>
      </w:r>
    </w:p>
    <w:p w14:paraId="5A2E9686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851712A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538E7307" w14:textId="14629726" w:rsidR="00E72755" w:rsidRDefault="00315E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Grinding machine</w:t>
      </w:r>
    </w:p>
    <w:p w14:paraId="21120B89" w14:textId="2E62C766" w:rsidR="00315EB1" w:rsidRDefault="00315E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275 x 185 x 265 cm</w:t>
      </w:r>
    </w:p>
    <w:p w14:paraId="70157C95" w14:textId="4B0F11D2" w:rsidR="00315EB1" w:rsidRDefault="00315E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4, 000 kg </w:t>
      </w:r>
    </w:p>
    <w:p w14:paraId="1ADFC49D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586722F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61D742EC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1A2F4D60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3B81619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83475BA" w14:textId="3C2A5977" w:rsidR="00F147AF" w:rsidRPr="0073503C" w:rsidRDefault="00315E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</w:t>
      </w:r>
      <w:r w:rsidR="00A730C5">
        <w:rPr>
          <w:bCs/>
          <w:sz w:val="24"/>
          <w:szCs w:val="24"/>
          <w:lang w:eastAsia="zh-CN"/>
        </w:rPr>
        <w:t>-18</w:t>
      </w:r>
      <w:r w:rsidR="00D000B4">
        <w:rPr>
          <w:bCs/>
          <w:sz w:val="24"/>
          <w:szCs w:val="24"/>
          <w:lang w:eastAsia="zh-CN"/>
        </w:rPr>
        <w:t>/03</w:t>
      </w:r>
      <w:r w:rsidR="00B16B5A">
        <w:rPr>
          <w:bCs/>
          <w:sz w:val="24"/>
          <w:szCs w:val="24"/>
          <w:lang w:eastAsia="zh-CN"/>
        </w:rPr>
        <w:t>/25</w:t>
      </w:r>
    </w:p>
    <w:p w14:paraId="3F9546B3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CC60A9B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3491C463" w14:textId="1245E964" w:rsidR="00D15AA2" w:rsidRDefault="00145F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14:paraId="5727C8E7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C5335F0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F4900DF" w14:textId="7148A0B2" w:rsidR="00D15AA2" w:rsidRDefault="00315EB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 Tuas Dr 2</w:t>
      </w:r>
    </w:p>
    <w:p w14:paraId="7EB325D4" w14:textId="0C2A26E7" w:rsidR="007E0784" w:rsidRDefault="00315EB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TOS</w:t>
      </w:r>
    </w:p>
    <w:p w14:paraId="39BF2669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5314F4D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83BDBF0" w14:textId="138A2226" w:rsidR="00B16B5A" w:rsidRDefault="00B16B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27DCA5CC" w14:textId="0C7878BF" w:rsidR="00281456" w:rsidRDefault="00E72755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15EB1">
        <w:rPr>
          <w:sz w:val="24"/>
          <w:lang w:eastAsia="zh-CN"/>
        </w:rPr>
        <w:t xml:space="preserve">4.5ton </w:t>
      </w:r>
      <w:r w:rsidR="00175F21">
        <w:rPr>
          <w:sz w:val="24"/>
          <w:lang w:eastAsia="zh-CN"/>
        </w:rPr>
        <w:t xml:space="preserve">forklift </w:t>
      </w:r>
    </w:p>
    <w:p w14:paraId="10B41E91" w14:textId="03C94ACC" w:rsidR="00281456" w:rsidRDefault="00315EB1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jack/woodblock </w:t>
      </w:r>
    </w:p>
    <w:p w14:paraId="60B45760" w14:textId="596511FE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F689E">
        <w:rPr>
          <w:sz w:val="24"/>
          <w:lang w:eastAsia="zh-CN"/>
        </w:rPr>
        <w:t>/webbing</w:t>
      </w:r>
      <w:r w:rsidR="00B16B5A">
        <w:rPr>
          <w:sz w:val="24"/>
          <w:lang w:eastAsia="zh-CN"/>
        </w:rPr>
        <w:t xml:space="preserve"> </w:t>
      </w:r>
      <w:r w:rsidR="009F1764">
        <w:rPr>
          <w:sz w:val="24"/>
          <w:lang w:eastAsia="zh-CN"/>
        </w:rPr>
        <w:t>sling</w:t>
      </w:r>
    </w:p>
    <w:p w14:paraId="5C0AF33D" w14:textId="77777777" w:rsidR="00A63638" w:rsidRDefault="00A63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A95FA82" w14:textId="1F1756FB" w:rsidR="00A63638" w:rsidRDefault="00EF68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4D43CA0F" w14:textId="07BB3157"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</w:t>
      </w:r>
      <w:r w:rsidR="00281456">
        <w:rPr>
          <w:sz w:val="24"/>
          <w:lang w:eastAsia="zh-CN"/>
        </w:rPr>
        <w:t>/</w:t>
      </w:r>
      <w:r w:rsidR="00EF689E">
        <w:rPr>
          <w:sz w:val="24"/>
          <w:lang w:eastAsia="zh-CN"/>
        </w:rPr>
        <w:t>PVC plate</w:t>
      </w:r>
      <w:r w:rsidR="00843016">
        <w:rPr>
          <w:sz w:val="24"/>
          <w:lang w:eastAsia="zh-CN"/>
        </w:rPr>
        <w:t xml:space="preserve">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14:paraId="13A6207E" w14:textId="77777777" w:rsidR="00A252D8" w:rsidRDefault="00A252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7D9AC40" w14:textId="0D44636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4B1CD79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0424539B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70B28FD2" w14:textId="77777777" w:rsidR="00A252D8" w:rsidRDefault="00A252D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0A82114" w14:textId="4F57A71B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4D099F7B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053819C4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5441183E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04BEA86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5B70F503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14:paraId="1774683B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7CF67BD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CBA25E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1120A86C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2CE9FA85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273C9E81" w14:textId="37B9BB48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B16B5A">
        <w:rPr>
          <w:sz w:val="24"/>
          <w:szCs w:val="24"/>
        </w:rPr>
        <w:t xml:space="preserve">forklift operator 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B997AB3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2A051BF1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10DAA25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3468D11D" w14:textId="44528DDF" w:rsidR="00EF689E" w:rsidRDefault="00EF689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crane with outrigger fully extended and resting on timber mats as base plate </w:t>
      </w:r>
    </w:p>
    <w:p w14:paraId="24450CC2" w14:textId="497D3A65"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</w:t>
      </w:r>
      <w:r w:rsidR="00621EB8">
        <w:rPr>
          <w:b w:val="0"/>
          <w:sz w:val="24"/>
          <w:szCs w:val="24"/>
          <w:u w:val="none"/>
          <w:lang w:eastAsia="zh-CN"/>
        </w:rPr>
        <w:t>case from FR container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0AF1D0E6" w14:textId="77F276B8" w:rsidR="00621EB8" w:rsidRDefault="00621EB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Uncrate case and put aside </w:t>
      </w:r>
    </w:p>
    <w:p w14:paraId="0807349D" w14:textId="659368F9" w:rsidR="00711935" w:rsidRPr="00E7275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E72755">
        <w:rPr>
          <w:b w:val="0"/>
          <w:sz w:val="24"/>
          <w:szCs w:val="24"/>
          <w:u w:val="none"/>
          <w:lang w:eastAsia="zh-CN"/>
        </w:rPr>
        <w:t xml:space="preserve"> </w:t>
      </w:r>
      <w:r w:rsidR="00621EB8">
        <w:rPr>
          <w:b w:val="0"/>
          <w:sz w:val="24"/>
          <w:szCs w:val="24"/>
          <w:u w:val="none"/>
          <w:lang w:eastAsia="zh-CN"/>
        </w:rPr>
        <w:t xml:space="preserve">and detach machine from base 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</w:p>
    <w:p w14:paraId="177A1F1D" w14:textId="77777777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2755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 </w:t>
      </w:r>
    </w:p>
    <w:p w14:paraId="1B17DF06" w14:textId="6A2ECDB3" w:rsidR="00621EB8" w:rsidRDefault="00621EB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Lower down machine to the ground and let it sit onto woodblock </w:t>
      </w:r>
    </w:p>
    <w:p w14:paraId="4308583A" w14:textId="193BD3D4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14:paraId="322D87DB" w14:textId="77777777" w:rsidR="00711935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5EDD2A3A" w14:textId="77777777" w:rsidR="00A63638" w:rsidRDefault="00A63638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7C1ADC9" w14:textId="2B22532A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>ert levelling pad under machine</w:t>
      </w:r>
      <w:r w:rsidR="00175F21">
        <w:rPr>
          <w:b w:val="0"/>
          <w:sz w:val="24"/>
          <w:u w:val="none"/>
          <w:lang w:eastAsia="zh-CN"/>
        </w:rPr>
        <w:t xml:space="preserve"> bed </w:t>
      </w:r>
    </w:p>
    <w:p w14:paraId="7C34A798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0B0E7F89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463F746D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0B62424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53957EF9" w14:textId="110346B1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293506DA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72549E5A" w14:textId="6CD44BAC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  <w:r w:rsidR="00621EB8">
        <w:rPr>
          <w:b w:val="0"/>
          <w:sz w:val="24"/>
          <w:u w:val="none"/>
          <w:lang w:eastAsia="zh-CN"/>
        </w:rPr>
        <w:t xml:space="preserve">         </w:t>
      </w:r>
    </w:p>
    <w:p w14:paraId="334BD5A3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7F4F9A43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65F9EC" w14:textId="77777777" w:rsidR="009416CF" w:rsidRDefault="009416CF">
      <w:r>
        <w:separator/>
      </w:r>
    </w:p>
  </w:endnote>
  <w:endnote w:type="continuationSeparator" w:id="0">
    <w:p w14:paraId="2F170BB2" w14:textId="77777777" w:rsidR="009416CF" w:rsidRDefault="00941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32F8F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2A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2A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372FD1" w14:textId="77777777" w:rsidR="009416CF" w:rsidRDefault="009416CF">
      <w:r>
        <w:separator/>
      </w:r>
    </w:p>
  </w:footnote>
  <w:footnote w:type="continuationSeparator" w:id="0">
    <w:p w14:paraId="0CA41F9A" w14:textId="77777777" w:rsidR="009416CF" w:rsidRDefault="00941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736C0" w14:textId="099C6191" w:rsidR="00FC7A38" w:rsidRPr="00A252D8" w:rsidRDefault="00621EB8" w:rsidP="00A252D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73FBAFA" wp14:editId="08277241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52D8">
      <w:rPr>
        <w:b/>
        <w:color w:val="0000FF"/>
        <w:sz w:val="28"/>
      </w:rPr>
      <w:t xml:space="preserve">                  </w:t>
    </w:r>
    <w:r w:rsidR="00DE52F9">
      <w:rPr>
        <w:b/>
        <w:color w:val="0000FF"/>
        <w:sz w:val="28"/>
      </w:rPr>
      <w:t>ERIC WONG MACHINERY TRANSPORTATION PTE LTD</w:t>
    </w:r>
  </w:p>
  <w:p w14:paraId="2A2C6155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039EBDD8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7BE5B147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5CED84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B4BA30F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3986286">
    <w:abstractNumId w:val="2"/>
  </w:num>
  <w:num w:numId="2" w16cid:durableId="1064990367">
    <w:abstractNumId w:val="4"/>
  </w:num>
  <w:num w:numId="3" w16cid:durableId="615062186">
    <w:abstractNumId w:val="0"/>
  </w:num>
  <w:num w:numId="4" w16cid:durableId="235938127">
    <w:abstractNumId w:val="9"/>
  </w:num>
  <w:num w:numId="5" w16cid:durableId="1502117007">
    <w:abstractNumId w:val="5"/>
  </w:num>
  <w:num w:numId="6" w16cid:durableId="2083140091">
    <w:abstractNumId w:val="6"/>
  </w:num>
  <w:num w:numId="7" w16cid:durableId="260768049">
    <w:abstractNumId w:val="3"/>
  </w:num>
  <w:num w:numId="8" w16cid:durableId="845485509">
    <w:abstractNumId w:val="7"/>
  </w:num>
  <w:num w:numId="9" w16cid:durableId="2133284540">
    <w:abstractNumId w:val="1"/>
  </w:num>
  <w:num w:numId="10" w16cid:durableId="1824422998">
    <w:abstractNumId w:val="8"/>
  </w:num>
  <w:num w:numId="11" w16cid:durableId="156749622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6F43"/>
    <w:rsid w:val="00083B53"/>
    <w:rsid w:val="000B14C2"/>
    <w:rsid w:val="000E48B7"/>
    <w:rsid w:val="001222FA"/>
    <w:rsid w:val="00145F1F"/>
    <w:rsid w:val="00147418"/>
    <w:rsid w:val="00147E2F"/>
    <w:rsid w:val="0015089C"/>
    <w:rsid w:val="001603BC"/>
    <w:rsid w:val="00175F21"/>
    <w:rsid w:val="0018220D"/>
    <w:rsid w:val="001A79AD"/>
    <w:rsid w:val="001B2B9F"/>
    <w:rsid w:val="001D682C"/>
    <w:rsid w:val="001F0D46"/>
    <w:rsid w:val="001F45D6"/>
    <w:rsid w:val="00222EDB"/>
    <w:rsid w:val="0025786A"/>
    <w:rsid w:val="00281456"/>
    <w:rsid w:val="00282A7E"/>
    <w:rsid w:val="002933B5"/>
    <w:rsid w:val="00297257"/>
    <w:rsid w:val="002E5BAE"/>
    <w:rsid w:val="00315EB1"/>
    <w:rsid w:val="00316215"/>
    <w:rsid w:val="00372A1A"/>
    <w:rsid w:val="00387587"/>
    <w:rsid w:val="00391A33"/>
    <w:rsid w:val="003B5737"/>
    <w:rsid w:val="003B7E9C"/>
    <w:rsid w:val="003C57D8"/>
    <w:rsid w:val="004021A7"/>
    <w:rsid w:val="004261D0"/>
    <w:rsid w:val="00430975"/>
    <w:rsid w:val="00446E52"/>
    <w:rsid w:val="00452CBC"/>
    <w:rsid w:val="0045403D"/>
    <w:rsid w:val="004A70F3"/>
    <w:rsid w:val="004E645C"/>
    <w:rsid w:val="00542CC5"/>
    <w:rsid w:val="0055138B"/>
    <w:rsid w:val="00563A58"/>
    <w:rsid w:val="00575B76"/>
    <w:rsid w:val="00585C61"/>
    <w:rsid w:val="005A2F6A"/>
    <w:rsid w:val="005E3EC3"/>
    <w:rsid w:val="005F7D41"/>
    <w:rsid w:val="00621EB8"/>
    <w:rsid w:val="00622FB7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12A1B"/>
    <w:rsid w:val="00814A8C"/>
    <w:rsid w:val="00820F04"/>
    <w:rsid w:val="008248D1"/>
    <w:rsid w:val="00843016"/>
    <w:rsid w:val="00853AD2"/>
    <w:rsid w:val="00864557"/>
    <w:rsid w:val="00883F1F"/>
    <w:rsid w:val="008937B8"/>
    <w:rsid w:val="008C3313"/>
    <w:rsid w:val="008F7E9B"/>
    <w:rsid w:val="009144E9"/>
    <w:rsid w:val="0093381E"/>
    <w:rsid w:val="00940648"/>
    <w:rsid w:val="009416CF"/>
    <w:rsid w:val="00951BE3"/>
    <w:rsid w:val="0095706B"/>
    <w:rsid w:val="00976D96"/>
    <w:rsid w:val="0097704D"/>
    <w:rsid w:val="009A18A0"/>
    <w:rsid w:val="009B0018"/>
    <w:rsid w:val="009B421A"/>
    <w:rsid w:val="009B64F4"/>
    <w:rsid w:val="009C3595"/>
    <w:rsid w:val="009F1764"/>
    <w:rsid w:val="00A20765"/>
    <w:rsid w:val="00A252D8"/>
    <w:rsid w:val="00A30847"/>
    <w:rsid w:val="00A63638"/>
    <w:rsid w:val="00A72C6E"/>
    <w:rsid w:val="00A730C5"/>
    <w:rsid w:val="00A82D44"/>
    <w:rsid w:val="00A90DED"/>
    <w:rsid w:val="00AB3511"/>
    <w:rsid w:val="00AB5AF9"/>
    <w:rsid w:val="00AC385A"/>
    <w:rsid w:val="00AD14A5"/>
    <w:rsid w:val="00AF5C78"/>
    <w:rsid w:val="00B014B7"/>
    <w:rsid w:val="00B16B5A"/>
    <w:rsid w:val="00B36E1D"/>
    <w:rsid w:val="00B62E7E"/>
    <w:rsid w:val="00B776A5"/>
    <w:rsid w:val="00B81950"/>
    <w:rsid w:val="00B826A0"/>
    <w:rsid w:val="00B87636"/>
    <w:rsid w:val="00BE0949"/>
    <w:rsid w:val="00C0371B"/>
    <w:rsid w:val="00C161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00B4"/>
    <w:rsid w:val="00D07597"/>
    <w:rsid w:val="00D15AA2"/>
    <w:rsid w:val="00D24D51"/>
    <w:rsid w:val="00D63E8A"/>
    <w:rsid w:val="00D9569A"/>
    <w:rsid w:val="00D95D0B"/>
    <w:rsid w:val="00DA0070"/>
    <w:rsid w:val="00DA0349"/>
    <w:rsid w:val="00DA7EF3"/>
    <w:rsid w:val="00DB4311"/>
    <w:rsid w:val="00DD6A1A"/>
    <w:rsid w:val="00DE52F9"/>
    <w:rsid w:val="00DF421F"/>
    <w:rsid w:val="00E04147"/>
    <w:rsid w:val="00E30442"/>
    <w:rsid w:val="00E35857"/>
    <w:rsid w:val="00E40E90"/>
    <w:rsid w:val="00E46CFE"/>
    <w:rsid w:val="00E64C7C"/>
    <w:rsid w:val="00E72755"/>
    <w:rsid w:val="00E852D5"/>
    <w:rsid w:val="00EC18FD"/>
    <w:rsid w:val="00ED0A49"/>
    <w:rsid w:val="00EE334C"/>
    <w:rsid w:val="00EF689E"/>
    <w:rsid w:val="00F147AF"/>
    <w:rsid w:val="00F53333"/>
    <w:rsid w:val="00F57A5C"/>
    <w:rsid w:val="00F83D1F"/>
    <w:rsid w:val="00F94801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EC7CD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266B-28E3-4A25-A770-647A18BEC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2025-03-11T02:14:00Z</cp:lastPrinted>
  <dcterms:created xsi:type="dcterms:W3CDTF">2025-03-06T03:24:00Z</dcterms:created>
  <dcterms:modified xsi:type="dcterms:W3CDTF">2025-03-11T02:14:00Z</dcterms:modified>
</cp:coreProperties>
</file>