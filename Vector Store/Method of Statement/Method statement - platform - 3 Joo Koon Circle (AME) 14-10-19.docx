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D6031C">
      <w:pPr>
        <w:rPr>
          <w:sz w:val="24"/>
          <w:lang w:eastAsia="zh-CN"/>
        </w:rPr>
      </w:pPr>
      <w:r>
        <w:rPr>
          <w:sz w:val="24"/>
        </w:rPr>
        <w:t>Date: 07</w:t>
      </w:r>
      <w:bookmarkStart w:id="0" w:name="_GoBack"/>
      <w:bookmarkEnd w:id="0"/>
      <w:r w:rsidR="0072599D" w:rsidRPr="0072599D">
        <w:rPr>
          <w:sz w:val="24"/>
          <w:vertAlign w:val="superscript"/>
        </w:rPr>
        <w:t>th</w:t>
      </w:r>
      <w:r w:rsidR="00833E4A">
        <w:rPr>
          <w:sz w:val="24"/>
        </w:rPr>
        <w:t xml:space="preserve"> Oct</w:t>
      </w:r>
      <w:r w:rsidR="009427E6">
        <w:rPr>
          <w:sz w:val="24"/>
        </w:rPr>
        <w:t xml:space="preserve"> 2019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Default="008436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EF1F35">
        <w:rPr>
          <w:sz w:val="24"/>
          <w:lang w:eastAsia="zh-CN"/>
        </w:rPr>
        <w:t xml:space="preserve"> </w:t>
      </w:r>
      <w:r w:rsidR="00EE527F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unload 1 unit machine and accessories from 1 x 40ft HQ and 1 x 20ft GP container, </w:t>
      </w:r>
      <w:r w:rsidR="00104E74">
        <w:rPr>
          <w:sz w:val="24"/>
          <w:lang w:eastAsia="zh-CN"/>
        </w:rPr>
        <w:t xml:space="preserve">hoist up </w:t>
      </w:r>
      <w:r w:rsidR="009268C2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to </w:t>
      </w:r>
      <w:r w:rsidR="009427E6">
        <w:rPr>
          <w:sz w:val="24"/>
          <w:lang w:eastAsia="zh-CN"/>
        </w:rPr>
        <w:t>2</w:t>
      </w:r>
      <w:r w:rsidR="009427E6" w:rsidRPr="009427E6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 xml:space="preserve">using platform and mobile </w:t>
      </w:r>
      <w:r w:rsidR="009427E6">
        <w:rPr>
          <w:sz w:val="24"/>
          <w:lang w:eastAsia="zh-CN"/>
        </w:rPr>
        <w:t>crane</w:t>
      </w:r>
    </w:p>
    <w:p w:rsidR="0084367D" w:rsidRPr="00586CF3" w:rsidRDefault="008436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EF1F35">
        <w:rPr>
          <w:sz w:val="24"/>
          <w:lang w:eastAsia="zh-CN"/>
        </w:rPr>
        <w:t>To hoist up 2 unit machine to 3</w:t>
      </w:r>
      <w:r w:rsidR="00EF1F35" w:rsidRPr="00EF1F35">
        <w:rPr>
          <w:sz w:val="24"/>
          <w:vertAlign w:val="superscript"/>
          <w:lang w:eastAsia="zh-CN"/>
        </w:rPr>
        <w:t>rd</w:t>
      </w:r>
      <w:r w:rsidR="00EF1F35">
        <w:rPr>
          <w:sz w:val="24"/>
          <w:lang w:eastAsia="zh-CN"/>
        </w:rPr>
        <w:t xml:space="preserve"> floor </w:t>
      </w:r>
      <w:r w:rsidR="00061396">
        <w:rPr>
          <w:sz w:val="24"/>
          <w:lang w:eastAsia="zh-CN"/>
        </w:rPr>
        <w:t>and hoist down 1 unit machine from 3</w:t>
      </w:r>
      <w:r w:rsidR="00061396" w:rsidRPr="00061396">
        <w:rPr>
          <w:sz w:val="24"/>
          <w:vertAlign w:val="superscript"/>
          <w:lang w:eastAsia="zh-CN"/>
        </w:rPr>
        <w:t>rd</w:t>
      </w:r>
      <w:r w:rsidR="00061396">
        <w:rPr>
          <w:sz w:val="24"/>
          <w:lang w:eastAsia="zh-CN"/>
        </w:rPr>
        <w:t xml:space="preserve"> floor using platform and mobile crane 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84367D" w:rsidRPr="00EF1F35" w:rsidRDefault="00EF1F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 to 2</w:t>
      </w:r>
      <w:r w:rsidRPr="00EF1F35">
        <w:rPr>
          <w:b/>
          <w:bCs/>
          <w:sz w:val="24"/>
          <w:szCs w:val="24"/>
          <w:u w:val="single"/>
          <w:vertAlign w:val="superscript"/>
          <w:lang w:eastAsia="zh-CN"/>
        </w:rPr>
        <w:t>nd</w:t>
      </w:r>
      <w:r>
        <w:rPr>
          <w:b/>
          <w:bCs/>
          <w:sz w:val="24"/>
          <w:szCs w:val="24"/>
          <w:u w:val="single"/>
          <w:lang w:eastAsia="zh-CN"/>
        </w:rPr>
        <w:t xml:space="preserve"> floor</w:t>
      </w:r>
    </w:p>
    <w:p w:rsidR="009427E6" w:rsidRDefault="008436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</w:t>
      </w:r>
      <w:r w:rsidR="009268C2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DL55L </w:t>
      </w:r>
      <w:r w:rsidR="009268C2">
        <w:rPr>
          <w:bCs/>
          <w:sz w:val="24"/>
          <w:szCs w:val="24"/>
          <w:lang w:eastAsia="zh-CN"/>
        </w:rPr>
        <w:t>CNC</w:t>
      </w:r>
      <w:r>
        <w:rPr>
          <w:bCs/>
          <w:sz w:val="24"/>
          <w:szCs w:val="24"/>
          <w:lang w:eastAsia="zh-CN"/>
        </w:rPr>
        <w:t xml:space="preserve"> Horizontal Lathe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84367D">
        <w:rPr>
          <w:bCs/>
          <w:sz w:val="24"/>
          <w:szCs w:val="24"/>
          <w:lang w:eastAsia="zh-CN"/>
        </w:rPr>
        <w:t xml:space="preserve"> 620 x 230 x 25</w:t>
      </w:r>
      <w:r w:rsidR="009268C2">
        <w:rPr>
          <w:bCs/>
          <w:sz w:val="24"/>
          <w:szCs w:val="24"/>
          <w:lang w:eastAsia="zh-CN"/>
        </w:rPr>
        <w:t>0 c</w:t>
      </w:r>
      <w:r>
        <w:rPr>
          <w:bCs/>
          <w:sz w:val="24"/>
          <w:szCs w:val="24"/>
          <w:lang w:eastAsia="zh-CN"/>
        </w:rPr>
        <w:t>m</w:t>
      </w:r>
    </w:p>
    <w:p w:rsidR="009427E6" w:rsidRDefault="008436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13, 2</w:t>
      </w:r>
      <w:r w:rsidR="009427E6">
        <w:rPr>
          <w:bCs/>
          <w:sz w:val="24"/>
          <w:szCs w:val="24"/>
          <w:lang w:eastAsia="zh-CN"/>
        </w:rPr>
        <w:t xml:space="preserve">00 kgs 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F1F35" w:rsidRDefault="00EF1F3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 to 3</w:t>
      </w:r>
      <w:r w:rsidRPr="00EF1F35">
        <w:rPr>
          <w:b/>
          <w:bCs/>
          <w:sz w:val="24"/>
          <w:szCs w:val="24"/>
          <w:u w:val="single"/>
          <w:vertAlign w:val="superscript"/>
          <w:lang w:eastAsia="zh-CN"/>
        </w:rPr>
        <w:t>rd</w:t>
      </w:r>
      <w:r>
        <w:rPr>
          <w:b/>
          <w:bCs/>
          <w:sz w:val="24"/>
          <w:szCs w:val="24"/>
          <w:u w:val="single"/>
          <w:lang w:eastAsia="zh-CN"/>
        </w:rPr>
        <w:t xml:space="preserve"> floor</w:t>
      </w:r>
    </w:p>
    <w:p w:rsidR="00EF1F35" w:rsidRDefault="00EF1F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Hurco</w:t>
      </w:r>
      <w:r w:rsidR="00061396">
        <w:rPr>
          <w:bCs/>
          <w:sz w:val="24"/>
          <w:szCs w:val="24"/>
          <w:lang w:eastAsia="zh-CN"/>
        </w:rPr>
        <w:t xml:space="preserve"> VMX30</w:t>
      </w:r>
    </w:p>
    <w:p w:rsidR="00EF1F35" w:rsidRDefault="00EF1F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061396">
        <w:rPr>
          <w:bCs/>
          <w:sz w:val="24"/>
          <w:szCs w:val="24"/>
          <w:lang w:eastAsia="zh-CN"/>
        </w:rPr>
        <w:t>240 x 190 x 220 cm</w:t>
      </w:r>
    </w:p>
    <w:p w:rsidR="00061396" w:rsidRDefault="000613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000 kg</w:t>
      </w:r>
    </w:p>
    <w:p w:rsidR="00EF1F35" w:rsidRDefault="00EF1F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F1F35" w:rsidRDefault="00EF1F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Hermle B300U 5 Axis</w:t>
      </w:r>
    </w:p>
    <w:p w:rsidR="00061396" w:rsidRDefault="00EF1F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260 x 240 x 260 cm</w:t>
      </w:r>
    </w:p>
    <w:p w:rsidR="00EF1F35" w:rsidRPr="00EF1F35" w:rsidRDefault="00EF1F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8, 500 kg</w:t>
      </w:r>
    </w:p>
    <w:p w:rsidR="00EF1F35" w:rsidRDefault="00EF1F3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EF1F35" w:rsidRDefault="00EF1F3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 from 3</w:t>
      </w:r>
      <w:r w:rsidRPr="00EF1F35">
        <w:rPr>
          <w:b/>
          <w:bCs/>
          <w:sz w:val="24"/>
          <w:szCs w:val="24"/>
          <w:u w:val="single"/>
          <w:vertAlign w:val="superscript"/>
          <w:lang w:eastAsia="zh-CN"/>
        </w:rPr>
        <w:t>rd</w:t>
      </w:r>
      <w:r>
        <w:rPr>
          <w:b/>
          <w:bCs/>
          <w:sz w:val="24"/>
          <w:szCs w:val="24"/>
          <w:u w:val="single"/>
          <w:lang w:eastAsia="zh-CN"/>
        </w:rPr>
        <w:t xml:space="preserve"> </w:t>
      </w:r>
      <w:r w:rsidR="00061396">
        <w:rPr>
          <w:b/>
          <w:bCs/>
          <w:sz w:val="24"/>
          <w:szCs w:val="24"/>
          <w:u w:val="single"/>
          <w:lang w:eastAsia="zh-CN"/>
        </w:rPr>
        <w:t xml:space="preserve">floor (load </w:t>
      </w:r>
      <w:r w:rsidR="002950B5">
        <w:rPr>
          <w:b/>
          <w:bCs/>
          <w:sz w:val="24"/>
          <w:szCs w:val="24"/>
          <w:u w:val="single"/>
          <w:lang w:eastAsia="zh-CN"/>
        </w:rPr>
        <w:t xml:space="preserve">onto Malaysia lorry) </w:t>
      </w:r>
    </w:p>
    <w:p w:rsidR="00EF1F35" w:rsidRDefault="000613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Triple Kiwa V21i-S</w:t>
      </w:r>
    </w:p>
    <w:p w:rsidR="00061396" w:rsidRDefault="000613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250 x 210 x 250 xm</w:t>
      </w:r>
    </w:p>
    <w:p w:rsidR="00061396" w:rsidRPr="00061396" w:rsidRDefault="000613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5, 600 kgs </w:t>
      </w:r>
    </w:p>
    <w:p w:rsidR="00EF1F35" w:rsidRDefault="00EF1F3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84367D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</w:t>
      </w:r>
      <w:r w:rsidR="009268C2">
        <w:rPr>
          <w:bCs/>
          <w:sz w:val="24"/>
          <w:szCs w:val="24"/>
          <w:lang w:eastAsia="zh-CN"/>
        </w:rPr>
        <w:t>/10</w:t>
      </w:r>
      <w:r w:rsidR="009427E6">
        <w:rPr>
          <w:bCs/>
          <w:sz w:val="24"/>
          <w:szCs w:val="24"/>
          <w:lang w:eastAsia="zh-CN"/>
        </w:rPr>
        <w:t>/2019</w:t>
      </w:r>
      <w:r w:rsidR="00F15F20">
        <w:rPr>
          <w:bCs/>
          <w:sz w:val="24"/>
          <w:szCs w:val="24"/>
          <w:lang w:eastAsia="zh-CN"/>
        </w:rPr>
        <w:t xml:space="preserve"> </w:t>
      </w:r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0613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06139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31DB4">
        <w:rPr>
          <w:bCs/>
          <w:sz w:val="24"/>
          <w:szCs w:val="24"/>
          <w:lang w:eastAsia="zh-CN"/>
        </w:rPr>
        <w:t xml:space="preserve"> am</w:t>
      </w:r>
    </w:p>
    <w:p w:rsidR="00061396" w:rsidRDefault="000613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061396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EF1F35" w:rsidRDefault="009427E6" w:rsidP="00EF1F35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2950B5" w:rsidRDefault="002950B5" w:rsidP="00EF1F35">
      <w:pPr>
        <w:tabs>
          <w:tab w:val="left" w:pos="3855"/>
        </w:tabs>
        <w:rPr>
          <w:b/>
          <w:sz w:val="32"/>
          <w:szCs w:val="32"/>
          <w:u w:val="single"/>
          <w:lang w:eastAsia="zh-CN"/>
        </w:rPr>
      </w:pPr>
    </w:p>
    <w:p w:rsidR="001D7BC0" w:rsidRPr="00EF1F35" w:rsidRDefault="001D7BC0" w:rsidP="00EF1F35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8436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50</w:t>
      </w:r>
      <w:r w:rsidR="009268C2">
        <w:rPr>
          <w:sz w:val="24"/>
          <w:lang w:eastAsia="zh-CN"/>
        </w:rPr>
        <w:t xml:space="preserve"> ton mobile crane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B9260E">
        <w:rPr>
          <w:sz w:val="24"/>
          <w:lang w:eastAsia="zh-CN"/>
        </w:rPr>
        <w:t>5</w:t>
      </w:r>
      <w:r w:rsidR="00212B30">
        <w:rPr>
          <w:sz w:val="24"/>
          <w:lang w:eastAsia="zh-CN"/>
        </w:rPr>
        <w:t>0</w:t>
      </w:r>
      <w:r w:rsidR="001900A4">
        <w:rPr>
          <w:sz w:val="24"/>
          <w:lang w:eastAsia="zh-CN"/>
        </w:rPr>
        <w:t xml:space="preserve"> </w:t>
      </w:r>
      <w:r w:rsidR="0084367D">
        <w:rPr>
          <w:sz w:val="24"/>
          <w:lang w:eastAsia="zh-CN"/>
        </w:rPr>
        <w:t>ton lorry</w:t>
      </w:r>
      <w:r w:rsidR="0083494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84367D" w:rsidRDefault="0084367D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061396" w:rsidRDefault="00061396" w:rsidP="009427E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268C2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mobile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84367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268C2">
        <w:rPr>
          <w:sz w:val="24"/>
          <w:lang w:eastAsia="zh-CN"/>
        </w:rPr>
        <w:t>mobile</w:t>
      </w:r>
      <w:r w:rsidR="00EE4715">
        <w:rPr>
          <w:sz w:val="24"/>
          <w:lang w:eastAsia="zh-CN"/>
        </w:rPr>
        <w:t xml:space="preserve">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0C5330">
        <w:rPr>
          <w:sz w:val="24"/>
          <w:lang w:eastAsia="zh-CN"/>
        </w:rPr>
        <w:t xml:space="preserve"> to 2</w:t>
      </w:r>
      <w:r w:rsidR="000C5330" w:rsidRPr="000C5330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4367D">
        <w:rPr>
          <w:sz w:val="24"/>
          <w:lang w:eastAsia="zh-CN"/>
        </w:rPr>
        <w:t xml:space="preserve"> secured using 1 x  </w:t>
      </w:r>
      <w:r w:rsidR="009268C2">
        <w:rPr>
          <w:sz w:val="24"/>
          <w:lang w:eastAsia="zh-CN"/>
        </w:rPr>
        <w:t xml:space="preserve">mobile </w:t>
      </w:r>
      <w:r>
        <w:rPr>
          <w:sz w:val="24"/>
          <w:lang w:eastAsia="zh-CN"/>
        </w:rPr>
        <w:t>crane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84367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9427E6">
        <w:rPr>
          <w:sz w:val="24"/>
          <w:lang w:eastAsia="zh-CN"/>
        </w:rPr>
        <w:t>oist up machine to 2</w:t>
      </w:r>
      <w:r w:rsidR="009427E6" w:rsidRPr="009427E6">
        <w:rPr>
          <w:sz w:val="24"/>
          <w:vertAlign w:val="superscript"/>
          <w:lang w:eastAsia="zh-CN"/>
        </w:rPr>
        <w:t>nd</w:t>
      </w:r>
      <w:r w:rsidR="009427E6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EE4715">
        <w:rPr>
          <w:sz w:val="24"/>
          <w:lang w:eastAsia="zh-CN"/>
        </w:rPr>
        <w:t xml:space="preserve"> machine base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4715">
        <w:rPr>
          <w:sz w:val="24"/>
          <w:lang w:eastAsia="zh-CN"/>
        </w:rPr>
        <w:t>to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3DC" w:rsidRDefault="00A703DC">
      <w:r>
        <w:separator/>
      </w:r>
    </w:p>
  </w:endnote>
  <w:endnote w:type="continuationSeparator" w:id="0">
    <w:p w:rsidR="00A703DC" w:rsidRDefault="00A70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031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031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3DC" w:rsidRDefault="00A703DC">
      <w:r>
        <w:separator/>
      </w:r>
    </w:p>
  </w:footnote>
  <w:footnote w:type="continuationSeparator" w:id="0">
    <w:p w:rsidR="00A703DC" w:rsidRDefault="00A703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61396"/>
    <w:rsid w:val="00082B95"/>
    <w:rsid w:val="000B50E4"/>
    <w:rsid w:val="000C5330"/>
    <w:rsid w:val="00104E7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50B5"/>
    <w:rsid w:val="00296C20"/>
    <w:rsid w:val="002D0D60"/>
    <w:rsid w:val="002D6767"/>
    <w:rsid w:val="003346A6"/>
    <w:rsid w:val="003441D7"/>
    <w:rsid w:val="0034627D"/>
    <w:rsid w:val="0034723C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35772"/>
    <w:rsid w:val="00570B53"/>
    <w:rsid w:val="00586CF3"/>
    <w:rsid w:val="005A2B75"/>
    <w:rsid w:val="005C39AA"/>
    <w:rsid w:val="005D78E1"/>
    <w:rsid w:val="005E2BD5"/>
    <w:rsid w:val="00666E6F"/>
    <w:rsid w:val="006A0465"/>
    <w:rsid w:val="006D5595"/>
    <w:rsid w:val="006E1EF3"/>
    <w:rsid w:val="006F3F18"/>
    <w:rsid w:val="00724B2C"/>
    <w:rsid w:val="0072599D"/>
    <w:rsid w:val="00745167"/>
    <w:rsid w:val="008254AB"/>
    <w:rsid w:val="00833E4A"/>
    <w:rsid w:val="00834943"/>
    <w:rsid w:val="00840DC8"/>
    <w:rsid w:val="0084367D"/>
    <w:rsid w:val="00893F2E"/>
    <w:rsid w:val="00894561"/>
    <w:rsid w:val="008B158D"/>
    <w:rsid w:val="009132F0"/>
    <w:rsid w:val="009268C2"/>
    <w:rsid w:val="00934C51"/>
    <w:rsid w:val="009427E6"/>
    <w:rsid w:val="00946BB9"/>
    <w:rsid w:val="009A611D"/>
    <w:rsid w:val="00A703DC"/>
    <w:rsid w:val="00A9696F"/>
    <w:rsid w:val="00A96EA7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C0553"/>
    <w:rsid w:val="00CD738F"/>
    <w:rsid w:val="00CF1559"/>
    <w:rsid w:val="00D6031C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EF1F35"/>
    <w:rsid w:val="00F07F94"/>
    <w:rsid w:val="00F113B7"/>
    <w:rsid w:val="00F15F20"/>
    <w:rsid w:val="00F31DB4"/>
    <w:rsid w:val="00F56E01"/>
    <w:rsid w:val="00F63313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95F3C-564D-4104-9314-6DC57CF5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2019-10-07T05:21:00Z</cp:lastPrinted>
  <dcterms:created xsi:type="dcterms:W3CDTF">2019-10-04T05:39:00Z</dcterms:created>
  <dcterms:modified xsi:type="dcterms:W3CDTF">2019-10-07T05:21:00Z</dcterms:modified>
</cp:coreProperties>
</file>