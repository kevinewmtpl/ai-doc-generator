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F1770" w14:textId="36E4D780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032FFEC" w14:textId="77777777" w:rsidR="00F0568A" w:rsidRDefault="00F0568A">
      <w:pPr>
        <w:rPr>
          <w:sz w:val="24"/>
        </w:rPr>
      </w:pPr>
    </w:p>
    <w:p w14:paraId="6F90F193" w14:textId="5CBCA702" w:rsidR="00684C71" w:rsidRDefault="00DF6DD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D55FB">
        <w:rPr>
          <w:sz w:val="24"/>
        </w:rPr>
        <w:t>0</w:t>
      </w:r>
      <w:r w:rsidR="00266F90">
        <w:rPr>
          <w:sz w:val="24"/>
        </w:rPr>
        <w:t>9</w:t>
      </w:r>
      <w:r w:rsidR="00266F90">
        <w:rPr>
          <w:sz w:val="24"/>
          <w:vertAlign w:val="superscript"/>
        </w:rPr>
        <w:t xml:space="preserve">th </w:t>
      </w:r>
      <w:r w:rsidR="00BD55FB">
        <w:rPr>
          <w:sz w:val="24"/>
        </w:rPr>
        <w:t>Sep</w:t>
      </w:r>
      <w:r w:rsidR="00FA0D82">
        <w:rPr>
          <w:sz w:val="24"/>
        </w:rPr>
        <w:t xml:space="preserve"> 2025</w:t>
      </w:r>
    </w:p>
    <w:p w14:paraId="2690838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1126D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B013A60" w14:textId="0C92220C"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66F90">
        <w:rPr>
          <w:sz w:val="24"/>
          <w:lang w:eastAsia="zh-CN"/>
        </w:rPr>
        <w:t xml:space="preserve">1 unit machine with accessories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266F90">
        <w:rPr>
          <w:sz w:val="24"/>
          <w:lang w:eastAsia="zh-CN"/>
        </w:rPr>
        <w:t>6</w:t>
      </w:r>
      <w:r w:rsidR="00DF6DD1">
        <w:rPr>
          <w:sz w:val="24"/>
          <w:lang w:eastAsia="zh-CN"/>
        </w:rPr>
        <w:t xml:space="preserve"> x 40ft </w:t>
      </w:r>
      <w:r w:rsidR="00266F90">
        <w:rPr>
          <w:sz w:val="24"/>
          <w:lang w:eastAsia="zh-CN"/>
        </w:rPr>
        <w:t>HQ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</w:t>
      </w:r>
      <w:r w:rsidR="00BD55FB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  <w:r w:rsidR="00BD55FB">
        <w:rPr>
          <w:sz w:val="24"/>
          <w:lang w:eastAsia="zh-CN"/>
        </w:rPr>
        <w:t xml:space="preserve"> </w:t>
      </w:r>
    </w:p>
    <w:p w14:paraId="4929364A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D147E50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63E9D34" w14:textId="68D64027" w:rsidR="007C30A0" w:rsidRDefault="001F520E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Fives G &amp; L VTC1600</w:t>
      </w:r>
    </w:p>
    <w:p w14:paraId="4B219B12" w14:textId="77777777"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14:paraId="6346F0CE" w14:textId="77777777" w:rsidR="00684C71" w:rsidRPr="00F0568A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39104ED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5D76B5C3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27E67D" w14:textId="77777777"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4BC20B6C" w14:textId="21FD72DC" w:rsidR="00684C71" w:rsidRDefault="00BD55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22344291" w14:textId="1A562626" w:rsidR="00BD55FB" w:rsidRDefault="00D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BD55FB">
        <w:rPr>
          <w:sz w:val="24"/>
          <w:lang w:eastAsia="zh-CN"/>
        </w:rPr>
        <w:t xml:space="preserve">/09/25 – </w:t>
      </w:r>
      <w:r>
        <w:rPr>
          <w:sz w:val="24"/>
          <w:lang w:eastAsia="zh-CN"/>
        </w:rPr>
        <w:t>23/09</w:t>
      </w:r>
      <w:r w:rsidR="00BD55FB">
        <w:rPr>
          <w:sz w:val="24"/>
          <w:lang w:eastAsia="zh-CN"/>
        </w:rPr>
        <w:t>/25</w:t>
      </w:r>
    </w:p>
    <w:p w14:paraId="6E3D090C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90F0E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1764B71" w14:textId="77777777" w:rsidR="003B63D2" w:rsidRPr="003B63D2" w:rsidRDefault="007C30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14:paraId="62392E7A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6B8E50C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BA2D65F" w14:textId="69759B50" w:rsidR="00BD55FB" w:rsidRPr="00BD55FB" w:rsidRDefault="00BD55FB" w:rsidP="00BD55FB">
      <w:pPr>
        <w:pStyle w:val="Heading4"/>
      </w:pPr>
      <w:r>
        <w:t>80 Tuas West Dr</w:t>
      </w:r>
    </w:p>
    <w:p w14:paraId="7F72AF41" w14:textId="7DEC1024" w:rsidR="00707B09" w:rsidRPr="00707B09" w:rsidRDefault="00BD55FB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Innovex</w:t>
      </w:r>
      <w:proofErr w:type="spellEnd"/>
      <w:r>
        <w:rPr>
          <w:sz w:val="24"/>
          <w:szCs w:val="24"/>
          <w:lang w:eastAsia="zh-CN"/>
        </w:rPr>
        <w:t xml:space="preserve"> Asia Pacific Pte</w:t>
      </w:r>
      <w:r w:rsidR="00196D20">
        <w:rPr>
          <w:sz w:val="24"/>
          <w:szCs w:val="24"/>
          <w:lang w:eastAsia="zh-CN"/>
        </w:rPr>
        <w:t xml:space="preserve"> Ltd</w:t>
      </w:r>
    </w:p>
    <w:p w14:paraId="6DBA5F46" w14:textId="77777777" w:rsidR="00684C71" w:rsidRDefault="00684C71">
      <w:pPr>
        <w:rPr>
          <w:lang w:eastAsia="zh-CN"/>
        </w:rPr>
      </w:pPr>
    </w:p>
    <w:p w14:paraId="21E5FAA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373CEB0D" w14:textId="77777777" w:rsidR="00D110C5" w:rsidRDefault="00D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0ECD22F3" w14:textId="4C676FE8" w:rsidR="00F0568A" w:rsidRDefault="00266F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r w:rsidR="00BD55FB">
        <w:rPr>
          <w:sz w:val="24"/>
          <w:lang w:eastAsia="zh-CN"/>
        </w:rPr>
        <w:t>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14:paraId="022CAE67" w14:textId="1E439BC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14:paraId="6EC26EAF" w14:textId="22BC74E4" w:rsidR="00684C71" w:rsidRDefault="00DF6D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14:paraId="7667EAEF" w14:textId="1EAEA1DE" w:rsidR="003B7673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32A0D">
        <w:rPr>
          <w:sz w:val="24"/>
          <w:lang w:eastAsia="zh-CN"/>
        </w:rPr>
        <w:t xml:space="preserve">ydraulic/hand </w:t>
      </w:r>
      <w:r>
        <w:rPr>
          <w:sz w:val="24"/>
          <w:lang w:eastAsia="zh-CN"/>
        </w:rPr>
        <w:t>jack</w:t>
      </w:r>
    </w:p>
    <w:p w14:paraId="4F8B4012" w14:textId="77777777" w:rsidR="00D110C5" w:rsidRDefault="00D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41D286F" w14:textId="37122E69" w:rsidR="00280BBC" w:rsidRDefault="003B76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14:paraId="5DA503B6" w14:textId="4F40CC8C"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F6DD1">
        <w:rPr>
          <w:sz w:val="24"/>
          <w:lang w:eastAsia="zh-CN"/>
        </w:rPr>
        <w:t>ire/w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647ACCC2" w14:textId="2421E507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BF77EEF" w14:textId="225A1F5B" w:rsidR="00232A0D" w:rsidRDefault="00232A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14:paraId="1E8C51B5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8275883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14:paraId="687B3F34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14:paraId="5B348EC6" w14:textId="77777777"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14:paraId="0A561674" w14:textId="77777777" w:rsidR="00DF6DD1" w:rsidRDefault="00DF6DD1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3A80F6C" w14:textId="77777777"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1646D51" w14:textId="027D306C"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</w:t>
      </w:r>
      <w:r w:rsidR="00232A0D">
        <w:rPr>
          <w:sz w:val="24"/>
          <w:lang w:eastAsia="zh-CN"/>
        </w:rPr>
        <w:t>ied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14:paraId="04C2700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14:paraId="044A3299" w14:textId="77777777" w:rsidR="003B7673" w:rsidRDefault="003B767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518255" w14:textId="7FB2AAAA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C01D385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D1C91A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C0CD7AF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3BB45F2" w14:textId="77777777"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127701A6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A8701A3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14:paraId="2856BD3B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2A65362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3EF0DFE6" w14:textId="64C96E98" w:rsidR="003B7673" w:rsidRDefault="00232A0D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crane into site</w:t>
      </w:r>
    </w:p>
    <w:p w14:paraId="3874FF47" w14:textId="718124C9" w:rsidR="00232A0D" w:rsidRPr="00266F90" w:rsidRDefault="00280BBC" w:rsidP="00266F9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Reverse lorry </w:t>
      </w:r>
      <w:r w:rsidR="00BD6DFB">
        <w:rPr>
          <w:sz w:val="24"/>
          <w:lang w:eastAsia="zh-CN"/>
        </w:rPr>
        <w:t xml:space="preserve">crane </w:t>
      </w:r>
      <w:proofErr w:type="gramStart"/>
      <w:r w:rsidRPr="00F0568A">
        <w:rPr>
          <w:sz w:val="24"/>
          <w:lang w:eastAsia="zh-CN"/>
        </w:rPr>
        <w:t>back to back</w:t>
      </w:r>
      <w:proofErr w:type="gramEnd"/>
      <w:r w:rsidRPr="00F0568A">
        <w:rPr>
          <w:sz w:val="24"/>
          <w:lang w:eastAsia="zh-CN"/>
        </w:rPr>
        <w:t xml:space="preserve"> with container</w:t>
      </w:r>
    </w:p>
    <w:p w14:paraId="441FDA29" w14:textId="72FB944B" w:rsidR="00232A0D" w:rsidRPr="00232A0D" w:rsidRDefault="00232A0D" w:rsidP="00232A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2030DE4" w14:textId="7421AED9" w:rsidR="00196D20" w:rsidRDefault="00280BBC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</w:t>
      </w:r>
      <w:r w:rsidR="007C30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container onto lorry chassis</w:t>
      </w:r>
    </w:p>
    <w:p w14:paraId="4F0B7098" w14:textId="77777777" w:rsidR="00D110C5" w:rsidRDefault="00D110C5" w:rsidP="00D110C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044DB0C" w14:textId="72F9165A" w:rsidR="00266F90" w:rsidRPr="00D110C5" w:rsidRDefault="00DF6DD1" w:rsidP="00D110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7268C5E5" w14:textId="026D2584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87CE47E" w14:textId="1A7C8AC8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</w:t>
      </w:r>
      <w:r w:rsidR="00232A0D">
        <w:rPr>
          <w:sz w:val="24"/>
          <w:lang w:eastAsia="zh-CN"/>
        </w:rPr>
        <w:t>base</w:t>
      </w:r>
      <w:r>
        <w:rPr>
          <w:sz w:val="24"/>
          <w:lang w:eastAsia="zh-CN"/>
        </w:rPr>
        <w:t xml:space="preserve"> </w:t>
      </w:r>
    </w:p>
    <w:p w14:paraId="2A568AD2" w14:textId="77777777" w:rsidR="00DF6DD1" w:rsidRDefault="00DF6DD1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14:paraId="551853FC" w14:textId="3115E422" w:rsidR="00684C71" w:rsidRPr="00DF6DD1" w:rsidRDefault="00C8729C" w:rsidP="00DF6DD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DD1">
        <w:rPr>
          <w:sz w:val="24"/>
          <w:lang w:eastAsia="zh-CN"/>
        </w:rPr>
        <w:t xml:space="preserve">Insert </w:t>
      </w:r>
      <w:r w:rsidR="00DF6DD1">
        <w:rPr>
          <w:sz w:val="24"/>
          <w:lang w:eastAsia="zh-CN"/>
        </w:rPr>
        <w:t>rollers</w:t>
      </w:r>
      <w:r w:rsidR="003B7673">
        <w:rPr>
          <w:sz w:val="24"/>
          <w:lang w:eastAsia="zh-CN"/>
        </w:rPr>
        <w:t xml:space="preserve"> </w:t>
      </w:r>
      <w:r w:rsidR="001A1E38" w:rsidRPr="00DF6DD1">
        <w:rPr>
          <w:sz w:val="24"/>
          <w:lang w:eastAsia="zh-CN"/>
        </w:rPr>
        <w:t>under</w:t>
      </w:r>
      <w:r w:rsidR="00DF6DD1">
        <w:rPr>
          <w:sz w:val="24"/>
          <w:lang w:eastAsia="zh-CN"/>
        </w:rPr>
        <w:t xml:space="preserve"> machine bed</w:t>
      </w:r>
    </w:p>
    <w:p w14:paraId="215ABF25" w14:textId="77777777"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14:paraId="6911E298" w14:textId="77777777" w:rsidR="003B7673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</w:p>
    <w:p w14:paraId="3163A4B1" w14:textId="6034F819" w:rsidR="00684C71" w:rsidRPr="00684E57" w:rsidRDefault="003B7673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  <w:r w:rsidR="00F3464B" w:rsidRPr="00684E57">
        <w:rPr>
          <w:sz w:val="24"/>
          <w:lang w:eastAsia="zh-CN"/>
        </w:rPr>
        <w:t xml:space="preserve"> </w:t>
      </w:r>
    </w:p>
    <w:p w14:paraId="56B1E14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011B7B58" w14:textId="40778C55"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r w:rsidR="00D110C5">
        <w:rPr>
          <w:sz w:val="24"/>
          <w:lang w:eastAsia="zh-CN"/>
        </w:rPr>
        <w:t xml:space="preserve">     </w:t>
      </w:r>
    </w:p>
    <w:p w14:paraId="165794B2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8F02D35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7103269A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20ECCA19" w14:textId="77777777" w:rsidR="00684C71" w:rsidRDefault="00DF6DD1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</w:t>
      </w:r>
      <w:proofErr w:type="spellStart"/>
      <w:r>
        <w:rPr>
          <w:sz w:val="24"/>
        </w:rPr>
        <w:t>Zailani</w:t>
      </w:r>
      <w:proofErr w:type="spellEnd"/>
    </w:p>
    <w:p w14:paraId="3711E724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4DD238C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338798" w14:textId="77777777" w:rsidR="00154172" w:rsidRDefault="00154172">
      <w:r>
        <w:separator/>
      </w:r>
    </w:p>
  </w:endnote>
  <w:endnote w:type="continuationSeparator" w:id="0">
    <w:p w14:paraId="7BCD66B9" w14:textId="77777777" w:rsidR="00154172" w:rsidRDefault="00154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2714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F6D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F6D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850AD" w14:textId="77777777" w:rsidR="00154172" w:rsidRDefault="00154172">
      <w:r>
        <w:separator/>
      </w:r>
    </w:p>
  </w:footnote>
  <w:footnote w:type="continuationSeparator" w:id="0">
    <w:p w14:paraId="6499D0A5" w14:textId="77777777" w:rsidR="00154172" w:rsidRDefault="00154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A02C4" w14:textId="1E59A847" w:rsidR="00684C71" w:rsidRDefault="00BD6DFB">
    <w:pPr>
      <w:pStyle w:val="Header"/>
      <w:jc w:val="cent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2B704ECE" wp14:editId="5218D96A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E8D06D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7890BA6A" w14:textId="77777777" w:rsidR="00684C71" w:rsidRDefault="00DF6DD1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34C6606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</w:t>
    </w:r>
    <w:r w:rsidR="00DF6DD1">
      <w:t>20</w:t>
    </w:r>
  </w:p>
  <w:p w14:paraId="04F2D537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2EA5B12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3B4B5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2312170">
    <w:abstractNumId w:val="2"/>
  </w:num>
  <w:num w:numId="2" w16cid:durableId="1578397559">
    <w:abstractNumId w:val="4"/>
  </w:num>
  <w:num w:numId="3" w16cid:durableId="1010522087">
    <w:abstractNumId w:val="0"/>
  </w:num>
  <w:num w:numId="4" w16cid:durableId="791483490">
    <w:abstractNumId w:val="9"/>
  </w:num>
  <w:num w:numId="5" w16cid:durableId="353263230">
    <w:abstractNumId w:val="5"/>
  </w:num>
  <w:num w:numId="6" w16cid:durableId="234164378">
    <w:abstractNumId w:val="6"/>
  </w:num>
  <w:num w:numId="7" w16cid:durableId="382291567">
    <w:abstractNumId w:val="3"/>
  </w:num>
  <w:num w:numId="8" w16cid:durableId="580800738">
    <w:abstractNumId w:val="7"/>
  </w:num>
  <w:num w:numId="9" w16cid:durableId="987510510">
    <w:abstractNumId w:val="1"/>
  </w:num>
  <w:num w:numId="10" w16cid:durableId="1171331168">
    <w:abstractNumId w:val="8"/>
  </w:num>
  <w:num w:numId="11" w16cid:durableId="8646827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2671"/>
    <w:rsid w:val="000801A2"/>
    <w:rsid w:val="00080409"/>
    <w:rsid w:val="000C46C5"/>
    <w:rsid w:val="0010207A"/>
    <w:rsid w:val="001064C0"/>
    <w:rsid w:val="001318B4"/>
    <w:rsid w:val="00154172"/>
    <w:rsid w:val="00156817"/>
    <w:rsid w:val="00167908"/>
    <w:rsid w:val="00196D20"/>
    <w:rsid w:val="001A07FF"/>
    <w:rsid w:val="001A1E38"/>
    <w:rsid w:val="001E3E88"/>
    <w:rsid w:val="001F520E"/>
    <w:rsid w:val="00205704"/>
    <w:rsid w:val="00224CB6"/>
    <w:rsid w:val="00232A0D"/>
    <w:rsid w:val="00241E3C"/>
    <w:rsid w:val="00266F90"/>
    <w:rsid w:val="002743B6"/>
    <w:rsid w:val="00280BBC"/>
    <w:rsid w:val="002859AC"/>
    <w:rsid w:val="00294E87"/>
    <w:rsid w:val="002B79BE"/>
    <w:rsid w:val="0030061F"/>
    <w:rsid w:val="00303472"/>
    <w:rsid w:val="0031448D"/>
    <w:rsid w:val="00355428"/>
    <w:rsid w:val="00370601"/>
    <w:rsid w:val="00370B7A"/>
    <w:rsid w:val="00370D03"/>
    <w:rsid w:val="00396B85"/>
    <w:rsid w:val="003B63D2"/>
    <w:rsid w:val="003B7673"/>
    <w:rsid w:val="003C6BCD"/>
    <w:rsid w:val="00425424"/>
    <w:rsid w:val="00452C96"/>
    <w:rsid w:val="0047763D"/>
    <w:rsid w:val="00480924"/>
    <w:rsid w:val="00486D5E"/>
    <w:rsid w:val="004B19D1"/>
    <w:rsid w:val="004B4124"/>
    <w:rsid w:val="004C6F5B"/>
    <w:rsid w:val="004E5848"/>
    <w:rsid w:val="005A2371"/>
    <w:rsid w:val="005C3290"/>
    <w:rsid w:val="0061216F"/>
    <w:rsid w:val="00621A80"/>
    <w:rsid w:val="00630F98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B337A"/>
    <w:rsid w:val="007C1E4D"/>
    <w:rsid w:val="007C30A0"/>
    <w:rsid w:val="007E7225"/>
    <w:rsid w:val="00805829"/>
    <w:rsid w:val="0081336E"/>
    <w:rsid w:val="0082570C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00BD8"/>
    <w:rsid w:val="00A46187"/>
    <w:rsid w:val="00A525B4"/>
    <w:rsid w:val="00A64537"/>
    <w:rsid w:val="00A654D8"/>
    <w:rsid w:val="00AD4078"/>
    <w:rsid w:val="00B35068"/>
    <w:rsid w:val="00B43C44"/>
    <w:rsid w:val="00B62108"/>
    <w:rsid w:val="00B70004"/>
    <w:rsid w:val="00B776C2"/>
    <w:rsid w:val="00BB24B1"/>
    <w:rsid w:val="00BD55FB"/>
    <w:rsid w:val="00BD6DFB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110C5"/>
    <w:rsid w:val="00D43FF8"/>
    <w:rsid w:val="00DB001C"/>
    <w:rsid w:val="00DB3AF8"/>
    <w:rsid w:val="00DD5783"/>
    <w:rsid w:val="00DE08CC"/>
    <w:rsid w:val="00DF2CD5"/>
    <w:rsid w:val="00DF6DD1"/>
    <w:rsid w:val="00E9120A"/>
    <w:rsid w:val="00EB496F"/>
    <w:rsid w:val="00EE1BAE"/>
    <w:rsid w:val="00F04EFC"/>
    <w:rsid w:val="00F0568A"/>
    <w:rsid w:val="00F176B3"/>
    <w:rsid w:val="00F3464B"/>
    <w:rsid w:val="00F36902"/>
    <w:rsid w:val="00F52627"/>
    <w:rsid w:val="00F73592"/>
    <w:rsid w:val="00FA0D8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52EA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2025-09-09T01:12:00Z</cp:lastPrinted>
  <dcterms:created xsi:type="dcterms:W3CDTF">2025-09-09T01:11:00Z</dcterms:created>
  <dcterms:modified xsi:type="dcterms:W3CDTF">2025-09-09T01:12:00Z</dcterms:modified>
</cp:coreProperties>
</file>