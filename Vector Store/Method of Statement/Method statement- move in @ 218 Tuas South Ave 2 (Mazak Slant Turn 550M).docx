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4DE7C" w14:textId="77777777" w:rsidR="00A25570" w:rsidRDefault="00A25570">
      <w:pPr>
        <w:pStyle w:val="Title"/>
        <w:jc w:val="left"/>
        <w:rPr>
          <w:lang w:eastAsia="zh-CN"/>
        </w:rPr>
      </w:pPr>
    </w:p>
    <w:p w14:paraId="0BBB8952" w14:textId="106429D1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57BDE35" w14:textId="77777777" w:rsidR="00A25570" w:rsidRDefault="00A25570">
      <w:pPr>
        <w:rPr>
          <w:sz w:val="24"/>
        </w:rPr>
      </w:pPr>
    </w:p>
    <w:p w14:paraId="0C4D0329" w14:textId="6E168354" w:rsidR="00684C71" w:rsidRDefault="0059208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E3DB7">
        <w:rPr>
          <w:sz w:val="24"/>
        </w:rPr>
        <w:t>0</w:t>
      </w:r>
      <w:r w:rsidR="0051383A">
        <w:rPr>
          <w:sz w:val="24"/>
        </w:rPr>
        <w:t>4</w:t>
      </w:r>
      <w:r w:rsidR="0051383A">
        <w:rPr>
          <w:sz w:val="24"/>
          <w:vertAlign w:val="superscript"/>
        </w:rPr>
        <w:t>th</w:t>
      </w:r>
      <w:r w:rsidR="00BE3DB7">
        <w:rPr>
          <w:sz w:val="24"/>
          <w:vertAlign w:val="superscript"/>
        </w:rPr>
        <w:t xml:space="preserve"> </w:t>
      </w:r>
      <w:r w:rsidR="00BE3DB7">
        <w:rPr>
          <w:sz w:val="24"/>
          <w:lang w:eastAsia="zh-CN"/>
        </w:rPr>
        <w:t>June 2025</w:t>
      </w:r>
    </w:p>
    <w:p w14:paraId="017EF0F3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DEE3E7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7DF512B" w14:textId="5DAB54EE"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E3DB7">
        <w:rPr>
          <w:sz w:val="24"/>
          <w:lang w:eastAsia="zh-CN"/>
        </w:rPr>
        <w:t>unload/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</w:t>
      </w:r>
      <w:r w:rsidR="00BE3DB7">
        <w:rPr>
          <w:sz w:val="24"/>
          <w:lang w:eastAsia="zh-CN"/>
        </w:rPr>
        <w:t>ow bed</w:t>
      </w:r>
      <w:r>
        <w:rPr>
          <w:sz w:val="24"/>
          <w:lang w:eastAsia="zh-CN"/>
        </w:rPr>
        <w:t xml:space="preserve"> to the ground, </w:t>
      </w:r>
      <w:r w:rsidR="00EA6C19">
        <w:rPr>
          <w:sz w:val="24"/>
          <w:lang w:eastAsia="zh-CN"/>
        </w:rPr>
        <w:t>insert rollers under</w:t>
      </w:r>
      <w:r w:rsidR="00DF2CD5">
        <w:rPr>
          <w:sz w:val="24"/>
          <w:lang w:eastAsia="zh-CN"/>
        </w:rPr>
        <w:t xml:space="preserve">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14:paraId="0D39C04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B914B16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18AC9B12" w14:textId="3C248924" w:rsidR="00A9248D" w:rsidRPr="00BE3DB7" w:rsidRDefault="00A9248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</w:t>
      </w:r>
      <w:r w:rsidR="00EA6C19">
        <w:rPr>
          <w:b/>
          <w:sz w:val="24"/>
          <w:lang w:eastAsia="zh-CN"/>
        </w:rPr>
        <w:t xml:space="preserve">t Mazak </w:t>
      </w:r>
      <w:r w:rsidR="00BE3DB7">
        <w:rPr>
          <w:b/>
          <w:sz w:val="24"/>
          <w:lang w:eastAsia="zh-CN"/>
        </w:rPr>
        <w:t xml:space="preserve">Slant Turn 550M </w:t>
      </w:r>
      <w:r w:rsidR="00EA6C19">
        <w:rPr>
          <w:b/>
          <w:sz w:val="24"/>
          <w:lang w:eastAsia="zh-CN"/>
        </w:rPr>
        <w:t xml:space="preserve"> </w:t>
      </w:r>
    </w:p>
    <w:p w14:paraId="30C5BF48" w14:textId="2343D2F2" w:rsidR="0047763D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1</w:t>
      </w:r>
      <w:r w:rsidR="00BE3DB7">
        <w:rPr>
          <w:sz w:val="24"/>
          <w:lang w:eastAsia="zh-CN"/>
        </w:rPr>
        <w:t>9, 5</w:t>
      </w:r>
      <w:r w:rsidR="00A9248D">
        <w:rPr>
          <w:sz w:val="24"/>
          <w:lang w:eastAsia="zh-CN"/>
        </w:rPr>
        <w:t>00</w:t>
      </w:r>
      <w:r w:rsidR="0047763D">
        <w:rPr>
          <w:sz w:val="24"/>
          <w:lang w:eastAsia="zh-CN"/>
        </w:rPr>
        <w:t xml:space="preserve"> kg</w:t>
      </w:r>
      <w:r w:rsidR="00A9248D">
        <w:rPr>
          <w:sz w:val="24"/>
          <w:lang w:eastAsia="zh-CN"/>
        </w:rPr>
        <w:t xml:space="preserve">  </w:t>
      </w:r>
    </w:p>
    <w:p w14:paraId="2D47FA69" w14:textId="77777777"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3D5E4C0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597D075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0C24F485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C547E5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B63CACC" w14:textId="250E3CC8" w:rsidR="00684C71" w:rsidRDefault="00BE3D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14/06/25</w:t>
      </w:r>
    </w:p>
    <w:p w14:paraId="2E67CD34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F3801B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02A7C0EA" w14:textId="0C9B3574" w:rsidR="003B63D2" w:rsidRPr="003B63D2" w:rsidRDefault="00A255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 2 pm </w:t>
      </w:r>
    </w:p>
    <w:p w14:paraId="78A07592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ECB5475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973E4FF" w14:textId="2E4E7441" w:rsidR="00707B09" w:rsidRDefault="00BE3DB7" w:rsidP="00707B09">
      <w:pPr>
        <w:pStyle w:val="Heading4"/>
      </w:pPr>
      <w:r>
        <w:t>218 Tuas South Ave 2</w:t>
      </w:r>
      <w:r w:rsidR="00A25570">
        <w:t xml:space="preserve">, Westpoint Bizhub </w:t>
      </w:r>
    </w:p>
    <w:p w14:paraId="0E24D1F9" w14:textId="4786B31C" w:rsidR="00707B09" w:rsidRPr="00707B09" w:rsidRDefault="00BE3DB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KHH International</w:t>
      </w:r>
      <w:r w:rsidR="0047763D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14:paraId="3597EDF0" w14:textId="77777777" w:rsidR="00684C71" w:rsidRDefault="00684C71">
      <w:pPr>
        <w:rPr>
          <w:lang w:eastAsia="zh-CN"/>
        </w:rPr>
      </w:pPr>
    </w:p>
    <w:p w14:paraId="208FD7A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3328A4D" w14:textId="07A54996" w:rsidR="00BE3DB7" w:rsidRDefault="00BE3D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25570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</w:t>
      </w:r>
      <w:r w:rsidR="0051383A">
        <w:rPr>
          <w:sz w:val="24"/>
          <w:lang w:eastAsia="zh-CN"/>
        </w:rPr>
        <w:t>10</w:t>
      </w:r>
      <w:r>
        <w:rPr>
          <w:sz w:val="24"/>
          <w:lang w:eastAsia="zh-CN"/>
        </w:rPr>
        <w:t xml:space="preserve">0ton mobile crane </w:t>
      </w:r>
    </w:p>
    <w:p w14:paraId="49519FE6" w14:textId="6983DFEE" w:rsidR="004E5848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5C38CDAA" w14:textId="53416FA0" w:rsidR="00A25570" w:rsidRDefault="00A255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 bed </w:t>
      </w:r>
    </w:p>
    <w:p w14:paraId="5B702028" w14:textId="77777777" w:rsidR="00684C71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778E840E" w14:textId="77777777" w:rsidR="002B79B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7707C401" w14:textId="77777777" w:rsidR="00A25570" w:rsidRDefault="00A255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FAD49A3" w14:textId="4C08573E" w:rsidR="00A25570" w:rsidRDefault="00A255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316D1203" w14:textId="77777777" w:rsidR="00A9248D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14:paraId="4058B98F" w14:textId="77777777" w:rsidR="00C00BD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14:paraId="26D36CD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02DE9B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228EC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65CBC05B" w14:textId="77777777"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549F4404" w14:textId="77777777" w:rsidR="00A9248D" w:rsidRDefault="00A9248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D0128F0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08C771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17C0DF5C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D457C8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DC7120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90C2961" w14:textId="6458A013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BE3DB7">
        <w:rPr>
          <w:sz w:val="24"/>
          <w:lang w:eastAsia="zh-CN"/>
        </w:rPr>
        <w:t>mobile/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129C51F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20167D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AFA8225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75F9EC1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0A5A3FBD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434BDF2C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0BD6696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0D156CE6" w14:textId="69DCAAAC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BE3DB7">
        <w:rPr>
          <w:sz w:val="24"/>
          <w:lang w:eastAsia="zh-CN"/>
        </w:rPr>
        <w:t>mobile crane</w:t>
      </w:r>
      <w:r w:rsidR="001A1E38">
        <w:rPr>
          <w:sz w:val="24"/>
          <w:lang w:eastAsia="zh-CN"/>
        </w:rPr>
        <w:t xml:space="preserve"> at designated unloading area</w:t>
      </w:r>
    </w:p>
    <w:p w14:paraId="09FF7652" w14:textId="54757E3D" w:rsidR="00EA6C19" w:rsidRDefault="00EA6C1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</w:t>
      </w:r>
      <w:r w:rsidR="00A2557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plate</w:t>
      </w:r>
    </w:p>
    <w:p w14:paraId="45B3894B" w14:textId="6466A9EC" w:rsidR="00A25570" w:rsidRDefault="00A25570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 bed with machine to near crane </w:t>
      </w:r>
    </w:p>
    <w:p w14:paraId="286AD533" w14:textId="77777777" w:rsidR="00FE09CB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</w:t>
      </w:r>
      <w:r>
        <w:rPr>
          <w:sz w:val="24"/>
          <w:lang w:eastAsia="zh-CN"/>
        </w:rPr>
        <w:t xml:space="preserve">ling to crane hook </w:t>
      </w:r>
    </w:p>
    <w:p w14:paraId="2581BBDA" w14:textId="77777777"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44873E1B" w14:textId="77777777" w:rsidR="00A25570" w:rsidRDefault="0059208D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</w:t>
      </w:r>
      <w:r w:rsidR="00A25570">
        <w:rPr>
          <w:sz w:val="24"/>
          <w:lang w:eastAsia="zh-CN"/>
        </w:rPr>
        <w:t xml:space="preserve">low bed </w:t>
      </w:r>
    </w:p>
    <w:p w14:paraId="7D10681E" w14:textId="1399569F" w:rsidR="0059208D" w:rsidRDefault="0059208D" w:rsidP="00A25570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</w:t>
      </w:r>
    </w:p>
    <w:p w14:paraId="79774380" w14:textId="77777777" w:rsidR="001A07FF" w:rsidRPr="008F369E" w:rsidRDefault="0059208D" w:rsidP="008F369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</w:t>
      </w:r>
      <w:r w:rsidR="00370B7A" w:rsidRPr="00FE09C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1A1E38" w:rsidRPr="00FE09CB">
        <w:rPr>
          <w:sz w:val="24"/>
          <w:lang w:eastAsia="zh-CN"/>
        </w:rPr>
        <w:t>to near ground level</w:t>
      </w:r>
    </w:p>
    <w:p w14:paraId="6F658866" w14:textId="77777777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A6C19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14:paraId="252E977C" w14:textId="77777777"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14:paraId="07762F37" w14:textId="77777777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5BFE092D" w14:textId="77777777"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EA6C19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14:paraId="3BB2E607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592F7CD9" w14:textId="77777777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DD576AA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1360577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207C786E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224D166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39823429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317D745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AB9011" w14:textId="77777777" w:rsidR="007429AF" w:rsidRDefault="007429AF">
      <w:r>
        <w:separator/>
      </w:r>
    </w:p>
  </w:endnote>
  <w:endnote w:type="continuationSeparator" w:id="0">
    <w:p w14:paraId="5E832382" w14:textId="77777777" w:rsidR="007429AF" w:rsidRDefault="00742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D7B30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9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9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F2A17A" w14:textId="77777777" w:rsidR="007429AF" w:rsidRDefault="007429AF">
      <w:r>
        <w:separator/>
      </w:r>
    </w:p>
  </w:footnote>
  <w:footnote w:type="continuationSeparator" w:id="0">
    <w:p w14:paraId="3D7D9A87" w14:textId="77777777" w:rsidR="007429AF" w:rsidRDefault="00742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935E4" w14:textId="65995936" w:rsidR="00684C71" w:rsidRPr="00DA6F28" w:rsidRDefault="00BE3DB7" w:rsidP="00DA6F2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B7FB4F6" wp14:editId="5961BB3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6F28">
      <w:rPr>
        <w:b/>
        <w:color w:val="0000FF"/>
        <w:sz w:val="28"/>
      </w:rPr>
      <w:t xml:space="preserve">                  </w:t>
    </w:r>
    <w:r w:rsidR="0081336E">
      <w:rPr>
        <w:b/>
        <w:color w:val="0000FF"/>
        <w:sz w:val="28"/>
      </w:rPr>
      <w:t>ERIC WONG MACHINERY TRANSPORTATION PTE LTD</w:t>
    </w:r>
  </w:p>
  <w:p w14:paraId="33A52167" w14:textId="77777777" w:rsidR="00684C71" w:rsidRDefault="008F369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0FF4163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8F369E">
      <w:t>62826020</w:t>
    </w:r>
  </w:p>
  <w:p w14:paraId="3B7C4C0E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A7E8DCD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412CDB5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219880">
    <w:abstractNumId w:val="2"/>
  </w:num>
  <w:num w:numId="2" w16cid:durableId="366027058">
    <w:abstractNumId w:val="4"/>
  </w:num>
  <w:num w:numId="3" w16cid:durableId="1400519711">
    <w:abstractNumId w:val="0"/>
  </w:num>
  <w:num w:numId="4" w16cid:durableId="2123068459">
    <w:abstractNumId w:val="9"/>
  </w:num>
  <w:num w:numId="5" w16cid:durableId="312221099">
    <w:abstractNumId w:val="5"/>
  </w:num>
  <w:num w:numId="6" w16cid:durableId="703486312">
    <w:abstractNumId w:val="6"/>
  </w:num>
  <w:num w:numId="7" w16cid:durableId="1755735632">
    <w:abstractNumId w:val="3"/>
  </w:num>
  <w:num w:numId="8" w16cid:durableId="528227353">
    <w:abstractNumId w:val="7"/>
  </w:num>
  <w:num w:numId="9" w16cid:durableId="2130541111">
    <w:abstractNumId w:val="1"/>
  </w:num>
  <w:num w:numId="10" w16cid:durableId="985429702">
    <w:abstractNumId w:val="8"/>
  </w:num>
  <w:num w:numId="11" w16cid:durableId="211937096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801A2"/>
    <w:rsid w:val="00080409"/>
    <w:rsid w:val="000C46C5"/>
    <w:rsid w:val="001064C0"/>
    <w:rsid w:val="00151974"/>
    <w:rsid w:val="001A07FF"/>
    <w:rsid w:val="001A1E38"/>
    <w:rsid w:val="00205704"/>
    <w:rsid w:val="00216071"/>
    <w:rsid w:val="002859AC"/>
    <w:rsid w:val="00294E87"/>
    <w:rsid w:val="002B79BE"/>
    <w:rsid w:val="0030061F"/>
    <w:rsid w:val="0030245E"/>
    <w:rsid w:val="0035220F"/>
    <w:rsid w:val="00370B7A"/>
    <w:rsid w:val="00370D03"/>
    <w:rsid w:val="003B63D2"/>
    <w:rsid w:val="00425424"/>
    <w:rsid w:val="0047763D"/>
    <w:rsid w:val="004C6F5B"/>
    <w:rsid w:val="004E5848"/>
    <w:rsid w:val="0051383A"/>
    <w:rsid w:val="0059208D"/>
    <w:rsid w:val="005A2371"/>
    <w:rsid w:val="005C3290"/>
    <w:rsid w:val="00684C71"/>
    <w:rsid w:val="00685287"/>
    <w:rsid w:val="006B6525"/>
    <w:rsid w:val="00707B09"/>
    <w:rsid w:val="00716965"/>
    <w:rsid w:val="007223C5"/>
    <w:rsid w:val="007429AF"/>
    <w:rsid w:val="007C1E4D"/>
    <w:rsid w:val="007D1D32"/>
    <w:rsid w:val="007E7225"/>
    <w:rsid w:val="00805829"/>
    <w:rsid w:val="0081336E"/>
    <w:rsid w:val="00833A70"/>
    <w:rsid w:val="0084617C"/>
    <w:rsid w:val="00872D61"/>
    <w:rsid w:val="008B11D4"/>
    <w:rsid w:val="008D1F25"/>
    <w:rsid w:val="008D3552"/>
    <w:rsid w:val="008E2585"/>
    <w:rsid w:val="008F369E"/>
    <w:rsid w:val="00927B06"/>
    <w:rsid w:val="00952F7F"/>
    <w:rsid w:val="009C1EC8"/>
    <w:rsid w:val="009C322B"/>
    <w:rsid w:val="00A177B7"/>
    <w:rsid w:val="00A25570"/>
    <w:rsid w:val="00A525B4"/>
    <w:rsid w:val="00A64537"/>
    <w:rsid w:val="00A9248D"/>
    <w:rsid w:val="00AD4078"/>
    <w:rsid w:val="00B35068"/>
    <w:rsid w:val="00B43C44"/>
    <w:rsid w:val="00B62108"/>
    <w:rsid w:val="00B644F1"/>
    <w:rsid w:val="00B70004"/>
    <w:rsid w:val="00B776C2"/>
    <w:rsid w:val="00BE3DB7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A24FA"/>
    <w:rsid w:val="00DA6F28"/>
    <w:rsid w:val="00DB001C"/>
    <w:rsid w:val="00DB3AF8"/>
    <w:rsid w:val="00DE08CC"/>
    <w:rsid w:val="00DF2CD5"/>
    <w:rsid w:val="00E9120A"/>
    <w:rsid w:val="00EA6C19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F0006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23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2020-12-31T05:35:00Z</cp:lastPrinted>
  <dcterms:created xsi:type="dcterms:W3CDTF">2025-06-02T03:05:00Z</dcterms:created>
  <dcterms:modified xsi:type="dcterms:W3CDTF">2025-06-04T02:24:00Z</dcterms:modified>
</cp:coreProperties>
</file>