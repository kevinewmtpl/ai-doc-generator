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0C5453">
      <w:pPr>
        <w:rPr>
          <w:sz w:val="24"/>
          <w:lang w:eastAsia="zh-CN"/>
        </w:rPr>
      </w:pPr>
      <w:r>
        <w:rPr>
          <w:sz w:val="24"/>
        </w:rPr>
        <w:t>Date: 22</w:t>
      </w:r>
      <w:r w:rsidRPr="000C5453">
        <w:rPr>
          <w:sz w:val="24"/>
          <w:vertAlign w:val="superscript"/>
        </w:rPr>
        <w:t>nd</w:t>
      </w:r>
      <w:r>
        <w:rPr>
          <w:sz w:val="24"/>
        </w:rPr>
        <w:t xml:space="preserve"> Sep</w:t>
      </w:r>
      <w:r w:rsidR="00111E78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C5453" w:rsidRDefault="000C5453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6467DA"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2A548B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>
        <w:rPr>
          <w:sz w:val="24"/>
          <w:lang w:eastAsia="zh-CN"/>
        </w:rPr>
        <w:t xml:space="preserve"> and put aside</w:t>
      </w:r>
      <w:r w:rsidR="0035083B">
        <w:rPr>
          <w:sz w:val="24"/>
          <w:lang w:eastAsia="zh-CN"/>
        </w:rPr>
        <w:t xml:space="preserve">, next day hoist up onto low-loader </w:t>
      </w:r>
    </w:p>
    <w:p w:rsidR="00251AD9" w:rsidRDefault="000C5453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unload 1 unit machine from low-loader, shift and positon into production area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5083B" w:rsidRDefault="0035083B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Move Out</w:t>
      </w:r>
    </w:p>
    <w:p w:rsidR="002409DA" w:rsidRDefault="000C5453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Komatsu Single Crank Press</w:t>
      </w:r>
    </w:p>
    <w:p w:rsidR="000C5453" w:rsidRDefault="000C5453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C5453" w:rsidRDefault="000C5453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Move In</w:t>
      </w:r>
    </w:p>
    <w:p w:rsidR="000C5453" w:rsidRDefault="000C5453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Aida 200 Double Crank Press</w:t>
      </w:r>
    </w:p>
    <w:p w:rsidR="0035083B" w:rsidRDefault="0035083B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4m x 2.8m x 2.9m</w:t>
      </w:r>
    </w:p>
    <w:p w:rsidR="0035083B" w:rsidRPr="000C5453" w:rsidRDefault="0035083B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25, 000 kg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Default="00F84E44">
      <w:pPr>
        <w:rPr>
          <w:sz w:val="24"/>
          <w:lang w:eastAsia="zh-CN"/>
        </w:rPr>
      </w:pPr>
      <w:r>
        <w:rPr>
          <w:sz w:val="24"/>
          <w:lang w:eastAsia="zh-CN"/>
        </w:rPr>
        <w:t>28/09</w:t>
      </w:r>
      <w:r w:rsidR="00E72EB6">
        <w:rPr>
          <w:sz w:val="24"/>
          <w:lang w:eastAsia="zh-CN"/>
        </w:rPr>
        <w:t>/20   -   Shift</w:t>
      </w:r>
      <w:r w:rsidR="0035083B">
        <w:rPr>
          <w:sz w:val="24"/>
          <w:lang w:eastAsia="zh-CN"/>
        </w:rPr>
        <w:t xml:space="preserve"> out from production and put aside</w:t>
      </w:r>
      <w:bookmarkStart w:id="0" w:name="_GoBack"/>
      <w:bookmarkEnd w:id="0"/>
    </w:p>
    <w:p w:rsidR="00E72EB6" w:rsidRPr="002409DA" w:rsidRDefault="00F84E44">
      <w:pPr>
        <w:rPr>
          <w:sz w:val="24"/>
          <w:lang w:eastAsia="zh-CN"/>
        </w:rPr>
      </w:pPr>
      <w:r>
        <w:rPr>
          <w:sz w:val="24"/>
          <w:lang w:eastAsia="zh-CN"/>
        </w:rPr>
        <w:t>29/09</w:t>
      </w:r>
      <w:r w:rsidR="00321127">
        <w:rPr>
          <w:sz w:val="24"/>
          <w:lang w:eastAsia="zh-CN"/>
        </w:rPr>
        <w:t xml:space="preserve">/20   -   </w:t>
      </w:r>
      <w:r w:rsidR="0035083B">
        <w:rPr>
          <w:sz w:val="24"/>
          <w:lang w:eastAsia="zh-CN"/>
        </w:rPr>
        <w:t>Unload machine from low-loader, upright, shift and position into production</w:t>
      </w:r>
      <w:r w:rsidR="00E72EB6">
        <w:rPr>
          <w:sz w:val="24"/>
          <w:lang w:eastAsia="zh-CN"/>
        </w:rPr>
        <w:t xml:space="preserve"> </w:t>
      </w:r>
    </w:p>
    <w:p w:rsidR="005226B3" w:rsidRDefault="005226B3">
      <w:pPr>
        <w:rPr>
          <w:sz w:val="24"/>
          <w:szCs w:val="24"/>
          <w:lang w:eastAsia="zh-CN"/>
        </w:rPr>
      </w:pPr>
    </w:p>
    <w:p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E72EB6" w:rsidRDefault="0035083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</w:t>
      </w:r>
      <w:r w:rsidR="00E72EB6">
        <w:rPr>
          <w:sz w:val="24"/>
          <w:szCs w:val="24"/>
          <w:lang w:eastAsia="zh-CN"/>
        </w:rPr>
        <w:t xml:space="preserve"> am </w:t>
      </w:r>
    </w:p>
    <w:p w:rsidR="00E72EB6" w:rsidRPr="00E72EB6" w:rsidRDefault="00E72EB6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0C5453" w:rsidP="001D45A5">
      <w:pPr>
        <w:pStyle w:val="Heading4"/>
      </w:pPr>
      <w:r>
        <w:t xml:space="preserve">70 Joo Koon Circle </w:t>
      </w:r>
    </w:p>
    <w:p w:rsidR="003A6EE4" w:rsidRPr="003A6EE4" w:rsidRDefault="000C5453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Nakano </w:t>
      </w:r>
      <w:r w:rsidR="00F84E44">
        <w:rPr>
          <w:sz w:val="24"/>
          <w:szCs w:val="24"/>
          <w:lang w:eastAsia="zh-CN"/>
        </w:rPr>
        <w:t>Metal Press (S)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C5453" w:rsidRDefault="000C545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70ton mobile crane</w:t>
      </w:r>
    </w:p>
    <w:p w:rsidR="00FD6726" w:rsidRDefault="001D45A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E72EB6">
        <w:rPr>
          <w:bCs/>
          <w:sz w:val="24"/>
          <w:lang w:eastAsia="zh-CN"/>
        </w:rPr>
        <w:t>-2</w:t>
      </w:r>
      <w:r w:rsidR="002409DA">
        <w:rPr>
          <w:bCs/>
          <w:sz w:val="24"/>
          <w:lang w:eastAsia="zh-CN"/>
        </w:rPr>
        <w:t xml:space="preserve"> x 633 lo</w:t>
      </w:r>
      <w:r w:rsidR="00647E7B">
        <w:rPr>
          <w:bCs/>
          <w:sz w:val="24"/>
          <w:lang w:eastAsia="zh-CN"/>
        </w:rPr>
        <w:t>rry loader</w:t>
      </w:r>
    </w:p>
    <w:p w:rsidR="000C5453" w:rsidRDefault="000C545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low-loader</w:t>
      </w:r>
    </w:p>
    <w:p w:rsidR="00FD6726" w:rsidRPr="00A4691E" w:rsidRDefault="000C545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FD6726">
        <w:rPr>
          <w:bCs/>
          <w:sz w:val="24"/>
          <w:lang w:eastAsia="zh-CN"/>
        </w:rPr>
        <w:t>forklift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467DA" w:rsidRDefault="0035083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8-10 ton w</w:t>
      </w:r>
      <w:r w:rsidR="000C5453">
        <w:rPr>
          <w:sz w:val="24"/>
          <w:lang w:eastAsia="zh-CN"/>
        </w:rPr>
        <w:t>ire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111E78" w:rsidRDefault="000C54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794EBB" w:rsidRDefault="00794E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111E78" w:rsidRDefault="00111E7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72EB6" w:rsidRDefault="00E72EB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 w:rsidR="0035083B"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35083B">
        <w:rPr>
          <w:sz w:val="24"/>
          <w:lang w:eastAsia="zh-CN"/>
        </w:rPr>
        <w:t xml:space="preserve">ervisor, rigger, signalman, mobile and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5083B" w:rsidRDefault="0035083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5083B" w:rsidRPr="00AD3504" w:rsidRDefault="006467DA" w:rsidP="005226B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AD3504" w:rsidRPr="00AD3504" w:rsidRDefault="00AD3504" w:rsidP="00AD3504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Move out</w:t>
      </w:r>
    </w:p>
    <w:p w:rsidR="003A6EE4" w:rsidRDefault="00AD350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 machine </w:t>
      </w:r>
    </w:p>
    <w:p w:rsidR="00AD3504" w:rsidRDefault="00AD350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AD3504" w:rsidRDefault="00AD350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Put machine aside, next day hoist up onto low-loader</w:t>
      </w:r>
    </w:p>
    <w:p w:rsidR="00AD3504" w:rsidRDefault="00AD3504" w:rsidP="00AD35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D3504" w:rsidRPr="00AD3504" w:rsidRDefault="00AD3504" w:rsidP="00AD3504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Move in</w:t>
      </w:r>
    </w:p>
    <w:p w:rsidR="00E72EB6" w:rsidRDefault="00AD350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 crane and lorry loader at designated hoisting area</w:t>
      </w:r>
    </w:p>
    <w:p w:rsidR="00AD3504" w:rsidRDefault="00AD350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low-loader to near crane </w:t>
      </w:r>
    </w:p>
    <w:p w:rsidR="00AD3504" w:rsidRDefault="00AD350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down machine from low-loader</w:t>
      </w:r>
    </w:p>
    <w:p w:rsidR="00AD3504" w:rsidRDefault="00AD350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to the ground</w:t>
      </w:r>
    </w:p>
    <w:p w:rsidR="00AD3504" w:rsidRDefault="00AD350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mobile crane and lorry loader to upright machine</w:t>
      </w:r>
    </w:p>
    <w:p w:rsidR="00AD3504" w:rsidRDefault="00AD350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AD3504" w:rsidRDefault="00AD350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transport machine into production area</w:t>
      </w:r>
    </w:p>
    <w:p w:rsidR="00AD3504" w:rsidRDefault="00AD350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Position machine at the designated location</w:t>
      </w:r>
    </w:p>
    <w:p w:rsidR="00AD3504" w:rsidRDefault="00AD350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 machine and insert levelling pad </w:t>
      </w:r>
      <w:r w:rsidR="005925A4">
        <w:rPr>
          <w:sz w:val="24"/>
          <w:lang w:eastAsia="zh-CN"/>
        </w:rPr>
        <w:t xml:space="preserve">under machine bed </w:t>
      </w:r>
    </w:p>
    <w:p w:rsidR="005B54EC" w:rsidRDefault="00E1676E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Komatsu single crank press and load onto low-loader</w:t>
      </w:r>
    </w:p>
    <w:p w:rsidR="009D0612" w:rsidRDefault="00E1676E" w:rsidP="00E167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</w:t>
      </w:r>
      <w:r w:rsidR="009D0612" w:rsidRPr="00E1676E">
        <w:rPr>
          <w:sz w:val="24"/>
          <w:lang w:eastAsia="zh-CN"/>
        </w:rPr>
        <w:t xml:space="preserve"> belt </w:t>
      </w:r>
      <w:r>
        <w:rPr>
          <w:sz w:val="24"/>
          <w:lang w:eastAsia="zh-CN"/>
        </w:rPr>
        <w:t>prior to moving out of premise</w:t>
      </w:r>
    </w:p>
    <w:p w:rsidR="00E1676E" w:rsidRPr="00E1676E" w:rsidRDefault="00E1676E" w:rsidP="00E167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to Eric Wong warehouse</w:t>
      </w:r>
    </w:p>
    <w:p w:rsidR="00111E78" w:rsidRPr="009D0612" w:rsidRDefault="0099046A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0612">
        <w:rPr>
          <w:sz w:val="24"/>
          <w:lang w:eastAsia="zh-CN"/>
        </w:rPr>
        <w:t xml:space="preserve">Once job complete, team leader will instruct the team </w:t>
      </w:r>
      <w:r w:rsidR="005226B3" w:rsidRPr="009D0612">
        <w:rPr>
          <w:sz w:val="24"/>
          <w:lang w:eastAsia="zh-CN"/>
        </w:rPr>
        <w:t>to perform proper housekeeping</w:t>
      </w:r>
    </w:p>
    <w:p w:rsidR="0099046A" w:rsidRPr="009D0612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E1676E" w:rsidRDefault="0099046A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D0612" w:rsidRDefault="009D0612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1B12" w:rsidRDefault="00471B12">
      <w:r>
        <w:separator/>
      </w:r>
    </w:p>
  </w:endnote>
  <w:endnote w:type="continuationSeparator" w:id="0">
    <w:p w:rsidR="00471B12" w:rsidRDefault="00471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1676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1676E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1B12" w:rsidRDefault="00471B12">
      <w:r>
        <w:separator/>
      </w:r>
    </w:p>
  </w:footnote>
  <w:footnote w:type="continuationSeparator" w:id="0">
    <w:p w:rsidR="00471B12" w:rsidRDefault="00471B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471B1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471B12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0D64"/>
    <w:rsid w:val="00094D4F"/>
    <w:rsid w:val="000A4E07"/>
    <w:rsid w:val="000C5453"/>
    <w:rsid w:val="000C68D5"/>
    <w:rsid w:val="000D3C89"/>
    <w:rsid w:val="000D3F7C"/>
    <w:rsid w:val="000E0C67"/>
    <w:rsid w:val="00111E78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572E"/>
    <w:rsid w:val="001D45A5"/>
    <w:rsid w:val="00206BD9"/>
    <w:rsid w:val="00211F1E"/>
    <w:rsid w:val="002409DA"/>
    <w:rsid w:val="00251AD9"/>
    <w:rsid w:val="00256DBB"/>
    <w:rsid w:val="00257C21"/>
    <w:rsid w:val="002A548B"/>
    <w:rsid w:val="0030317F"/>
    <w:rsid w:val="00321127"/>
    <w:rsid w:val="00333DB7"/>
    <w:rsid w:val="0035083B"/>
    <w:rsid w:val="00375E51"/>
    <w:rsid w:val="003A6EE4"/>
    <w:rsid w:val="003D5FEC"/>
    <w:rsid w:val="003D79A3"/>
    <w:rsid w:val="00456295"/>
    <w:rsid w:val="00466C7A"/>
    <w:rsid w:val="00471B12"/>
    <w:rsid w:val="004C1FD3"/>
    <w:rsid w:val="00501090"/>
    <w:rsid w:val="005226B3"/>
    <w:rsid w:val="005366A1"/>
    <w:rsid w:val="005463C4"/>
    <w:rsid w:val="005740F3"/>
    <w:rsid w:val="0057657F"/>
    <w:rsid w:val="005925A4"/>
    <w:rsid w:val="005955A7"/>
    <w:rsid w:val="005B54EC"/>
    <w:rsid w:val="005D3C81"/>
    <w:rsid w:val="005E155C"/>
    <w:rsid w:val="006467DA"/>
    <w:rsid w:val="00647E7B"/>
    <w:rsid w:val="00647F9A"/>
    <w:rsid w:val="0066401C"/>
    <w:rsid w:val="00670B64"/>
    <w:rsid w:val="00693582"/>
    <w:rsid w:val="006B3F8F"/>
    <w:rsid w:val="006C647D"/>
    <w:rsid w:val="006F0847"/>
    <w:rsid w:val="006F12DE"/>
    <w:rsid w:val="007036E3"/>
    <w:rsid w:val="00760813"/>
    <w:rsid w:val="00777860"/>
    <w:rsid w:val="00782328"/>
    <w:rsid w:val="00794EBB"/>
    <w:rsid w:val="00797545"/>
    <w:rsid w:val="007D338F"/>
    <w:rsid w:val="007D4C7E"/>
    <w:rsid w:val="007F663B"/>
    <w:rsid w:val="0083651A"/>
    <w:rsid w:val="00871396"/>
    <w:rsid w:val="0087572A"/>
    <w:rsid w:val="00885DDC"/>
    <w:rsid w:val="00895D5D"/>
    <w:rsid w:val="008A3C35"/>
    <w:rsid w:val="008C067B"/>
    <w:rsid w:val="008D2441"/>
    <w:rsid w:val="00964ED6"/>
    <w:rsid w:val="00971AE8"/>
    <w:rsid w:val="0099046A"/>
    <w:rsid w:val="009A18A9"/>
    <w:rsid w:val="009A228D"/>
    <w:rsid w:val="009D0612"/>
    <w:rsid w:val="009F4FEB"/>
    <w:rsid w:val="00A2540E"/>
    <w:rsid w:val="00A4691E"/>
    <w:rsid w:val="00A6099B"/>
    <w:rsid w:val="00A73EA0"/>
    <w:rsid w:val="00A81D33"/>
    <w:rsid w:val="00A9491E"/>
    <w:rsid w:val="00AA67DA"/>
    <w:rsid w:val="00AD3504"/>
    <w:rsid w:val="00AD5F61"/>
    <w:rsid w:val="00B06871"/>
    <w:rsid w:val="00B16B6D"/>
    <w:rsid w:val="00B444AC"/>
    <w:rsid w:val="00B568EA"/>
    <w:rsid w:val="00B742F4"/>
    <w:rsid w:val="00B80BDB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E1676E"/>
    <w:rsid w:val="00E3288E"/>
    <w:rsid w:val="00E72EB6"/>
    <w:rsid w:val="00E76DB5"/>
    <w:rsid w:val="00EC1220"/>
    <w:rsid w:val="00EF55B5"/>
    <w:rsid w:val="00F03666"/>
    <w:rsid w:val="00F15A11"/>
    <w:rsid w:val="00F25404"/>
    <w:rsid w:val="00F63C6A"/>
    <w:rsid w:val="00F75133"/>
    <w:rsid w:val="00F84E44"/>
    <w:rsid w:val="00FD2099"/>
    <w:rsid w:val="00FD6726"/>
    <w:rsid w:val="00FD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30</TotalTime>
  <Pages>1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2936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2020-09-22T02:44:00Z</cp:lastPrinted>
  <dcterms:created xsi:type="dcterms:W3CDTF">2020-09-21T05:58:00Z</dcterms:created>
  <dcterms:modified xsi:type="dcterms:W3CDTF">2020-09-22T02:44:00Z</dcterms:modified>
</cp:coreProperties>
</file>