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246F6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F6DA806" w14:textId="57A9B2B3" w:rsidR="00684C71" w:rsidRDefault="009D4D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01225">
        <w:rPr>
          <w:sz w:val="24"/>
        </w:rPr>
        <w:t>11</w:t>
      </w:r>
      <w:r w:rsidR="00D01225" w:rsidRPr="00D01225">
        <w:rPr>
          <w:sz w:val="24"/>
          <w:vertAlign w:val="superscript"/>
        </w:rPr>
        <w:t>th</w:t>
      </w:r>
      <w:r w:rsidR="00D01225">
        <w:rPr>
          <w:sz w:val="24"/>
        </w:rPr>
        <w:t xml:space="preserve"> Dec</w:t>
      </w:r>
      <w:r w:rsidR="00F24DC6">
        <w:rPr>
          <w:sz w:val="24"/>
        </w:rPr>
        <w:t xml:space="preserve"> 2024</w:t>
      </w:r>
    </w:p>
    <w:p w14:paraId="5CD3F29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A0DF01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3C11B92" w14:textId="1E877408"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unload </w:t>
      </w:r>
      <w:proofErr w:type="gramStart"/>
      <w:r w:rsidR="00D01225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</w:t>
      </w:r>
      <w:proofErr w:type="gramEnd"/>
      <w:r>
        <w:rPr>
          <w:sz w:val="24"/>
          <w:lang w:eastAsia="zh-CN"/>
        </w:rPr>
        <w:t xml:space="preserve"> machi</w:t>
      </w:r>
      <w:r w:rsidR="00794F62">
        <w:rPr>
          <w:sz w:val="24"/>
          <w:lang w:eastAsia="zh-CN"/>
        </w:rPr>
        <w:t xml:space="preserve">ne from lorry chassis, </w:t>
      </w:r>
      <w:r>
        <w:rPr>
          <w:sz w:val="24"/>
          <w:lang w:eastAsia="zh-CN"/>
        </w:rPr>
        <w:t xml:space="preserve">shift and position into customer premise at </w:t>
      </w:r>
      <w:r w:rsidR="00D01225">
        <w:rPr>
          <w:sz w:val="24"/>
          <w:lang w:eastAsia="zh-CN"/>
        </w:rPr>
        <w:t>3</w:t>
      </w:r>
      <w:r w:rsidR="00D01225" w:rsidRPr="00D01225">
        <w:rPr>
          <w:sz w:val="24"/>
          <w:vertAlign w:val="superscript"/>
          <w:lang w:eastAsia="zh-CN"/>
        </w:rPr>
        <w:t>rd</w:t>
      </w:r>
      <w:r w:rsidR="00D01225">
        <w:rPr>
          <w:sz w:val="24"/>
          <w:lang w:eastAsia="zh-CN"/>
        </w:rPr>
        <w:t xml:space="preserve"> floor via cargo lift </w:t>
      </w:r>
    </w:p>
    <w:p w14:paraId="724B68C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1FEC792" w14:textId="77777777"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14:paraId="363B17DD" w14:textId="55B6467D" w:rsidR="00F24DC6" w:rsidRDefault="00D012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Chamber 1000L</w:t>
      </w:r>
    </w:p>
    <w:p w14:paraId="5116E64C" w14:textId="2FD4E08B" w:rsidR="00A377EA" w:rsidRPr="009D4DA6" w:rsidRDefault="00A377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223 x 129 x 245 cm each</w:t>
      </w:r>
    </w:p>
    <w:p w14:paraId="140F3B60" w14:textId="164E301E" w:rsidR="000E079B" w:rsidRPr="008F6594" w:rsidRDefault="00794F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D01225">
        <w:rPr>
          <w:sz w:val="24"/>
          <w:szCs w:val="24"/>
          <w:lang w:eastAsia="zh-CN"/>
        </w:rPr>
        <w:t>842</w:t>
      </w:r>
      <w:r>
        <w:rPr>
          <w:sz w:val="24"/>
          <w:szCs w:val="24"/>
          <w:lang w:eastAsia="zh-CN"/>
        </w:rPr>
        <w:t xml:space="preserve"> kg</w:t>
      </w:r>
      <w:r w:rsidR="00D01225">
        <w:rPr>
          <w:sz w:val="24"/>
          <w:szCs w:val="24"/>
          <w:lang w:eastAsia="zh-CN"/>
        </w:rPr>
        <w:t xml:space="preserve"> each </w:t>
      </w:r>
    </w:p>
    <w:p w14:paraId="27658D4C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EA51A8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14B8AF3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A1E5B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B97029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109F4C" w14:textId="3348C007" w:rsidR="00684C71" w:rsidRDefault="00D012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18/12</w:t>
      </w:r>
      <w:r w:rsidR="00794F62">
        <w:rPr>
          <w:sz w:val="24"/>
          <w:lang w:eastAsia="zh-CN"/>
        </w:rPr>
        <w:t>/</w:t>
      </w:r>
      <w:r w:rsidR="00F24DC6">
        <w:rPr>
          <w:sz w:val="24"/>
          <w:lang w:eastAsia="zh-CN"/>
        </w:rPr>
        <w:t>24</w:t>
      </w:r>
    </w:p>
    <w:p w14:paraId="7ABC0E9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895502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8EFB93" w14:textId="77777777" w:rsidR="006175E6" w:rsidRPr="006175E6" w:rsidRDefault="00874E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09.45am</w:t>
      </w:r>
    </w:p>
    <w:p w14:paraId="4E562C0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AE45C5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5B848BC" w14:textId="77777777" w:rsidR="00707B09" w:rsidRDefault="00794F62" w:rsidP="00707B09">
      <w:pPr>
        <w:pStyle w:val="Heading4"/>
      </w:pPr>
      <w:r>
        <w:t>110 International Rd</w:t>
      </w:r>
    </w:p>
    <w:p w14:paraId="09CB0BD3" w14:textId="77777777" w:rsidR="00707B09" w:rsidRPr="00707B09" w:rsidRDefault="00794F6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Molex Singapore</w:t>
      </w:r>
      <w:r w:rsidR="00BD75E9">
        <w:rPr>
          <w:sz w:val="24"/>
          <w:szCs w:val="24"/>
          <w:lang w:eastAsia="zh-CN"/>
        </w:rPr>
        <w:t xml:space="preserve"> Pte Ltd</w:t>
      </w:r>
    </w:p>
    <w:p w14:paraId="4D91419E" w14:textId="77777777" w:rsidR="00684C71" w:rsidRDefault="00684C71">
      <w:pPr>
        <w:rPr>
          <w:lang w:eastAsia="zh-CN"/>
        </w:rPr>
      </w:pPr>
    </w:p>
    <w:p w14:paraId="588F2B6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781FD6C" w14:textId="77777777"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14:paraId="20E3BF46" w14:textId="77777777" w:rsidR="00684C71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5C2DAC41" w14:textId="77777777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94F62">
        <w:rPr>
          <w:sz w:val="24"/>
          <w:lang w:eastAsia="zh-CN"/>
        </w:rPr>
        <w:t>ebbing</w:t>
      </w:r>
      <w:r w:rsidR="0071587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5F3632EC" w14:textId="77777777" w:rsidR="00794F62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3D4C647F" w14:textId="77777777" w:rsidR="000E079B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2570EAEB" w14:textId="77A350D4" w:rsidR="00D01225" w:rsidRDefault="00D012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(to lay out for floor protection)</w:t>
      </w:r>
    </w:p>
    <w:p w14:paraId="36B83108" w14:textId="77777777"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3DD207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5AF336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7258ABDB" w14:textId="77777777" w:rsidR="00A377E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4D1845A0" w14:textId="4BAE21EF" w:rsidR="00684C71" w:rsidRPr="00A377EA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3733E377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CAA2BFD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76667FF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0685E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0A0C9F8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371179E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A3F125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067161A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0DC78804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AB9A72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7F4E064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54651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13B69798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EE26846" w14:textId="77777777" w:rsidR="0027302B" w:rsidRPr="00E85CC3" w:rsidRDefault="0027302B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85CC3">
        <w:rPr>
          <w:sz w:val="24"/>
          <w:lang w:eastAsia="zh-CN"/>
        </w:rPr>
        <w:t>Uncrate machine case</w:t>
      </w:r>
      <w:r w:rsidR="003346E1" w:rsidRPr="00E85CC3">
        <w:rPr>
          <w:sz w:val="24"/>
          <w:lang w:eastAsia="zh-CN"/>
        </w:rPr>
        <w:t xml:space="preserve"> </w:t>
      </w:r>
      <w:r w:rsidRPr="00E85CC3">
        <w:rPr>
          <w:sz w:val="24"/>
          <w:lang w:eastAsia="zh-CN"/>
        </w:rPr>
        <w:t xml:space="preserve">and put aside </w:t>
      </w:r>
    </w:p>
    <w:p w14:paraId="2EC73F44" w14:textId="77777777" w:rsid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2CD2D485" w14:textId="77777777" w:rsidR="009D4DA6" w:rsidRP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2F2FAA5D" w14:textId="77777777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9D4DA6">
        <w:rPr>
          <w:sz w:val="24"/>
          <w:lang w:eastAsia="zh-CN"/>
        </w:rPr>
        <w:t xml:space="preserve"> up and detach machine from base</w:t>
      </w:r>
      <w:r w:rsidR="00E85CC3">
        <w:rPr>
          <w:sz w:val="24"/>
          <w:lang w:eastAsia="zh-CN"/>
        </w:rPr>
        <w:t xml:space="preserve"> </w:t>
      </w:r>
    </w:p>
    <w:p w14:paraId="52A78687" w14:textId="77777777"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14:paraId="7FE0D396" w14:textId="77777777"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14:paraId="6F222CEE" w14:textId="77777777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14:paraId="0D22A804" w14:textId="18EBD0D4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</w:t>
      </w:r>
      <w:r w:rsidR="00D01225">
        <w:rPr>
          <w:sz w:val="24"/>
          <w:lang w:eastAsia="zh-CN"/>
        </w:rPr>
        <w:t>3</w:t>
      </w:r>
      <w:r w:rsidR="00D01225" w:rsidRPr="00D01225">
        <w:rPr>
          <w:sz w:val="24"/>
          <w:vertAlign w:val="superscript"/>
          <w:lang w:eastAsia="zh-CN"/>
        </w:rPr>
        <w:t>rd</w:t>
      </w:r>
      <w:r w:rsidR="00D01225">
        <w:rPr>
          <w:sz w:val="24"/>
          <w:lang w:eastAsia="zh-CN"/>
        </w:rPr>
        <w:t xml:space="preserve"> floor via cargo lift</w:t>
      </w:r>
    </w:p>
    <w:p w14:paraId="26E13C41" w14:textId="618E3776" w:rsidR="002865C2" w:rsidRPr="00D01225" w:rsidRDefault="00512C02" w:rsidP="00D012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14:paraId="29D15A76" w14:textId="77777777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F883A54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32A413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9CD3489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7065381E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7626DA9F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94F6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4B9DEC30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047AD2F8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A1B52" w14:textId="77777777" w:rsidR="00E636BB" w:rsidRDefault="00E636BB">
      <w:r>
        <w:separator/>
      </w:r>
    </w:p>
  </w:endnote>
  <w:endnote w:type="continuationSeparator" w:id="0">
    <w:p w14:paraId="011D738E" w14:textId="77777777" w:rsidR="00E636BB" w:rsidRDefault="00E63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2DD89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45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45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0A79A" w14:textId="77777777" w:rsidR="00E636BB" w:rsidRDefault="00E636BB">
      <w:r>
        <w:separator/>
      </w:r>
    </w:p>
  </w:footnote>
  <w:footnote w:type="continuationSeparator" w:id="0">
    <w:p w14:paraId="4ED7957E" w14:textId="77777777" w:rsidR="00E636BB" w:rsidRDefault="00E63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700FD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74A0A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D4DCC4A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CA31FAD" w14:textId="77777777" w:rsidR="00F24DC6" w:rsidRDefault="00F24DC6" w:rsidP="009D4DA6">
    <w:pPr>
      <w:pStyle w:val="Header"/>
      <w:jc w:val="center"/>
    </w:pPr>
    <w:r>
      <w:t xml:space="preserve">28 </w:t>
    </w:r>
    <w:proofErr w:type="spellStart"/>
    <w:r w:rsidR="009D4DA6">
      <w:t>Kranji</w:t>
    </w:r>
    <w:proofErr w:type="spellEnd"/>
    <w:r w:rsidR="009D4DA6">
      <w:t xml:space="preserve"> Loop #05-03 </w:t>
    </w:r>
    <w:proofErr w:type="spellStart"/>
    <w:r w:rsidR="009D4DA6">
      <w:t>Kranji</w:t>
    </w:r>
    <w:proofErr w:type="spellEnd"/>
    <w:r w:rsidR="009D4DA6">
      <w:t xml:space="preserve"> Green, </w:t>
    </w:r>
    <w:r>
      <w:t>Singapore 739571</w:t>
    </w:r>
  </w:p>
  <w:p w14:paraId="79032628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14:paraId="08DBC57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3346A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2AB8D5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562328">
    <w:abstractNumId w:val="2"/>
  </w:num>
  <w:num w:numId="2" w16cid:durableId="824980039">
    <w:abstractNumId w:val="4"/>
  </w:num>
  <w:num w:numId="3" w16cid:durableId="1593272117">
    <w:abstractNumId w:val="0"/>
  </w:num>
  <w:num w:numId="4" w16cid:durableId="44524483">
    <w:abstractNumId w:val="9"/>
  </w:num>
  <w:num w:numId="5" w16cid:durableId="364674989">
    <w:abstractNumId w:val="5"/>
  </w:num>
  <w:num w:numId="6" w16cid:durableId="1422068451">
    <w:abstractNumId w:val="6"/>
  </w:num>
  <w:num w:numId="7" w16cid:durableId="406421320">
    <w:abstractNumId w:val="3"/>
  </w:num>
  <w:num w:numId="8" w16cid:durableId="346517357">
    <w:abstractNumId w:val="7"/>
  </w:num>
  <w:num w:numId="9" w16cid:durableId="823081410">
    <w:abstractNumId w:val="1"/>
  </w:num>
  <w:num w:numId="10" w16cid:durableId="8872097">
    <w:abstractNumId w:val="8"/>
  </w:num>
  <w:num w:numId="11" w16cid:durableId="149594699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3400B"/>
    <w:rsid w:val="00171CEF"/>
    <w:rsid w:val="0019646E"/>
    <w:rsid w:val="001A07FF"/>
    <w:rsid w:val="001F0EA4"/>
    <w:rsid w:val="00205704"/>
    <w:rsid w:val="0025248E"/>
    <w:rsid w:val="0027302B"/>
    <w:rsid w:val="002827E4"/>
    <w:rsid w:val="002865C2"/>
    <w:rsid w:val="00294E87"/>
    <w:rsid w:val="0030061F"/>
    <w:rsid w:val="003346E1"/>
    <w:rsid w:val="0034240F"/>
    <w:rsid w:val="00370D03"/>
    <w:rsid w:val="00381B4B"/>
    <w:rsid w:val="003B5F47"/>
    <w:rsid w:val="003E3971"/>
    <w:rsid w:val="00425424"/>
    <w:rsid w:val="00431476"/>
    <w:rsid w:val="00444C41"/>
    <w:rsid w:val="004545DB"/>
    <w:rsid w:val="00512C02"/>
    <w:rsid w:val="00590C22"/>
    <w:rsid w:val="00593E22"/>
    <w:rsid w:val="0059472C"/>
    <w:rsid w:val="006175E6"/>
    <w:rsid w:val="006210BB"/>
    <w:rsid w:val="0063389C"/>
    <w:rsid w:val="00684C71"/>
    <w:rsid w:val="00685287"/>
    <w:rsid w:val="006B5B11"/>
    <w:rsid w:val="006B6525"/>
    <w:rsid w:val="00707B09"/>
    <w:rsid w:val="0071587E"/>
    <w:rsid w:val="007167EE"/>
    <w:rsid w:val="007205AC"/>
    <w:rsid w:val="00767049"/>
    <w:rsid w:val="007814C6"/>
    <w:rsid w:val="007852B8"/>
    <w:rsid w:val="00794F62"/>
    <w:rsid w:val="007E7225"/>
    <w:rsid w:val="00805829"/>
    <w:rsid w:val="0081336E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41E75"/>
    <w:rsid w:val="00952F7F"/>
    <w:rsid w:val="009C1EC8"/>
    <w:rsid w:val="009D4DA6"/>
    <w:rsid w:val="009E56D8"/>
    <w:rsid w:val="009E6EFA"/>
    <w:rsid w:val="00A26F7E"/>
    <w:rsid w:val="00A30C5A"/>
    <w:rsid w:val="00A377EA"/>
    <w:rsid w:val="00A525B4"/>
    <w:rsid w:val="00A64537"/>
    <w:rsid w:val="00AE39C9"/>
    <w:rsid w:val="00B03E9B"/>
    <w:rsid w:val="00B15AE3"/>
    <w:rsid w:val="00B70004"/>
    <w:rsid w:val="00BB3673"/>
    <w:rsid w:val="00BB614A"/>
    <w:rsid w:val="00BD75E9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01225"/>
    <w:rsid w:val="00D36401"/>
    <w:rsid w:val="00DB001C"/>
    <w:rsid w:val="00E636BB"/>
    <w:rsid w:val="00E85CC3"/>
    <w:rsid w:val="00E9120A"/>
    <w:rsid w:val="00EA7ED5"/>
    <w:rsid w:val="00EC1A7D"/>
    <w:rsid w:val="00ED5922"/>
    <w:rsid w:val="00F176B3"/>
    <w:rsid w:val="00F24DC6"/>
    <w:rsid w:val="00F3464B"/>
    <w:rsid w:val="00F62800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FBE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6C95-CAEC-4346-A455-9EBD2AE9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2024-12-11T01:23:00Z</cp:lastPrinted>
  <dcterms:created xsi:type="dcterms:W3CDTF">2024-10-15T01:24:00Z</dcterms:created>
  <dcterms:modified xsi:type="dcterms:W3CDTF">2024-12-11T01:23:00Z</dcterms:modified>
</cp:coreProperties>
</file>