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C2BEA" w14:textId="77777777" w:rsidR="002928B6" w:rsidRDefault="002928B6">
      <w:pPr>
        <w:pStyle w:val="Title"/>
        <w:jc w:val="left"/>
        <w:rPr>
          <w:lang w:eastAsia="zh-CN"/>
        </w:rPr>
      </w:pPr>
    </w:p>
    <w:p w14:paraId="79FCEF80" w14:textId="367CB518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24ECCB17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82C32">
        <w:rPr>
          <w:sz w:val="24"/>
        </w:rPr>
        <w:t>31</w:t>
      </w:r>
      <w:r w:rsidR="00882C32" w:rsidRPr="00882C32">
        <w:rPr>
          <w:sz w:val="24"/>
          <w:vertAlign w:val="superscript"/>
        </w:rPr>
        <w:t>st</w:t>
      </w:r>
      <w:r w:rsidR="00B21F18">
        <w:rPr>
          <w:sz w:val="24"/>
        </w:rPr>
        <w:t xml:space="preserve"> Oct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1FA61002" w:rsidR="00D95D0B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 factory premise at ground floor</w:t>
      </w:r>
    </w:p>
    <w:p w14:paraId="786E1D1B" w14:textId="759EB8D1" w:rsidR="00882C32" w:rsidRDefault="00882C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1 unit robot arm to loading bay, </w:t>
      </w:r>
      <w:r w:rsidR="002928B6">
        <w:rPr>
          <w:sz w:val="24"/>
          <w:lang w:eastAsia="zh-CN"/>
        </w:rPr>
        <w:t xml:space="preserve">load up onto lorry chassis and deliver to scrapyard for disposal </w:t>
      </w:r>
    </w:p>
    <w:p w14:paraId="5ED679D6" w14:textId="0F9A88BF" w:rsidR="002928B6" w:rsidRPr="006F6838" w:rsidRDefault="00292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relocate 1 unit sandblast machine and 1 unit work bench within production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2D47624" w14:textId="0B314687" w:rsidR="00A24848" w:rsidRDefault="00B21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0E41B3">
        <w:rPr>
          <w:bCs/>
          <w:sz w:val="24"/>
          <w:szCs w:val="24"/>
          <w:lang w:eastAsia="zh-CN"/>
        </w:rPr>
        <w:t>Hurco</w:t>
      </w:r>
      <w:proofErr w:type="spellEnd"/>
      <w:r w:rsidR="000E41B3">
        <w:rPr>
          <w:bCs/>
          <w:sz w:val="24"/>
          <w:szCs w:val="24"/>
          <w:lang w:eastAsia="zh-CN"/>
        </w:rPr>
        <w:t xml:space="preserve"> VM10</w:t>
      </w:r>
    </w:p>
    <w:p w14:paraId="2EA19A45" w14:textId="71AA2FE8" w:rsidR="001F5A69" w:rsidRDefault="00882C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220 x 180 x 210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</w:t>
      </w:r>
      <w:r w:rsidR="009E26E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>00 kg</w:t>
      </w:r>
      <w:r w:rsidR="00CB78C8">
        <w:rPr>
          <w:bCs/>
          <w:sz w:val="24"/>
          <w:szCs w:val="24"/>
          <w:lang w:eastAsia="zh-CN"/>
        </w:rPr>
        <w:t xml:space="preserve"> </w:t>
      </w:r>
      <w:r w:rsidR="00B21F1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6591F6F9" w:rsidR="00F147AF" w:rsidRPr="0073503C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15/11</w:t>
      </w:r>
      <w:r w:rsidR="005973A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3F7DF4A6" w:rsidR="00D15AA2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11803623" w:rsidR="00D15AA2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 Benoi Crescent</w:t>
      </w:r>
      <w:r w:rsidR="001F5A69">
        <w:rPr>
          <w:bCs/>
          <w:sz w:val="24"/>
          <w:szCs w:val="24"/>
          <w:lang w:eastAsia="zh-CN"/>
        </w:rPr>
        <w:t xml:space="preserve"> </w:t>
      </w:r>
    </w:p>
    <w:p w14:paraId="7EB67717" w14:textId="0AF90194" w:rsidR="007E0784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Schlumberger Reda Production Systems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6FAAB494" w:rsidR="00DF421F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0E41B3"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01680BF0" w14:textId="2F33715E" w:rsidR="002928B6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08A8">
        <w:rPr>
          <w:sz w:val="24"/>
          <w:lang w:eastAsia="zh-CN"/>
        </w:rPr>
        <w:t>7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CB33763" w14:textId="77777777" w:rsidR="009E26E3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C82B7C6" w14:textId="74145FFC" w:rsidR="005973AA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586F2A8A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0E41B3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FB8BCC" w14:textId="1260C016" w:rsidR="00763FA8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DA43790" w14:textId="77777777" w:rsidR="009E26E3" w:rsidRPr="009E26E3" w:rsidRDefault="009E26E3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09BDFD02" w14:textId="5F47CF2A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</w:t>
      </w:r>
      <w:r w:rsidR="00B94855">
        <w:t xml:space="preserve">                         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F586F5A" w14:textId="32EF171A" w:rsidR="00CE3FDE" w:rsidRDefault="009E26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lorry with machine </w:t>
      </w:r>
      <w:r w:rsidR="00B94855">
        <w:rPr>
          <w:b w:val="0"/>
          <w:sz w:val="24"/>
          <w:szCs w:val="24"/>
          <w:u w:val="none"/>
          <w:lang w:eastAsia="zh-CN"/>
        </w:rPr>
        <w:t>at designated</w:t>
      </w:r>
      <w:r>
        <w:rPr>
          <w:b w:val="0"/>
          <w:sz w:val="24"/>
          <w:szCs w:val="24"/>
          <w:u w:val="none"/>
          <w:lang w:eastAsia="zh-CN"/>
        </w:rPr>
        <w:t xml:space="preserve"> unloading area </w:t>
      </w:r>
      <w:r w:rsidR="00CE3FDE">
        <w:rPr>
          <w:b w:val="0"/>
          <w:sz w:val="24"/>
          <w:szCs w:val="24"/>
          <w:u w:val="none"/>
          <w:lang w:eastAsia="zh-CN"/>
        </w:rPr>
        <w:t xml:space="preserve"> </w:t>
      </w:r>
    </w:p>
    <w:p w14:paraId="61F990D4" w14:textId="6DECC2B1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205080EB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2C4FD72B" w14:textId="583F8710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</w:p>
    <w:p w14:paraId="75F0F771" w14:textId="7D17F83D" w:rsidR="000E41B3" w:rsidRDefault="000E41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1 unit robot arm from production, load onto lorry and deliver to scrapyard for disposal</w:t>
      </w:r>
    </w:p>
    <w:p w14:paraId="0DFE681D" w14:textId="6D59EAC2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2CB7FB0C" w14:textId="77777777" w:rsidR="009E26E3" w:rsidRDefault="009E26E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74DBD5F" w14:textId="2EF5F4AA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CDD78" w14:textId="77777777" w:rsidR="00BC1290" w:rsidRDefault="00BC1290">
      <w:r>
        <w:separator/>
      </w:r>
    </w:p>
  </w:endnote>
  <w:endnote w:type="continuationSeparator" w:id="0">
    <w:p w14:paraId="3D23455C" w14:textId="77777777" w:rsidR="00BC1290" w:rsidRDefault="00BC1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A7E95" w14:textId="77777777" w:rsidR="00BC1290" w:rsidRDefault="00BC1290">
      <w:r>
        <w:separator/>
      </w:r>
    </w:p>
  </w:footnote>
  <w:footnote w:type="continuationSeparator" w:id="0">
    <w:p w14:paraId="0646C56A" w14:textId="77777777" w:rsidR="00BC1290" w:rsidRDefault="00BC1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0DBB"/>
    <w:rsid w:val="0001590F"/>
    <w:rsid w:val="00040D1C"/>
    <w:rsid w:val="000532D2"/>
    <w:rsid w:val="00056F43"/>
    <w:rsid w:val="00083B53"/>
    <w:rsid w:val="000B14C2"/>
    <w:rsid w:val="000E41B3"/>
    <w:rsid w:val="000E48B7"/>
    <w:rsid w:val="00110FA2"/>
    <w:rsid w:val="00125970"/>
    <w:rsid w:val="00135785"/>
    <w:rsid w:val="00147418"/>
    <w:rsid w:val="00147E2F"/>
    <w:rsid w:val="0015089C"/>
    <w:rsid w:val="001603BC"/>
    <w:rsid w:val="00173868"/>
    <w:rsid w:val="00175F21"/>
    <w:rsid w:val="0018220D"/>
    <w:rsid w:val="001A79AD"/>
    <w:rsid w:val="001B1C7E"/>
    <w:rsid w:val="001D4F24"/>
    <w:rsid w:val="001D682C"/>
    <w:rsid w:val="001F45D6"/>
    <w:rsid w:val="001F5A69"/>
    <w:rsid w:val="00216F35"/>
    <w:rsid w:val="002245AE"/>
    <w:rsid w:val="00267E51"/>
    <w:rsid w:val="00282A7E"/>
    <w:rsid w:val="002928B6"/>
    <w:rsid w:val="00297257"/>
    <w:rsid w:val="002E5BAE"/>
    <w:rsid w:val="00372A1A"/>
    <w:rsid w:val="00376BC3"/>
    <w:rsid w:val="00387587"/>
    <w:rsid w:val="00391A33"/>
    <w:rsid w:val="003B7E9C"/>
    <w:rsid w:val="003C6966"/>
    <w:rsid w:val="004021A7"/>
    <w:rsid w:val="00412D09"/>
    <w:rsid w:val="00424AC2"/>
    <w:rsid w:val="00430975"/>
    <w:rsid w:val="00446E52"/>
    <w:rsid w:val="0045403D"/>
    <w:rsid w:val="004A70F3"/>
    <w:rsid w:val="004C263A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61D5A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116C"/>
    <w:rsid w:val="00763FA8"/>
    <w:rsid w:val="00772C26"/>
    <w:rsid w:val="007A5D4B"/>
    <w:rsid w:val="007A7269"/>
    <w:rsid w:val="007A7F42"/>
    <w:rsid w:val="007B0A28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1EA5"/>
    <w:rsid w:val="00864557"/>
    <w:rsid w:val="00882C32"/>
    <w:rsid w:val="00883F1F"/>
    <w:rsid w:val="008937B8"/>
    <w:rsid w:val="008C3313"/>
    <w:rsid w:val="008F7E9B"/>
    <w:rsid w:val="0093381E"/>
    <w:rsid w:val="00940648"/>
    <w:rsid w:val="00951BE3"/>
    <w:rsid w:val="0095706B"/>
    <w:rsid w:val="00962E22"/>
    <w:rsid w:val="009760F2"/>
    <w:rsid w:val="00976D96"/>
    <w:rsid w:val="00990A99"/>
    <w:rsid w:val="0099519F"/>
    <w:rsid w:val="009B0018"/>
    <w:rsid w:val="009B421A"/>
    <w:rsid w:val="009B64F4"/>
    <w:rsid w:val="009C3595"/>
    <w:rsid w:val="009D2D5D"/>
    <w:rsid w:val="009E26E3"/>
    <w:rsid w:val="009F1764"/>
    <w:rsid w:val="00A15E31"/>
    <w:rsid w:val="00A205DD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4855"/>
    <w:rsid w:val="00B95086"/>
    <w:rsid w:val="00BA1272"/>
    <w:rsid w:val="00BC1290"/>
    <w:rsid w:val="00BD19D6"/>
    <w:rsid w:val="00BE0949"/>
    <w:rsid w:val="00C0371B"/>
    <w:rsid w:val="00C173DF"/>
    <w:rsid w:val="00C236CF"/>
    <w:rsid w:val="00C2416E"/>
    <w:rsid w:val="00C52002"/>
    <w:rsid w:val="00C71AFC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B2443"/>
    <w:rsid w:val="00DC08A8"/>
    <w:rsid w:val="00DD67C3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3333"/>
    <w:rsid w:val="00F57A5C"/>
    <w:rsid w:val="00F66B02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2024-12-05T01:43:00Z</cp:lastPrinted>
  <dcterms:created xsi:type="dcterms:W3CDTF">2025-11-11T01:25:00Z</dcterms:created>
  <dcterms:modified xsi:type="dcterms:W3CDTF">2025-11-11T01:25:00Z</dcterms:modified>
</cp:coreProperties>
</file>