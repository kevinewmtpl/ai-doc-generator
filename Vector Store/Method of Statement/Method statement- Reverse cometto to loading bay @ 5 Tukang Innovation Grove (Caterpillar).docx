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7C4171">
      <w:pPr>
        <w:rPr>
          <w:sz w:val="24"/>
          <w:lang w:eastAsia="zh-CN"/>
        </w:rPr>
      </w:pPr>
      <w:r>
        <w:rPr>
          <w:sz w:val="24"/>
        </w:rPr>
        <w:t>Date: 19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Feb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7274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7973D6">
        <w:rPr>
          <w:sz w:val="24"/>
          <w:lang w:eastAsia="zh-CN"/>
        </w:rPr>
        <w:t xml:space="preserve">reverse </w:t>
      </w:r>
      <w:r w:rsidR="00D07C86">
        <w:rPr>
          <w:sz w:val="24"/>
          <w:lang w:eastAsia="zh-CN"/>
        </w:rPr>
        <w:t>cometto</w:t>
      </w:r>
      <w:r w:rsidR="007C1A13">
        <w:rPr>
          <w:sz w:val="24"/>
          <w:lang w:eastAsia="zh-CN"/>
        </w:rPr>
        <w:t xml:space="preserve"> to loading bay</w:t>
      </w:r>
      <w:r w:rsidR="006B6BF8">
        <w:rPr>
          <w:sz w:val="24"/>
          <w:lang w:eastAsia="zh-CN"/>
        </w:rPr>
        <w:t xml:space="preserve">, </w:t>
      </w:r>
      <w:r w:rsidR="00D07C86">
        <w:rPr>
          <w:sz w:val="24"/>
          <w:lang w:eastAsia="zh-CN"/>
        </w:rPr>
        <w:t xml:space="preserve">jack up engine,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 xml:space="preserve">shift </w:t>
      </w:r>
      <w:r w:rsidR="007C1A13">
        <w:rPr>
          <w:sz w:val="24"/>
          <w:lang w:eastAsia="zh-CN"/>
        </w:rPr>
        <w:t xml:space="preserve">out </w:t>
      </w:r>
      <w:r w:rsidR="00D07C86">
        <w:rPr>
          <w:sz w:val="24"/>
          <w:lang w:eastAsia="zh-CN"/>
        </w:rPr>
        <w:t xml:space="preserve">from cometto </w:t>
      </w:r>
      <w:r w:rsidR="0081336E">
        <w:rPr>
          <w:sz w:val="24"/>
          <w:lang w:eastAsia="zh-CN"/>
        </w:rPr>
        <w:t>and</w:t>
      </w:r>
      <w:r w:rsidR="00D07C86">
        <w:rPr>
          <w:sz w:val="24"/>
          <w:lang w:eastAsia="zh-CN"/>
        </w:rPr>
        <w:t xml:space="preserve"> position at the designated location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D07C8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Engine</w:t>
      </w:r>
      <w:r w:rsidR="00C8729C">
        <w:rPr>
          <w:b/>
          <w:sz w:val="32"/>
          <w:szCs w:val="32"/>
          <w:u w:val="single"/>
          <w:lang w:eastAsia="zh-CN"/>
        </w:rPr>
        <w:t xml:space="preserve"> Spec</w:t>
      </w:r>
    </w:p>
    <w:p w:rsidR="00294E87" w:rsidRDefault="00D07C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580 x 280 x 380 cm</w:t>
      </w:r>
    </w:p>
    <w:p w:rsidR="007C1A13" w:rsidRDefault="00D07C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25, 000 kg</w:t>
      </w:r>
    </w:p>
    <w:p w:rsidR="007C1A13" w:rsidRDefault="007C1A1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C1A13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07C86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7C41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22-23</w:t>
      </w:r>
      <w:r w:rsidR="00A85A75">
        <w:rPr>
          <w:sz w:val="24"/>
          <w:lang w:eastAsia="zh-CN"/>
        </w:rPr>
        <w:t>/</w:t>
      </w:r>
      <w:r w:rsidR="008D47C1">
        <w:rPr>
          <w:sz w:val="24"/>
          <w:lang w:eastAsia="zh-CN"/>
        </w:rPr>
        <w:t>02/</w:t>
      </w:r>
      <w:r w:rsidR="00A85A75">
        <w:rPr>
          <w:sz w:val="24"/>
          <w:lang w:eastAsia="zh-CN"/>
        </w:rPr>
        <w:t>2021</w:t>
      </w:r>
      <w:bookmarkStart w:id="0" w:name="_GoBack"/>
      <w:bookmarkEnd w:id="0"/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D07C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2859AC">
        <w:rPr>
          <w:b/>
          <w:bCs/>
          <w:sz w:val="32"/>
          <w:u w:val="single"/>
          <w:lang w:eastAsia="zh-CN"/>
        </w:rPr>
        <w:t xml:space="preserve"> of Operation </w:t>
      </w:r>
    </w:p>
    <w:p w:rsidR="003B63D2" w:rsidRPr="003B63D2" w:rsidRDefault="00A85A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07C86" w:rsidP="002E058D">
      <w:pPr>
        <w:pStyle w:val="Heading4"/>
      </w:pPr>
      <w:r>
        <w:t>5 Tukang Innovation Grove</w:t>
      </w:r>
    </w:p>
    <w:p w:rsidR="002E058D" w:rsidRPr="002E058D" w:rsidRDefault="00D07C86" w:rsidP="002E05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Caterpillar Marine Asia Pacific Pte Ltd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2439F" w:rsidRDefault="00D07C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cometto</w:t>
      </w:r>
      <w:r w:rsidR="00DC6F30">
        <w:rPr>
          <w:sz w:val="24"/>
          <w:lang w:eastAsia="zh-CN"/>
        </w:rPr>
        <w:t xml:space="preserve"> (with metal plate lay out onto cometto)</w:t>
      </w:r>
    </w:p>
    <w:p w:rsidR="00DA6A2C" w:rsidRDefault="00F2439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370D03">
        <w:rPr>
          <w:sz w:val="24"/>
          <w:lang w:eastAsia="zh-CN"/>
        </w:rPr>
        <w:t>ollers</w:t>
      </w:r>
    </w:p>
    <w:p w:rsidR="00DA6A2C" w:rsidRDefault="00DA6A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hydraulic jack </w:t>
      </w:r>
    </w:p>
    <w:p w:rsidR="008F6D70" w:rsidRDefault="00DA6A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D07C86">
        <w:rPr>
          <w:sz w:val="24"/>
          <w:lang w:eastAsia="zh-CN"/>
        </w:rPr>
        <w:t xml:space="preserve"> </w:t>
      </w:r>
      <w:r w:rsidR="00F2439F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2173BA">
        <w:rPr>
          <w:sz w:val="24"/>
          <w:lang w:eastAsia="zh-CN"/>
        </w:rPr>
        <w:t>unloading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2E058D" w:rsidRDefault="002E058D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7C1A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D07C86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D07C8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277342" w:rsidRDefault="0027734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E37022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>movement of vehicle and personnel within the vicinity</w:t>
      </w:r>
    </w:p>
    <w:p w:rsidR="00277342" w:rsidRDefault="0027734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205704" w:rsidRPr="00E37022" w:rsidRDefault="0081336E" w:rsidP="00E3702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973D6" w:rsidRPr="00E37022" w:rsidRDefault="0081336E" w:rsidP="00E3702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7973D6" w:rsidRDefault="00DC6F30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reverse cometto</w:t>
      </w:r>
      <w:r w:rsidR="007973D6">
        <w:rPr>
          <w:sz w:val="24"/>
          <w:lang w:eastAsia="zh-CN"/>
        </w:rPr>
        <w:t xml:space="preserve"> to loading bay</w:t>
      </w:r>
    </w:p>
    <w:p w:rsidR="00C76EB7" w:rsidRPr="00F73592" w:rsidRDefault="00DA6A2C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C76EB7">
        <w:rPr>
          <w:sz w:val="24"/>
          <w:lang w:eastAsia="zh-CN"/>
        </w:rPr>
        <w:t xml:space="preserve">evel </w:t>
      </w:r>
      <w:r>
        <w:rPr>
          <w:sz w:val="24"/>
          <w:lang w:eastAsia="zh-CN"/>
        </w:rPr>
        <w:t xml:space="preserve">up cometto </w:t>
      </w:r>
      <w:r w:rsidR="00C76EB7">
        <w:rPr>
          <w:sz w:val="24"/>
          <w:lang w:eastAsia="zh-CN"/>
        </w:rPr>
        <w:t xml:space="preserve">with loading bay </w:t>
      </w:r>
    </w:p>
    <w:p w:rsidR="001A07FF" w:rsidRPr="001A1E38" w:rsidRDefault="00C76EB7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jack up engine 4” high</w:t>
      </w:r>
    </w:p>
    <w:p w:rsidR="002E058D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76EB7">
        <w:rPr>
          <w:sz w:val="24"/>
          <w:lang w:eastAsia="zh-CN"/>
        </w:rPr>
        <w:t xml:space="preserve"> engine</w:t>
      </w:r>
      <w:r w:rsidR="00C03437">
        <w:rPr>
          <w:sz w:val="24"/>
          <w:lang w:eastAsia="zh-CN"/>
        </w:rPr>
        <w:t xml:space="preserve"> base</w:t>
      </w:r>
    </w:p>
    <w:p w:rsidR="00F3464B" w:rsidRPr="00DD0FA6" w:rsidRDefault="007973D6" w:rsidP="00DD0F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</w:t>
      </w:r>
      <w:r w:rsidR="00C76EB7">
        <w:rPr>
          <w:sz w:val="24"/>
          <w:lang w:eastAsia="zh-CN"/>
        </w:rPr>
        <w:t>engine from cometto</w:t>
      </w:r>
      <w:r>
        <w:rPr>
          <w:sz w:val="24"/>
          <w:lang w:eastAsia="zh-CN"/>
        </w:rPr>
        <w:t xml:space="preserve"> </w:t>
      </w:r>
      <w:r w:rsidR="00C76EB7">
        <w:rPr>
          <w:sz w:val="24"/>
          <w:lang w:eastAsia="zh-CN"/>
        </w:rPr>
        <w:t>into factory premise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C76EB7">
        <w:rPr>
          <w:sz w:val="24"/>
          <w:lang w:eastAsia="zh-CN"/>
        </w:rPr>
        <w:t>osition engine</w:t>
      </w:r>
      <w:r w:rsidR="00425424">
        <w:rPr>
          <w:sz w:val="24"/>
          <w:lang w:eastAsia="zh-CN"/>
        </w:rPr>
        <w:t xml:space="preserve">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C76EB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engine</w:t>
      </w:r>
      <w:r w:rsidR="00685287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</w:t>
      </w:r>
      <w:r w:rsidR="00F3464B">
        <w:rPr>
          <w:sz w:val="24"/>
          <w:lang w:eastAsia="zh-CN"/>
        </w:rPr>
        <w:t xml:space="preserve"> </w:t>
      </w:r>
    </w:p>
    <w:p w:rsidR="00E37022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3702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  <w:r w:rsidR="00C76EB7">
        <w:rPr>
          <w:sz w:val="24"/>
        </w:rPr>
        <w:t xml:space="preserve">   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72DD" w:rsidRDefault="00C472DD">
      <w:r>
        <w:separator/>
      </w:r>
    </w:p>
  </w:endnote>
  <w:endnote w:type="continuationSeparator" w:id="0">
    <w:p w:rsidR="00C472DD" w:rsidRDefault="00C47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D47C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D47C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72DD" w:rsidRDefault="00C472DD">
      <w:r>
        <w:separator/>
      </w:r>
    </w:p>
  </w:footnote>
  <w:footnote w:type="continuationSeparator" w:id="0">
    <w:p w:rsidR="00C472DD" w:rsidRDefault="00C472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472D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472D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93EC2"/>
    <w:rsid w:val="001A07FF"/>
    <w:rsid w:val="001A1E38"/>
    <w:rsid w:val="00205704"/>
    <w:rsid w:val="002173BA"/>
    <w:rsid w:val="00244EE7"/>
    <w:rsid w:val="00277342"/>
    <w:rsid w:val="002859AC"/>
    <w:rsid w:val="00294E87"/>
    <w:rsid w:val="002E058D"/>
    <w:rsid w:val="002E774C"/>
    <w:rsid w:val="0030061F"/>
    <w:rsid w:val="00370B7A"/>
    <w:rsid w:val="00370D03"/>
    <w:rsid w:val="003B63D2"/>
    <w:rsid w:val="00425424"/>
    <w:rsid w:val="004678A9"/>
    <w:rsid w:val="005B1D5C"/>
    <w:rsid w:val="005C3290"/>
    <w:rsid w:val="00684C71"/>
    <w:rsid w:val="00685287"/>
    <w:rsid w:val="006B6525"/>
    <w:rsid w:val="006B6BF8"/>
    <w:rsid w:val="00707B09"/>
    <w:rsid w:val="00727495"/>
    <w:rsid w:val="007973D6"/>
    <w:rsid w:val="007C1A13"/>
    <w:rsid w:val="007C4171"/>
    <w:rsid w:val="007E7225"/>
    <w:rsid w:val="00805829"/>
    <w:rsid w:val="0081336E"/>
    <w:rsid w:val="00833A70"/>
    <w:rsid w:val="00872D61"/>
    <w:rsid w:val="008B11D4"/>
    <w:rsid w:val="008B2C99"/>
    <w:rsid w:val="008D1F25"/>
    <w:rsid w:val="008D3552"/>
    <w:rsid w:val="008D47C1"/>
    <w:rsid w:val="008F6D70"/>
    <w:rsid w:val="00952F7F"/>
    <w:rsid w:val="009C1EC8"/>
    <w:rsid w:val="00A06A6D"/>
    <w:rsid w:val="00A25B0E"/>
    <w:rsid w:val="00A525B4"/>
    <w:rsid w:val="00A64537"/>
    <w:rsid w:val="00A85A75"/>
    <w:rsid w:val="00AE5BE1"/>
    <w:rsid w:val="00B62108"/>
    <w:rsid w:val="00B70004"/>
    <w:rsid w:val="00C03437"/>
    <w:rsid w:val="00C32361"/>
    <w:rsid w:val="00C33FF4"/>
    <w:rsid w:val="00C472DD"/>
    <w:rsid w:val="00C76EB7"/>
    <w:rsid w:val="00C8729C"/>
    <w:rsid w:val="00CA23BB"/>
    <w:rsid w:val="00CF5149"/>
    <w:rsid w:val="00CF6063"/>
    <w:rsid w:val="00CF7EA9"/>
    <w:rsid w:val="00D07C86"/>
    <w:rsid w:val="00D32E37"/>
    <w:rsid w:val="00DA6A2C"/>
    <w:rsid w:val="00DB001C"/>
    <w:rsid w:val="00DC6F30"/>
    <w:rsid w:val="00DD0FA6"/>
    <w:rsid w:val="00DD1D5A"/>
    <w:rsid w:val="00DF2CD5"/>
    <w:rsid w:val="00E37022"/>
    <w:rsid w:val="00E4619D"/>
    <w:rsid w:val="00E9120A"/>
    <w:rsid w:val="00F176B3"/>
    <w:rsid w:val="00F2439F"/>
    <w:rsid w:val="00F3464B"/>
    <w:rsid w:val="00F400C3"/>
    <w:rsid w:val="00F73592"/>
    <w:rsid w:val="00FD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2112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11</cp:revision>
  <cp:lastPrinted>2021-02-19T05:38:00Z</cp:lastPrinted>
  <dcterms:created xsi:type="dcterms:W3CDTF">2020-12-15T01:19:00Z</dcterms:created>
  <dcterms:modified xsi:type="dcterms:W3CDTF">2021-02-19T05:38:00Z</dcterms:modified>
</cp:coreProperties>
</file>