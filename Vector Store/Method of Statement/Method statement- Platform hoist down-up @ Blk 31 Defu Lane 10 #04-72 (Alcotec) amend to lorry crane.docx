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00EC5" w14:textId="77777777"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666C1A1D" w14:textId="77777777" w:rsidR="000E0C97" w:rsidRDefault="004C1D8F">
      <w:pPr>
        <w:rPr>
          <w:sz w:val="24"/>
          <w:lang w:eastAsia="zh-CN"/>
        </w:rPr>
      </w:pPr>
      <w:r>
        <w:rPr>
          <w:sz w:val="24"/>
        </w:rPr>
        <w:t>Date: 21</w:t>
      </w:r>
      <w:r w:rsidRPr="004C1D8F">
        <w:rPr>
          <w:sz w:val="24"/>
          <w:vertAlign w:val="superscript"/>
        </w:rPr>
        <w:t>st</w:t>
      </w:r>
      <w:r>
        <w:rPr>
          <w:sz w:val="24"/>
        </w:rPr>
        <w:t xml:space="preserve"> Nov </w:t>
      </w:r>
      <w:r w:rsidR="00232A15">
        <w:rPr>
          <w:sz w:val="24"/>
        </w:rPr>
        <w:t>2024</w:t>
      </w:r>
    </w:p>
    <w:p w14:paraId="5C32AD84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F3778C5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2E20F2E9" w14:textId="189E6A62" w:rsidR="004C1D8F" w:rsidRDefault="004C1D8F" w:rsidP="004C1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1 unit machine from 4</w:t>
      </w:r>
      <w:r w:rsidRPr="0066765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wall hacking opening by using platform and</w:t>
      </w:r>
      <w:r w:rsidR="006C4F5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 crane</w:t>
      </w:r>
    </w:p>
    <w:p w14:paraId="4113AA37" w14:textId="2B8E65ED" w:rsidR="004C1D8F" w:rsidRDefault="004C1D8F" w:rsidP="004C1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up 1 unit machine to 4</w:t>
      </w:r>
      <w:r w:rsidRPr="0066765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through wall hacking opening by using platform and lorry crane</w:t>
      </w:r>
    </w:p>
    <w:p w14:paraId="2A75C418" w14:textId="77777777" w:rsidR="004C1D8F" w:rsidRDefault="004C1D8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02F08478" w14:textId="77777777" w:rsidR="001874CA" w:rsidRDefault="001874C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6016A876" w14:textId="77777777" w:rsidR="00CC3836" w:rsidRPr="004C1D8F" w:rsidRDefault="004C1D8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down</w:t>
      </w:r>
    </w:p>
    <w:p w14:paraId="6049B1E6" w14:textId="77777777" w:rsid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ESG-1224ASD machine</w:t>
      </w:r>
    </w:p>
    <w:p w14:paraId="063ABF24" w14:textId="77777777" w:rsidR="009D21BD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F5394A">
        <w:rPr>
          <w:sz w:val="24"/>
          <w:szCs w:val="24"/>
          <w:lang w:eastAsia="zh-CN"/>
        </w:rPr>
        <w:t>245 x 212 x 211</w:t>
      </w:r>
      <w:r w:rsidR="009D21BD">
        <w:rPr>
          <w:sz w:val="24"/>
          <w:szCs w:val="24"/>
          <w:lang w:eastAsia="zh-CN"/>
        </w:rPr>
        <w:t xml:space="preserve"> cm </w:t>
      </w:r>
    </w:p>
    <w:p w14:paraId="16C381DA" w14:textId="77777777" w:rsidR="00E02833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F5394A">
        <w:rPr>
          <w:sz w:val="24"/>
          <w:szCs w:val="24"/>
          <w:lang w:eastAsia="zh-CN"/>
        </w:rPr>
        <w:t>2, 200 kg</w:t>
      </w:r>
    </w:p>
    <w:p w14:paraId="65593D64" w14:textId="77777777" w:rsid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B95242F" w14:textId="77777777" w:rsidR="004C1D8F" w:rsidRDefault="004C1D8F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Hoist up</w:t>
      </w:r>
    </w:p>
    <w:p w14:paraId="1399E669" w14:textId="77777777" w:rsid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1 unit</w:t>
      </w:r>
      <w:proofErr w:type="gramEnd"/>
      <w:r>
        <w:rPr>
          <w:sz w:val="24"/>
          <w:szCs w:val="24"/>
          <w:lang w:eastAsia="zh-CN"/>
        </w:rPr>
        <w:t xml:space="preserve"> PFG-CL3060AH Grinder machine</w:t>
      </w:r>
    </w:p>
    <w:p w14:paraId="1228FAA0" w14:textId="77777777" w:rsid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265 x 155 x 180 cm</w:t>
      </w:r>
    </w:p>
    <w:p w14:paraId="4923939B" w14:textId="77777777" w:rsidR="004C1D8F" w:rsidRPr="004C1D8F" w:rsidRDefault="004C1D8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1, 700 kg </w:t>
      </w:r>
    </w:p>
    <w:p w14:paraId="74E28616" w14:textId="77777777" w:rsidR="00844B3F" w:rsidRPr="001874CA" w:rsidRDefault="00844B3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13EDF99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14:paraId="5414AFBF" w14:textId="77777777"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  <w:r w:rsidR="00844B3F">
        <w:rPr>
          <w:sz w:val="24"/>
          <w:lang w:eastAsia="zh-CN"/>
        </w:rPr>
        <w:t xml:space="preserve"> </w:t>
      </w:r>
    </w:p>
    <w:p w14:paraId="38A710F2" w14:textId="77777777"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7C41F697" w14:textId="77777777"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14:paraId="099E0787" w14:textId="77777777" w:rsidR="009D21BD" w:rsidRDefault="004C1D8F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06/12</w:t>
      </w:r>
      <w:r w:rsidR="009D21BD">
        <w:rPr>
          <w:sz w:val="24"/>
          <w:lang w:eastAsia="zh-CN"/>
        </w:rPr>
        <w:t>/2</w:t>
      </w:r>
      <w:r>
        <w:rPr>
          <w:sz w:val="24"/>
          <w:lang w:eastAsia="zh-CN"/>
        </w:rPr>
        <w:t>4 (Friday</w:t>
      </w:r>
    </w:p>
    <w:p w14:paraId="0E938583" w14:textId="77777777"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C75A04C" w14:textId="77777777"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  <w:r w:rsidR="00844B3F">
        <w:rPr>
          <w:b/>
          <w:sz w:val="32"/>
          <w:szCs w:val="32"/>
          <w:u w:val="single"/>
          <w:lang w:eastAsia="zh-CN"/>
        </w:rPr>
        <w:t xml:space="preserve"> </w:t>
      </w:r>
    </w:p>
    <w:p w14:paraId="579355CE" w14:textId="77777777" w:rsidR="006804AA" w:rsidRDefault="00844B3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10:00</w:t>
      </w:r>
      <w:r w:rsidR="00AA161F">
        <w:rPr>
          <w:sz w:val="24"/>
          <w:szCs w:val="24"/>
          <w:lang w:eastAsia="zh-CN"/>
        </w:rPr>
        <w:t xml:space="preserve"> am </w:t>
      </w:r>
      <w:r>
        <w:rPr>
          <w:sz w:val="24"/>
          <w:szCs w:val="24"/>
          <w:lang w:eastAsia="zh-CN"/>
        </w:rPr>
        <w:t xml:space="preserve"> </w:t>
      </w:r>
    </w:p>
    <w:p w14:paraId="4A4FA3A4" w14:textId="77777777" w:rsidR="0021531F" w:rsidRPr="0021531F" w:rsidRDefault="002153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6C45A251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  <w:r w:rsidR="00844B3F">
        <w:rPr>
          <w:b/>
          <w:bCs/>
          <w:sz w:val="32"/>
          <w:u w:val="single"/>
          <w:lang w:eastAsia="zh-CN"/>
        </w:rPr>
        <w:t xml:space="preserve"> </w:t>
      </w:r>
    </w:p>
    <w:p w14:paraId="4670F22A" w14:textId="77777777" w:rsidR="009D21BD" w:rsidRPr="00894879" w:rsidRDefault="009D21BD" w:rsidP="009D21BD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Alcotec</w:t>
      </w:r>
      <w:proofErr w:type="spellEnd"/>
      <w:r>
        <w:rPr>
          <w:sz w:val="24"/>
          <w:szCs w:val="24"/>
          <w:lang w:eastAsia="zh-CN"/>
        </w:rPr>
        <w:t xml:space="preserve"> Precision Engineering Pte Ltd</w:t>
      </w:r>
    </w:p>
    <w:p w14:paraId="76070F18" w14:textId="77777777" w:rsidR="009D21BD" w:rsidRPr="004C1D8F" w:rsidRDefault="004C1D8F" w:rsidP="004C1D8F">
      <w:pPr>
        <w:pStyle w:val="Heading4"/>
      </w:pPr>
      <w:r>
        <w:t xml:space="preserve">Blk 31 </w:t>
      </w:r>
      <w:proofErr w:type="spellStart"/>
      <w:r>
        <w:t>Defu</w:t>
      </w:r>
      <w:proofErr w:type="spellEnd"/>
      <w:r>
        <w:t xml:space="preserve"> Lane 10 #04-72</w:t>
      </w:r>
    </w:p>
    <w:p w14:paraId="07DB03C2" w14:textId="77777777" w:rsidR="00894879" w:rsidRPr="00894879" w:rsidRDefault="00894879" w:rsidP="00894879">
      <w:pPr>
        <w:rPr>
          <w:lang w:eastAsia="zh-CN"/>
        </w:rPr>
      </w:pPr>
    </w:p>
    <w:p w14:paraId="782BDCA6" w14:textId="77777777"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Equipment Use</w:t>
      </w:r>
    </w:p>
    <w:p w14:paraId="77578509" w14:textId="01A2C04C" w:rsidR="000C1D59" w:rsidRDefault="004C1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65389">
        <w:rPr>
          <w:sz w:val="24"/>
          <w:lang w:eastAsia="zh-CN"/>
        </w:rPr>
        <w:t xml:space="preserve"> x 633</w:t>
      </w:r>
      <w:r w:rsidR="00232A15">
        <w:rPr>
          <w:sz w:val="24"/>
          <w:lang w:eastAsia="zh-CN"/>
        </w:rPr>
        <w:t xml:space="preserve"> lorry </w:t>
      </w:r>
      <w:r w:rsidR="004A06D1">
        <w:rPr>
          <w:sz w:val="24"/>
          <w:lang w:eastAsia="zh-CN"/>
        </w:rPr>
        <w:t>loader</w:t>
      </w:r>
    </w:p>
    <w:p w14:paraId="7397AB4B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14:paraId="1C93545C" w14:textId="77777777"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14:paraId="5B18077D" w14:textId="77777777" w:rsidR="00780522" w:rsidRDefault="007805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14:paraId="43E43DD9" w14:textId="77777777"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14:paraId="262575D7" w14:textId="77777777" w:rsidR="00095FA0" w:rsidRDefault="00095FA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062681F1" w14:textId="77777777"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0E539CF2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14:paraId="38B8B1B4" w14:textId="77777777" w:rsidR="0021531F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5F65C2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14:paraId="20860C4D" w14:textId="77777777" w:rsidR="00F273D0" w:rsidRDefault="00F273D0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5192AB81" w14:textId="77777777" w:rsidR="000E0C97" w:rsidRPr="0021531F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2CA6349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14:paraId="294F9ED1" w14:textId="77777777" w:rsidR="00AC278C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E8C93B6" w14:textId="77777777" w:rsidR="000E26A6" w:rsidRDefault="000E26A6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20BB185" w14:textId="77777777"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35A5ED4B" w14:textId="77777777"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1147D5">
        <w:rPr>
          <w:sz w:val="24"/>
          <w:lang w:eastAsia="zh-CN"/>
        </w:rPr>
        <w:t>l be involved in this operation</w:t>
      </w:r>
    </w:p>
    <w:p w14:paraId="398D3601" w14:textId="77777777"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95DA372" w14:textId="77777777"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18543983" w14:textId="77777777"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722F1C0C" w14:textId="77777777"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453E0D0" w14:textId="77777777"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70E44721" w14:textId="77777777" w:rsidR="00063701" w:rsidRPr="004A06D1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 Retracting</w:t>
      </w:r>
      <w:proofErr w:type="spellEnd"/>
      <w:r>
        <w:rPr>
          <w:sz w:val="24"/>
          <w:szCs w:val="24"/>
          <w:lang w:eastAsia="zh-CN"/>
        </w:rPr>
        <w:t xml:space="preserve"> Lifeline</w:t>
      </w:r>
      <w:r w:rsidR="000E26A6">
        <w:rPr>
          <w:sz w:val="24"/>
          <w:szCs w:val="24"/>
          <w:lang w:eastAsia="zh-CN"/>
        </w:rPr>
        <w:t xml:space="preserve">   </w:t>
      </w:r>
    </w:p>
    <w:p w14:paraId="0089A657" w14:textId="77777777" w:rsidR="00063701" w:rsidRPr="00222FDC" w:rsidRDefault="0006370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3BBF1A11" w14:textId="77777777"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2D57DC70" w14:textId="77777777" w:rsidR="00A91BDA" w:rsidRDefault="001147D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A91BDA">
        <w:rPr>
          <w:sz w:val="24"/>
          <w:lang w:eastAsia="zh-CN"/>
        </w:rPr>
        <w:t>Barricade off work area with safety cones, red/white tape and lifting in operation signage</w:t>
      </w:r>
    </w:p>
    <w:p w14:paraId="1EB086F6" w14:textId="77777777" w:rsidR="000E0C97" w:rsidRDefault="00687550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1147D5">
        <w:rPr>
          <w:sz w:val="24"/>
          <w:lang w:eastAsia="zh-CN"/>
        </w:rPr>
        <w:t xml:space="preserve">) </w:t>
      </w:r>
      <w:r w:rsidR="000E0C97">
        <w:rPr>
          <w:sz w:val="24"/>
          <w:lang w:eastAsia="zh-CN"/>
        </w:rPr>
        <w:t xml:space="preserve">All personnel have to ensure that risk control </w:t>
      </w:r>
      <w:proofErr w:type="gramStart"/>
      <w:r w:rsidR="000E0C97">
        <w:rPr>
          <w:sz w:val="24"/>
          <w:lang w:eastAsia="zh-CN"/>
        </w:rPr>
        <w:t>are</w:t>
      </w:r>
      <w:proofErr w:type="gramEnd"/>
      <w:r w:rsidR="000E0C97"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sz w:val="24"/>
          <w:lang w:eastAsia="zh-CN"/>
        </w:rPr>
        <w:t>3</w:t>
      </w:r>
      <w:r w:rsidR="001147D5">
        <w:rPr>
          <w:sz w:val="24"/>
          <w:lang w:eastAsia="zh-CN"/>
        </w:rPr>
        <w:t xml:space="preserve">) </w:t>
      </w:r>
      <w:r w:rsidR="000E0C97"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14:paraId="75364FC6" w14:textId="77777777" w:rsidR="0009479B" w:rsidRDefault="00687550">
      <w:pPr>
        <w:pStyle w:val="BodyText2"/>
      </w:pPr>
      <w:r>
        <w:rPr>
          <w:rFonts w:hint="eastAsia"/>
        </w:rPr>
        <w:t>4</w:t>
      </w:r>
      <w:r w:rsidR="001147D5">
        <w:rPr>
          <w:rFonts w:hint="eastAsia"/>
        </w:rPr>
        <w:t xml:space="preserve">) Lifting crew shall be composed to the following but not limited by other trained personnel in </w:t>
      </w:r>
      <w:r w:rsidR="006C2318">
        <w:t xml:space="preserve">      </w:t>
      </w:r>
      <w:r w:rsidR="001147D5">
        <w:rPr>
          <w:rFonts w:hint="eastAsia"/>
        </w:rPr>
        <w:t>respect to the number of crew needed for the operation</w:t>
      </w:r>
      <w:r w:rsidR="001147D5">
        <w:t>:</w:t>
      </w:r>
      <w:r w:rsidR="001147D5">
        <w:rPr>
          <w:rFonts w:hint="eastAsia"/>
        </w:rPr>
        <w:t xml:space="preserve"> </w:t>
      </w:r>
    </w:p>
    <w:p w14:paraId="3F9F58EA" w14:textId="77777777" w:rsidR="001147D5" w:rsidRDefault="001147D5">
      <w:pPr>
        <w:pStyle w:val="BodyText2"/>
      </w:pPr>
      <w:r>
        <w:lastRenderedPageBreak/>
        <w:t>a. Lifting Supervisor</w:t>
      </w:r>
    </w:p>
    <w:p w14:paraId="56BC03A5" w14:textId="7829F756" w:rsidR="001147D5" w:rsidRDefault="001147D5">
      <w:pPr>
        <w:pStyle w:val="BodyText2"/>
      </w:pPr>
      <w:r>
        <w:t>b.</w:t>
      </w:r>
      <w:r w:rsidR="006C4F59">
        <w:t xml:space="preserve"> </w:t>
      </w:r>
      <w:r>
        <w:t>Lorry Loader Operator</w:t>
      </w:r>
    </w:p>
    <w:p w14:paraId="05E4A670" w14:textId="77777777" w:rsidR="001147D5" w:rsidRDefault="001147D5">
      <w:pPr>
        <w:pStyle w:val="BodyText2"/>
      </w:pPr>
      <w:r>
        <w:t xml:space="preserve">d. </w:t>
      </w:r>
      <w:proofErr w:type="spellStart"/>
      <w:r>
        <w:t>Riggerman</w:t>
      </w:r>
      <w:proofErr w:type="spellEnd"/>
    </w:p>
    <w:p w14:paraId="2FD1D3D5" w14:textId="77777777" w:rsidR="001147D5" w:rsidRDefault="00095FA0">
      <w:pPr>
        <w:pStyle w:val="BodyText2"/>
      </w:pPr>
      <w:r>
        <w:t>e. Signalman</w:t>
      </w:r>
    </w:p>
    <w:p w14:paraId="1FB84E40" w14:textId="77777777" w:rsidR="00095FA0" w:rsidRPr="0009479B" w:rsidRDefault="00095FA0">
      <w:pPr>
        <w:pStyle w:val="BodyText2"/>
      </w:pPr>
      <w:r>
        <w:t xml:space="preserve">f. Skill Mover </w:t>
      </w:r>
    </w:p>
    <w:p w14:paraId="7C9EA5BE" w14:textId="77777777"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1218CC4" w14:textId="55EE51A8" w:rsidR="000E0C97" w:rsidRPr="00421688" w:rsidRDefault="009466AF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</w:t>
      </w:r>
      <w:r w:rsidR="000E0C97">
        <w:rPr>
          <w:rFonts w:hint="eastAsia"/>
          <w:lang w:eastAsia="zh-CN"/>
        </w:rPr>
        <w:t>JOB SCOPE</w:t>
      </w:r>
    </w:p>
    <w:p w14:paraId="3F220409" w14:textId="30A10BE8" w:rsidR="000E0C97" w:rsidRDefault="00A653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</w:t>
      </w:r>
      <w:r w:rsidR="00BB3BBB">
        <w:rPr>
          <w:sz w:val="24"/>
          <w:lang w:eastAsia="zh-CN"/>
        </w:rPr>
        <w:t>eploy</w:t>
      </w:r>
      <w:r>
        <w:rPr>
          <w:sz w:val="24"/>
          <w:lang w:eastAsia="zh-CN"/>
        </w:rPr>
        <w:t xml:space="preserve">ment of </w:t>
      </w:r>
      <w:r w:rsidR="006C4F59">
        <w:rPr>
          <w:sz w:val="24"/>
          <w:lang w:eastAsia="zh-CN"/>
        </w:rPr>
        <w:t xml:space="preserve">2 x </w:t>
      </w:r>
      <w:r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14:paraId="17019607" w14:textId="77777777" w:rsidR="000E26A6" w:rsidRPr="00844B3F" w:rsidRDefault="00C8593D" w:rsidP="00844B3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with outriggers fully extended a</w:t>
      </w:r>
      <w:r w:rsidR="00844B3F">
        <w:rPr>
          <w:sz w:val="24"/>
          <w:lang w:eastAsia="zh-CN"/>
        </w:rPr>
        <w:t>nd resting on steel plate/</w:t>
      </w:r>
      <w:r>
        <w:rPr>
          <w:sz w:val="24"/>
          <w:lang w:eastAsia="zh-CN"/>
        </w:rPr>
        <w:t xml:space="preserve">timber </w:t>
      </w:r>
      <w:r w:rsidR="00844B3F">
        <w:rPr>
          <w:sz w:val="24"/>
          <w:lang w:eastAsia="zh-CN"/>
        </w:rPr>
        <w:t xml:space="preserve">mats </w:t>
      </w:r>
      <w:r>
        <w:rPr>
          <w:sz w:val="24"/>
          <w:lang w:eastAsia="zh-CN"/>
        </w:rPr>
        <w:t xml:space="preserve">with appropriate dimension </w:t>
      </w:r>
    </w:p>
    <w:p w14:paraId="32E54C55" w14:textId="185FC086" w:rsidR="00C14F12" w:rsidRDefault="00AC278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C4F59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crane to h</w:t>
      </w:r>
      <w:r w:rsidR="000C1D59">
        <w:rPr>
          <w:sz w:val="24"/>
          <w:lang w:eastAsia="zh-CN"/>
        </w:rPr>
        <w:t xml:space="preserve">oist up </w:t>
      </w:r>
      <w:r w:rsidR="004A06D1">
        <w:rPr>
          <w:sz w:val="24"/>
          <w:lang w:eastAsia="zh-CN"/>
        </w:rPr>
        <w:t>platform to 4</w:t>
      </w:r>
      <w:r w:rsidR="004A06D1" w:rsidRPr="004A06D1">
        <w:rPr>
          <w:sz w:val="24"/>
          <w:vertAlign w:val="superscript"/>
          <w:lang w:eastAsia="zh-CN"/>
        </w:rPr>
        <w:t>th</w:t>
      </w:r>
      <w:r w:rsidR="00F273D0">
        <w:rPr>
          <w:sz w:val="24"/>
          <w:lang w:eastAsia="zh-CN"/>
        </w:rPr>
        <w:t xml:space="preserve"> floor wall hacking</w:t>
      </w:r>
      <w:r w:rsidR="00C20268">
        <w:rPr>
          <w:sz w:val="24"/>
          <w:lang w:eastAsia="zh-CN"/>
        </w:rPr>
        <w:t xml:space="preserve"> opening</w:t>
      </w:r>
    </w:p>
    <w:p w14:paraId="21AE1ECA" w14:textId="77777777"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</w:t>
      </w:r>
      <w:r w:rsidR="00D351AB">
        <w:rPr>
          <w:sz w:val="24"/>
          <w:lang w:eastAsia="zh-CN"/>
        </w:rPr>
        <w:t xml:space="preserve">an and rested on the </w:t>
      </w:r>
      <w:r w:rsidR="00BB3BBB"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14:paraId="2FDFF0EB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444C8">
        <w:rPr>
          <w:sz w:val="24"/>
          <w:lang w:eastAsia="zh-CN"/>
        </w:rPr>
        <w:t xml:space="preserve">secured using 1 x </w:t>
      </w:r>
      <w:r>
        <w:rPr>
          <w:sz w:val="24"/>
          <w:lang w:eastAsia="zh-CN"/>
        </w:rPr>
        <w:t>lorry crane</w:t>
      </w:r>
    </w:p>
    <w:p w14:paraId="3D2A306D" w14:textId="77777777"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1690A343" w14:textId="77777777"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to near platform </w:t>
      </w:r>
    </w:p>
    <w:p w14:paraId="45D3F6C4" w14:textId="77777777" w:rsidR="00A16A17" w:rsidRPr="00A16A17" w:rsidRDefault="00A16A17" w:rsidP="00A16A1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manual pulley to slowly pull in machine into platform </w:t>
      </w:r>
    </w:p>
    <w:p w14:paraId="6FAE843C" w14:textId="77777777" w:rsidR="00A16A17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insert sling to crane hook</w:t>
      </w:r>
    </w:p>
    <w:p w14:paraId="1513D322" w14:textId="77777777" w:rsidR="00844B3F" w:rsidRDefault="00844B3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sling to rigging point of machine</w:t>
      </w:r>
    </w:p>
    <w:p w14:paraId="34977108" w14:textId="73EAEF46" w:rsidR="00844B3F" w:rsidRDefault="003444C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C4F59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A16A17">
        <w:rPr>
          <w:sz w:val="24"/>
          <w:lang w:eastAsia="zh-CN"/>
        </w:rPr>
        <w:t>hoist up machine from platform</w:t>
      </w:r>
    </w:p>
    <w:p w14:paraId="30D803CB" w14:textId="77777777" w:rsidR="000E0C97" w:rsidRDefault="004C1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</w:t>
      </w:r>
      <w:r w:rsidR="00844B3F">
        <w:rPr>
          <w:sz w:val="24"/>
          <w:lang w:eastAsia="zh-CN"/>
        </w:rPr>
        <w:t>l</w:t>
      </w:r>
      <w:r w:rsidR="00095FA0">
        <w:rPr>
          <w:sz w:val="24"/>
          <w:lang w:eastAsia="zh-CN"/>
        </w:rPr>
        <w:t>ower down mac</w:t>
      </w:r>
      <w:r>
        <w:rPr>
          <w:sz w:val="24"/>
          <w:lang w:eastAsia="zh-CN"/>
        </w:rPr>
        <w:t>hine to the ground</w:t>
      </w:r>
    </w:p>
    <w:p w14:paraId="6A164BF3" w14:textId="77777777" w:rsidR="004C1D8F" w:rsidRDefault="004C1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lorry chassis </w:t>
      </w:r>
    </w:p>
    <w:p w14:paraId="746C94DF" w14:textId="77777777" w:rsidR="004C1D8F" w:rsidRDefault="004C1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new machine to 4</w:t>
      </w:r>
      <w:r w:rsidRPr="004C1D8F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</w:p>
    <w:p w14:paraId="049828ED" w14:textId="77777777" w:rsidR="00095FA0" w:rsidRDefault="004C1D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into tenant premise </w:t>
      </w:r>
      <w:r w:rsidR="00095FA0">
        <w:rPr>
          <w:sz w:val="24"/>
          <w:lang w:eastAsia="zh-CN"/>
        </w:rPr>
        <w:t xml:space="preserve"> </w:t>
      </w:r>
    </w:p>
    <w:p w14:paraId="5C66AD97" w14:textId="77777777" w:rsidR="00A36133" w:rsidRPr="00095FA0" w:rsidRDefault="000E0C97" w:rsidP="00095FA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095FA0">
        <w:rPr>
          <w:sz w:val="24"/>
          <w:lang w:eastAsia="zh-CN"/>
        </w:rPr>
        <w:t>Once job complete, team leader will instruct the team to perform proper housekeeping</w:t>
      </w:r>
    </w:p>
    <w:p w14:paraId="6A1E5B1C" w14:textId="77777777"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14:paraId="299A3889" w14:textId="77777777" w:rsidR="007F7364" w:rsidRPr="0021531F" w:rsidRDefault="00421688" w:rsidP="0021531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C77A0CF" w14:textId="77777777" w:rsidR="00AC278C" w:rsidRDefault="00AC278C" w:rsidP="00701B5C">
      <w:pPr>
        <w:ind w:left="720"/>
        <w:rPr>
          <w:sz w:val="24"/>
          <w:szCs w:val="24"/>
        </w:rPr>
      </w:pPr>
    </w:p>
    <w:p w14:paraId="3460F227" w14:textId="77777777"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14:paraId="06368A8D" w14:textId="77777777" w:rsidR="00701B5C" w:rsidRDefault="000E26A6">
      <w:pPr>
        <w:rPr>
          <w:sz w:val="24"/>
          <w:szCs w:val="24"/>
        </w:rPr>
      </w:pPr>
      <w:r>
        <w:rPr>
          <w:sz w:val="24"/>
          <w:szCs w:val="24"/>
        </w:rPr>
        <w:t xml:space="preserve">            Kevin Wong / </w:t>
      </w:r>
      <w:proofErr w:type="spellStart"/>
      <w:r>
        <w:rPr>
          <w:sz w:val="24"/>
          <w:szCs w:val="24"/>
        </w:rPr>
        <w:t>Zailani</w:t>
      </w:r>
      <w:proofErr w:type="spellEnd"/>
    </w:p>
    <w:p w14:paraId="756E0887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14:paraId="194A23EC" w14:textId="77777777"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84E121" w14:textId="77777777" w:rsidR="003D709E" w:rsidRDefault="003D709E">
      <w:r>
        <w:separator/>
      </w:r>
    </w:p>
  </w:endnote>
  <w:endnote w:type="continuationSeparator" w:id="0">
    <w:p w14:paraId="330C0C23" w14:textId="77777777" w:rsidR="003D709E" w:rsidRDefault="003D7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B635F6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253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253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93DB66" w14:textId="77777777" w:rsidR="003D709E" w:rsidRDefault="003D709E">
      <w:r>
        <w:separator/>
      </w:r>
    </w:p>
  </w:footnote>
  <w:footnote w:type="continuationSeparator" w:id="0">
    <w:p w14:paraId="0A72ED48" w14:textId="77777777" w:rsidR="003D709E" w:rsidRDefault="003D7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33C44F" w14:textId="13CCD318" w:rsidR="000E0C97" w:rsidRPr="0055610C" w:rsidRDefault="006C4F5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F8D5D77" wp14:editId="1AA8E8C0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610C">
      <w:rPr>
        <w:b/>
        <w:color w:val="0000FF"/>
        <w:sz w:val="28"/>
      </w:rPr>
      <w:t xml:space="preserve">                   </w:t>
    </w:r>
    <w:r w:rsidR="000E0C97">
      <w:rPr>
        <w:b/>
        <w:color w:val="0000FF"/>
        <w:sz w:val="28"/>
      </w:rPr>
      <w:t>ERIC WONG MACHINERY TRANSPORTATION PTE LTD</w:t>
    </w:r>
  </w:p>
  <w:p w14:paraId="0DFF01C3" w14:textId="77777777" w:rsidR="000E0C97" w:rsidRDefault="005F65C2">
    <w:pPr>
      <w:pStyle w:val="Header"/>
      <w:jc w:val="center"/>
    </w:pPr>
    <w:r>
      <w:t xml:space="preserve">No. 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0AF3615F" w14:textId="77777777"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5F65C2">
      <w:t>2826020</w:t>
    </w:r>
  </w:p>
  <w:p w14:paraId="35EB3096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AB3B161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7AA88344" w14:textId="77777777"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553869">
    <w:abstractNumId w:val="3"/>
  </w:num>
  <w:num w:numId="2" w16cid:durableId="1964456429">
    <w:abstractNumId w:val="6"/>
  </w:num>
  <w:num w:numId="3" w16cid:durableId="189030287">
    <w:abstractNumId w:val="1"/>
  </w:num>
  <w:num w:numId="4" w16cid:durableId="1429812025">
    <w:abstractNumId w:val="12"/>
  </w:num>
  <w:num w:numId="5" w16cid:durableId="1886795519">
    <w:abstractNumId w:val="7"/>
  </w:num>
  <w:num w:numId="6" w16cid:durableId="1560241976">
    <w:abstractNumId w:val="8"/>
  </w:num>
  <w:num w:numId="7" w16cid:durableId="1926913351">
    <w:abstractNumId w:val="4"/>
  </w:num>
  <w:num w:numId="8" w16cid:durableId="457337770">
    <w:abstractNumId w:val="9"/>
  </w:num>
  <w:num w:numId="9" w16cid:durableId="725642219">
    <w:abstractNumId w:val="2"/>
  </w:num>
  <w:num w:numId="10" w16cid:durableId="2043357959">
    <w:abstractNumId w:val="11"/>
  </w:num>
  <w:num w:numId="11" w16cid:durableId="24834681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90427117">
    <w:abstractNumId w:val="0"/>
  </w:num>
  <w:num w:numId="13" w16cid:durableId="1820535473">
    <w:abstractNumId w:val="5"/>
  </w:num>
  <w:num w:numId="14" w16cid:durableId="636573139">
    <w:abstractNumId w:val="13"/>
  </w:num>
  <w:num w:numId="15" w16cid:durableId="4352471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2296F"/>
    <w:rsid w:val="00023A85"/>
    <w:rsid w:val="000313E0"/>
    <w:rsid w:val="00063701"/>
    <w:rsid w:val="00093181"/>
    <w:rsid w:val="0009479B"/>
    <w:rsid w:val="00095FA0"/>
    <w:rsid w:val="00095FB6"/>
    <w:rsid w:val="000B006E"/>
    <w:rsid w:val="000C1D59"/>
    <w:rsid w:val="000D387A"/>
    <w:rsid w:val="000D7332"/>
    <w:rsid w:val="000E0C97"/>
    <w:rsid w:val="000E26A6"/>
    <w:rsid w:val="00102F8B"/>
    <w:rsid w:val="001065A4"/>
    <w:rsid w:val="00113F52"/>
    <w:rsid w:val="001147D5"/>
    <w:rsid w:val="001509C4"/>
    <w:rsid w:val="00164C97"/>
    <w:rsid w:val="001748FF"/>
    <w:rsid w:val="001874CA"/>
    <w:rsid w:val="001A6A39"/>
    <w:rsid w:val="001D08EA"/>
    <w:rsid w:val="001F52C2"/>
    <w:rsid w:val="0021531F"/>
    <w:rsid w:val="00222FDC"/>
    <w:rsid w:val="00232A15"/>
    <w:rsid w:val="002504BF"/>
    <w:rsid w:val="002A0047"/>
    <w:rsid w:val="002E4A72"/>
    <w:rsid w:val="002F74BB"/>
    <w:rsid w:val="00325A14"/>
    <w:rsid w:val="003444C8"/>
    <w:rsid w:val="00365835"/>
    <w:rsid w:val="00365AE7"/>
    <w:rsid w:val="00380264"/>
    <w:rsid w:val="003939FE"/>
    <w:rsid w:val="003A03A3"/>
    <w:rsid w:val="003C3E20"/>
    <w:rsid w:val="003C55F2"/>
    <w:rsid w:val="003D25F5"/>
    <w:rsid w:val="003D39E1"/>
    <w:rsid w:val="003D709E"/>
    <w:rsid w:val="003E7594"/>
    <w:rsid w:val="003F61A9"/>
    <w:rsid w:val="00421688"/>
    <w:rsid w:val="00457060"/>
    <w:rsid w:val="00485C2A"/>
    <w:rsid w:val="004874C2"/>
    <w:rsid w:val="00491CDF"/>
    <w:rsid w:val="004A06D1"/>
    <w:rsid w:val="004B58C0"/>
    <w:rsid w:val="004C1D8F"/>
    <w:rsid w:val="004C337E"/>
    <w:rsid w:val="00501586"/>
    <w:rsid w:val="00507BF1"/>
    <w:rsid w:val="005305EE"/>
    <w:rsid w:val="0055610C"/>
    <w:rsid w:val="0056213A"/>
    <w:rsid w:val="0058407C"/>
    <w:rsid w:val="005A0566"/>
    <w:rsid w:val="005A28EA"/>
    <w:rsid w:val="005B48B0"/>
    <w:rsid w:val="005F65C2"/>
    <w:rsid w:val="00615BC2"/>
    <w:rsid w:val="00617105"/>
    <w:rsid w:val="006223AB"/>
    <w:rsid w:val="00626B34"/>
    <w:rsid w:val="0066065E"/>
    <w:rsid w:val="00661197"/>
    <w:rsid w:val="00664E02"/>
    <w:rsid w:val="0066765F"/>
    <w:rsid w:val="00671BA6"/>
    <w:rsid w:val="0067223F"/>
    <w:rsid w:val="006804AA"/>
    <w:rsid w:val="00687550"/>
    <w:rsid w:val="006A21DC"/>
    <w:rsid w:val="006C2318"/>
    <w:rsid w:val="006C2349"/>
    <w:rsid w:val="006C35D4"/>
    <w:rsid w:val="006C4F59"/>
    <w:rsid w:val="006C7F29"/>
    <w:rsid w:val="006D50A2"/>
    <w:rsid w:val="006D7E3D"/>
    <w:rsid w:val="006E438F"/>
    <w:rsid w:val="00701B5C"/>
    <w:rsid w:val="007324F5"/>
    <w:rsid w:val="0074480A"/>
    <w:rsid w:val="007647F1"/>
    <w:rsid w:val="00773EC2"/>
    <w:rsid w:val="00780070"/>
    <w:rsid w:val="00780522"/>
    <w:rsid w:val="0078491A"/>
    <w:rsid w:val="0079106E"/>
    <w:rsid w:val="007B3C9D"/>
    <w:rsid w:val="007B7385"/>
    <w:rsid w:val="007C38B4"/>
    <w:rsid w:val="007D0FC6"/>
    <w:rsid w:val="007D7E31"/>
    <w:rsid w:val="007F7364"/>
    <w:rsid w:val="00837DEA"/>
    <w:rsid w:val="00844B3F"/>
    <w:rsid w:val="00880E98"/>
    <w:rsid w:val="00894879"/>
    <w:rsid w:val="008A6E1D"/>
    <w:rsid w:val="008B01F8"/>
    <w:rsid w:val="008B4A83"/>
    <w:rsid w:val="008F0E24"/>
    <w:rsid w:val="0092764B"/>
    <w:rsid w:val="00941D6A"/>
    <w:rsid w:val="009466AF"/>
    <w:rsid w:val="009731FA"/>
    <w:rsid w:val="009A1954"/>
    <w:rsid w:val="009A451B"/>
    <w:rsid w:val="009A7D53"/>
    <w:rsid w:val="009D21BD"/>
    <w:rsid w:val="00A100F5"/>
    <w:rsid w:val="00A16A17"/>
    <w:rsid w:val="00A33F6A"/>
    <w:rsid w:val="00A36133"/>
    <w:rsid w:val="00A65389"/>
    <w:rsid w:val="00A74096"/>
    <w:rsid w:val="00A91BDA"/>
    <w:rsid w:val="00A95F40"/>
    <w:rsid w:val="00AA161F"/>
    <w:rsid w:val="00AA331E"/>
    <w:rsid w:val="00AA758C"/>
    <w:rsid w:val="00AC278C"/>
    <w:rsid w:val="00AD0D6A"/>
    <w:rsid w:val="00AD3198"/>
    <w:rsid w:val="00AE5FEA"/>
    <w:rsid w:val="00AE757E"/>
    <w:rsid w:val="00AF2F6E"/>
    <w:rsid w:val="00B0609B"/>
    <w:rsid w:val="00B11FB4"/>
    <w:rsid w:val="00B31320"/>
    <w:rsid w:val="00B44841"/>
    <w:rsid w:val="00B7163D"/>
    <w:rsid w:val="00B8283A"/>
    <w:rsid w:val="00B9545C"/>
    <w:rsid w:val="00BA3944"/>
    <w:rsid w:val="00BB3BBB"/>
    <w:rsid w:val="00BC0413"/>
    <w:rsid w:val="00BC5864"/>
    <w:rsid w:val="00BE4AEC"/>
    <w:rsid w:val="00BF18F3"/>
    <w:rsid w:val="00C14F12"/>
    <w:rsid w:val="00C20268"/>
    <w:rsid w:val="00C32763"/>
    <w:rsid w:val="00C44C52"/>
    <w:rsid w:val="00C47800"/>
    <w:rsid w:val="00C6293E"/>
    <w:rsid w:val="00C6754C"/>
    <w:rsid w:val="00C8593D"/>
    <w:rsid w:val="00CB6598"/>
    <w:rsid w:val="00CC263E"/>
    <w:rsid w:val="00CC3836"/>
    <w:rsid w:val="00CE1C3F"/>
    <w:rsid w:val="00CE6A14"/>
    <w:rsid w:val="00D00F22"/>
    <w:rsid w:val="00D13CD5"/>
    <w:rsid w:val="00D2778B"/>
    <w:rsid w:val="00D27B24"/>
    <w:rsid w:val="00D351AB"/>
    <w:rsid w:val="00D577D9"/>
    <w:rsid w:val="00DB2782"/>
    <w:rsid w:val="00DE2535"/>
    <w:rsid w:val="00E02833"/>
    <w:rsid w:val="00E11B0D"/>
    <w:rsid w:val="00EA2CDA"/>
    <w:rsid w:val="00EB50F2"/>
    <w:rsid w:val="00ED6A31"/>
    <w:rsid w:val="00EE773D"/>
    <w:rsid w:val="00F0025F"/>
    <w:rsid w:val="00F03CFD"/>
    <w:rsid w:val="00F225AB"/>
    <w:rsid w:val="00F273D0"/>
    <w:rsid w:val="00F33583"/>
    <w:rsid w:val="00F338D8"/>
    <w:rsid w:val="00F5394A"/>
    <w:rsid w:val="00FA5DD5"/>
    <w:rsid w:val="00FC1511"/>
    <w:rsid w:val="00FC4C88"/>
    <w:rsid w:val="00FD425A"/>
    <w:rsid w:val="00FE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EDB1B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3196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2024-12-05T07:01:00Z</cp:lastPrinted>
  <dcterms:created xsi:type="dcterms:W3CDTF">2024-12-05T07:01:00Z</dcterms:created>
  <dcterms:modified xsi:type="dcterms:W3CDTF">2024-12-05T07:01:00Z</dcterms:modified>
</cp:coreProperties>
</file>