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83DF7" w:rsidRDefault="00983DF7">
      <w:pPr>
        <w:rPr>
          <w:sz w:val="24"/>
        </w:rPr>
      </w:pPr>
    </w:p>
    <w:p w:rsidR="00684C71" w:rsidRDefault="00434B9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F0830">
        <w:rPr>
          <w:sz w:val="24"/>
        </w:rPr>
        <w:t>27</w:t>
      </w:r>
      <w:r w:rsidR="00BF0830" w:rsidRPr="00BF0830">
        <w:rPr>
          <w:sz w:val="24"/>
          <w:vertAlign w:val="superscript"/>
        </w:rPr>
        <w:t>th</w:t>
      </w:r>
      <w:bookmarkStart w:id="0" w:name="_GoBack"/>
      <w:bookmarkEnd w:id="0"/>
      <w:r w:rsidR="00983DF7">
        <w:rPr>
          <w:sz w:val="24"/>
        </w:rPr>
        <w:t xml:space="preserve"> May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Default="00983D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2A49"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9967EB">
        <w:rPr>
          <w:sz w:val="24"/>
          <w:lang w:eastAsia="zh-CN"/>
        </w:rPr>
        <w:t xml:space="preserve"> total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983DF7" w:rsidRPr="00E132D9" w:rsidRDefault="00983D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used machine, hoist up onto lorry chassis </w:t>
      </w:r>
      <w:r w:rsidR="00184557">
        <w:rPr>
          <w:sz w:val="24"/>
          <w:lang w:eastAsia="zh-CN"/>
        </w:rPr>
        <w:t xml:space="preserve">and deliver to another location 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83DF7" w:rsidRDefault="00983DF7" w:rsidP="001B3E39">
      <w:pPr>
        <w:shd w:val="clear" w:color="auto" w:fill="FFFFFF"/>
        <w:rPr>
          <w:rFonts w:eastAsia="Times New Roman"/>
          <w:b/>
          <w:color w:val="222222"/>
          <w:sz w:val="24"/>
          <w:szCs w:val="24"/>
          <w:u w:val="single"/>
          <w:lang w:val="en-SG" w:eastAsia="en-SG"/>
        </w:rPr>
      </w:pPr>
      <w:r>
        <w:rPr>
          <w:rFonts w:eastAsia="Times New Roman"/>
          <w:b/>
          <w:color w:val="222222"/>
          <w:sz w:val="24"/>
          <w:szCs w:val="24"/>
          <w:u w:val="single"/>
          <w:lang w:val="en-SG" w:eastAsia="en-SG"/>
        </w:rPr>
        <w:t>Move in</w:t>
      </w:r>
    </w:p>
    <w:p w:rsidR="00983DF7" w:rsidRDefault="00983DF7" w:rsidP="00983DF7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new Smart X-50 Digester Final 3D</w:t>
      </w:r>
    </w:p>
    <w:p w:rsidR="00983DF7" w:rsidRDefault="00983DF7" w:rsidP="00983DF7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Dim: 90 x 190 x 160 cm</w:t>
      </w:r>
    </w:p>
    <w:p w:rsidR="00983DF7" w:rsidRDefault="00983DF7" w:rsidP="00983DF7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Wt: 550 kg</w:t>
      </w:r>
    </w:p>
    <w:p w:rsidR="00983DF7" w:rsidRDefault="00983DF7" w:rsidP="001B3E39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</w:p>
    <w:p w:rsidR="00983DF7" w:rsidRDefault="00983DF7" w:rsidP="001B3E39">
      <w:pPr>
        <w:shd w:val="clear" w:color="auto" w:fill="FFFFFF"/>
        <w:rPr>
          <w:rFonts w:eastAsia="Times New Roman"/>
          <w:b/>
          <w:color w:val="222222"/>
          <w:sz w:val="24"/>
          <w:szCs w:val="24"/>
          <w:u w:val="single"/>
          <w:lang w:val="en-SG" w:eastAsia="en-SG"/>
        </w:rPr>
      </w:pPr>
      <w:r>
        <w:rPr>
          <w:rFonts w:eastAsia="Times New Roman"/>
          <w:b/>
          <w:color w:val="222222"/>
          <w:sz w:val="24"/>
          <w:szCs w:val="24"/>
          <w:u w:val="single"/>
          <w:lang w:val="en-SG" w:eastAsia="en-SG"/>
        </w:rPr>
        <w:t xml:space="preserve">Move out </w:t>
      </w:r>
    </w:p>
    <w:p w:rsidR="00983DF7" w:rsidRDefault="00983DF7" w:rsidP="00983DF7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used Smart X-50 Digester Final 3D</w:t>
      </w:r>
    </w:p>
    <w:p w:rsidR="00983DF7" w:rsidRDefault="00983DF7" w:rsidP="00983DF7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Dim: 90 x 190 x 160 cm</w:t>
      </w:r>
    </w:p>
    <w:p w:rsidR="00983DF7" w:rsidRDefault="00983DF7" w:rsidP="00983DF7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Wt: 550 kg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6175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983D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r w:rsidR="00434B99">
        <w:rPr>
          <w:bCs/>
          <w:sz w:val="24"/>
          <w:szCs w:val="24"/>
          <w:lang w:eastAsia="zh-CN"/>
        </w:rPr>
        <w:t>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B3E39" w:rsidRDefault="001B3E39" w:rsidP="001B3E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629 Lorong 4 Toa Payoh </w:t>
      </w:r>
    </w:p>
    <w:p w:rsidR="001B3E39" w:rsidRPr="000B14C2" w:rsidRDefault="001B3E39" w:rsidP="001B3E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Micro-Electronics Asia Pacific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983DF7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E7520" w:rsidRDefault="001E752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83DF7" w:rsidRDefault="00983DF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983DF7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E7520">
        <w:rPr>
          <w:sz w:val="24"/>
          <w:lang w:eastAsia="zh-CN"/>
        </w:rPr>
        <w:t xml:space="preserve">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 xml:space="preserve">crane hook </w:t>
      </w:r>
    </w:p>
    <w:p w:rsidR="00983DF7" w:rsidRDefault="00983DF7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1E7520" w:rsidRDefault="00434B99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983DF7">
        <w:rPr>
          <w:sz w:val="24"/>
          <w:lang w:eastAsia="zh-CN"/>
        </w:rPr>
        <w:t xml:space="preserve">from lorry chassis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184557">
        <w:rPr>
          <w:sz w:val="24"/>
          <w:lang w:eastAsia="zh-CN"/>
        </w:rPr>
        <w:t>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184557" w:rsidRDefault="0018455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1 unit used machine to loading area </w:t>
      </w:r>
    </w:p>
    <w:p w:rsidR="00184557" w:rsidRDefault="0018455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and load onto lorry chassis </w:t>
      </w:r>
    </w:p>
    <w:p w:rsidR="00184557" w:rsidRDefault="0018455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Released all sling from crane hook </w:t>
      </w:r>
    </w:p>
    <w:p w:rsidR="00184557" w:rsidRDefault="0018455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184557" w:rsidRDefault="0018455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another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6D5A" w:rsidRDefault="00CA6D5A">
      <w:r>
        <w:separator/>
      </w:r>
    </w:p>
  </w:endnote>
  <w:endnote w:type="continuationSeparator" w:id="0">
    <w:p w:rsidR="00CA6D5A" w:rsidRDefault="00CA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6275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627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6D5A" w:rsidRDefault="00CA6D5A">
      <w:r>
        <w:separator/>
      </w:r>
    </w:p>
  </w:footnote>
  <w:footnote w:type="continuationSeparator" w:id="0">
    <w:p w:rsidR="00CA6D5A" w:rsidRDefault="00CA6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A6D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A6D5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0D3308"/>
    <w:rsid w:val="00147A2A"/>
    <w:rsid w:val="00167E29"/>
    <w:rsid w:val="00184557"/>
    <w:rsid w:val="001A07FF"/>
    <w:rsid w:val="001B0700"/>
    <w:rsid w:val="001B3E39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3D728C"/>
    <w:rsid w:val="00425424"/>
    <w:rsid w:val="00431476"/>
    <w:rsid w:val="00434B99"/>
    <w:rsid w:val="004505C9"/>
    <w:rsid w:val="00460228"/>
    <w:rsid w:val="0046074D"/>
    <w:rsid w:val="004C6275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A6E2B"/>
    <w:rsid w:val="008B11D4"/>
    <w:rsid w:val="008D1F25"/>
    <w:rsid w:val="008D3552"/>
    <w:rsid w:val="008D63D1"/>
    <w:rsid w:val="0093451E"/>
    <w:rsid w:val="00952F7F"/>
    <w:rsid w:val="009543DF"/>
    <w:rsid w:val="00975FB6"/>
    <w:rsid w:val="00983DF7"/>
    <w:rsid w:val="009967EB"/>
    <w:rsid w:val="009C1EC8"/>
    <w:rsid w:val="009F3553"/>
    <w:rsid w:val="00A16B04"/>
    <w:rsid w:val="00A525B4"/>
    <w:rsid w:val="00A64537"/>
    <w:rsid w:val="00A911A1"/>
    <w:rsid w:val="00AC75B1"/>
    <w:rsid w:val="00AE39C9"/>
    <w:rsid w:val="00B14BE4"/>
    <w:rsid w:val="00B70004"/>
    <w:rsid w:val="00BF0830"/>
    <w:rsid w:val="00C03437"/>
    <w:rsid w:val="00C32361"/>
    <w:rsid w:val="00C33FF4"/>
    <w:rsid w:val="00C51BD5"/>
    <w:rsid w:val="00C8729C"/>
    <w:rsid w:val="00CA23BB"/>
    <w:rsid w:val="00CA6D5A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2024-05-27T01:16:00Z</cp:lastPrinted>
  <dcterms:created xsi:type="dcterms:W3CDTF">2024-05-23T01:46:00Z</dcterms:created>
  <dcterms:modified xsi:type="dcterms:W3CDTF">2024-05-27T01:16:00Z</dcterms:modified>
</cp:coreProperties>
</file>