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bookmarkStart w:id="0" w:name="_GoBack"/>
      <w:r>
        <w:rPr>
          <w:rFonts w:hint="eastAsia"/>
          <w:lang w:eastAsia="zh-CN"/>
        </w:rPr>
        <w:t>METHOD OF STATEMENT</w:t>
      </w:r>
    </w:p>
    <w:bookmarkEnd w:id="0"/>
    <w:p w:rsidR="00A30C5A" w:rsidRDefault="00A30C5A">
      <w:pPr>
        <w:rPr>
          <w:sz w:val="24"/>
        </w:rPr>
      </w:pPr>
    </w:p>
    <w:p w:rsidR="00684C71" w:rsidRDefault="00F24DC6">
      <w:pPr>
        <w:rPr>
          <w:sz w:val="24"/>
          <w:lang w:eastAsia="zh-CN"/>
        </w:rPr>
      </w:pPr>
      <w:r>
        <w:rPr>
          <w:sz w:val="24"/>
        </w:rPr>
        <w:t>Date: 2</w:t>
      </w:r>
      <w:r w:rsidRPr="00F24DC6">
        <w:rPr>
          <w:sz w:val="24"/>
          <w:vertAlign w:val="superscript"/>
        </w:rPr>
        <w:t>nd</w:t>
      </w:r>
      <w:r>
        <w:rPr>
          <w:sz w:val="24"/>
        </w:rPr>
        <w:t xml:space="preserve"> September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4DC6" w:rsidRDefault="00F24DC6" w:rsidP="00F24D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0581F">
        <w:rPr>
          <w:sz w:val="24"/>
          <w:lang w:eastAsia="zh-CN"/>
        </w:rPr>
        <w:t>unload 2</w:t>
      </w:r>
      <w:r>
        <w:rPr>
          <w:sz w:val="24"/>
          <w:lang w:eastAsia="zh-CN"/>
        </w:rPr>
        <w:t xml:space="preserve"> unit</w:t>
      </w:r>
      <w:r w:rsidR="00C0581F">
        <w:rPr>
          <w:sz w:val="24"/>
          <w:lang w:eastAsia="zh-CN"/>
        </w:rPr>
        <w:t>s</w:t>
      </w:r>
      <w:r>
        <w:rPr>
          <w:sz w:val="24"/>
          <w:lang w:eastAsia="zh-CN"/>
        </w:rPr>
        <w:t xml:space="preserve"> machine from lorry chassis, uncrate, shift and position into customer premise 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30C5A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F24DC6" w:rsidRPr="00F24DC6" w:rsidRDefault="00C26D3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1 Pallet of 1</w:t>
      </w:r>
      <w:r w:rsidR="00F24DC6" w:rsidRPr="00F24DC6">
        <w:rPr>
          <w:b/>
          <w:sz w:val="24"/>
          <w:szCs w:val="24"/>
          <w:u w:val="single"/>
          <w:lang w:eastAsia="zh-CN"/>
        </w:rPr>
        <w:t xml:space="preserve"> unit </w:t>
      </w:r>
      <w:r>
        <w:rPr>
          <w:b/>
          <w:sz w:val="24"/>
          <w:szCs w:val="24"/>
          <w:u w:val="single"/>
          <w:lang w:eastAsia="zh-CN"/>
        </w:rPr>
        <w:t>Hydraulic Folding Machine &amp; 1 Pallet of 1 Unit Electric Shearing Machine</w:t>
      </w:r>
    </w:p>
    <w:p w:rsidR="000E079B" w:rsidRDefault="002B5F3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Pallet Dim: 192 x 107 x 130cm / Gross Weight: 1,032</w:t>
      </w:r>
      <w:r w:rsidR="00F24DC6">
        <w:rPr>
          <w:sz w:val="24"/>
          <w:szCs w:val="24"/>
          <w:lang w:eastAsia="zh-CN"/>
        </w:rPr>
        <w:t xml:space="preserve">kgs </w:t>
      </w:r>
    </w:p>
    <w:p w:rsidR="002B5F3E" w:rsidRPr="008F6594" w:rsidRDefault="002B5F3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Pallet Dim: 218 x 102 x 158cm / Gross </w:t>
      </w:r>
      <w:proofErr w:type="gramStart"/>
      <w:r>
        <w:rPr>
          <w:sz w:val="24"/>
          <w:szCs w:val="24"/>
          <w:lang w:eastAsia="zh-CN"/>
        </w:rPr>
        <w:t>Weight :</w:t>
      </w:r>
      <w:proofErr w:type="gramEnd"/>
      <w:r>
        <w:rPr>
          <w:sz w:val="24"/>
          <w:szCs w:val="24"/>
          <w:lang w:eastAsia="zh-CN"/>
        </w:rPr>
        <w:t xml:space="preserve"> 1,068kgs</w:t>
      </w:r>
    </w:p>
    <w:p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2B5F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04</w:t>
      </w:r>
      <w:r w:rsidR="00F24DC6">
        <w:rPr>
          <w:sz w:val="24"/>
          <w:lang w:eastAsia="zh-CN"/>
        </w:rPr>
        <w:t>/09/2024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F24D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10am</w:t>
      </w:r>
    </w:p>
    <w:p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71587E" w:rsidP="00707B09">
      <w:pPr>
        <w:pStyle w:val="Heading4"/>
      </w:pPr>
      <w:r>
        <w:t>1</w:t>
      </w:r>
      <w:r w:rsidR="002B5F3E">
        <w:t xml:space="preserve">800 West Camp Road, </w:t>
      </w:r>
      <w:proofErr w:type="spellStart"/>
      <w:r w:rsidR="002B5F3E">
        <w:t>Seletar</w:t>
      </w:r>
      <w:proofErr w:type="spellEnd"/>
      <w:r w:rsidR="002B5F3E">
        <w:t xml:space="preserve"> Aerospace Park</w:t>
      </w:r>
      <w:r>
        <w:t xml:space="preserve"> </w:t>
      </w:r>
    </w:p>
    <w:p w:rsidR="00707B09" w:rsidRPr="00707B09" w:rsidRDefault="00C26D3A" w:rsidP="00707B09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Fooker</w:t>
      </w:r>
      <w:proofErr w:type="spellEnd"/>
      <w:r>
        <w:rPr>
          <w:sz w:val="24"/>
          <w:szCs w:val="24"/>
          <w:lang w:eastAsia="zh-CN"/>
        </w:rPr>
        <w:t xml:space="preserve"> Services </w:t>
      </w:r>
      <w:r w:rsidR="00BD75E9">
        <w:rPr>
          <w:sz w:val="24"/>
          <w:szCs w:val="24"/>
          <w:lang w:eastAsia="zh-CN"/>
        </w:rPr>
        <w:t xml:space="preserve">Asia Pacific </w:t>
      </w:r>
      <w:proofErr w:type="spellStart"/>
      <w:r w:rsidR="00BD75E9">
        <w:rPr>
          <w:sz w:val="24"/>
          <w:szCs w:val="24"/>
          <w:lang w:eastAsia="zh-CN"/>
        </w:rPr>
        <w:t>Pte</w:t>
      </w:r>
      <w:proofErr w:type="spellEnd"/>
      <w:r w:rsidR="00BD75E9">
        <w:rPr>
          <w:sz w:val="24"/>
          <w:szCs w:val="24"/>
          <w:lang w:eastAsia="zh-CN"/>
        </w:rPr>
        <w:t xml:space="preserve">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B15AE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872D61">
        <w:rPr>
          <w:sz w:val="24"/>
          <w:lang w:eastAsia="zh-CN"/>
        </w:rPr>
        <w:t>allet truck</w:t>
      </w:r>
    </w:p>
    <w:p w:rsidR="001F0EA4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71587E">
        <w:rPr>
          <w:sz w:val="24"/>
          <w:lang w:eastAsia="zh-CN"/>
        </w:rPr>
        <w:t xml:space="preserve">ire </w:t>
      </w:r>
      <w:r w:rsidR="0081336E">
        <w:rPr>
          <w:sz w:val="24"/>
          <w:lang w:eastAsia="zh-CN"/>
        </w:rPr>
        <w:t>sling</w:t>
      </w:r>
      <w:r w:rsidR="0071587E">
        <w:rPr>
          <w:sz w:val="24"/>
          <w:lang w:eastAsia="zh-CN"/>
        </w:rPr>
        <w:t xml:space="preserve">/shackle </w:t>
      </w:r>
    </w:p>
    <w:p w:rsidR="00B15AE3" w:rsidRDefault="0027302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Crowbar/woodblock</w:t>
      </w:r>
    </w:p>
    <w:p w:rsidR="000E079B" w:rsidRDefault="002865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</w:t>
      </w:r>
      <w:r w:rsidR="00B15AE3">
        <w:rPr>
          <w:sz w:val="24"/>
          <w:lang w:eastAsia="zh-CN"/>
        </w:rPr>
        <w:t xml:space="preserve"> s</w:t>
      </w:r>
      <w:r w:rsidR="0071587E">
        <w:rPr>
          <w:sz w:val="24"/>
          <w:lang w:eastAsia="zh-CN"/>
        </w:rPr>
        <w:t>heet (to lay out for rubber tiles</w:t>
      </w:r>
      <w:r w:rsidR="00B15AE3">
        <w:rPr>
          <w:sz w:val="24"/>
          <w:lang w:eastAsia="zh-CN"/>
        </w:rPr>
        <w:t xml:space="preserve"> protection) </w:t>
      </w:r>
      <w:r w:rsidR="0027302B">
        <w:rPr>
          <w:sz w:val="24"/>
          <w:lang w:eastAsia="zh-CN"/>
        </w:rPr>
        <w:t xml:space="preserve"> </w:t>
      </w:r>
    </w:p>
    <w:p w:rsidR="008F6594" w:rsidRDefault="008F659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F7C86" w:rsidRDefault="008F7C86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D5922" w:rsidRDefault="00ED592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B03E9B" w:rsidRDefault="00B03E9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71587E" w:rsidRDefault="0071587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7302B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</w:t>
      </w:r>
    </w:p>
    <w:p w:rsidR="0027302B" w:rsidRPr="00E85CC3" w:rsidRDefault="002B5F3E" w:rsidP="00E85CC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base</w:t>
      </w:r>
      <w:r w:rsidR="003346E1" w:rsidRPr="00E85CC3">
        <w:rPr>
          <w:sz w:val="24"/>
          <w:lang w:eastAsia="zh-CN"/>
        </w:rPr>
        <w:t xml:space="preserve"> </w:t>
      </w:r>
      <w:r w:rsidR="0027302B" w:rsidRPr="00E85CC3">
        <w:rPr>
          <w:sz w:val="24"/>
          <w:lang w:eastAsia="zh-CN"/>
        </w:rPr>
        <w:t xml:space="preserve">and put aside </w:t>
      </w:r>
    </w:p>
    <w:p w:rsidR="0027302B" w:rsidRPr="0027302B" w:rsidRDefault="0027302B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sling to crane hook and secured to rigging point of machine </w:t>
      </w:r>
    </w:p>
    <w:p w:rsidR="002827E4" w:rsidRPr="0027302B" w:rsidRDefault="002827E4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7302B">
        <w:rPr>
          <w:sz w:val="24"/>
          <w:lang w:eastAsia="zh-CN"/>
        </w:rPr>
        <w:t>Hoist</w:t>
      </w:r>
      <w:r w:rsidR="00E85CC3">
        <w:rPr>
          <w:sz w:val="24"/>
          <w:lang w:eastAsia="zh-CN"/>
        </w:rPr>
        <w:t xml:space="preserve"> up and upright machine </w:t>
      </w:r>
    </w:p>
    <w:p w:rsidR="002827E4" w:rsidRDefault="008F7C8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</w:t>
      </w:r>
      <w:r w:rsidR="002827E4">
        <w:rPr>
          <w:sz w:val="24"/>
          <w:lang w:eastAsia="zh-CN"/>
        </w:rPr>
        <w:t xml:space="preserve"> away from base</w:t>
      </w:r>
    </w:p>
    <w:p w:rsidR="00E9120A" w:rsidRPr="00431476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</w:t>
      </w:r>
      <w:r w:rsidR="0027302B">
        <w:rPr>
          <w:sz w:val="24"/>
          <w:lang w:eastAsia="zh-CN"/>
        </w:rPr>
        <w:t>wn machine to near ground level</w:t>
      </w:r>
      <w:r w:rsidR="00100317">
        <w:rPr>
          <w:sz w:val="24"/>
          <w:lang w:eastAsia="zh-CN"/>
        </w:rPr>
        <w:t xml:space="preserve"> </w:t>
      </w:r>
    </w:p>
    <w:p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B15AE3">
        <w:rPr>
          <w:sz w:val="24"/>
          <w:lang w:eastAsia="zh-CN"/>
        </w:rPr>
        <w:t>rollers/</w:t>
      </w:r>
      <w:r w:rsidR="00DB001C" w:rsidRPr="002827E4">
        <w:rPr>
          <w:sz w:val="24"/>
          <w:lang w:eastAsia="zh-CN"/>
        </w:rPr>
        <w:t>pallet truck</w:t>
      </w:r>
      <w:r w:rsidR="00431476" w:rsidRPr="002827E4">
        <w:rPr>
          <w:sz w:val="24"/>
          <w:lang w:eastAsia="zh-CN"/>
        </w:rPr>
        <w:t xml:space="preserve"> </w:t>
      </w:r>
      <w:r w:rsidR="0027302B">
        <w:rPr>
          <w:sz w:val="24"/>
          <w:lang w:eastAsia="zh-CN"/>
        </w:rPr>
        <w:t>under machine bed</w:t>
      </w:r>
    </w:p>
    <w:p w:rsidR="00684C71" w:rsidRDefault="0010031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ED5922">
        <w:rPr>
          <w:sz w:val="24"/>
          <w:lang w:eastAsia="zh-CN"/>
        </w:rPr>
        <w:t>d transp</w:t>
      </w:r>
      <w:r w:rsidR="0027302B">
        <w:rPr>
          <w:sz w:val="24"/>
          <w:lang w:eastAsia="zh-CN"/>
        </w:rPr>
        <w:t xml:space="preserve">ort machine into factory premise at ground floor </w:t>
      </w:r>
    </w:p>
    <w:p w:rsidR="006175E6" w:rsidRDefault="00512C02" w:rsidP="008F659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90C22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2865C2" w:rsidRPr="008F6594" w:rsidRDefault="002865C2" w:rsidP="008F659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from rollers/pallet truck and insert leveling pad under machine bed </w:t>
      </w:r>
    </w:p>
    <w:p w:rsidR="00684C71" w:rsidRDefault="0081336E" w:rsidP="000E079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8F6594" w:rsidRPr="000E079B" w:rsidRDefault="008F6594" w:rsidP="000E079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 xml:space="preserve">hinery Transportation </w:t>
      </w:r>
      <w:proofErr w:type="spellStart"/>
      <w:r w:rsidR="001F0EA4">
        <w:rPr>
          <w:sz w:val="24"/>
        </w:rPr>
        <w:t>Pte</w:t>
      </w:r>
      <w:proofErr w:type="spellEnd"/>
      <w:r w:rsidR="001F0EA4">
        <w:rPr>
          <w:sz w:val="24"/>
        </w:rPr>
        <w:t xml:space="preserve"> Ltd</w:t>
      </w:r>
    </w:p>
    <w:p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604B" w:rsidRDefault="0002604B">
      <w:r>
        <w:separator/>
      </w:r>
    </w:p>
  </w:endnote>
  <w:endnote w:type="continuationSeparator" w:id="0">
    <w:p w:rsidR="0002604B" w:rsidRDefault="000260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26D3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26D3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604B" w:rsidRDefault="0002604B">
      <w:r>
        <w:separator/>
      </w:r>
    </w:p>
  </w:footnote>
  <w:footnote w:type="continuationSeparator" w:id="0">
    <w:p w:rsidR="0002604B" w:rsidRDefault="000260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02604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F24DC6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 </w:t>
    </w:r>
    <w:proofErr w:type="spellStart"/>
    <w:r>
      <w:t>Kranji</w:t>
    </w:r>
    <w:proofErr w:type="spellEnd"/>
    <w:r>
      <w:t xml:space="preserve"> Green </w:t>
    </w:r>
  </w:p>
  <w:p w:rsidR="00F24DC6" w:rsidRDefault="00F24DC6">
    <w:pPr>
      <w:pStyle w:val="Header"/>
      <w:jc w:val="center"/>
    </w:pPr>
    <w:r>
      <w:t>Singapore 739571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 w:rsidR="00F24DC6">
      <w:t>2826020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02604B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8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2604B"/>
    <w:rsid w:val="000548E8"/>
    <w:rsid w:val="00076C95"/>
    <w:rsid w:val="000801A2"/>
    <w:rsid w:val="00080409"/>
    <w:rsid w:val="00081E8A"/>
    <w:rsid w:val="00084BA1"/>
    <w:rsid w:val="000B06C5"/>
    <w:rsid w:val="000B5367"/>
    <w:rsid w:val="000C46C5"/>
    <w:rsid w:val="000E079B"/>
    <w:rsid w:val="00100317"/>
    <w:rsid w:val="0013400B"/>
    <w:rsid w:val="00171CEF"/>
    <w:rsid w:val="0019646E"/>
    <w:rsid w:val="001A07FF"/>
    <w:rsid w:val="001F0EA4"/>
    <w:rsid w:val="00205704"/>
    <w:rsid w:val="0025248E"/>
    <w:rsid w:val="0027302B"/>
    <w:rsid w:val="002827E4"/>
    <w:rsid w:val="002865C2"/>
    <w:rsid w:val="00294E87"/>
    <w:rsid w:val="002B5F3E"/>
    <w:rsid w:val="0030061F"/>
    <w:rsid w:val="003346E1"/>
    <w:rsid w:val="0034240F"/>
    <w:rsid w:val="00370D03"/>
    <w:rsid w:val="003B5F47"/>
    <w:rsid w:val="003E3971"/>
    <w:rsid w:val="00425424"/>
    <w:rsid w:val="00431476"/>
    <w:rsid w:val="00444C41"/>
    <w:rsid w:val="00512C02"/>
    <w:rsid w:val="00590C22"/>
    <w:rsid w:val="00593E22"/>
    <w:rsid w:val="006175E6"/>
    <w:rsid w:val="0063389C"/>
    <w:rsid w:val="00684C71"/>
    <w:rsid w:val="00685287"/>
    <w:rsid w:val="006B6525"/>
    <w:rsid w:val="00707B09"/>
    <w:rsid w:val="0071587E"/>
    <w:rsid w:val="007167EE"/>
    <w:rsid w:val="007205AC"/>
    <w:rsid w:val="00767049"/>
    <w:rsid w:val="007852B8"/>
    <w:rsid w:val="007E7225"/>
    <w:rsid w:val="00805829"/>
    <w:rsid w:val="0081336E"/>
    <w:rsid w:val="008540C4"/>
    <w:rsid w:val="00872D61"/>
    <w:rsid w:val="0087327A"/>
    <w:rsid w:val="008B11D4"/>
    <w:rsid w:val="008D1F25"/>
    <w:rsid w:val="008D3552"/>
    <w:rsid w:val="008F6594"/>
    <w:rsid w:val="008F7C86"/>
    <w:rsid w:val="00941E75"/>
    <w:rsid w:val="00952F7F"/>
    <w:rsid w:val="009C1EC8"/>
    <w:rsid w:val="009E56D8"/>
    <w:rsid w:val="009E6EFA"/>
    <w:rsid w:val="00A26F7E"/>
    <w:rsid w:val="00A30C5A"/>
    <w:rsid w:val="00A525B4"/>
    <w:rsid w:val="00A64537"/>
    <w:rsid w:val="00AE39C9"/>
    <w:rsid w:val="00B03E9B"/>
    <w:rsid w:val="00B15AE3"/>
    <w:rsid w:val="00B70004"/>
    <w:rsid w:val="00BB3673"/>
    <w:rsid w:val="00BB614A"/>
    <w:rsid w:val="00BD75E9"/>
    <w:rsid w:val="00BE1B01"/>
    <w:rsid w:val="00C03437"/>
    <w:rsid w:val="00C0581F"/>
    <w:rsid w:val="00C26D3A"/>
    <w:rsid w:val="00C32361"/>
    <w:rsid w:val="00C33FF4"/>
    <w:rsid w:val="00C8729C"/>
    <w:rsid w:val="00CA23BB"/>
    <w:rsid w:val="00CA75DA"/>
    <w:rsid w:val="00CA79ED"/>
    <w:rsid w:val="00CF5149"/>
    <w:rsid w:val="00CF6063"/>
    <w:rsid w:val="00D378B6"/>
    <w:rsid w:val="00DB001C"/>
    <w:rsid w:val="00E85CC3"/>
    <w:rsid w:val="00E9120A"/>
    <w:rsid w:val="00EA7ED5"/>
    <w:rsid w:val="00EC1A7D"/>
    <w:rsid w:val="00ED5922"/>
    <w:rsid w:val="00F176B3"/>
    <w:rsid w:val="00F24DC6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23</TotalTime>
  <Pages>2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2733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2024-09-02T04:07:00Z</cp:lastPrinted>
  <dcterms:created xsi:type="dcterms:W3CDTF">2024-09-02T03:45:00Z</dcterms:created>
  <dcterms:modified xsi:type="dcterms:W3CDTF">2024-09-02T04:23:00Z</dcterms:modified>
</cp:coreProperties>
</file>