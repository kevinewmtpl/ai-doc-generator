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578AB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2331C9A" w14:textId="77777777" w:rsidR="004377BA" w:rsidRDefault="004377BA">
      <w:pPr>
        <w:rPr>
          <w:sz w:val="24"/>
        </w:rPr>
      </w:pPr>
    </w:p>
    <w:p w14:paraId="3DDD09AD" w14:textId="77121876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202E4">
        <w:rPr>
          <w:sz w:val="24"/>
        </w:rPr>
        <w:t>31</w:t>
      </w:r>
      <w:r w:rsidR="00D202E4" w:rsidRPr="00D202E4">
        <w:rPr>
          <w:sz w:val="24"/>
          <w:vertAlign w:val="superscript"/>
        </w:rPr>
        <w:t>st</w:t>
      </w:r>
      <w:r w:rsidR="00D202E4">
        <w:rPr>
          <w:sz w:val="24"/>
        </w:rPr>
        <w:t xml:space="preserve"> Dec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14:paraId="63C9017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4B423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F3768EF" w14:textId="4E8D3DCD" w:rsidR="00885958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D202E4">
        <w:rPr>
          <w:sz w:val="24"/>
          <w:lang w:eastAsia="zh-CN"/>
        </w:rPr>
        <w:t>m</w:t>
      </w:r>
      <w:r w:rsidR="00E41FFD">
        <w:rPr>
          <w:sz w:val="24"/>
          <w:lang w:eastAsia="zh-CN"/>
        </w:rPr>
        <w:t>achine</w:t>
      </w:r>
      <w:r w:rsidR="00D202E4">
        <w:rPr>
          <w:sz w:val="24"/>
          <w:lang w:eastAsia="zh-CN"/>
        </w:rPr>
        <w:t>ries</w:t>
      </w:r>
      <w:r w:rsidR="00E41FFD">
        <w:rPr>
          <w:sz w:val="24"/>
          <w:lang w:eastAsia="zh-CN"/>
        </w:rPr>
        <w:t xml:space="preserve"> from </w:t>
      </w:r>
      <w:r w:rsidR="00D202E4">
        <w:rPr>
          <w:sz w:val="24"/>
          <w:lang w:eastAsia="zh-CN"/>
        </w:rPr>
        <w:t>2</w:t>
      </w:r>
      <w:r w:rsidR="00D202E4" w:rsidRPr="00D202E4">
        <w:rPr>
          <w:sz w:val="24"/>
          <w:vertAlign w:val="superscript"/>
          <w:lang w:eastAsia="zh-CN"/>
        </w:rPr>
        <w:t>nd</w:t>
      </w:r>
      <w:r w:rsidR="00D202E4">
        <w:rPr>
          <w:sz w:val="24"/>
          <w:lang w:eastAsia="zh-CN"/>
        </w:rPr>
        <w:t xml:space="preserve"> &amp; 3</w:t>
      </w:r>
      <w:r w:rsidR="00D202E4" w:rsidRPr="00D202E4">
        <w:rPr>
          <w:sz w:val="24"/>
          <w:vertAlign w:val="superscript"/>
          <w:lang w:eastAsia="zh-CN"/>
        </w:rPr>
        <w:t>rd</w:t>
      </w:r>
      <w:r w:rsidR="00D202E4">
        <w:rPr>
          <w:sz w:val="24"/>
          <w:lang w:eastAsia="zh-CN"/>
        </w:rPr>
        <w:t xml:space="preserve"> </w:t>
      </w:r>
      <w:r w:rsidR="00E41FFD">
        <w:rPr>
          <w:sz w:val="24"/>
          <w:lang w:eastAsia="zh-CN"/>
        </w:rPr>
        <w:t xml:space="preserve">floor through swing gate </w:t>
      </w:r>
      <w:r w:rsidR="00885958">
        <w:rPr>
          <w:sz w:val="24"/>
          <w:lang w:eastAsia="zh-CN"/>
        </w:rPr>
        <w:t>opening by using platform, mobile/lorry crane</w:t>
      </w:r>
      <w:r w:rsidR="00D202E4">
        <w:rPr>
          <w:sz w:val="24"/>
          <w:lang w:eastAsia="zh-CN"/>
        </w:rPr>
        <w:t xml:space="preserve">, </w:t>
      </w:r>
      <w:r w:rsidR="00A641DB">
        <w:rPr>
          <w:sz w:val="24"/>
          <w:lang w:eastAsia="zh-CN"/>
        </w:rPr>
        <w:t>load o</w:t>
      </w:r>
      <w:r w:rsidR="00AB3C71">
        <w:rPr>
          <w:sz w:val="24"/>
          <w:lang w:eastAsia="zh-CN"/>
        </w:rPr>
        <w:t xml:space="preserve">nto </w:t>
      </w:r>
      <w:r w:rsidR="00D202E4">
        <w:rPr>
          <w:sz w:val="24"/>
          <w:lang w:eastAsia="zh-CN"/>
        </w:rPr>
        <w:t xml:space="preserve">lorry chassis and deliver to new factory </w:t>
      </w:r>
      <w:r w:rsidR="00E30748">
        <w:rPr>
          <w:sz w:val="24"/>
          <w:lang w:eastAsia="zh-CN"/>
        </w:rPr>
        <w:t xml:space="preserve"> </w:t>
      </w:r>
    </w:p>
    <w:p w14:paraId="7BC15A75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B83F34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1549D6EC" w14:textId="0FAF5E84" w:rsidR="00BA6E59" w:rsidRPr="00512A9D" w:rsidRDefault="00D202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 list</w:t>
      </w:r>
    </w:p>
    <w:p w14:paraId="4CC6D6B4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3278F5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B37957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4342CBEF" w14:textId="77777777" w:rsidR="007E2FF0" w:rsidRPr="007E2FF0" w:rsidRDefault="007E2FF0" w:rsidP="007E2FF0">
      <w:pPr>
        <w:rPr>
          <w:sz w:val="24"/>
          <w:lang w:eastAsia="zh-CN"/>
        </w:rPr>
      </w:pPr>
    </w:p>
    <w:p w14:paraId="74966BAF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9AE0CF0" w14:textId="527C5E9E" w:rsidR="00DC1E88" w:rsidRDefault="00D202E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 3-4 days job</w:t>
      </w:r>
    </w:p>
    <w:p w14:paraId="488D6B5A" w14:textId="4F03E92B" w:rsidR="00D202E4" w:rsidRDefault="00D202E4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16-17/01/25 – to shift out accessories and small to loading area via cargo lift </w:t>
      </w:r>
    </w:p>
    <w:p w14:paraId="13E93E91" w14:textId="5D12ED38" w:rsidR="00D202E4" w:rsidRPr="00D202E4" w:rsidRDefault="00D202E4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18-19/01/25 – to </w:t>
      </w:r>
      <w:r w:rsidR="00CF7E30">
        <w:rPr>
          <w:sz w:val="24"/>
          <w:szCs w:val="24"/>
          <w:lang w:eastAsia="zh-CN"/>
        </w:rPr>
        <w:t xml:space="preserve">shift out and hoist down machineries </w:t>
      </w:r>
    </w:p>
    <w:p w14:paraId="3533307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7D77145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6F211956" w14:textId="33E7F709" w:rsidR="00304CC9" w:rsidRPr="00E41FFD" w:rsidRDefault="00CF7E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63D5FE10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80958A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6F58DED" w14:textId="6E587624" w:rsidR="00A46072" w:rsidRDefault="00CF7E30" w:rsidP="004872DF">
      <w:pPr>
        <w:pStyle w:val="Heading4"/>
      </w:pPr>
      <w:r>
        <w:t>198 Tuas South Ave 2, West Point Bizhub</w:t>
      </w:r>
    </w:p>
    <w:p w14:paraId="655278D0" w14:textId="65A20BEA" w:rsidR="00B85262" w:rsidRPr="004872DF" w:rsidRDefault="00CF7E30" w:rsidP="004872DF">
      <w:pPr>
        <w:pStyle w:val="Heading4"/>
      </w:pPr>
      <w:r>
        <w:t>Index Aerospace</w:t>
      </w:r>
      <w:r w:rsidR="00556D99">
        <w:t xml:space="preserve"> Pte Ltd</w:t>
      </w:r>
      <w:r w:rsidR="00885958">
        <w:t xml:space="preserve"> </w:t>
      </w:r>
    </w:p>
    <w:p w14:paraId="27F1BAD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F99F743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0AFBCC6" w14:textId="77777777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283AA08C" w14:textId="4A05CC05" w:rsidR="00E30748" w:rsidRDefault="00CF7E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6C2DDB5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3645BFEA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2CE0418F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23FE4B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58360B2F" w14:textId="77777777" w:rsidR="00B96719" w:rsidRDefault="00B96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C57E796" w14:textId="77777777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35C33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2970DFA2" w14:textId="77777777" w:rsidR="00CF7E3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5307EA3A" w14:textId="77777777" w:rsidR="00313C04" w:rsidRDefault="00313C0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6013B17" w14:textId="77777777" w:rsidR="00313C04" w:rsidRDefault="00313C0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24D1FA" w14:textId="77777777" w:rsidR="00313C04" w:rsidRDefault="00313C0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7D1BFD1" w14:textId="3844B01B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4B89B0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592131A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697B2ED5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5C086A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35FBB13B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3CAED1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6AF752B7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2D2D26E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38392489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33B685A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91EEA3D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20CD9B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2090AC2" w14:textId="77777777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FEEA70B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418B206C" w14:textId="77777777" w:rsidR="00932131" w:rsidRDefault="00932131">
      <w:pPr>
        <w:pStyle w:val="BodyText2"/>
      </w:pPr>
      <w:r>
        <w:t xml:space="preserve">a. Lifting Supervisor </w:t>
      </w:r>
    </w:p>
    <w:p w14:paraId="11679765" w14:textId="77777777" w:rsidR="00932131" w:rsidRDefault="00932131">
      <w:pPr>
        <w:pStyle w:val="BodyText2"/>
      </w:pPr>
      <w:r>
        <w:t xml:space="preserve">b. Mobile Crane Operator </w:t>
      </w:r>
    </w:p>
    <w:p w14:paraId="4E27AE18" w14:textId="77777777" w:rsidR="00932131" w:rsidRDefault="00932131">
      <w:pPr>
        <w:pStyle w:val="BodyText2"/>
      </w:pPr>
      <w:r>
        <w:t>c. Lorry Loader Operator</w:t>
      </w:r>
    </w:p>
    <w:p w14:paraId="634EB598" w14:textId="77777777" w:rsidR="00932131" w:rsidRDefault="00932131">
      <w:pPr>
        <w:pStyle w:val="BodyText2"/>
      </w:pPr>
      <w:r>
        <w:t>d. Signalman</w:t>
      </w:r>
    </w:p>
    <w:p w14:paraId="5D99711E" w14:textId="77777777" w:rsidR="00932131" w:rsidRDefault="0093213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62957120" w14:textId="77777777" w:rsidR="00247B59" w:rsidRDefault="00932131" w:rsidP="00247B59">
      <w:pPr>
        <w:pStyle w:val="BodyText2"/>
      </w:pPr>
      <w:r>
        <w:t xml:space="preserve">f. Skill Mover </w:t>
      </w:r>
    </w:p>
    <w:p w14:paraId="1A21C1AD" w14:textId="77777777" w:rsidR="00EE527F" w:rsidRPr="00247B59" w:rsidRDefault="00247B59" w:rsidP="00247B59">
      <w:pPr>
        <w:pStyle w:val="BodyText2"/>
        <w:rPr>
          <w:b/>
          <w:sz w:val="32"/>
          <w:szCs w:val="32"/>
          <w:u w:val="single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 </w:t>
      </w:r>
      <w:r>
        <w:rPr>
          <w:b/>
          <w:sz w:val="32"/>
          <w:szCs w:val="32"/>
          <w:u w:val="single"/>
        </w:rPr>
        <w:t>Job Scope</w:t>
      </w:r>
    </w:p>
    <w:p w14:paraId="1C0FD6A7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26AA7F1D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5DB4915" w14:textId="77777777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788FAAC1" w14:textId="59089372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CF7E30">
        <w:rPr>
          <w:sz w:val="24"/>
          <w:lang w:eastAsia="zh-CN"/>
        </w:rPr>
        <w:t xml:space="preserve"> 2</w:t>
      </w:r>
      <w:r w:rsidR="00CF7E30" w:rsidRPr="00CF7E30">
        <w:rPr>
          <w:sz w:val="24"/>
          <w:vertAlign w:val="superscript"/>
          <w:lang w:eastAsia="zh-CN"/>
        </w:rPr>
        <w:t>nd</w:t>
      </w:r>
      <w:r w:rsidR="00E30748">
        <w:rPr>
          <w:sz w:val="24"/>
          <w:lang w:eastAsia="zh-CN"/>
        </w:rPr>
        <w:t xml:space="preserve"> floor s</w:t>
      </w:r>
      <w:r w:rsidR="00CF7E30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Pr="00F369A7">
        <w:rPr>
          <w:sz w:val="24"/>
          <w:lang w:eastAsia="zh-CN"/>
        </w:rPr>
        <w:t xml:space="preserve"> opening </w:t>
      </w:r>
    </w:p>
    <w:p w14:paraId="3A969F55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F6B450A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11445D36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06B8AC86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75BF443A" w14:textId="77777777"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14:paraId="45A96413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to insert sling to crane hook </w:t>
      </w:r>
    </w:p>
    <w:p w14:paraId="0E710240" w14:textId="77777777" w:rsidR="00932131" w:rsidRDefault="0093213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20700075" w14:textId="77777777"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14:paraId="03CE4C9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1C5E0126" w14:textId="038593B2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14:paraId="60BF4DF6" w14:textId="52D3A352" w:rsidR="00CF7E30" w:rsidRPr="00CF7E30" w:rsidRDefault="00FC784F" w:rsidP="00CF7E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>with strapping belt prior to moving out of site premise</w:t>
      </w:r>
      <w:r w:rsidR="00CF7E30">
        <w:rPr>
          <w:sz w:val="24"/>
          <w:lang w:eastAsia="zh-CN"/>
        </w:rPr>
        <w:t xml:space="preserve"> and deliver to new factory </w:t>
      </w:r>
    </w:p>
    <w:p w14:paraId="181F0C85" w14:textId="77777777" w:rsidR="00EE527F" w:rsidRPr="00E30748" w:rsidRDefault="00EE527F" w:rsidP="00E307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7A300788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1F9DD59C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0518760D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167582ED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352C8C66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912F7C7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7B85526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3E9EA" w14:textId="77777777" w:rsidR="00B80E7E" w:rsidRDefault="00B80E7E">
      <w:r>
        <w:separator/>
      </w:r>
    </w:p>
  </w:endnote>
  <w:endnote w:type="continuationSeparator" w:id="0">
    <w:p w14:paraId="27FAB766" w14:textId="77777777" w:rsidR="00B80E7E" w:rsidRDefault="00B8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66C3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A9953" w14:textId="77777777" w:rsidR="00B80E7E" w:rsidRDefault="00B80E7E">
      <w:r>
        <w:separator/>
      </w:r>
    </w:p>
  </w:footnote>
  <w:footnote w:type="continuationSeparator" w:id="0">
    <w:p w14:paraId="3E1D1A0D" w14:textId="77777777" w:rsidR="00B80E7E" w:rsidRDefault="00B80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7A546" w14:textId="75CCA97C" w:rsidR="00EE527F" w:rsidRDefault="007D3B51" w:rsidP="00313C04">
    <w:pPr>
      <w:pStyle w:val="Header"/>
      <w:jc w:val="center"/>
      <w:rPr>
        <w:b/>
        <w:color w:val="0000FF"/>
        <w:sz w:val="28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50FC396C" wp14:editId="24BEF813">
          <wp:simplePos x="0" y="0"/>
          <wp:positionH relativeFrom="column">
            <wp:posOffset>-466725</wp:posOffset>
          </wp:positionH>
          <wp:positionV relativeFrom="paragraph">
            <wp:posOffset>-346710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527F">
      <w:rPr>
        <w:b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346C5588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B1A19D9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735E72B2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 xml:space="preserve">GST Reg </w:t>
    </w:r>
    <w:proofErr w:type="gramStart"/>
    <w:r w:rsidR="00EE527F">
      <w:t>No. :</w:t>
    </w:r>
    <w:proofErr w:type="gramEnd"/>
    <w:r w:rsidR="00EE527F">
      <w:t xml:space="preserve"> M2-8923804 – 2</w:t>
    </w:r>
  </w:p>
  <w:p w14:paraId="096300D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623FA6B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4647812">
    <w:abstractNumId w:val="3"/>
  </w:num>
  <w:num w:numId="2" w16cid:durableId="458426376">
    <w:abstractNumId w:val="5"/>
  </w:num>
  <w:num w:numId="3" w16cid:durableId="961571630">
    <w:abstractNumId w:val="0"/>
  </w:num>
  <w:num w:numId="4" w16cid:durableId="788669835">
    <w:abstractNumId w:val="10"/>
  </w:num>
  <w:num w:numId="5" w16cid:durableId="1464693663">
    <w:abstractNumId w:val="6"/>
  </w:num>
  <w:num w:numId="6" w16cid:durableId="1187132681">
    <w:abstractNumId w:val="7"/>
  </w:num>
  <w:num w:numId="7" w16cid:durableId="1678532753">
    <w:abstractNumId w:val="4"/>
  </w:num>
  <w:num w:numId="8" w16cid:durableId="52117473">
    <w:abstractNumId w:val="8"/>
  </w:num>
  <w:num w:numId="9" w16cid:durableId="1500079994">
    <w:abstractNumId w:val="2"/>
  </w:num>
  <w:num w:numId="10" w16cid:durableId="1822650893">
    <w:abstractNumId w:val="9"/>
  </w:num>
  <w:num w:numId="11" w16cid:durableId="62508565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676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839BB"/>
    <w:rsid w:val="00090E16"/>
    <w:rsid w:val="00093A2F"/>
    <w:rsid w:val="000A4B74"/>
    <w:rsid w:val="000A77B9"/>
    <w:rsid w:val="000B2C4D"/>
    <w:rsid w:val="000B2F2C"/>
    <w:rsid w:val="000B70E2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C083E"/>
    <w:rsid w:val="002D0D60"/>
    <w:rsid w:val="002D3B07"/>
    <w:rsid w:val="002E18E7"/>
    <w:rsid w:val="002E7473"/>
    <w:rsid w:val="002F6AEC"/>
    <w:rsid w:val="003013EC"/>
    <w:rsid w:val="00304CC9"/>
    <w:rsid w:val="00313C04"/>
    <w:rsid w:val="00317E1C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12A9D"/>
    <w:rsid w:val="005405DF"/>
    <w:rsid w:val="00550D01"/>
    <w:rsid w:val="00556D99"/>
    <w:rsid w:val="005966C4"/>
    <w:rsid w:val="005B35C9"/>
    <w:rsid w:val="005C69FA"/>
    <w:rsid w:val="005E132E"/>
    <w:rsid w:val="005F2F7B"/>
    <w:rsid w:val="005F32BE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D3B51"/>
    <w:rsid w:val="007E2FF0"/>
    <w:rsid w:val="007E6356"/>
    <w:rsid w:val="007F57D3"/>
    <w:rsid w:val="007F59CA"/>
    <w:rsid w:val="00805766"/>
    <w:rsid w:val="008067B7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308C"/>
    <w:rsid w:val="008A5148"/>
    <w:rsid w:val="008B3B91"/>
    <w:rsid w:val="008C1DD6"/>
    <w:rsid w:val="008F01F6"/>
    <w:rsid w:val="008F2319"/>
    <w:rsid w:val="008F6CAF"/>
    <w:rsid w:val="0090213C"/>
    <w:rsid w:val="00904AE4"/>
    <w:rsid w:val="00932131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87AE1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64B5B"/>
    <w:rsid w:val="00B80E7E"/>
    <w:rsid w:val="00B814A1"/>
    <w:rsid w:val="00B85262"/>
    <w:rsid w:val="00B85990"/>
    <w:rsid w:val="00B8750E"/>
    <w:rsid w:val="00B90DC1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1B02"/>
    <w:rsid w:val="00CC27F9"/>
    <w:rsid w:val="00CC2D5D"/>
    <w:rsid w:val="00CE271F"/>
    <w:rsid w:val="00CF627C"/>
    <w:rsid w:val="00CF7E30"/>
    <w:rsid w:val="00D015DC"/>
    <w:rsid w:val="00D07A05"/>
    <w:rsid w:val="00D14B56"/>
    <w:rsid w:val="00D202E4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53A6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110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2024-09-30T05:11:00Z</cp:lastPrinted>
  <dcterms:created xsi:type="dcterms:W3CDTF">2024-12-31T04:57:00Z</dcterms:created>
  <dcterms:modified xsi:type="dcterms:W3CDTF">2025-01-02T03:39:00Z</dcterms:modified>
</cp:coreProperties>
</file>