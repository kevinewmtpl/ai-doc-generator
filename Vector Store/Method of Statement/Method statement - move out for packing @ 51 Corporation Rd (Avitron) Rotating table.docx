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7FF8C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208363FF" w14:textId="77777777" w:rsidR="00C6648C" w:rsidRDefault="00C6648C">
      <w:pPr>
        <w:rPr>
          <w:sz w:val="24"/>
        </w:rPr>
      </w:pPr>
    </w:p>
    <w:p w14:paraId="6B9FE1B6" w14:textId="45597A34" w:rsidR="00EE527F" w:rsidRDefault="00D97DDC">
      <w:pPr>
        <w:rPr>
          <w:sz w:val="24"/>
          <w:lang w:eastAsia="zh-CN"/>
        </w:rPr>
      </w:pPr>
      <w:r>
        <w:rPr>
          <w:sz w:val="24"/>
        </w:rPr>
        <w:t>Date: 0</w:t>
      </w:r>
      <w:r w:rsidR="007F367D">
        <w:rPr>
          <w:sz w:val="24"/>
        </w:rPr>
        <w:t>7</w:t>
      </w:r>
      <w:r w:rsidR="007F367D" w:rsidRPr="007F367D">
        <w:rPr>
          <w:sz w:val="24"/>
          <w:vertAlign w:val="superscript"/>
        </w:rPr>
        <w:t>th</w:t>
      </w:r>
      <w:r w:rsidR="007F367D">
        <w:rPr>
          <w:sz w:val="24"/>
        </w:rPr>
        <w:t xml:space="preserve"> Feb 2025</w:t>
      </w:r>
    </w:p>
    <w:p w14:paraId="6FA2E62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76504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97A8A9B" w14:textId="34D29583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proofErr w:type="gramStart"/>
      <w:r w:rsidR="007F367D">
        <w:rPr>
          <w:sz w:val="24"/>
          <w:lang w:eastAsia="zh-CN"/>
        </w:rPr>
        <w:t>2 unit</w:t>
      </w:r>
      <w:proofErr w:type="gramEnd"/>
      <w:r w:rsidR="007F367D">
        <w:rPr>
          <w:sz w:val="24"/>
          <w:lang w:eastAsia="zh-CN"/>
        </w:rPr>
        <w:t xml:space="preserve"> equipment</w:t>
      </w:r>
      <w:r w:rsidR="00457C8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</w:t>
      </w:r>
      <w:r w:rsidR="007F367D">
        <w:rPr>
          <w:sz w:val="24"/>
          <w:lang w:eastAsia="zh-CN"/>
        </w:rPr>
        <w:t>put aside</w:t>
      </w:r>
    </w:p>
    <w:p w14:paraId="4D2430FA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077CA67" w14:textId="482D1FBF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0E9C9442" w14:textId="495EAAAD" w:rsidR="005D6556" w:rsidRDefault="007F36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Manipulator with welding rack</w:t>
      </w:r>
    </w:p>
    <w:p w14:paraId="27F05C5B" w14:textId="3D859980" w:rsidR="00457C88" w:rsidRDefault="007F36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Rotating table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3, </w:t>
      </w:r>
      <w:r w:rsidR="00BC3FDE">
        <w:rPr>
          <w:b/>
          <w:sz w:val="24"/>
          <w:szCs w:val="24"/>
          <w:lang w:eastAsia="zh-CN"/>
        </w:rPr>
        <w:t>5</w:t>
      </w:r>
      <w:r>
        <w:rPr>
          <w:b/>
          <w:sz w:val="24"/>
          <w:szCs w:val="24"/>
          <w:lang w:eastAsia="zh-CN"/>
        </w:rPr>
        <w:t>00 kg</w:t>
      </w:r>
    </w:p>
    <w:p w14:paraId="4B13CCC3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1A331C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CB9E58D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02A843E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C414A70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3FD15E8A" w14:textId="105BA9E5" w:rsidR="0014405C" w:rsidRPr="00457C88" w:rsidRDefault="007F367D" w:rsidP="006A0760">
      <w:pPr>
        <w:rPr>
          <w:sz w:val="24"/>
          <w:lang w:eastAsia="zh-CN"/>
        </w:rPr>
      </w:pPr>
      <w:r>
        <w:rPr>
          <w:sz w:val="24"/>
          <w:lang w:eastAsia="zh-CN"/>
        </w:rPr>
        <w:t>10/02/25 (Mon)</w:t>
      </w:r>
    </w:p>
    <w:p w14:paraId="5E24B946" w14:textId="77777777" w:rsidR="006A0760" w:rsidRPr="006A0760" w:rsidRDefault="006A0760" w:rsidP="006A0760">
      <w:pPr>
        <w:rPr>
          <w:sz w:val="24"/>
          <w:lang w:eastAsia="zh-CN"/>
        </w:rPr>
      </w:pPr>
    </w:p>
    <w:p w14:paraId="41E4AB9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C978EAD" w14:textId="77777777" w:rsidR="00DE77FE" w:rsidRDefault="009456D6" w:rsidP="00A57E24">
      <w:pPr>
        <w:pStyle w:val="Heading4"/>
      </w:pPr>
      <w:r>
        <w:t>51 Corporation Rd</w:t>
      </w:r>
    </w:p>
    <w:p w14:paraId="5D498658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Avitron</w:t>
      </w:r>
      <w:proofErr w:type="spellEnd"/>
      <w:r w:rsidR="00BC0051">
        <w:rPr>
          <w:sz w:val="24"/>
          <w:szCs w:val="24"/>
          <w:lang w:eastAsia="zh-CN"/>
        </w:rPr>
        <w:t xml:space="preserve"> Pte Ltd</w:t>
      </w:r>
    </w:p>
    <w:p w14:paraId="68B3D5C7" w14:textId="77777777" w:rsidR="00EE527F" w:rsidRDefault="00EE527F">
      <w:pPr>
        <w:rPr>
          <w:lang w:eastAsia="zh-CN"/>
        </w:rPr>
      </w:pPr>
    </w:p>
    <w:p w14:paraId="561D1E2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423DBC0" w14:textId="7D9EFCB7" w:rsidR="00634CE2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457C88">
        <w:rPr>
          <w:sz w:val="24"/>
          <w:lang w:eastAsia="zh-CN"/>
        </w:rPr>
        <w:t xml:space="preserve"> 633 l</w:t>
      </w:r>
      <w:r w:rsidR="003142A8">
        <w:rPr>
          <w:sz w:val="24"/>
          <w:lang w:eastAsia="zh-CN"/>
        </w:rPr>
        <w:t xml:space="preserve">orry crane </w:t>
      </w:r>
    </w:p>
    <w:p w14:paraId="0EB22B4C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6433AE37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2DAF693F" w14:textId="215E698B" w:rsidR="00634CE2" w:rsidRDefault="007F3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E47B1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3D6553A1" w14:textId="77777777" w:rsidR="00971820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6A1337">
        <w:rPr>
          <w:sz w:val="24"/>
          <w:lang w:eastAsia="zh-CN"/>
        </w:rPr>
        <w:t xml:space="preserve"> </w:t>
      </w:r>
      <w:r w:rsidR="00336CCC">
        <w:rPr>
          <w:sz w:val="24"/>
          <w:lang w:eastAsia="zh-CN"/>
        </w:rPr>
        <w:t xml:space="preserve">  </w:t>
      </w:r>
    </w:p>
    <w:p w14:paraId="734614BD" w14:textId="77777777" w:rsidR="00457C88" w:rsidRDefault="00457C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2967AEA" w14:textId="77777777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F63E58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1EC29FEB" w14:textId="77777777" w:rsidR="00C6648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2B7DCE11" w14:textId="77777777" w:rsidR="00C17DAE" w:rsidRDefault="00C17DAE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45737E6" w14:textId="77777777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71081E3C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5F7CE007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320EF017" w14:textId="77777777" w:rsidR="007F367D" w:rsidRDefault="007F367D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4AB4CAD" w14:textId="3E03C7A6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4AA96469" w14:textId="77777777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5F7DE8A2" w14:textId="77777777"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C527C8B" w14:textId="77777777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380DDB5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1C609F4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57874AA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192058E2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08FE8649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7724A21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6692A2E3" w14:textId="77777777" w:rsidR="00971820" w:rsidRDefault="00457C8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71820">
        <w:rPr>
          <w:sz w:val="24"/>
          <w:lang w:eastAsia="zh-CN"/>
        </w:rPr>
        <w:t xml:space="preserve">lorry crane at designated loading area </w:t>
      </w:r>
    </w:p>
    <w:p w14:paraId="227FC292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1A58284B" w14:textId="345D2A4D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457C88">
        <w:rPr>
          <w:sz w:val="24"/>
          <w:lang w:eastAsia="zh-CN"/>
        </w:rPr>
        <w:t xml:space="preserve">ack up </w:t>
      </w:r>
      <w:r w:rsidR="007F367D">
        <w:rPr>
          <w:sz w:val="24"/>
          <w:lang w:eastAsia="zh-CN"/>
        </w:rPr>
        <w:t>equipment</w:t>
      </w:r>
      <w:r w:rsidR="00457C88">
        <w:rPr>
          <w:sz w:val="24"/>
          <w:lang w:eastAsia="zh-CN"/>
        </w:rPr>
        <w:t xml:space="preserve"> using hand</w:t>
      </w:r>
      <w:r w:rsidR="00544E6B">
        <w:rPr>
          <w:sz w:val="24"/>
          <w:lang w:eastAsia="zh-CN"/>
        </w:rPr>
        <w:t xml:space="preserve"> jack</w:t>
      </w:r>
    </w:p>
    <w:p w14:paraId="430E8323" w14:textId="296D8C46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</w:t>
      </w:r>
      <w:r w:rsidR="007F367D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bed</w:t>
      </w:r>
    </w:p>
    <w:p w14:paraId="1EC9B0E8" w14:textId="37459D1C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production area to loading bay </w:t>
      </w:r>
    </w:p>
    <w:p w14:paraId="3A9469EE" w14:textId="65220B10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 required sling to crane hook</w:t>
      </w:r>
    </w:p>
    <w:p w14:paraId="6AB0AB65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 xml:space="preserve">to rigging point of </w:t>
      </w:r>
      <w:r w:rsidR="00457C88">
        <w:rPr>
          <w:sz w:val="24"/>
          <w:lang w:eastAsia="zh-CN"/>
        </w:rPr>
        <w:t>load</w:t>
      </w:r>
      <w:r w:rsidR="00544E6B">
        <w:rPr>
          <w:sz w:val="24"/>
          <w:lang w:eastAsia="zh-CN"/>
        </w:rPr>
        <w:t xml:space="preserve"> to be lifted</w:t>
      </w:r>
    </w:p>
    <w:p w14:paraId="16AC3D07" w14:textId="77777777" w:rsidR="00544E6B" w:rsidRDefault="00457C8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544E6B">
        <w:rPr>
          <w:sz w:val="24"/>
          <w:lang w:eastAsia="zh-CN"/>
        </w:rPr>
        <w:t xml:space="preserve"> 1ft above ground to check on balancing</w:t>
      </w:r>
    </w:p>
    <w:p w14:paraId="68ADE844" w14:textId="77777777"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14:paraId="72B477C7" w14:textId="77777777"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14:paraId="69C28EBE" w14:textId="26EB6430" w:rsidR="00BC0051" w:rsidRPr="007F367D" w:rsidRDefault="004A3A58" w:rsidP="007F36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7F367D">
        <w:rPr>
          <w:sz w:val="24"/>
          <w:lang w:eastAsia="zh-CN"/>
        </w:rPr>
        <w:t>put case aside</w:t>
      </w:r>
    </w:p>
    <w:p w14:paraId="67EB04F5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E2A2776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7238A864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2A0EBF5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7288D192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05DCB765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F7450B7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2C497112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18838B4B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CE196" w14:textId="77777777" w:rsidR="00F9452F" w:rsidRDefault="00F9452F">
      <w:r>
        <w:separator/>
      </w:r>
    </w:p>
  </w:endnote>
  <w:endnote w:type="continuationSeparator" w:id="0">
    <w:p w14:paraId="395B2BB9" w14:textId="77777777" w:rsidR="00F9452F" w:rsidRDefault="00F94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BD69A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7C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7C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B4ECF" w14:textId="77777777" w:rsidR="00F9452F" w:rsidRDefault="00F9452F">
      <w:r>
        <w:separator/>
      </w:r>
    </w:p>
  </w:footnote>
  <w:footnote w:type="continuationSeparator" w:id="0">
    <w:p w14:paraId="70268A06" w14:textId="77777777" w:rsidR="00F9452F" w:rsidRDefault="00F94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6E977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4D4D70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E0769BA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D6FC2D5" w14:textId="77777777" w:rsidR="00EE527F" w:rsidRDefault="00C17DA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3926368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51FC7AB3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DFC10D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1F3D49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8289781">
    <w:abstractNumId w:val="2"/>
  </w:num>
  <w:num w:numId="2" w16cid:durableId="1910728609">
    <w:abstractNumId w:val="4"/>
  </w:num>
  <w:num w:numId="3" w16cid:durableId="6911924">
    <w:abstractNumId w:val="0"/>
  </w:num>
  <w:num w:numId="4" w16cid:durableId="1456605442">
    <w:abstractNumId w:val="9"/>
  </w:num>
  <w:num w:numId="5" w16cid:durableId="281768971">
    <w:abstractNumId w:val="5"/>
  </w:num>
  <w:num w:numId="6" w16cid:durableId="1334724552">
    <w:abstractNumId w:val="6"/>
  </w:num>
  <w:num w:numId="7" w16cid:durableId="552232705">
    <w:abstractNumId w:val="3"/>
  </w:num>
  <w:num w:numId="8" w16cid:durableId="230507402">
    <w:abstractNumId w:val="7"/>
  </w:num>
  <w:num w:numId="9" w16cid:durableId="364598707">
    <w:abstractNumId w:val="1"/>
  </w:num>
  <w:num w:numId="10" w16cid:durableId="1047950932">
    <w:abstractNumId w:val="8"/>
  </w:num>
  <w:num w:numId="11" w16cid:durableId="10570513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76225"/>
    <w:rsid w:val="000B549F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60DBE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57C88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61ABD"/>
    <w:rsid w:val="0057327B"/>
    <w:rsid w:val="005778E5"/>
    <w:rsid w:val="005A1FD3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7F367D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71820"/>
    <w:rsid w:val="009A1AD3"/>
    <w:rsid w:val="009B7329"/>
    <w:rsid w:val="009D4E05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AA7E0E"/>
    <w:rsid w:val="00B14E86"/>
    <w:rsid w:val="00B257C2"/>
    <w:rsid w:val="00B5051F"/>
    <w:rsid w:val="00B5267F"/>
    <w:rsid w:val="00B80756"/>
    <w:rsid w:val="00BA2BBB"/>
    <w:rsid w:val="00BB5A8A"/>
    <w:rsid w:val="00BC0051"/>
    <w:rsid w:val="00BC3FDE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26E8E"/>
    <w:rsid w:val="00D45BE7"/>
    <w:rsid w:val="00D75EF4"/>
    <w:rsid w:val="00D76F88"/>
    <w:rsid w:val="00D97DDC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97AFF"/>
    <w:rsid w:val="00EE37C0"/>
    <w:rsid w:val="00EE527F"/>
    <w:rsid w:val="00F04050"/>
    <w:rsid w:val="00F110BD"/>
    <w:rsid w:val="00F24168"/>
    <w:rsid w:val="00F66BC2"/>
    <w:rsid w:val="00F86503"/>
    <w:rsid w:val="00F9452F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6CD84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2025-02-07T01:08:00Z</cp:lastPrinted>
  <dcterms:created xsi:type="dcterms:W3CDTF">2024-07-18T00:34:00Z</dcterms:created>
  <dcterms:modified xsi:type="dcterms:W3CDTF">2025-02-07T01:08:00Z</dcterms:modified>
</cp:coreProperties>
</file>