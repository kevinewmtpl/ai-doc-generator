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5E7BB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047A6BC" w14:textId="31661F48" w:rsidR="006467DA" w:rsidRDefault="00A8125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80FF9">
        <w:rPr>
          <w:sz w:val="24"/>
        </w:rPr>
        <w:t>2</w:t>
      </w:r>
      <w:r w:rsidR="00F65971">
        <w:rPr>
          <w:sz w:val="24"/>
        </w:rPr>
        <w:t>3</w:t>
      </w:r>
      <w:r w:rsidR="00F65971" w:rsidRPr="00F65971">
        <w:rPr>
          <w:sz w:val="24"/>
          <w:vertAlign w:val="superscript"/>
        </w:rPr>
        <w:t>rd</w:t>
      </w:r>
      <w:r w:rsidR="00380FF9">
        <w:rPr>
          <w:sz w:val="24"/>
        </w:rPr>
        <w:t xml:space="preserve"> Sep 2025</w:t>
      </w:r>
    </w:p>
    <w:p w14:paraId="57D43DC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45411E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840719D" w14:textId="1F63E108"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120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</w:t>
      </w:r>
      <w:r w:rsidR="00380FF9">
        <w:rPr>
          <w:sz w:val="24"/>
          <w:lang w:eastAsia="zh-CN"/>
        </w:rPr>
        <w:t xml:space="preserve">and load up onto </w:t>
      </w:r>
      <w:r w:rsidR="00AC356B">
        <w:rPr>
          <w:sz w:val="24"/>
          <w:lang w:eastAsia="zh-CN"/>
        </w:rPr>
        <w:t xml:space="preserve">lorry chassis </w:t>
      </w:r>
      <w:r w:rsidR="00FE454C">
        <w:rPr>
          <w:sz w:val="24"/>
          <w:lang w:eastAsia="zh-CN"/>
        </w:rPr>
        <w:t xml:space="preserve"> </w:t>
      </w:r>
    </w:p>
    <w:p w14:paraId="4B535692" w14:textId="77777777"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72D0444" w14:textId="77777777"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75098DC0" w14:textId="6390D26E" w:rsidR="00A33D58" w:rsidRDefault="00D57EB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Bruderer</w:t>
      </w:r>
      <w:r w:rsidR="00380FF9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50</w:t>
      </w:r>
      <w:r w:rsidR="00380FF9">
        <w:rPr>
          <w:sz w:val="24"/>
          <w:szCs w:val="24"/>
          <w:lang w:eastAsia="zh-CN"/>
        </w:rPr>
        <w:t xml:space="preserve">ton Press machine </w:t>
      </w:r>
    </w:p>
    <w:p w14:paraId="0A8FF1EB" w14:textId="77777777" w:rsidR="00A33D58" w:rsidRDefault="00D57EB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 x 200 x 260</w:t>
      </w:r>
      <w:r w:rsidR="00A33D58">
        <w:rPr>
          <w:sz w:val="24"/>
          <w:szCs w:val="24"/>
          <w:lang w:eastAsia="zh-CN"/>
        </w:rPr>
        <w:t xml:space="preserve"> cm</w:t>
      </w:r>
    </w:p>
    <w:p w14:paraId="4F407EE4" w14:textId="77777777" w:rsidR="00500139" w:rsidRPr="0038120C" w:rsidRDefault="00D57EBE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8, 5</w:t>
      </w:r>
      <w:r w:rsidR="00A33D58">
        <w:rPr>
          <w:sz w:val="24"/>
          <w:szCs w:val="24"/>
          <w:lang w:eastAsia="zh-CN"/>
        </w:rPr>
        <w:t xml:space="preserve">00 kg </w:t>
      </w:r>
      <w:r w:rsidR="0038120C">
        <w:rPr>
          <w:b/>
          <w:sz w:val="24"/>
          <w:szCs w:val="24"/>
          <w:lang w:eastAsia="zh-CN"/>
        </w:rPr>
        <w:t xml:space="preserve"> </w:t>
      </w:r>
      <w:r w:rsidR="002F4968">
        <w:rPr>
          <w:b/>
          <w:sz w:val="24"/>
          <w:szCs w:val="24"/>
          <w:lang w:eastAsia="zh-CN"/>
        </w:rPr>
        <w:t xml:space="preserve"> </w:t>
      </w:r>
    </w:p>
    <w:p w14:paraId="7850C558" w14:textId="77777777"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DAFBCF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9F18DF9" w14:textId="7D1B1E0E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380FF9">
        <w:rPr>
          <w:sz w:val="24"/>
          <w:lang w:eastAsia="zh-CN"/>
        </w:rPr>
        <w:t>ed</w:t>
      </w:r>
    </w:p>
    <w:p w14:paraId="72E06A6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65F3FFF" w14:textId="77777777"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14:paraId="2F26EB3C" w14:textId="75589563" w:rsidR="00B75333" w:rsidRDefault="007E013F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380FF9">
        <w:rPr>
          <w:sz w:val="24"/>
          <w:lang w:eastAsia="zh-CN"/>
        </w:rPr>
        <w:t>/09/25</w:t>
      </w:r>
    </w:p>
    <w:p w14:paraId="031B2F39" w14:textId="77777777" w:rsidR="00EC38B3" w:rsidRDefault="00EC38B3">
      <w:pPr>
        <w:rPr>
          <w:sz w:val="24"/>
          <w:lang w:eastAsia="zh-CN"/>
        </w:rPr>
      </w:pPr>
    </w:p>
    <w:p w14:paraId="44EF49B1" w14:textId="77777777"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14:paraId="2AEAD6AF" w14:textId="0E47DB6C"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380FF9">
        <w:rPr>
          <w:sz w:val="24"/>
          <w:szCs w:val="24"/>
          <w:lang w:eastAsia="zh-CN"/>
        </w:rPr>
        <w:t>30</w:t>
      </w:r>
      <w:r>
        <w:rPr>
          <w:sz w:val="24"/>
          <w:szCs w:val="24"/>
          <w:lang w:eastAsia="zh-CN"/>
        </w:rPr>
        <w:t xml:space="preserve"> am</w:t>
      </w:r>
    </w:p>
    <w:p w14:paraId="0E3AB7B7" w14:textId="77777777" w:rsidR="00383DD5" w:rsidRPr="00383DD5" w:rsidRDefault="00383DD5" w:rsidP="00383DD5">
      <w:pPr>
        <w:rPr>
          <w:sz w:val="24"/>
          <w:szCs w:val="24"/>
          <w:lang w:eastAsia="zh-CN"/>
        </w:rPr>
      </w:pPr>
    </w:p>
    <w:p w14:paraId="7DA6AD8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E5C5A99" w14:textId="77777777" w:rsidR="0038120C" w:rsidRPr="0038120C" w:rsidRDefault="0038120C" w:rsidP="0038120C">
      <w:pPr>
        <w:pStyle w:val="Heading4"/>
      </w:pPr>
      <w:r>
        <w:t>37 Tuas Ave 8</w:t>
      </w:r>
    </w:p>
    <w:p w14:paraId="380CAD46" w14:textId="77777777" w:rsidR="00EC38B3" w:rsidRPr="00EC38B3" w:rsidRDefault="0038120C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Mitsui High-Tec (S) Pte Ltd</w:t>
      </w:r>
    </w:p>
    <w:p w14:paraId="59601C7D" w14:textId="77777777" w:rsidR="006467DA" w:rsidRDefault="006467DA">
      <w:pPr>
        <w:rPr>
          <w:lang w:eastAsia="zh-CN"/>
        </w:rPr>
      </w:pPr>
    </w:p>
    <w:p w14:paraId="5731BAE1" w14:textId="77777777"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9DB30EB" w14:textId="77777777" w:rsidR="00A33D58" w:rsidRDefault="00EA670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14:paraId="58F05F6B" w14:textId="77777777" w:rsidR="0018765E" w:rsidRDefault="0018765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battery forklift </w:t>
      </w:r>
    </w:p>
    <w:p w14:paraId="1889609E" w14:textId="35A680D2" w:rsidR="00A33D58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</w:t>
      </w:r>
      <w:r w:rsidR="00A33D58">
        <w:rPr>
          <w:bCs/>
          <w:sz w:val="24"/>
          <w:lang w:eastAsia="zh-CN"/>
        </w:rPr>
        <w:t>ydraulic</w:t>
      </w:r>
      <w:r>
        <w:rPr>
          <w:bCs/>
          <w:sz w:val="24"/>
          <w:lang w:eastAsia="zh-CN"/>
        </w:rPr>
        <w:t xml:space="preserve"> jack</w:t>
      </w:r>
    </w:p>
    <w:p w14:paraId="694C5195" w14:textId="77777777"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14:paraId="2FE2A635" w14:textId="77777777"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14:paraId="250F1A5E" w14:textId="77777777" w:rsidR="00383DD5" w:rsidRDefault="00A33D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85000">
        <w:rPr>
          <w:sz w:val="24"/>
          <w:lang w:eastAsia="zh-CN"/>
        </w:rPr>
        <w:t>sling</w:t>
      </w:r>
    </w:p>
    <w:p w14:paraId="4F735D31" w14:textId="77777777" w:rsidR="0018765E" w:rsidRDefault="001876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14:paraId="17CB00DD" w14:textId="77777777"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1ECCC84" w14:textId="77777777"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46EC09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37DE41A2" w14:textId="77777777" w:rsidR="0018765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</w:p>
    <w:p w14:paraId="441932A4" w14:textId="77777777" w:rsidR="00AC356B" w:rsidRDefault="00AC356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488BE37" w14:textId="55BCB92F"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6CF6201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39390F15" w14:textId="77777777"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5D04697A" w14:textId="77777777" w:rsidR="00A33D58" w:rsidRDefault="00A33D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D4F46CA" w14:textId="77777777"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55B6237" w14:textId="7777777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14:paraId="0DD39F9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A9F1664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2AB154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4E1A36E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14:paraId="1F478A7B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16984A2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B61A038" w14:textId="77777777"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1B4C6D52" w14:textId="77777777"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14:paraId="5E0AA8B2" w14:textId="77777777"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14:paraId="59F6A08F" w14:textId="77777777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14:paraId="6B83C33D" w14:textId="77777777" w:rsidR="00AC356B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</w:t>
      </w:r>
      <w:r w:rsidR="00AC356B">
        <w:rPr>
          <w:sz w:val="24"/>
          <w:lang w:eastAsia="zh-CN"/>
        </w:rPr>
        <w:t>insert sling to crane hook</w:t>
      </w:r>
    </w:p>
    <w:p w14:paraId="657A7D5E" w14:textId="41D5292C" w:rsidR="00185000" w:rsidRDefault="00AC35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4416B">
        <w:rPr>
          <w:sz w:val="24"/>
          <w:lang w:eastAsia="zh-CN"/>
        </w:rPr>
        <w:t>ecured sling to rig</w:t>
      </w:r>
      <w:r w:rsidR="00D57EBE">
        <w:rPr>
          <w:sz w:val="24"/>
          <w:lang w:eastAsia="zh-CN"/>
        </w:rPr>
        <w:t>ging point of machine</w:t>
      </w:r>
    </w:p>
    <w:p w14:paraId="27285CD0" w14:textId="77777777"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14:paraId="687CAB91" w14:textId="5E58BA3C" w:rsidR="00380FF9" w:rsidRPr="00AC356B" w:rsidRDefault="00A4416B" w:rsidP="00AC35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D57EBE">
        <w:rPr>
          <w:sz w:val="24"/>
          <w:lang w:eastAsia="zh-CN"/>
        </w:rPr>
        <w:t>lorry</w:t>
      </w:r>
      <w:r w:rsidR="00927E99">
        <w:rPr>
          <w:sz w:val="24"/>
          <w:lang w:eastAsia="zh-CN"/>
        </w:rPr>
        <w:t xml:space="preserve"> chassis</w:t>
      </w:r>
      <w:r w:rsidR="00380FF9" w:rsidRPr="00AC356B">
        <w:rPr>
          <w:sz w:val="24"/>
          <w:lang w:eastAsia="zh-CN"/>
        </w:rPr>
        <w:t xml:space="preserve"> </w:t>
      </w:r>
    </w:p>
    <w:p w14:paraId="2BFF4CF2" w14:textId="77777777" w:rsidR="00A33D58" w:rsidRDefault="00A33D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</w:t>
      </w:r>
      <w:r w:rsidR="00D57EBE">
        <w:rPr>
          <w:sz w:val="24"/>
          <w:lang w:eastAsia="zh-CN"/>
        </w:rPr>
        <w:t xml:space="preserve"> all sling from machine rigging</w:t>
      </w:r>
      <w:r>
        <w:rPr>
          <w:sz w:val="24"/>
          <w:lang w:eastAsia="zh-CN"/>
        </w:rPr>
        <w:t xml:space="preserve"> point</w:t>
      </w:r>
    </w:p>
    <w:p w14:paraId="7C379AE1" w14:textId="77777777"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14:paraId="7C3DA810" w14:textId="655BF4EE"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FE454C">
        <w:rPr>
          <w:sz w:val="24"/>
          <w:lang w:eastAsia="zh-CN"/>
        </w:rPr>
        <w:t xml:space="preserve">to </w:t>
      </w:r>
      <w:r w:rsidR="00AC356B">
        <w:rPr>
          <w:sz w:val="24"/>
          <w:lang w:eastAsia="zh-CN"/>
        </w:rPr>
        <w:t xml:space="preserve">Eric Wong warehouse </w:t>
      </w:r>
      <w:r w:rsidR="00FE454C">
        <w:rPr>
          <w:sz w:val="24"/>
          <w:lang w:eastAsia="zh-CN"/>
        </w:rPr>
        <w:t xml:space="preserve"> </w:t>
      </w:r>
    </w:p>
    <w:p w14:paraId="6465779B" w14:textId="77777777" w:rsidR="00D57EB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23AA50A6" w14:textId="77777777" w:rsidR="006467DA" w:rsidRPr="00185000" w:rsidRDefault="00D57EB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14:paraId="57E4B3E4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BD6058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C9EBB6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50880A1A" w14:textId="5035D85B" w:rsidR="0099046A" w:rsidRDefault="00AC356B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0DF85D51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C20A60D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A50D1D" w14:textId="77777777" w:rsidR="00AD594F" w:rsidRDefault="00AD594F">
      <w:r>
        <w:separator/>
      </w:r>
    </w:p>
  </w:endnote>
  <w:endnote w:type="continuationSeparator" w:id="0">
    <w:p w14:paraId="75AF64D1" w14:textId="77777777" w:rsidR="00AD594F" w:rsidRDefault="00AD5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D8EA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12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12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27571" w14:textId="77777777" w:rsidR="00AD594F" w:rsidRDefault="00AD594F">
      <w:r>
        <w:separator/>
      </w:r>
    </w:p>
  </w:footnote>
  <w:footnote w:type="continuationSeparator" w:id="0">
    <w:p w14:paraId="72C01495" w14:textId="77777777" w:rsidR="00AD594F" w:rsidRDefault="00AD5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47C04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7ED9DB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204690E7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E31B387" w14:textId="391DE86C" w:rsidR="00183C4E" w:rsidRDefault="00380FF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63C11211" w14:textId="6CAE7C02"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</w:t>
    </w:r>
  </w:p>
  <w:p w14:paraId="00DEEFB8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39F1BA5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9F44C75" w14:textId="77777777"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3840814">
    <w:abstractNumId w:val="3"/>
  </w:num>
  <w:num w:numId="2" w16cid:durableId="655718475">
    <w:abstractNumId w:val="6"/>
  </w:num>
  <w:num w:numId="3" w16cid:durableId="1219976050">
    <w:abstractNumId w:val="1"/>
  </w:num>
  <w:num w:numId="4" w16cid:durableId="2023775134">
    <w:abstractNumId w:val="13"/>
  </w:num>
  <w:num w:numId="5" w16cid:durableId="1767729430">
    <w:abstractNumId w:val="7"/>
  </w:num>
  <w:num w:numId="6" w16cid:durableId="307393704">
    <w:abstractNumId w:val="9"/>
  </w:num>
  <w:num w:numId="7" w16cid:durableId="1887403846">
    <w:abstractNumId w:val="5"/>
  </w:num>
  <w:num w:numId="8" w16cid:durableId="574239975">
    <w:abstractNumId w:val="10"/>
  </w:num>
  <w:num w:numId="9" w16cid:durableId="536503630">
    <w:abstractNumId w:val="2"/>
  </w:num>
  <w:num w:numId="10" w16cid:durableId="771634131">
    <w:abstractNumId w:val="11"/>
  </w:num>
  <w:num w:numId="11" w16cid:durableId="206983737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87027205">
    <w:abstractNumId w:val="0"/>
  </w:num>
  <w:num w:numId="13" w16cid:durableId="1923366441">
    <w:abstractNumId w:val="8"/>
  </w:num>
  <w:num w:numId="14" w16cid:durableId="1820073776">
    <w:abstractNumId w:val="12"/>
  </w:num>
  <w:num w:numId="15" w16cid:durableId="2127116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5128"/>
    <w:rsid w:val="001268A8"/>
    <w:rsid w:val="00140D68"/>
    <w:rsid w:val="00141D73"/>
    <w:rsid w:val="0017369C"/>
    <w:rsid w:val="00183C4E"/>
    <w:rsid w:val="00185000"/>
    <w:rsid w:val="0018765E"/>
    <w:rsid w:val="00192797"/>
    <w:rsid w:val="001E7938"/>
    <w:rsid w:val="002008E2"/>
    <w:rsid w:val="00257C21"/>
    <w:rsid w:val="002C21A8"/>
    <w:rsid w:val="002E459D"/>
    <w:rsid w:val="002F4968"/>
    <w:rsid w:val="0030317F"/>
    <w:rsid w:val="00307DE4"/>
    <w:rsid w:val="00317230"/>
    <w:rsid w:val="00333DB7"/>
    <w:rsid w:val="00375E51"/>
    <w:rsid w:val="00377E09"/>
    <w:rsid w:val="00380FF9"/>
    <w:rsid w:val="0038120C"/>
    <w:rsid w:val="00383DD5"/>
    <w:rsid w:val="003B65E1"/>
    <w:rsid w:val="003D5FEC"/>
    <w:rsid w:val="004011BA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72C8E"/>
    <w:rsid w:val="00693582"/>
    <w:rsid w:val="006B3F8F"/>
    <w:rsid w:val="006B586E"/>
    <w:rsid w:val="006F12DE"/>
    <w:rsid w:val="00742469"/>
    <w:rsid w:val="00760813"/>
    <w:rsid w:val="00777860"/>
    <w:rsid w:val="007D338F"/>
    <w:rsid w:val="007E013F"/>
    <w:rsid w:val="007E6B7C"/>
    <w:rsid w:val="00813B5A"/>
    <w:rsid w:val="00871396"/>
    <w:rsid w:val="00885DDC"/>
    <w:rsid w:val="00895D5D"/>
    <w:rsid w:val="008B29E7"/>
    <w:rsid w:val="008D2441"/>
    <w:rsid w:val="00921658"/>
    <w:rsid w:val="00927E99"/>
    <w:rsid w:val="009405E9"/>
    <w:rsid w:val="00971AE8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250"/>
    <w:rsid w:val="00A81B01"/>
    <w:rsid w:val="00A828E2"/>
    <w:rsid w:val="00A87AA4"/>
    <w:rsid w:val="00AA67DA"/>
    <w:rsid w:val="00AC356B"/>
    <w:rsid w:val="00AD594F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57EBE"/>
    <w:rsid w:val="00D71E49"/>
    <w:rsid w:val="00D82A6B"/>
    <w:rsid w:val="00DA01F0"/>
    <w:rsid w:val="00E3288E"/>
    <w:rsid w:val="00E55E28"/>
    <w:rsid w:val="00E76DB5"/>
    <w:rsid w:val="00E820E2"/>
    <w:rsid w:val="00E90278"/>
    <w:rsid w:val="00E96050"/>
    <w:rsid w:val="00EA6703"/>
    <w:rsid w:val="00EC1220"/>
    <w:rsid w:val="00EC38B3"/>
    <w:rsid w:val="00F0714A"/>
    <w:rsid w:val="00F25404"/>
    <w:rsid w:val="00F63C6A"/>
    <w:rsid w:val="00F65971"/>
    <w:rsid w:val="00F75133"/>
    <w:rsid w:val="00FC30D7"/>
    <w:rsid w:val="00FD2099"/>
    <w:rsid w:val="00FE454C"/>
    <w:rsid w:val="00FF1536"/>
    <w:rsid w:val="00FF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076A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16</cp:revision>
  <cp:lastPrinted>2023-05-29T02:04:00Z</cp:lastPrinted>
  <dcterms:created xsi:type="dcterms:W3CDTF">2023-05-12T06:32:00Z</dcterms:created>
  <dcterms:modified xsi:type="dcterms:W3CDTF">2025-09-24T02:58:00Z</dcterms:modified>
</cp:coreProperties>
</file>