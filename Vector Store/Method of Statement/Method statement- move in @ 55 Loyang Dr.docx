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D14E1E" w14:textId="77777777" w:rsidR="006B0F8A" w:rsidRDefault="006B0F8A">
      <w:pPr>
        <w:pStyle w:val="Title"/>
        <w:jc w:val="left"/>
        <w:rPr>
          <w:lang w:eastAsia="zh-CN"/>
        </w:rPr>
      </w:pPr>
    </w:p>
    <w:p w14:paraId="3F893ED0" w14:textId="23EA627E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C4046B4" w14:textId="77777777" w:rsidR="006429BB" w:rsidRDefault="006429BB">
      <w:pPr>
        <w:rPr>
          <w:sz w:val="24"/>
        </w:rPr>
      </w:pPr>
    </w:p>
    <w:p w14:paraId="7B0F1833" w14:textId="147F21CC" w:rsidR="00684C71" w:rsidRDefault="00AF1ABE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AF7901">
        <w:rPr>
          <w:sz w:val="24"/>
        </w:rPr>
        <w:t>1</w:t>
      </w:r>
      <w:r w:rsidR="006429BB">
        <w:rPr>
          <w:sz w:val="24"/>
        </w:rPr>
        <w:t>9</w:t>
      </w:r>
      <w:r w:rsidR="00AF7901" w:rsidRPr="00AF7901">
        <w:rPr>
          <w:sz w:val="24"/>
          <w:vertAlign w:val="superscript"/>
        </w:rPr>
        <w:t>th</w:t>
      </w:r>
      <w:r w:rsidR="00AF7901">
        <w:rPr>
          <w:sz w:val="24"/>
        </w:rPr>
        <w:t xml:space="preserve"> Dec 2024</w:t>
      </w:r>
    </w:p>
    <w:p w14:paraId="0D204714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2A538922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1C0A009" w14:textId="0E9A1B91"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6429BB">
        <w:rPr>
          <w:sz w:val="24"/>
          <w:lang w:eastAsia="zh-CN"/>
        </w:rPr>
        <w:t>1 unit machine</w:t>
      </w:r>
      <w:r w:rsidR="00AF7901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6429BB">
        <w:rPr>
          <w:sz w:val="24"/>
          <w:lang w:eastAsia="zh-CN"/>
        </w:rPr>
        <w:t xml:space="preserve"> to the ground,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>at ground floor</w:t>
      </w:r>
      <w:r w:rsidR="00AF7901">
        <w:rPr>
          <w:sz w:val="24"/>
          <w:lang w:eastAsia="zh-CN"/>
        </w:rPr>
        <w:t xml:space="preserve"> </w:t>
      </w:r>
    </w:p>
    <w:p w14:paraId="35C86C6F" w14:textId="77777777"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4F4BF21" w14:textId="77777777"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0C30C72B" w14:textId="6B0E4751" w:rsidR="00AF7901" w:rsidRDefault="00AF790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6429BB">
        <w:rPr>
          <w:sz w:val="24"/>
          <w:lang w:eastAsia="zh-CN"/>
        </w:rPr>
        <w:t xml:space="preserve"> unit CH-430x2000 Lathe machine</w:t>
      </w:r>
    </w:p>
    <w:p w14:paraId="3E86FA57" w14:textId="42CED99D" w:rsidR="006429BB" w:rsidRPr="008D1F25" w:rsidRDefault="006429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Wt</w:t>
      </w:r>
      <w:proofErr w:type="spellEnd"/>
      <w:r>
        <w:rPr>
          <w:sz w:val="24"/>
          <w:lang w:eastAsia="zh-CN"/>
        </w:rPr>
        <w:t>: 2, 450 kg</w:t>
      </w:r>
    </w:p>
    <w:p w14:paraId="74E5CC4D" w14:textId="77777777"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EDB9A30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39B6F2CA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3A8CF092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BF5EBED" w14:textId="77777777"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3468C99A" w14:textId="45033C1B" w:rsidR="00684C71" w:rsidRDefault="006B0F8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AF7901">
        <w:rPr>
          <w:sz w:val="24"/>
          <w:lang w:eastAsia="zh-CN"/>
        </w:rPr>
        <w:t>/12/24</w:t>
      </w:r>
    </w:p>
    <w:p w14:paraId="330ADF01" w14:textId="77777777"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319FCD5" w14:textId="77777777"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57055E8E" w14:textId="449395A4" w:rsidR="003B63D2" w:rsidRPr="003B63D2" w:rsidRDefault="006B0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04094C00" w14:textId="77777777"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3B54A61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CF355CA" w14:textId="1AF6B1DC" w:rsidR="00707B09" w:rsidRDefault="00AF1ABE" w:rsidP="002E058D">
      <w:pPr>
        <w:pStyle w:val="Heading4"/>
      </w:pPr>
      <w:r>
        <w:t>5</w:t>
      </w:r>
      <w:r w:rsidR="006B0F8A">
        <w:t xml:space="preserve">5 Loyang Dr </w:t>
      </w:r>
    </w:p>
    <w:p w14:paraId="6E2EE53F" w14:textId="373C6B3A" w:rsidR="002E058D" w:rsidRPr="002E058D" w:rsidRDefault="006B0F8A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Asian Surface Technologies </w:t>
      </w:r>
      <w:r w:rsidR="00AF7901">
        <w:rPr>
          <w:sz w:val="24"/>
          <w:szCs w:val="24"/>
          <w:lang w:eastAsia="zh-CN"/>
        </w:rPr>
        <w:t>Pte Ltd</w:t>
      </w:r>
    </w:p>
    <w:p w14:paraId="181D8AF0" w14:textId="77777777" w:rsidR="00684C71" w:rsidRDefault="00684C71">
      <w:pPr>
        <w:rPr>
          <w:lang w:eastAsia="zh-CN"/>
        </w:rPr>
      </w:pPr>
    </w:p>
    <w:p w14:paraId="4067E624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CF4BB75" w14:textId="127C52B6"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F6D70">
        <w:rPr>
          <w:sz w:val="24"/>
          <w:lang w:eastAsia="zh-CN"/>
        </w:rPr>
        <w:t xml:space="preserve"> x 633 lorry loader</w:t>
      </w:r>
    </w:p>
    <w:p w14:paraId="03C8632E" w14:textId="77777777"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14:paraId="39918FF0" w14:textId="50272EC2"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727495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14:paraId="204BB4D1" w14:textId="5C9CDD54" w:rsidR="008F6D70" w:rsidRDefault="003234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13648C7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36DA991" w14:textId="77777777"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710EEE93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14:paraId="64E36181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14:paraId="56572C18" w14:textId="77777777" w:rsidR="00FE7CFA" w:rsidRDefault="00FE7CFA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EB74B97" w14:textId="13B9B4BB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8DBD2DF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14:paraId="043587F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4AD9EC5" w14:textId="77777777"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63B09A18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09148335" w14:textId="77777777"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14:paraId="72FA3EB9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5454170" w14:textId="77777777"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CEC0D79" w14:textId="77777777"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14:paraId="16CDC61B" w14:textId="77777777"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14:paraId="6F35C9E8" w14:textId="77777777"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D8FA9C9" w14:textId="77777777"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14:paraId="0B71826D" w14:textId="77777777"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</w:t>
      </w:r>
      <w:r w:rsidR="001A1E38">
        <w:rPr>
          <w:sz w:val="24"/>
          <w:lang w:eastAsia="zh-CN"/>
        </w:rPr>
        <w:t>ane at designated unloading area</w:t>
      </w:r>
    </w:p>
    <w:p w14:paraId="0ED442C7" w14:textId="0EE41FD4" w:rsidR="00AF7901" w:rsidRDefault="00AF790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timber mats as base plate </w:t>
      </w:r>
    </w:p>
    <w:p w14:paraId="1CA5538F" w14:textId="1D988559" w:rsidR="00AF1ABE" w:rsidRDefault="006429BB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a</w:t>
      </w:r>
      <w:r w:rsidR="00AF1ABE">
        <w:rPr>
          <w:sz w:val="24"/>
          <w:lang w:eastAsia="zh-CN"/>
        </w:rPr>
        <w:t xml:space="preserve">ttached sling to crane hook </w:t>
      </w:r>
    </w:p>
    <w:p w14:paraId="6A6D008E" w14:textId="7675C406" w:rsidR="006429BB" w:rsidRPr="00952F7F" w:rsidRDefault="006429BB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0D836520" w14:textId="25F179AA"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6429BB">
        <w:rPr>
          <w:sz w:val="24"/>
          <w:lang w:eastAsia="zh-CN"/>
        </w:rPr>
        <w:t xml:space="preserve">machine </w:t>
      </w:r>
      <w:r w:rsidR="00370D03">
        <w:rPr>
          <w:sz w:val="24"/>
          <w:lang w:eastAsia="zh-CN"/>
        </w:rPr>
        <w:t>from lorry chassis</w:t>
      </w:r>
      <w:r w:rsidR="00AF1ABE">
        <w:rPr>
          <w:sz w:val="24"/>
          <w:lang w:eastAsia="zh-CN"/>
        </w:rPr>
        <w:t xml:space="preserve">    </w:t>
      </w:r>
    </w:p>
    <w:p w14:paraId="04CB3DBE" w14:textId="4EA6DD6F"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 xml:space="preserve">and lower down </w:t>
      </w:r>
      <w:r w:rsidR="006429BB">
        <w:rPr>
          <w:sz w:val="24"/>
          <w:lang w:eastAsia="zh-CN"/>
        </w:rPr>
        <w:t>machine</w:t>
      </w:r>
      <w:r w:rsidR="002E058D">
        <w:rPr>
          <w:sz w:val="24"/>
          <w:lang w:eastAsia="zh-CN"/>
        </w:rPr>
        <w:t xml:space="preserve"> to</w:t>
      </w:r>
      <w:r w:rsidR="00AF7901">
        <w:rPr>
          <w:sz w:val="24"/>
          <w:lang w:eastAsia="zh-CN"/>
        </w:rPr>
        <w:t xml:space="preserve"> </w:t>
      </w:r>
      <w:r w:rsidR="006429BB">
        <w:rPr>
          <w:sz w:val="24"/>
          <w:lang w:eastAsia="zh-CN"/>
        </w:rPr>
        <w:t>near</w:t>
      </w:r>
      <w:r w:rsidR="00AF7901">
        <w:rPr>
          <w:sz w:val="24"/>
          <w:lang w:eastAsia="zh-CN"/>
        </w:rPr>
        <w:t xml:space="preserve"> ground</w:t>
      </w:r>
      <w:r w:rsidR="006429BB">
        <w:rPr>
          <w:sz w:val="24"/>
          <w:lang w:eastAsia="zh-CN"/>
        </w:rPr>
        <w:t xml:space="preserve"> level</w:t>
      </w:r>
    </w:p>
    <w:p w14:paraId="040C4F95" w14:textId="0B626DEA"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6429BB">
        <w:rPr>
          <w:sz w:val="24"/>
          <w:lang w:eastAsia="zh-CN"/>
        </w:rPr>
        <w:t>rollers</w:t>
      </w:r>
      <w:r w:rsidR="00AF7901">
        <w:rPr>
          <w:sz w:val="24"/>
          <w:lang w:eastAsia="zh-CN"/>
        </w:rPr>
        <w:t xml:space="preserve"> under </w:t>
      </w:r>
      <w:r w:rsidR="006429BB">
        <w:rPr>
          <w:sz w:val="24"/>
          <w:lang w:eastAsia="zh-CN"/>
        </w:rPr>
        <w:t>machine bed</w:t>
      </w:r>
    </w:p>
    <w:p w14:paraId="6755CB63" w14:textId="003CFA60"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into production area</w:t>
      </w:r>
      <w:r w:rsidR="00727495">
        <w:rPr>
          <w:sz w:val="24"/>
          <w:lang w:eastAsia="zh-CN"/>
        </w:rPr>
        <w:t xml:space="preserve"> at ground floor</w:t>
      </w:r>
    </w:p>
    <w:p w14:paraId="61688102" w14:textId="09E6F5DB"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</w:t>
      </w:r>
      <w:r w:rsidR="0032347D">
        <w:rPr>
          <w:sz w:val="24"/>
          <w:lang w:eastAsia="zh-CN"/>
        </w:rPr>
        <w:t xml:space="preserve"> </w:t>
      </w:r>
      <w:r w:rsidR="006429BB">
        <w:rPr>
          <w:sz w:val="24"/>
          <w:lang w:eastAsia="zh-CN"/>
        </w:rPr>
        <w:t>machine</w:t>
      </w:r>
      <w:r w:rsidR="00425424">
        <w:rPr>
          <w:sz w:val="24"/>
          <w:lang w:eastAsia="zh-CN"/>
        </w:rPr>
        <w:t xml:space="preserve">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14:paraId="492A260C" w14:textId="0C77480E" w:rsidR="00A65486" w:rsidRPr="0032347D" w:rsidRDefault="0081336E" w:rsidP="003234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2347D">
        <w:rPr>
          <w:sz w:val="24"/>
          <w:lang w:eastAsia="zh-CN"/>
        </w:rPr>
        <w:t>Once job complete, team leader will instruct t</w:t>
      </w:r>
      <w:r w:rsidR="00A64537" w:rsidRPr="0032347D">
        <w:rPr>
          <w:sz w:val="24"/>
          <w:lang w:eastAsia="zh-CN"/>
        </w:rPr>
        <w:t>he team to perform proper house</w:t>
      </w:r>
      <w:r w:rsidRPr="0032347D">
        <w:rPr>
          <w:sz w:val="24"/>
          <w:lang w:eastAsia="zh-CN"/>
        </w:rPr>
        <w:t>keeping</w:t>
      </w:r>
    </w:p>
    <w:p w14:paraId="710276E5" w14:textId="77777777"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14:paraId="06982103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5372046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4F3C8812" w14:textId="77777777" w:rsidR="006429BB" w:rsidRDefault="006429BB" w:rsidP="00833A70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14:paraId="7EDDC909" w14:textId="7C727D44"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14:paraId="1D765389" w14:textId="7A6610F2"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32347D">
        <w:rPr>
          <w:sz w:val="24"/>
        </w:rPr>
        <w:t xml:space="preserve">Kevin Wong / </w:t>
      </w:r>
      <w:proofErr w:type="spellStart"/>
      <w:r>
        <w:rPr>
          <w:sz w:val="24"/>
        </w:rPr>
        <w:t>Zailani</w:t>
      </w:r>
      <w:proofErr w:type="spellEnd"/>
    </w:p>
    <w:p w14:paraId="5F6F6C95" w14:textId="77777777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50A58AB6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FE377" w14:textId="77777777" w:rsidR="00A72304" w:rsidRDefault="00A72304">
      <w:r>
        <w:separator/>
      </w:r>
    </w:p>
  </w:endnote>
  <w:endnote w:type="continuationSeparator" w:id="0">
    <w:p w14:paraId="394F20A0" w14:textId="77777777" w:rsidR="00A72304" w:rsidRDefault="00A72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020F6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548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548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0D0373" w14:textId="77777777" w:rsidR="00A72304" w:rsidRDefault="00A72304">
      <w:r>
        <w:separator/>
      </w:r>
    </w:p>
  </w:footnote>
  <w:footnote w:type="continuationSeparator" w:id="0">
    <w:p w14:paraId="321B4615" w14:textId="77777777" w:rsidR="00A72304" w:rsidRDefault="00A72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B46BBB" w14:textId="45300792" w:rsidR="00684C71" w:rsidRPr="00FE7CFA" w:rsidRDefault="0032347D" w:rsidP="00FE7CFA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7EEE879" wp14:editId="3DC99E87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7CFA">
      <w:rPr>
        <w:b/>
        <w:color w:val="0000FF"/>
        <w:sz w:val="28"/>
      </w:rPr>
      <w:t xml:space="preserve">               </w:t>
    </w:r>
    <w:r w:rsidR="0081336E">
      <w:rPr>
        <w:b/>
        <w:color w:val="0000FF"/>
        <w:sz w:val="28"/>
      </w:rPr>
      <w:t>ERIC WONG MACHINERY TRANSPORTATION PTE LTD</w:t>
    </w:r>
  </w:p>
  <w:p w14:paraId="0A95AB12" w14:textId="15DE7EF8" w:rsidR="00684C71" w:rsidRDefault="00FE7CF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81336E">
      <w:t xml:space="preserve"> Singapore </w:t>
    </w:r>
    <w:r>
      <w:t>739571</w:t>
    </w:r>
  </w:p>
  <w:p w14:paraId="2AD0859E" w14:textId="77777777"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14:paraId="1CA2BB1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9F04024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0D9764E" w14:textId="77777777"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2341067">
    <w:abstractNumId w:val="2"/>
  </w:num>
  <w:num w:numId="2" w16cid:durableId="1488979419">
    <w:abstractNumId w:val="4"/>
  </w:num>
  <w:num w:numId="3" w16cid:durableId="1608997914">
    <w:abstractNumId w:val="0"/>
  </w:num>
  <w:num w:numId="4" w16cid:durableId="1500849159">
    <w:abstractNumId w:val="9"/>
  </w:num>
  <w:num w:numId="5" w16cid:durableId="1833065221">
    <w:abstractNumId w:val="5"/>
  </w:num>
  <w:num w:numId="6" w16cid:durableId="797146467">
    <w:abstractNumId w:val="6"/>
  </w:num>
  <w:num w:numId="7" w16cid:durableId="667631734">
    <w:abstractNumId w:val="3"/>
  </w:num>
  <w:num w:numId="8" w16cid:durableId="1278566872">
    <w:abstractNumId w:val="7"/>
  </w:num>
  <w:num w:numId="9" w16cid:durableId="74011441">
    <w:abstractNumId w:val="1"/>
  </w:num>
  <w:num w:numId="10" w16cid:durableId="70273464">
    <w:abstractNumId w:val="8"/>
  </w:num>
  <w:num w:numId="11" w16cid:durableId="161737189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540E8"/>
    <w:rsid w:val="000801A2"/>
    <w:rsid w:val="00080409"/>
    <w:rsid w:val="000C46C5"/>
    <w:rsid w:val="000D06F1"/>
    <w:rsid w:val="001064C0"/>
    <w:rsid w:val="001A07FF"/>
    <w:rsid w:val="001A1E38"/>
    <w:rsid w:val="00205704"/>
    <w:rsid w:val="002173BA"/>
    <w:rsid w:val="002859AC"/>
    <w:rsid w:val="00294E87"/>
    <w:rsid w:val="002E058D"/>
    <w:rsid w:val="002E774C"/>
    <w:rsid w:val="0030061F"/>
    <w:rsid w:val="0032347D"/>
    <w:rsid w:val="00324280"/>
    <w:rsid w:val="003345A5"/>
    <w:rsid w:val="00370B7A"/>
    <w:rsid w:val="00370D03"/>
    <w:rsid w:val="003B63D2"/>
    <w:rsid w:val="00425424"/>
    <w:rsid w:val="004F1C3E"/>
    <w:rsid w:val="005C3290"/>
    <w:rsid w:val="006429BB"/>
    <w:rsid w:val="00684C71"/>
    <w:rsid w:val="00685287"/>
    <w:rsid w:val="006B0F8A"/>
    <w:rsid w:val="006B6525"/>
    <w:rsid w:val="006C14B0"/>
    <w:rsid w:val="00707B09"/>
    <w:rsid w:val="00727495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72304"/>
    <w:rsid w:val="00AF1ABE"/>
    <w:rsid w:val="00AF7901"/>
    <w:rsid w:val="00B62108"/>
    <w:rsid w:val="00B70004"/>
    <w:rsid w:val="00BE3CCD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D0FA6"/>
    <w:rsid w:val="00DF2CD5"/>
    <w:rsid w:val="00E4619D"/>
    <w:rsid w:val="00E9120A"/>
    <w:rsid w:val="00F176B3"/>
    <w:rsid w:val="00F3464B"/>
    <w:rsid w:val="00F73592"/>
    <w:rsid w:val="00FE1452"/>
    <w:rsid w:val="00FE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7EB8C5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2024-12-19T06:47:00Z</cp:lastPrinted>
  <dcterms:created xsi:type="dcterms:W3CDTF">2024-12-19T06:07:00Z</dcterms:created>
  <dcterms:modified xsi:type="dcterms:W3CDTF">2024-12-19T06:47:00Z</dcterms:modified>
</cp:coreProperties>
</file>