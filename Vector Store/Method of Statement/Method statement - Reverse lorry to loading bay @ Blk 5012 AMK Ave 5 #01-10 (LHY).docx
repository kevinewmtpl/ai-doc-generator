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F030B" w14:textId="77777777" w:rsidR="00CF71A9" w:rsidRDefault="00CF71A9">
      <w:pPr>
        <w:pStyle w:val="Title"/>
        <w:jc w:val="left"/>
        <w:rPr>
          <w:lang w:eastAsia="zh-CN"/>
        </w:rPr>
      </w:pPr>
    </w:p>
    <w:p w14:paraId="23E34A85" w14:textId="109426BE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A30BAC2" w14:textId="77777777" w:rsidR="00463159" w:rsidRDefault="00463159">
      <w:pPr>
        <w:rPr>
          <w:sz w:val="24"/>
        </w:rPr>
      </w:pPr>
    </w:p>
    <w:p w14:paraId="61AE89B6" w14:textId="305A7B16" w:rsidR="006467DA" w:rsidRDefault="00B51CE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63159">
        <w:rPr>
          <w:sz w:val="24"/>
        </w:rPr>
        <w:t>04</w:t>
      </w:r>
      <w:r w:rsidR="00463159" w:rsidRPr="00463159">
        <w:rPr>
          <w:sz w:val="24"/>
          <w:vertAlign w:val="superscript"/>
        </w:rPr>
        <w:t>th</w:t>
      </w:r>
      <w:r w:rsidR="00D941CC">
        <w:rPr>
          <w:sz w:val="24"/>
        </w:rPr>
        <w:t xml:space="preserve"> July 2025</w:t>
      </w:r>
    </w:p>
    <w:p w14:paraId="7FE5EA3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25693A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E6A2695" w14:textId="25FFD93D"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A2D8F">
        <w:rPr>
          <w:sz w:val="24"/>
          <w:lang w:eastAsia="zh-CN"/>
        </w:rPr>
        <w:t xml:space="preserve">reverse lorry in front of tenant shutter door, hoist up </w:t>
      </w:r>
      <w:r w:rsidR="00CA3F30">
        <w:rPr>
          <w:sz w:val="24"/>
          <w:lang w:eastAsia="zh-CN"/>
        </w:rPr>
        <w:t xml:space="preserve">machine from </w:t>
      </w:r>
      <w:r w:rsidR="00E26426">
        <w:rPr>
          <w:sz w:val="24"/>
          <w:lang w:eastAsia="zh-CN"/>
        </w:rPr>
        <w:t>lorry chassis</w:t>
      </w:r>
      <w:r w:rsidR="004A2D8F">
        <w:rPr>
          <w:sz w:val="24"/>
          <w:lang w:eastAsia="zh-CN"/>
        </w:rPr>
        <w:t>, insert rollers,</w:t>
      </w:r>
      <w:r w:rsidR="00650977">
        <w:rPr>
          <w:sz w:val="24"/>
          <w:lang w:eastAsia="zh-CN"/>
        </w:rPr>
        <w:t xml:space="preserve"> </w:t>
      </w:r>
      <w:r w:rsidR="00FF0DF6">
        <w:rPr>
          <w:sz w:val="24"/>
          <w:lang w:eastAsia="zh-CN"/>
        </w:rPr>
        <w:t>shift and position into customer premise at ground</w:t>
      </w:r>
      <w:r w:rsidR="001F0F55">
        <w:rPr>
          <w:sz w:val="24"/>
          <w:lang w:eastAsia="zh-CN"/>
        </w:rPr>
        <w:t xml:space="preserve"> floor</w:t>
      </w:r>
    </w:p>
    <w:p w14:paraId="09570A95" w14:textId="77777777"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B3DB18B" w14:textId="77777777"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8D12346" w14:textId="61337E5C" w:rsidR="00336BF8" w:rsidRDefault="00CC7B0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r w:rsidR="00D941CC">
        <w:rPr>
          <w:sz w:val="24"/>
          <w:szCs w:val="24"/>
          <w:lang w:eastAsia="zh-CN"/>
        </w:rPr>
        <w:t xml:space="preserve">TTC-10 CNC </w:t>
      </w:r>
      <w:r>
        <w:rPr>
          <w:sz w:val="24"/>
          <w:szCs w:val="24"/>
          <w:lang w:eastAsia="zh-CN"/>
        </w:rPr>
        <w:t xml:space="preserve"> </w:t>
      </w:r>
      <w:r w:rsidR="001F0F55">
        <w:rPr>
          <w:sz w:val="24"/>
          <w:szCs w:val="24"/>
          <w:lang w:eastAsia="zh-CN"/>
        </w:rPr>
        <w:t xml:space="preserve"> </w:t>
      </w:r>
    </w:p>
    <w:p w14:paraId="4A42FEFC" w14:textId="3CDB8E7B" w:rsidR="00650977" w:rsidRDefault="006D5D8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941CC">
        <w:rPr>
          <w:sz w:val="24"/>
          <w:szCs w:val="24"/>
          <w:lang w:eastAsia="zh-CN"/>
        </w:rPr>
        <w:t>300 x 240 x 195</w:t>
      </w:r>
      <w:r>
        <w:rPr>
          <w:sz w:val="24"/>
          <w:szCs w:val="24"/>
          <w:lang w:eastAsia="zh-CN"/>
        </w:rPr>
        <w:t xml:space="preserve"> c</w:t>
      </w:r>
      <w:r w:rsidR="00650977">
        <w:rPr>
          <w:sz w:val="24"/>
          <w:szCs w:val="24"/>
          <w:lang w:eastAsia="zh-CN"/>
        </w:rPr>
        <w:t>m</w:t>
      </w:r>
    </w:p>
    <w:p w14:paraId="073CD920" w14:textId="4C83D04D" w:rsidR="00650977" w:rsidRDefault="00CC7B0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D941CC">
        <w:rPr>
          <w:sz w:val="24"/>
          <w:szCs w:val="24"/>
          <w:lang w:eastAsia="zh-CN"/>
        </w:rPr>
        <w:t>10, 0</w:t>
      </w:r>
      <w:r w:rsidR="00650977">
        <w:rPr>
          <w:sz w:val="24"/>
          <w:szCs w:val="24"/>
          <w:lang w:eastAsia="zh-CN"/>
        </w:rPr>
        <w:t>00 kg</w:t>
      </w:r>
    </w:p>
    <w:p w14:paraId="4462505B" w14:textId="77777777"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B1819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6C518C1" w14:textId="1F835998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D941CC">
        <w:rPr>
          <w:sz w:val="24"/>
          <w:lang w:eastAsia="zh-CN"/>
        </w:rPr>
        <w:t>ed</w:t>
      </w:r>
    </w:p>
    <w:p w14:paraId="625385F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475D7A" w14:textId="77777777"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1D9D7C2" w14:textId="01910571" w:rsidR="006467DA" w:rsidRDefault="00463159">
      <w:pPr>
        <w:rPr>
          <w:sz w:val="24"/>
          <w:lang w:eastAsia="zh-CN"/>
        </w:rPr>
      </w:pPr>
      <w:r>
        <w:rPr>
          <w:sz w:val="24"/>
          <w:lang w:eastAsia="zh-CN"/>
        </w:rPr>
        <w:t>18/07/25</w:t>
      </w:r>
    </w:p>
    <w:p w14:paraId="1D36D710" w14:textId="77777777"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E55362" w14:textId="77777777"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3B0C1489" w14:textId="77777777" w:rsidR="00463159" w:rsidRDefault="004631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14:paraId="07BCCDE4" w14:textId="00A7A907" w:rsidR="00336BF8" w:rsidRDefault="004631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r w:rsidR="00336BF8">
        <w:rPr>
          <w:bCs/>
          <w:sz w:val="24"/>
          <w:szCs w:val="24"/>
          <w:lang w:eastAsia="zh-CN"/>
        </w:rPr>
        <w:t xml:space="preserve"> </w:t>
      </w:r>
    </w:p>
    <w:p w14:paraId="71335DE5" w14:textId="77777777" w:rsidR="00336BF8" w:rsidRP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A611A0" w14:textId="77777777"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14:paraId="2FFF15A5" w14:textId="6B39C532" w:rsidR="00494632" w:rsidRDefault="004631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</w:t>
      </w:r>
      <w:proofErr w:type="gramStart"/>
      <w:r>
        <w:rPr>
          <w:bCs/>
          <w:sz w:val="24"/>
          <w:szCs w:val="24"/>
          <w:lang w:eastAsia="zh-CN"/>
        </w:rPr>
        <w:t>pm</w:t>
      </w:r>
      <w:r w:rsidR="008B49B4">
        <w:rPr>
          <w:bCs/>
          <w:sz w:val="24"/>
          <w:szCs w:val="24"/>
          <w:lang w:eastAsia="zh-CN"/>
        </w:rPr>
        <w:t xml:space="preserve"> </w:t>
      </w:r>
      <w:r w:rsidR="00B51CEB">
        <w:rPr>
          <w:bCs/>
          <w:sz w:val="24"/>
          <w:szCs w:val="24"/>
          <w:lang w:eastAsia="zh-CN"/>
        </w:rPr>
        <w:t xml:space="preserve"> –</w:t>
      </w:r>
      <w:proofErr w:type="gramEnd"/>
      <w:r w:rsidR="00B51CEB">
        <w:rPr>
          <w:bCs/>
          <w:sz w:val="24"/>
          <w:szCs w:val="24"/>
          <w:lang w:eastAsia="zh-CN"/>
        </w:rPr>
        <w:t xml:space="preserve"> </w:t>
      </w:r>
      <w:r w:rsidR="008B49B4">
        <w:rPr>
          <w:bCs/>
          <w:sz w:val="24"/>
          <w:szCs w:val="24"/>
          <w:lang w:eastAsia="zh-CN"/>
        </w:rPr>
        <w:t xml:space="preserve"> 1</w:t>
      </w:r>
      <w:r>
        <w:rPr>
          <w:bCs/>
          <w:sz w:val="24"/>
          <w:szCs w:val="24"/>
          <w:lang w:eastAsia="zh-CN"/>
        </w:rPr>
        <w:t>5</w:t>
      </w:r>
      <w:r w:rsidR="008B49B4">
        <w:rPr>
          <w:bCs/>
          <w:sz w:val="24"/>
          <w:szCs w:val="24"/>
          <w:lang w:eastAsia="zh-CN"/>
        </w:rPr>
        <w:t xml:space="preserve">:00 </w:t>
      </w:r>
      <w:r w:rsidR="00336BF8">
        <w:rPr>
          <w:bCs/>
          <w:sz w:val="24"/>
          <w:szCs w:val="24"/>
          <w:lang w:eastAsia="zh-CN"/>
        </w:rPr>
        <w:t xml:space="preserve">pm </w:t>
      </w:r>
    </w:p>
    <w:p w14:paraId="67EE31B5" w14:textId="77777777"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F5D3A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CC4B063" w14:textId="77777777" w:rsidR="006467DA" w:rsidRDefault="003A5734">
      <w:pPr>
        <w:pStyle w:val="Heading4"/>
      </w:pPr>
      <w:r>
        <w:t xml:space="preserve">Blk </w:t>
      </w:r>
      <w:r w:rsidR="00CC7B07">
        <w:t>5012 A.M.K Ave 5 #01-10</w:t>
      </w:r>
    </w:p>
    <w:p w14:paraId="50AFAB31" w14:textId="77777777" w:rsidR="005C0BC7" w:rsidRPr="00257C21" w:rsidRDefault="00CC7B0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5C0BC7">
        <w:rPr>
          <w:sz w:val="24"/>
          <w:szCs w:val="24"/>
          <w:lang w:eastAsia="zh-CN"/>
        </w:rPr>
        <w:t xml:space="preserve"> Pte Ltd</w:t>
      </w:r>
    </w:p>
    <w:p w14:paraId="7E475FEC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BA076D4" w14:textId="77777777" w:rsidR="00463159" w:rsidRDefault="00463159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337DADF" w14:textId="224EFF2F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0D4537C" w14:textId="77777777" w:rsidR="00035A1B" w:rsidRDefault="006509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57BD2">
        <w:rPr>
          <w:sz w:val="24"/>
          <w:lang w:eastAsia="zh-CN"/>
        </w:rPr>
        <w:t xml:space="preserve"> x 633 lorry loader</w:t>
      </w:r>
    </w:p>
    <w:p w14:paraId="553793A5" w14:textId="03E6BC6C"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</w:t>
      </w:r>
      <w:r w:rsidR="00D941CC">
        <w:rPr>
          <w:sz w:val="24"/>
          <w:lang w:eastAsia="zh-CN"/>
        </w:rPr>
        <w:t>t truck</w:t>
      </w:r>
    </w:p>
    <w:p w14:paraId="6FE459BE" w14:textId="77777777" w:rsidR="00463159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F0F55">
        <w:rPr>
          <w:sz w:val="24"/>
          <w:lang w:eastAsia="zh-CN"/>
        </w:rPr>
        <w:t>sling</w:t>
      </w:r>
    </w:p>
    <w:p w14:paraId="7B3BE227" w14:textId="77777777" w:rsidR="00463159" w:rsidRDefault="004631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5027FE27" w14:textId="1564CE76" w:rsidR="00A5733B" w:rsidRDefault="004631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1F0F55">
        <w:rPr>
          <w:sz w:val="24"/>
          <w:lang w:eastAsia="zh-CN"/>
        </w:rPr>
        <w:t xml:space="preserve"> </w:t>
      </w:r>
    </w:p>
    <w:p w14:paraId="294DF683" w14:textId="77777777" w:rsidR="00650977" w:rsidRDefault="006509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EF6B8FC" w14:textId="77777777"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A237AA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14:paraId="4E245F95" w14:textId="77777777"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14:paraId="6950C139" w14:textId="77777777" w:rsidR="00CF71A9" w:rsidRDefault="00CF71A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73C2F3" w14:textId="0F48722C"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80ACCB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14:paraId="615CDD5A" w14:textId="77777777"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2A4A11C" w14:textId="77777777"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0C579BA" w14:textId="77777777"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2DBA424" w14:textId="5171956B"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 certificate)</w:t>
      </w:r>
    </w:p>
    <w:p w14:paraId="6F34F588" w14:textId="77777777"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DBC575E" w14:textId="77777777"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709FD2" w14:textId="77777777"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04AFF9A2" w14:textId="77777777"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14:paraId="6E08741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55BB2E9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14:paraId="39EB72FB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14:paraId="18A6D4F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344A9AC" w14:textId="77777777"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5E2FE012" w14:textId="117FEE41" w:rsidR="00AE6327" w:rsidRPr="00F12016" w:rsidRDefault="00F12016" w:rsidP="00F120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</w:t>
      </w:r>
      <w:r w:rsidR="001C168C" w:rsidRPr="00F12016">
        <w:rPr>
          <w:sz w:val="24"/>
          <w:lang w:eastAsia="zh-CN"/>
        </w:rPr>
        <w:t>directly in front of tenant door entr</w:t>
      </w:r>
      <w:r>
        <w:rPr>
          <w:sz w:val="24"/>
          <w:lang w:eastAsia="zh-CN"/>
        </w:rPr>
        <w:t xml:space="preserve">ance </w:t>
      </w:r>
    </w:p>
    <w:p w14:paraId="641340CF" w14:textId="77777777" w:rsidR="00463159" w:rsidRDefault="00463159" w:rsidP="0046315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0129A9A" w14:textId="63EDCCF3" w:rsidR="00463159" w:rsidRPr="00463159" w:rsidRDefault="003A5734" w:rsidP="004631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F12016">
        <w:rPr>
          <w:sz w:val="24"/>
          <w:lang w:eastAsia="zh-CN"/>
        </w:rPr>
        <w:t>up</w:t>
      </w:r>
      <w:r w:rsidR="00650977">
        <w:rPr>
          <w:sz w:val="24"/>
          <w:lang w:eastAsia="zh-CN"/>
        </w:rPr>
        <w:t xml:space="preserve"> machine</w:t>
      </w:r>
      <w:r w:rsidR="00CA3F30">
        <w:rPr>
          <w:sz w:val="24"/>
          <w:lang w:eastAsia="zh-CN"/>
        </w:rPr>
        <w:t xml:space="preserve"> from lorry chassis</w:t>
      </w:r>
      <w:r w:rsidR="00650977">
        <w:rPr>
          <w:sz w:val="24"/>
          <w:lang w:eastAsia="zh-CN"/>
        </w:rPr>
        <w:t xml:space="preserve"> </w:t>
      </w:r>
    </w:p>
    <w:p w14:paraId="73050909" w14:textId="65FB8B2A" w:rsidR="00FF0DF6" w:rsidRPr="00F60C48" w:rsidRDefault="001F0F55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51CEB">
        <w:rPr>
          <w:sz w:val="24"/>
          <w:lang w:eastAsia="zh-CN"/>
        </w:rPr>
        <w:t>rollers</w:t>
      </w:r>
      <w:r w:rsidR="00D15A44">
        <w:rPr>
          <w:sz w:val="24"/>
          <w:lang w:eastAsia="zh-CN"/>
        </w:rPr>
        <w:t xml:space="preserve"> </w:t>
      </w:r>
      <w:r w:rsidR="00FF0DF6" w:rsidRPr="00F60C48">
        <w:rPr>
          <w:sz w:val="24"/>
          <w:lang w:eastAsia="zh-CN"/>
        </w:rPr>
        <w:t>under machine b</w:t>
      </w:r>
      <w:r w:rsidR="00D15A44">
        <w:rPr>
          <w:sz w:val="24"/>
          <w:lang w:eastAsia="zh-CN"/>
        </w:rPr>
        <w:t>ed</w:t>
      </w:r>
    </w:p>
    <w:p w14:paraId="5679DFAD" w14:textId="29D2CD1E" w:rsidR="00D15A44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</w:t>
      </w:r>
      <w:r w:rsidR="00F12016">
        <w:rPr>
          <w:sz w:val="24"/>
          <w:lang w:eastAsia="zh-CN"/>
        </w:rPr>
        <w:t>lorry chassis</w:t>
      </w:r>
    </w:p>
    <w:p w14:paraId="11AC1B5F" w14:textId="6E09F00D" w:rsidR="00CF71A9" w:rsidRPr="00463159" w:rsidRDefault="00D15A44" w:rsidP="004631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</w:t>
      </w:r>
      <w:r w:rsidR="00FF0DF6">
        <w:rPr>
          <w:sz w:val="24"/>
          <w:lang w:eastAsia="zh-CN"/>
        </w:rPr>
        <w:t xml:space="preserve">nto </w:t>
      </w:r>
      <w:r w:rsidR="00D1112A">
        <w:rPr>
          <w:sz w:val="24"/>
          <w:lang w:eastAsia="zh-CN"/>
        </w:rPr>
        <w:t xml:space="preserve">tenant </w:t>
      </w:r>
      <w:r w:rsidR="00FF0DF6">
        <w:rPr>
          <w:sz w:val="24"/>
          <w:lang w:eastAsia="zh-CN"/>
        </w:rPr>
        <w:t>premise at ground floor</w:t>
      </w:r>
    </w:p>
    <w:p w14:paraId="6E64155B" w14:textId="22A8566F" w:rsidR="00CF71A9" w:rsidRPr="00CF71A9" w:rsidRDefault="00035A1B" w:rsidP="00CF71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09087C45" w14:textId="5A118D3C"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14:paraId="259425AE" w14:textId="77777777"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F764A0B" w14:textId="77777777" w:rsidR="00650977" w:rsidRPr="001F0F55" w:rsidRDefault="006467DA" w:rsidP="001F0F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036CED" w14:textId="77777777" w:rsidR="001F0F55" w:rsidRDefault="001F0F55" w:rsidP="001F0F5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768D45" w14:textId="1713C946" w:rsidR="0099046A" w:rsidRPr="00650977" w:rsidRDefault="001F0F55" w:rsidP="006509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</w:t>
      </w:r>
      <w:r w:rsidR="00F12016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14:paraId="3D1693B7" w14:textId="3AFA662A" w:rsidR="00494632" w:rsidRDefault="00D15A44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Kevin Wong / </w:t>
      </w:r>
      <w:proofErr w:type="spellStart"/>
      <w:r w:rsidR="00494632">
        <w:rPr>
          <w:sz w:val="24"/>
          <w:lang w:eastAsia="zh-CN"/>
        </w:rPr>
        <w:t>Zailani</w:t>
      </w:r>
      <w:proofErr w:type="spellEnd"/>
      <w:r w:rsidR="00494632">
        <w:rPr>
          <w:sz w:val="24"/>
          <w:lang w:eastAsia="zh-CN"/>
        </w:rPr>
        <w:t xml:space="preserve"> </w:t>
      </w:r>
    </w:p>
    <w:p w14:paraId="262DB2DE" w14:textId="77777777"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14:paraId="4233AAE4" w14:textId="77777777"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9BD18D" w14:textId="77777777" w:rsidR="007F6215" w:rsidRDefault="007F6215">
      <w:r>
        <w:separator/>
      </w:r>
    </w:p>
  </w:endnote>
  <w:endnote w:type="continuationSeparator" w:id="0">
    <w:p w14:paraId="6C9530BD" w14:textId="77777777" w:rsidR="007F6215" w:rsidRDefault="007F6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E34A2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1C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1C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2EF73E" w14:textId="77777777" w:rsidR="007F6215" w:rsidRDefault="007F6215">
      <w:r>
        <w:separator/>
      </w:r>
    </w:p>
  </w:footnote>
  <w:footnote w:type="continuationSeparator" w:id="0">
    <w:p w14:paraId="47AC9702" w14:textId="77777777" w:rsidR="007F6215" w:rsidRDefault="007F6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7E0AA" w14:textId="3D4D0739" w:rsidR="006467DA" w:rsidRPr="00CF71A9" w:rsidRDefault="00F12016" w:rsidP="00CF71A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8FD413B" wp14:editId="5206844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71A9">
      <w:rPr>
        <w:b/>
        <w:color w:val="0000FF"/>
        <w:sz w:val="28"/>
      </w:rPr>
      <w:t xml:space="preserve">                     </w:t>
    </w:r>
    <w:r w:rsidR="006467DA">
      <w:rPr>
        <w:b/>
        <w:color w:val="0000FF"/>
        <w:sz w:val="28"/>
      </w:rPr>
      <w:t>ERIC WONG MACHINERY TRANSPORTATION PTE LTD</w:t>
    </w:r>
  </w:p>
  <w:p w14:paraId="0252C55C" w14:textId="125244EB" w:rsidR="006467DA" w:rsidRDefault="00D941C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3C6A1325" w14:textId="115F8916"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</w:t>
    </w:r>
  </w:p>
  <w:p w14:paraId="4C6D392D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5374FD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5FD9796" w14:textId="77777777"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187939">
    <w:abstractNumId w:val="2"/>
  </w:num>
  <w:num w:numId="2" w16cid:durableId="254901869">
    <w:abstractNumId w:val="4"/>
  </w:num>
  <w:num w:numId="3" w16cid:durableId="587496186">
    <w:abstractNumId w:val="0"/>
  </w:num>
  <w:num w:numId="4" w16cid:durableId="941229016">
    <w:abstractNumId w:val="12"/>
  </w:num>
  <w:num w:numId="5" w16cid:durableId="2086679473">
    <w:abstractNumId w:val="5"/>
  </w:num>
  <w:num w:numId="6" w16cid:durableId="2057241384">
    <w:abstractNumId w:val="7"/>
  </w:num>
  <w:num w:numId="7" w16cid:durableId="1386490045">
    <w:abstractNumId w:val="3"/>
  </w:num>
  <w:num w:numId="8" w16cid:durableId="130447299">
    <w:abstractNumId w:val="8"/>
  </w:num>
  <w:num w:numId="9" w16cid:durableId="52316059">
    <w:abstractNumId w:val="1"/>
  </w:num>
  <w:num w:numId="10" w16cid:durableId="759568346">
    <w:abstractNumId w:val="10"/>
  </w:num>
  <w:num w:numId="11" w16cid:durableId="109736378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6682634">
    <w:abstractNumId w:val="11"/>
  </w:num>
  <w:num w:numId="13" w16cid:durableId="2145853953">
    <w:abstractNumId w:val="9"/>
  </w:num>
  <w:num w:numId="14" w16cid:durableId="163283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5A1B"/>
    <w:rsid w:val="0007152C"/>
    <w:rsid w:val="0008315D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1F0F55"/>
    <w:rsid w:val="001F37ED"/>
    <w:rsid w:val="00205484"/>
    <w:rsid w:val="00211C09"/>
    <w:rsid w:val="00224144"/>
    <w:rsid w:val="00232531"/>
    <w:rsid w:val="00257C21"/>
    <w:rsid w:val="002A0B20"/>
    <w:rsid w:val="002B78FC"/>
    <w:rsid w:val="002F791A"/>
    <w:rsid w:val="0031325A"/>
    <w:rsid w:val="00336BF8"/>
    <w:rsid w:val="003A5734"/>
    <w:rsid w:val="003D2F0E"/>
    <w:rsid w:val="00420DA0"/>
    <w:rsid w:val="00463159"/>
    <w:rsid w:val="0046470C"/>
    <w:rsid w:val="00466C7A"/>
    <w:rsid w:val="00494632"/>
    <w:rsid w:val="004A2D8F"/>
    <w:rsid w:val="004E3B1A"/>
    <w:rsid w:val="005053DB"/>
    <w:rsid w:val="005C0BC7"/>
    <w:rsid w:val="005D6724"/>
    <w:rsid w:val="00613B79"/>
    <w:rsid w:val="00634FB5"/>
    <w:rsid w:val="006407DD"/>
    <w:rsid w:val="00642D30"/>
    <w:rsid w:val="006467DA"/>
    <w:rsid w:val="00650977"/>
    <w:rsid w:val="006B2AB3"/>
    <w:rsid w:val="006D086B"/>
    <w:rsid w:val="006D5D88"/>
    <w:rsid w:val="006E2974"/>
    <w:rsid w:val="006F0D62"/>
    <w:rsid w:val="00746D9E"/>
    <w:rsid w:val="007F5784"/>
    <w:rsid w:val="007F6215"/>
    <w:rsid w:val="007F6241"/>
    <w:rsid w:val="00853A9B"/>
    <w:rsid w:val="00895D5D"/>
    <w:rsid w:val="008A584A"/>
    <w:rsid w:val="008B49B4"/>
    <w:rsid w:val="008F0C05"/>
    <w:rsid w:val="00947639"/>
    <w:rsid w:val="00971AE8"/>
    <w:rsid w:val="0099046A"/>
    <w:rsid w:val="009F1AA2"/>
    <w:rsid w:val="00A5733B"/>
    <w:rsid w:val="00A57BD2"/>
    <w:rsid w:val="00A74004"/>
    <w:rsid w:val="00A952EB"/>
    <w:rsid w:val="00AA68FF"/>
    <w:rsid w:val="00AD4265"/>
    <w:rsid w:val="00AE6327"/>
    <w:rsid w:val="00AF60C1"/>
    <w:rsid w:val="00B474FF"/>
    <w:rsid w:val="00B51CEB"/>
    <w:rsid w:val="00B575EA"/>
    <w:rsid w:val="00B92BA8"/>
    <w:rsid w:val="00C04D58"/>
    <w:rsid w:val="00C21D12"/>
    <w:rsid w:val="00CA18BB"/>
    <w:rsid w:val="00CA3F30"/>
    <w:rsid w:val="00CB2E4C"/>
    <w:rsid w:val="00CC7B07"/>
    <w:rsid w:val="00CF71A9"/>
    <w:rsid w:val="00D1112A"/>
    <w:rsid w:val="00D15A44"/>
    <w:rsid w:val="00D51DDD"/>
    <w:rsid w:val="00D941CC"/>
    <w:rsid w:val="00DB44E3"/>
    <w:rsid w:val="00E26426"/>
    <w:rsid w:val="00E441E4"/>
    <w:rsid w:val="00E55579"/>
    <w:rsid w:val="00E72C9D"/>
    <w:rsid w:val="00E76DB5"/>
    <w:rsid w:val="00EB7188"/>
    <w:rsid w:val="00EC1220"/>
    <w:rsid w:val="00EC20B3"/>
    <w:rsid w:val="00F12016"/>
    <w:rsid w:val="00F32E9A"/>
    <w:rsid w:val="00F60975"/>
    <w:rsid w:val="00F60C48"/>
    <w:rsid w:val="00F77B12"/>
    <w:rsid w:val="00F8609E"/>
    <w:rsid w:val="00FD7147"/>
    <w:rsid w:val="00FE4752"/>
    <w:rsid w:val="00FF0DF6"/>
    <w:rsid w:val="00FF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11E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9CA2F-50B8-46B8-B803-3CD6E6423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2022-12-28T08:07:00Z</cp:lastPrinted>
  <dcterms:created xsi:type="dcterms:W3CDTF">2025-07-02T02:24:00Z</dcterms:created>
  <dcterms:modified xsi:type="dcterms:W3CDTF">2025-07-04T04:41:00Z</dcterms:modified>
</cp:coreProperties>
</file>