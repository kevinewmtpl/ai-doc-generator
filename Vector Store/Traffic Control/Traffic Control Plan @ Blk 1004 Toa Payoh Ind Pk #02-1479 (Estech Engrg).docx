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FDC0B7" w14:textId="77777777" w:rsidR="00124C70" w:rsidRDefault="00124C70">
      <w:pPr>
        <w:rPr>
          <w:sz w:val="24"/>
        </w:rPr>
      </w:pPr>
    </w:p>
    <w:p w14:paraId="28D70858" w14:textId="0FD8B969" w:rsidR="000E0C97" w:rsidRDefault="002670A6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5A51BC">
        <w:rPr>
          <w:sz w:val="24"/>
        </w:rPr>
        <w:t>11</w:t>
      </w:r>
      <w:r w:rsidR="005A51BC" w:rsidRPr="005A51BC">
        <w:rPr>
          <w:sz w:val="24"/>
          <w:vertAlign w:val="superscript"/>
        </w:rPr>
        <w:t>th</w:t>
      </w:r>
      <w:r w:rsidR="005A51BC">
        <w:rPr>
          <w:sz w:val="24"/>
        </w:rPr>
        <w:t xml:space="preserve"> Aug</w:t>
      </w:r>
      <w:r w:rsidR="00501B08">
        <w:rPr>
          <w:sz w:val="24"/>
        </w:rPr>
        <w:t xml:space="preserve"> 2025</w:t>
      </w:r>
    </w:p>
    <w:p w14:paraId="5C67E5F8" w14:textId="77777777" w:rsidR="00124C70" w:rsidRDefault="00124C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8EE384F" w14:textId="77777777"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14:paraId="05F2E0AE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1A22C9B" w14:textId="77777777"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55961564" w14:textId="1B5C31E2" w:rsidR="00E07B79" w:rsidRPr="00F53143" w:rsidRDefault="005A51B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23/08</w:t>
      </w:r>
      <w:r w:rsidR="0083713D">
        <w:rPr>
          <w:bCs/>
          <w:sz w:val="24"/>
          <w:szCs w:val="24"/>
          <w:lang w:eastAsia="zh-CN"/>
        </w:rPr>
        <w:t>/25</w:t>
      </w:r>
    </w:p>
    <w:p w14:paraId="79BF8A6C" w14:textId="77777777" w:rsid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21FA4220" w14:textId="09346A95" w:rsidR="001B11DD" w:rsidRDefault="001B11DD" w:rsidP="001B11DD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3AA29EE9" w14:textId="3AE3DE33" w:rsidR="001B11DD" w:rsidRDefault="0083713D" w:rsidP="001B11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09:30 am </w:t>
      </w:r>
      <w:r w:rsidR="001B11DD">
        <w:rPr>
          <w:bCs/>
          <w:sz w:val="24"/>
          <w:szCs w:val="24"/>
          <w:lang w:eastAsia="zh-CN"/>
        </w:rPr>
        <w:t xml:space="preserve"> </w:t>
      </w:r>
    </w:p>
    <w:p w14:paraId="3F73BBB3" w14:textId="77777777" w:rsidR="001B11DD" w:rsidRDefault="001B11D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8552DA6" w14:textId="77777777" w:rsidR="006D6E50" w:rsidRDefault="006D6E50" w:rsidP="006D6E5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6C4FB18" w14:textId="1C491A52" w:rsidR="006D6E50" w:rsidRDefault="00CD37B1" w:rsidP="006D6E50">
      <w:pPr>
        <w:pStyle w:val="Heading4"/>
      </w:pPr>
      <w:r>
        <w:t>Blk 1004 Toa Payoh Industrial Pk #02-1479</w:t>
      </w:r>
    </w:p>
    <w:p w14:paraId="3DE18DA1" w14:textId="00A9D3B2" w:rsidR="006D6E50" w:rsidRPr="00F53143" w:rsidRDefault="00CD37B1" w:rsidP="006D6E50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Estech</w:t>
      </w:r>
      <w:proofErr w:type="spellEnd"/>
      <w:r>
        <w:rPr>
          <w:sz w:val="24"/>
          <w:szCs w:val="24"/>
          <w:lang w:eastAsia="zh-CN"/>
        </w:rPr>
        <w:t xml:space="preserve"> Engineering (S) Pte Ltd </w:t>
      </w:r>
    </w:p>
    <w:p w14:paraId="5CFDAD32" w14:textId="77777777" w:rsidR="006D6E50" w:rsidRDefault="006D6E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3FC9F23C" w14:textId="2039E516" w:rsidR="006D6E50" w:rsidRPr="006D6E50" w:rsidRDefault="006D6E5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Emergency Contact Numbers</w:t>
      </w:r>
    </w:p>
    <w:p w14:paraId="1F4B70AA" w14:textId="2EA74100" w:rsidR="00F53143" w:rsidRDefault="006D6E50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Kevin Wong / 92381431 (Project Manager)</w:t>
      </w:r>
    </w:p>
    <w:p w14:paraId="7276C69C" w14:textId="04786382" w:rsidR="006D6E50" w:rsidRDefault="006D6E50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Angela Tan / 62824175 (Main Office) </w:t>
      </w:r>
    </w:p>
    <w:p w14:paraId="7DA2580D" w14:textId="311CB6B2" w:rsidR="006D6E50" w:rsidRDefault="0059310E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SCDF-Ambulance / 995</w:t>
      </w:r>
    </w:p>
    <w:p w14:paraId="61D2DFD6" w14:textId="6A5AF321" w:rsidR="0059310E" w:rsidRDefault="0059310E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Police / 999</w:t>
      </w:r>
    </w:p>
    <w:p w14:paraId="05525AEA" w14:textId="77777777" w:rsidR="0059310E" w:rsidRPr="006D6E50" w:rsidRDefault="0059310E" w:rsidP="00F53143">
      <w:pPr>
        <w:rPr>
          <w:sz w:val="24"/>
          <w:szCs w:val="24"/>
          <w:lang w:eastAsia="zh-CN"/>
        </w:rPr>
      </w:pPr>
    </w:p>
    <w:p w14:paraId="2C2DFFC7" w14:textId="77777777"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7BBA3CD9" w14:textId="0F6E27BE" w:rsidR="007C7ECA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C7ECA">
        <w:rPr>
          <w:sz w:val="24"/>
          <w:lang w:eastAsia="zh-CN"/>
        </w:rPr>
        <w:t>To inform and get approval from building management when there is requirement for a closure of lane for hoisting work</w:t>
      </w:r>
      <w:r w:rsidR="00F80524">
        <w:rPr>
          <w:sz w:val="24"/>
          <w:lang w:eastAsia="zh-CN"/>
        </w:rPr>
        <w:t xml:space="preserve"> </w:t>
      </w:r>
    </w:p>
    <w:p w14:paraId="32BD3C94" w14:textId="1D40EFE0" w:rsid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 w:rsidR="00A05978"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 xml:space="preserve">work area where </w:t>
      </w:r>
      <w:r w:rsidR="00CD37B1">
        <w:rPr>
          <w:sz w:val="24"/>
          <w:lang w:eastAsia="zh-CN"/>
        </w:rPr>
        <w:t>mobile/</w:t>
      </w:r>
      <w:r>
        <w:rPr>
          <w:sz w:val="24"/>
          <w:lang w:eastAsia="zh-CN"/>
        </w:rPr>
        <w:t>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1B11DD">
        <w:rPr>
          <w:sz w:val="24"/>
          <w:lang w:eastAsia="zh-CN"/>
        </w:rPr>
        <w:t>ed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</w:p>
    <w:p w14:paraId="20C9DB66" w14:textId="29E1F77C" w:rsidR="00A05978" w:rsidRP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A05978">
        <w:rPr>
          <w:sz w:val="24"/>
          <w:lang w:eastAsia="zh-CN"/>
        </w:rPr>
        <w:t xml:space="preserve">) </w:t>
      </w:r>
      <w:r w:rsidR="00D25765">
        <w:rPr>
          <w:sz w:val="24"/>
          <w:lang w:eastAsia="zh-CN"/>
        </w:rPr>
        <w:t>To b</w:t>
      </w:r>
      <w:r w:rsidR="00A05978">
        <w:rPr>
          <w:sz w:val="24"/>
          <w:lang w:eastAsia="zh-CN"/>
        </w:rPr>
        <w:t xml:space="preserve">arricade off lifting area with safety cones, red/white tape and lifting in operation signage to ensure no unauthorized entry into the lifting zone </w:t>
      </w:r>
    </w:p>
    <w:p w14:paraId="1377CB7D" w14:textId="3144E9C7" w:rsidR="000E0C97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613DCB">
        <w:rPr>
          <w:sz w:val="24"/>
          <w:lang w:eastAsia="zh-CN"/>
        </w:rPr>
        <w:t xml:space="preserve">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</w:t>
      </w:r>
      <w:r w:rsidR="001B11DD">
        <w:rPr>
          <w:sz w:val="24"/>
          <w:lang w:eastAsia="zh-CN"/>
        </w:rPr>
        <w:t xml:space="preserve">te </w:t>
      </w:r>
      <w:r w:rsidR="00A05978">
        <w:rPr>
          <w:sz w:val="24"/>
          <w:lang w:eastAsia="zh-CN"/>
        </w:rPr>
        <w:t xml:space="preserve">to guide traffic and public on alternate route to take </w:t>
      </w:r>
    </w:p>
    <w:p w14:paraId="36488ADE" w14:textId="77777777" w:rsidR="001B11DD" w:rsidRDefault="001B11DD" w:rsidP="00F53143">
      <w:pPr>
        <w:rPr>
          <w:sz w:val="24"/>
          <w:lang w:eastAsia="zh-CN"/>
        </w:rPr>
      </w:pPr>
    </w:p>
    <w:p w14:paraId="1657D897" w14:textId="77777777" w:rsidR="0083713D" w:rsidRDefault="0083713D" w:rsidP="00F53143">
      <w:pPr>
        <w:rPr>
          <w:sz w:val="24"/>
          <w:lang w:eastAsia="zh-CN"/>
        </w:rPr>
      </w:pPr>
    </w:p>
    <w:p w14:paraId="14D8BCF8" w14:textId="77777777" w:rsidR="00CD37B1" w:rsidRDefault="00CD37B1" w:rsidP="00F53143">
      <w:pPr>
        <w:rPr>
          <w:sz w:val="24"/>
          <w:lang w:eastAsia="zh-CN"/>
        </w:rPr>
      </w:pPr>
    </w:p>
    <w:p w14:paraId="75C647A9" w14:textId="5F3F276F" w:rsidR="008F3888" w:rsidRDefault="001B11DD" w:rsidP="00F53143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>) Safety and warning signboard to be place at work area</w:t>
      </w:r>
    </w:p>
    <w:p w14:paraId="52B802A6" w14:textId="6AF99AC2" w:rsidR="008F3888" w:rsidRDefault="001B11DD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14:paraId="784A75A4" w14:textId="77777777" w:rsidR="00F53143" w:rsidRDefault="00F53143" w:rsidP="00F53143">
      <w:pPr>
        <w:rPr>
          <w:sz w:val="24"/>
          <w:lang w:eastAsia="zh-CN"/>
        </w:rPr>
      </w:pPr>
    </w:p>
    <w:p w14:paraId="363A1E2C" w14:textId="2695C511" w:rsidR="006D6E50" w:rsidRDefault="006D6E50" w:rsidP="00F53143">
      <w:pPr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Remark</w:t>
      </w:r>
    </w:p>
    <w:p w14:paraId="108D54BE" w14:textId="4AAA551A" w:rsidR="006D6E50" w:rsidRDefault="006D6E50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At all time, lifting operation will be ceased to give priority to emergency or responding vehicles to pass through </w:t>
      </w:r>
    </w:p>
    <w:p w14:paraId="361F180C" w14:textId="77777777" w:rsidR="006D6E50" w:rsidRPr="006D6E50" w:rsidRDefault="006D6E50" w:rsidP="00F53143">
      <w:pPr>
        <w:rPr>
          <w:sz w:val="24"/>
          <w:szCs w:val="24"/>
          <w:lang w:eastAsia="zh-CN"/>
        </w:rPr>
      </w:pPr>
    </w:p>
    <w:p w14:paraId="5B8FFE86" w14:textId="77777777"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14:paraId="3E2454E3" w14:textId="77777777"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proofErr w:type="spellStart"/>
      <w:r w:rsidR="008F3888">
        <w:rPr>
          <w:b w:val="0"/>
          <w:sz w:val="24"/>
          <w:szCs w:val="24"/>
          <w:u w:val="none"/>
          <w:lang w:eastAsia="zh-CN"/>
        </w:rPr>
        <w:t>Zailani</w:t>
      </w:r>
      <w:proofErr w:type="spellEnd"/>
    </w:p>
    <w:p w14:paraId="12D96C1F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3A15AB11" w14:textId="77777777"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261264" w14:textId="77777777" w:rsidR="00910E23" w:rsidRDefault="00910E23">
      <w:r>
        <w:separator/>
      </w:r>
    </w:p>
  </w:endnote>
  <w:endnote w:type="continuationSeparator" w:id="0">
    <w:p w14:paraId="2011BD9F" w14:textId="77777777" w:rsidR="00910E23" w:rsidRDefault="00910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292A7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670A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670A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73CBC3" w14:textId="77777777" w:rsidR="00910E23" w:rsidRDefault="00910E23">
      <w:r>
        <w:separator/>
      </w:r>
    </w:p>
  </w:footnote>
  <w:footnote w:type="continuationSeparator" w:id="0">
    <w:p w14:paraId="07EA3AAF" w14:textId="77777777" w:rsidR="00910E23" w:rsidRDefault="00910E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099804" w14:textId="17AD986F" w:rsidR="000E0C97" w:rsidRPr="00BB21C9" w:rsidRDefault="00B8261B" w:rsidP="00BB21C9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BA57D37" wp14:editId="5505CDA8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21C9">
      <w:rPr>
        <w:b/>
        <w:color w:val="0000FF"/>
        <w:sz w:val="28"/>
      </w:rPr>
      <w:t xml:space="preserve">                </w:t>
    </w:r>
    <w:r w:rsidR="000E0C97">
      <w:rPr>
        <w:b/>
        <w:color w:val="0000FF"/>
        <w:sz w:val="28"/>
      </w:rPr>
      <w:t>ERIC WONG MACHINERY TRANSPORTATION PTE LTD</w:t>
    </w:r>
  </w:p>
  <w:p w14:paraId="38197CC3" w14:textId="305E3E30" w:rsidR="000E0C97" w:rsidRDefault="00501B08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0E0C97">
      <w:t xml:space="preserve">, </w:t>
    </w:r>
    <w:proofErr w:type="spellStart"/>
    <w:r>
      <w:t>Kranji</w:t>
    </w:r>
    <w:proofErr w:type="spellEnd"/>
    <w:r>
      <w:t xml:space="preserve"> Green, </w:t>
    </w:r>
    <w:r w:rsidR="000E0C97">
      <w:t xml:space="preserve">Singapore </w:t>
    </w:r>
    <w:r>
      <w:t>739571</w:t>
    </w:r>
  </w:p>
  <w:p w14:paraId="44D41E3B" w14:textId="47E0EFB8"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</w:t>
    </w:r>
  </w:p>
  <w:p w14:paraId="18988BA9" w14:textId="77777777" w:rsidR="000E0C97" w:rsidRDefault="000E0C97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2F329E26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43E9E3C8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214493">
    <w:abstractNumId w:val="3"/>
  </w:num>
  <w:num w:numId="2" w16cid:durableId="1529178688">
    <w:abstractNumId w:val="8"/>
  </w:num>
  <w:num w:numId="3" w16cid:durableId="211767182">
    <w:abstractNumId w:val="1"/>
  </w:num>
  <w:num w:numId="4" w16cid:durableId="202407526">
    <w:abstractNumId w:val="15"/>
  </w:num>
  <w:num w:numId="5" w16cid:durableId="2004582363">
    <w:abstractNumId w:val="9"/>
  </w:num>
  <w:num w:numId="6" w16cid:durableId="38165491">
    <w:abstractNumId w:val="11"/>
  </w:num>
  <w:num w:numId="7" w16cid:durableId="1193420727">
    <w:abstractNumId w:val="5"/>
  </w:num>
  <w:num w:numId="8" w16cid:durableId="1317803788">
    <w:abstractNumId w:val="12"/>
  </w:num>
  <w:num w:numId="9" w16cid:durableId="261455507">
    <w:abstractNumId w:val="2"/>
  </w:num>
  <w:num w:numId="10" w16cid:durableId="1458643495">
    <w:abstractNumId w:val="14"/>
  </w:num>
  <w:num w:numId="11" w16cid:durableId="192694790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02994892">
    <w:abstractNumId w:val="0"/>
  </w:num>
  <w:num w:numId="13" w16cid:durableId="166865965">
    <w:abstractNumId w:val="6"/>
  </w:num>
  <w:num w:numId="14" w16cid:durableId="241256555">
    <w:abstractNumId w:val="17"/>
  </w:num>
  <w:num w:numId="15" w16cid:durableId="1632393526">
    <w:abstractNumId w:val="13"/>
  </w:num>
  <w:num w:numId="16" w16cid:durableId="25524092">
    <w:abstractNumId w:val="7"/>
  </w:num>
  <w:num w:numId="17" w16cid:durableId="100953172">
    <w:abstractNumId w:val="16"/>
  </w:num>
  <w:num w:numId="18" w16cid:durableId="303438858">
    <w:abstractNumId w:val="18"/>
  </w:num>
  <w:num w:numId="19" w16cid:durableId="757825499">
    <w:abstractNumId w:val="10"/>
  </w:num>
  <w:num w:numId="20" w16cid:durableId="209464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3304"/>
    <w:rsid w:val="00007C30"/>
    <w:rsid w:val="00020C2A"/>
    <w:rsid w:val="00030FD7"/>
    <w:rsid w:val="000538D6"/>
    <w:rsid w:val="00065B2E"/>
    <w:rsid w:val="00090FC0"/>
    <w:rsid w:val="0009484D"/>
    <w:rsid w:val="000B663E"/>
    <w:rsid w:val="000E0C97"/>
    <w:rsid w:val="00115596"/>
    <w:rsid w:val="00124C70"/>
    <w:rsid w:val="00134F09"/>
    <w:rsid w:val="001579E9"/>
    <w:rsid w:val="0019380C"/>
    <w:rsid w:val="001A3D96"/>
    <w:rsid w:val="001B11DD"/>
    <w:rsid w:val="001B66B6"/>
    <w:rsid w:val="002134AD"/>
    <w:rsid w:val="00253F5E"/>
    <w:rsid w:val="002670A6"/>
    <w:rsid w:val="00280E65"/>
    <w:rsid w:val="00281171"/>
    <w:rsid w:val="00290B8C"/>
    <w:rsid w:val="002A1F1E"/>
    <w:rsid w:val="002C0A03"/>
    <w:rsid w:val="002C4AA3"/>
    <w:rsid w:val="002E34B8"/>
    <w:rsid w:val="002F4DDD"/>
    <w:rsid w:val="002F5300"/>
    <w:rsid w:val="003334E6"/>
    <w:rsid w:val="0037279D"/>
    <w:rsid w:val="00373575"/>
    <w:rsid w:val="00380264"/>
    <w:rsid w:val="003B13F0"/>
    <w:rsid w:val="003E3C57"/>
    <w:rsid w:val="00410292"/>
    <w:rsid w:val="00412395"/>
    <w:rsid w:val="00415993"/>
    <w:rsid w:val="00434B4C"/>
    <w:rsid w:val="00451906"/>
    <w:rsid w:val="00482A2F"/>
    <w:rsid w:val="004913AB"/>
    <w:rsid w:val="00491CDF"/>
    <w:rsid w:val="004D794E"/>
    <w:rsid w:val="00501B08"/>
    <w:rsid w:val="0053381A"/>
    <w:rsid w:val="00540AE0"/>
    <w:rsid w:val="00572694"/>
    <w:rsid w:val="0059310E"/>
    <w:rsid w:val="005A51BC"/>
    <w:rsid w:val="005B31B8"/>
    <w:rsid w:val="005E36FA"/>
    <w:rsid w:val="005F4794"/>
    <w:rsid w:val="00613DCB"/>
    <w:rsid w:val="00614758"/>
    <w:rsid w:val="00637DB5"/>
    <w:rsid w:val="006407CD"/>
    <w:rsid w:val="00664E02"/>
    <w:rsid w:val="00672CA0"/>
    <w:rsid w:val="006B384F"/>
    <w:rsid w:val="006D6E50"/>
    <w:rsid w:val="006F1FAD"/>
    <w:rsid w:val="00701B5C"/>
    <w:rsid w:val="00722A7B"/>
    <w:rsid w:val="007276CD"/>
    <w:rsid w:val="00760205"/>
    <w:rsid w:val="00770065"/>
    <w:rsid w:val="00790637"/>
    <w:rsid w:val="007910B1"/>
    <w:rsid w:val="00792C88"/>
    <w:rsid w:val="007A1A13"/>
    <w:rsid w:val="007A3F3B"/>
    <w:rsid w:val="007C7ECA"/>
    <w:rsid w:val="007D3772"/>
    <w:rsid w:val="00802D5B"/>
    <w:rsid w:val="0083713D"/>
    <w:rsid w:val="00857DE3"/>
    <w:rsid w:val="00862EC4"/>
    <w:rsid w:val="0087710D"/>
    <w:rsid w:val="00894879"/>
    <w:rsid w:val="008F3888"/>
    <w:rsid w:val="00902F17"/>
    <w:rsid w:val="00910E23"/>
    <w:rsid w:val="00934CCF"/>
    <w:rsid w:val="009400E4"/>
    <w:rsid w:val="00953FC8"/>
    <w:rsid w:val="00966F5B"/>
    <w:rsid w:val="009821EE"/>
    <w:rsid w:val="00983B30"/>
    <w:rsid w:val="00991185"/>
    <w:rsid w:val="009D2819"/>
    <w:rsid w:val="009E0EA5"/>
    <w:rsid w:val="009F5E9D"/>
    <w:rsid w:val="00A05898"/>
    <w:rsid w:val="00A05978"/>
    <w:rsid w:val="00A10F11"/>
    <w:rsid w:val="00A50158"/>
    <w:rsid w:val="00AB7F8F"/>
    <w:rsid w:val="00AE551A"/>
    <w:rsid w:val="00B2051C"/>
    <w:rsid w:val="00B21972"/>
    <w:rsid w:val="00B56650"/>
    <w:rsid w:val="00B57912"/>
    <w:rsid w:val="00B7163D"/>
    <w:rsid w:val="00B8261B"/>
    <w:rsid w:val="00B92D0C"/>
    <w:rsid w:val="00BA266C"/>
    <w:rsid w:val="00BB21C9"/>
    <w:rsid w:val="00BD00D6"/>
    <w:rsid w:val="00BD1C6C"/>
    <w:rsid w:val="00BE1BA3"/>
    <w:rsid w:val="00BF6FCE"/>
    <w:rsid w:val="00C346F8"/>
    <w:rsid w:val="00C3785C"/>
    <w:rsid w:val="00C379F4"/>
    <w:rsid w:val="00C44C52"/>
    <w:rsid w:val="00C7243A"/>
    <w:rsid w:val="00C7752D"/>
    <w:rsid w:val="00C916AC"/>
    <w:rsid w:val="00CB12F1"/>
    <w:rsid w:val="00CC59C2"/>
    <w:rsid w:val="00CD37B1"/>
    <w:rsid w:val="00CD4486"/>
    <w:rsid w:val="00D00F22"/>
    <w:rsid w:val="00D07C99"/>
    <w:rsid w:val="00D25765"/>
    <w:rsid w:val="00D602F2"/>
    <w:rsid w:val="00D83EFC"/>
    <w:rsid w:val="00D856F6"/>
    <w:rsid w:val="00D8688B"/>
    <w:rsid w:val="00DA13FD"/>
    <w:rsid w:val="00DA5E3D"/>
    <w:rsid w:val="00DC4686"/>
    <w:rsid w:val="00DF225D"/>
    <w:rsid w:val="00E07B79"/>
    <w:rsid w:val="00E16FD0"/>
    <w:rsid w:val="00E67B6A"/>
    <w:rsid w:val="00E70F6C"/>
    <w:rsid w:val="00E81FC1"/>
    <w:rsid w:val="00EB11B9"/>
    <w:rsid w:val="00EB390A"/>
    <w:rsid w:val="00EC0AFE"/>
    <w:rsid w:val="00F0441B"/>
    <w:rsid w:val="00F338D8"/>
    <w:rsid w:val="00F53143"/>
    <w:rsid w:val="00F54FF1"/>
    <w:rsid w:val="00F80524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BC7F2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2</Pages>
  <Words>198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1327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2</cp:revision>
  <cp:lastPrinted>2022-12-06T07:51:00Z</cp:lastPrinted>
  <dcterms:created xsi:type="dcterms:W3CDTF">2025-08-11T05:15:00Z</dcterms:created>
  <dcterms:modified xsi:type="dcterms:W3CDTF">2025-08-11T05:15:00Z</dcterms:modified>
</cp:coreProperties>
</file>