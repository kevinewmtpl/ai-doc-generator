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6812BC">
      <w:pPr>
        <w:rPr>
          <w:sz w:val="24"/>
          <w:lang w:eastAsia="zh-CN"/>
        </w:rPr>
      </w:pPr>
      <w:r>
        <w:rPr>
          <w:sz w:val="24"/>
        </w:rPr>
        <w:t>Date: 22</w:t>
      </w:r>
      <w:r w:rsidRPr="006812BC">
        <w:rPr>
          <w:sz w:val="24"/>
          <w:vertAlign w:val="superscript"/>
        </w:rPr>
        <w:t>nd</w:t>
      </w:r>
      <w:r>
        <w:rPr>
          <w:sz w:val="24"/>
        </w:rPr>
        <w:t xml:space="preserve"> July</w:t>
      </w:r>
      <w:r w:rsidR="00482A2F">
        <w:rPr>
          <w:sz w:val="24"/>
        </w:rPr>
        <w:t xml:space="preserve">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6812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03-05/08</w:t>
      </w:r>
      <w:r w:rsidR="00C07354">
        <w:rPr>
          <w:bCs/>
          <w:sz w:val="24"/>
          <w:szCs w:val="24"/>
          <w:lang w:eastAsia="zh-CN"/>
        </w:rPr>
        <w:t>/24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  <w:bookmarkStart w:id="0" w:name="_GoBack"/>
      <w:bookmarkEnd w:id="0"/>
    </w:p>
    <w:p w:rsidR="00862EC4" w:rsidRDefault="00781A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812BC" w:rsidP="00F53143">
      <w:pPr>
        <w:pStyle w:val="Heading4"/>
      </w:pPr>
      <w:r>
        <w:t xml:space="preserve">Blk 1 Defu Lane 10 </w:t>
      </w:r>
    </w:p>
    <w:p w:rsidR="00F53143" w:rsidRDefault="006812BC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Climax Advertising #03-577</w:t>
      </w:r>
    </w:p>
    <w:p w:rsidR="006812BC" w:rsidRPr="00F53143" w:rsidRDefault="006812BC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Inter Tech Pte Ltd #03-575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8C9" w:rsidRDefault="00CD68C9">
      <w:r>
        <w:separator/>
      </w:r>
    </w:p>
  </w:endnote>
  <w:endnote w:type="continuationSeparator" w:id="0">
    <w:p w:rsidR="00CD68C9" w:rsidRDefault="00CD6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12B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12B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8C9" w:rsidRDefault="00CD68C9">
      <w:r>
        <w:separator/>
      </w:r>
    </w:p>
  </w:footnote>
  <w:footnote w:type="continuationSeparator" w:id="0">
    <w:p w:rsidR="00CD68C9" w:rsidRDefault="00CD68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D68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6812BC">
    <w:pPr>
      <w:pStyle w:val="Header"/>
      <w:jc w:val="center"/>
    </w:pPr>
    <w:r>
      <w:t>No. 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D68C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3381A"/>
    <w:rsid w:val="00572694"/>
    <w:rsid w:val="005F4794"/>
    <w:rsid w:val="00613DCB"/>
    <w:rsid w:val="006407CD"/>
    <w:rsid w:val="00664E02"/>
    <w:rsid w:val="00672CA0"/>
    <w:rsid w:val="006812BC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857DE3"/>
    <w:rsid w:val="00862EC4"/>
    <w:rsid w:val="00867906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07354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03F1F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2024-06-14T02:00:00Z</cp:lastPrinted>
  <dcterms:created xsi:type="dcterms:W3CDTF">2024-07-22T02:18:00Z</dcterms:created>
  <dcterms:modified xsi:type="dcterms:W3CDTF">2024-07-22T02:18:00Z</dcterms:modified>
</cp:coreProperties>
</file>