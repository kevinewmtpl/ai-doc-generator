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0FBDA" w14:textId="77777777" w:rsidR="00124C70" w:rsidRDefault="00124C70">
      <w:pPr>
        <w:rPr>
          <w:sz w:val="24"/>
        </w:rPr>
      </w:pPr>
    </w:p>
    <w:p w14:paraId="246AC0B4" w14:textId="65616486" w:rsidR="000E0C97" w:rsidRDefault="00FB05E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336C8">
        <w:rPr>
          <w:sz w:val="24"/>
        </w:rPr>
        <w:t>09</w:t>
      </w:r>
      <w:r w:rsidR="007336C8" w:rsidRPr="007336C8">
        <w:rPr>
          <w:sz w:val="24"/>
          <w:vertAlign w:val="superscript"/>
        </w:rPr>
        <w:t>th</w:t>
      </w:r>
      <w:r w:rsidR="007336C8">
        <w:rPr>
          <w:sz w:val="24"/>
        </w:rPr>
        <w:t xml:space="preserve"> Apr</w:t>
      </w:r>
      <w:r w:rsidR="004221A8">
        <w:rPr>
          <w:sz w:val="24"/>
        </w:rPr>
        <w:t xml:space="preserve"> 2025</w:t>
      </w:r>
    </w:p>
    <w:p w14:paraId="3A536584" w14:textId="77777777" w:rsidR="00956D09" w:rsidRDefault="00956D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2ECCA2" w14:textId="60806FF1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126D205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F7F94D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C7E862D" w14:textId="0BE98166" w:rsidR="00E07B79" w:rsidRPr="00F53143" w:rsidRDefault="007336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4221A8">
        <w:rPr>
          <w:bCs/>
          <w:sz w:val="24"/>
          <w:szCs w:val="24"/>
          <w:lang w:eastAsia="zh-CN"/>
        </w:rPr>
        <w:t>/04/25</w:t>
      </w:r>
    </w:p>
    <w:p w14:paraId="7CEE467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12F097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4711B18" w14:textId="3CCB78E5" w:rsidR="00FB05E8" w:rsidRDefault="008772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52291D24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4FDB7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8A3924A" w14:textId="1BCF126A" w:rsidR="000E0C97" w:rsidRDefault="0044797E" w:rsidP="00F53143">
      <w:pPr>
        <w:pStyle w:val="Heading4"/>
      </w:pPr>
      <w:r>
        <w:t xml:space="preserve">Blk </w:t>
      </w:r>
      <w:r w:rsidR="007336C8">
        <w:t>1</w:t>
      </w:r>
      <w:r>
        <w:t xml:space="preserve"> A.M.K Industrial Pk 2A </w:t>
      </w:r>
      <w:r w:rsidR="004221A8">
        <w:t>#05-0</w:t>
      </w:r>
      <w:r w:rsidR="007336C8">
        <w:t>4</w:t>
      </w:r>
    </w:p>
    <w:p w14:paraId="262FF8DA" w14:textId="51F8175B" w:rsidR="00F53143" w:rsidRPr="00F53143" w:rsidRDefault="007336C8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IS System</w:t>
      </w:r>
    </w:p>
    <w:p w14:paraId="196A801D" w14:textId="77777777" w:rsidR="00F53143" w:rsidRPr="00F53143" w:rsidRDefault="00F53143" w:rsidP="00F53143">
      <w:pPr>
        <w:rPr>
          <w:lang w:eastAsia="zh-CN"/>
        </w:rPr>
      </w:pPr>
    </w:p>
    <w:p w14:paraId="25C1A5D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1104D426" w14:textId="77777777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14:paraId="014B6683" w14:textId="77777777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44A8659D" w14:textId="77777777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0B4F1075" w14:textId="77777777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336FDF7" w14:textId="77777777"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1FB9E60B" w14:textId="77777777"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9BAEA78" w14:textId="7777777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52C1D974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71C02B80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451D112" w14:textId="77777777" w:rsidR="00F53143" w:rsidRPr="00F53143" w:rsidRDefault="00F53143" w:rsidP="00F53143">
      <w:pPr>
        <w:rPr>
          <w:sz w:val="24"/>
          <w:lang w:eastAsia="zh-CN"/>
        </w:rPr>
      </w:pPr>
    </w:p>
    <w:p w14:paraId="6EFB7A6D" w14:textId="77777777" w:rsidR="0006597B" w:rsidRDefault="0006597B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01CE9E3F" w14:textId="16C3C223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6E99905B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443D91E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9ED073A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93EDF" w14:textId="77777777" w:rsidR="000374BB" w:rsidRDefault="000374BB">
      <w:r>
        <w:separator/>
      </w:r>
    </w:p>
  </w:endnote>
  <w:endnote w:type="continuationSeparator" w:id="0">
    <w:p w14:paraId="0C2CD7A1" w14:textId="77777777" w:rsidR="000374BB" w:rsidRDefault="0003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E4435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40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409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DF424" w14:textId="77777777" w:rsidR="000374BB" w:rsidRDefault="000374BB">
      <w:r>
        <w:separator/>
      </w:r>
    </w:p>
  </w:footnote>
  <w:footnote w:type="continuationSeparator" w:id="0">
    <w:p w14:paraId="2962CDFB" w14:textId="77777777" w:rsidR="000374BB" w:rsidRDefault="00037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8B8F5" w14:textId="4D376091" w:rsidR="000E0C97" w:rsidRPr="00956D09" w:rsidRDefault="004221A8" w:rsidP="00956D0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C37DBA2" wp14:editId="6083169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6D0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295C8757" w14:textId="77777777" w:rsidR="000E0C97" w:rsidRDefault="0044797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DC0E381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44797E">
      <w:t>2826020</w:t>
    </w:r>
  </w:p>
  <w:p w14:paraId="4BE4AFF8" w14:textId="77777777" w:rsidR="000E0C97" w:rsidRDefault="0044797E">
    <w:pPr>
      <w:pStyle w:val="Header"/>
      <w:jc w:val="center"/>
    </w:pPr>
    <w:proofErr w:type="spellStart"/>
    <w:proofErr w:type="gramStart"/>
    <w:r>
      <w:t>Co.Reg.No</w:t>
    </w:r>
    <w:proofErr w:type="spellEnd"/>
    <w:proofErr w:type="gramEnd"/>
    <w:r>
      <w:t xml:space="preserve">: 199603812E    </w:t>
    </w:r>
    <w:r w:rsidR="000E0C97">
      <w:t>GST Reg No. : M2-8923804 – 2</w:t>
    </w:r>
  </w:p>
  <w:p w14:paraId="1F3F8A59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3AB3639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889656">
    <w:abstractNumId w:val="3"/>
  </w:num>
  <w:num w:numId="2" w16cid:durableId="652298416">
    <w:abstractNumId w:val="8"/>
  </w:num>
  <w:num w:numId="3" w16cid:durableId="1428966544">
    <w:abstractNumId w:val="1"/>
  </w:num>
  <w:num w:numId="4" w16cid:durableId="40206086">
    <w:abstractNumId w:val="15"/>
  </w:num>
  <w:num w:numId="5" w16cid:durableId="762334611">
    <w:abstractNumId w:val="9"/>
  </w:num>
  <w:num w:numId="6" w16cid:durableId="360671522">
    <w:abstractNumId w:val="11"/>
  </w:num>
  <w:num w:numId="7" w16cid:durableId="83915165">
    <w:abstractNumId w:val="5"/>
  </w:num>
  <w:num w:numId="8" w16cid:durableId="1272516802">
    <w:abstractNumId w:val="12"/>
  </w:num>
  <w:num w:numId="9" w16cid:durableId="1221483725">
    <w:abstractNumId w:val="2"/>
  </w:num>
  <w:num w:numId="10" w16cid:durableId="2093113471">
    <w:abstractNumId w:val="14"/>
  </w:num>
  <w:num w:numId="11" w16cid:durableId="161448253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1543011">
    <w:abstractNumId w:val="0"/>
  </w:num>
  <w:num w:numId="13" w16cid:durableId="1607999784">
    <w:abstractNumId w:val="6"/>
  </w:num>
  <w:num w:numId="14" w16cid:durableId="612324063">
    <w:abstractNumId w:val="17"/>
  </w:num>
  <w:num w:numId="15" w16cid:durableId="1046834786">
    <w:abstractNumId w:val="13"/>
  </w:num>
  <w:num w:numId="16" w16cid:durableId="2129004457">
    <w:abstractNumId w:val="7"/>
  </w:num>
  <w:num w:numId="17" w16cid:durableId="1330912815">
    <w:abstractNumId w:val="16"/>
  </w:num>
  <w:num w:numId="18" w16cid:durableId="315426773">
    <w:abstractNumId w:val="18"/>
  </w:num>
  <w:num w:numId="19" w16cid:durableId="1543320684">
    <w:abstractNumId w:val="10"/>
  </w:num>
  <w:num w:numId="20" w16cid:durableId="1954555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74BB"/>
    <w:rsid w:val="00062991"/>
    <w:rsid w:val="0006597B"/>
    <w:rsid w:val="0009484D"/>
    <w:rsid w:val="000B4097"/>
    <w:rsid w:val="000B663E"/>
    <w:rsid w:val="000E0C97"/>
    <w:rsid w:val="00115596"/>
    <w:rsid w:val="00124C70"/>
    <w:rsid w:val="00134F09"/>
    <w:rsid w:val="0019380C"/>
    <w:rsid w:val="001A3D96"/>
    <w:rsid w:val="002670A6"/>
    <w:rsid w:val="00280E65"/>
    <w:rsid w:val="00281171"/>
    <w:rsid w:val="002A1F1E"/>
    <w:rsid w:val="002B0776"/>
    <w:rsid w:val="002C4AA3"/>
    <w:rsid w:val="002E34B8"/>
    <w:rsid w:val="002F4DDD"/>
    <w:rsid w:val="002F5300"/>
    <w:rsid w:val="00373575"/>
    <w:rsid w:val="00380264"/>
    <w:rsid w:val="003B1ED7"/>
    <w:rsid w:val="00410292"/>
    <w:rsid w:val="00415993"/>
    <w:rsid w:val="004221A8"/>
    <w:rsid w:val="00434B4C"/>
    <w:rsid w:val="0044797E"/>
    <w:rsid w:val="00451906"/>
    <w:rsid w:val="00482A2F"/>
    <w:rsid w:val="004913AB"/>
    <w:rsid w:val="00491CDF"/>
    <w:rsid w:val="004D794E"/>
    <w:rsid w:val="004F4420"/>
    <w:rsid w:val="0053381A"/>
    <w:rsid w:val="00572694"/>
    <w:rsid w:val="005A14D1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336C8"/>
    <w:rsid w:val="00770065"/>
    <w:rsid w:val="00792C88"/>
    <w:rsid w:val="007A1A13"/>
    <w:rsid w:val="007C7ECA"/>
    <w:rsid w:val="007D3772"/>
    <w:rsid w:val="0085510E"/>
    <w:rsid w:val="00857DE3"/>
    <w:rsid w:val="00862EC4"/>
    <w:rsid w:val="00863D6B"/>
    <w:rsid w:val="0087636D"/>
    <w:rsid w:val="0087710D"/>
    <w:rsid w:val="00877267"/>
    <w:rsid w:val="00894879"/>
    <w:rsid w:val="008F3888"/>
    <w:rsid w:val="00902F17"/>
    <w:rsid w:val="00934CCF"/>
    <w:rsid w:val="00953FC8"/>
    <w:rsid w:val="00956D09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15DD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81A89"/>
    <w:rsid w:val="00FA3FFA"/>
    <w:rsid w:val="00F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28AB3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2025-04-09T03:32:00Z</cp:lastPrinted>
  <dcterms:created xsi:type="dcterms:W3CDTF">2025-04-09T03:33:00Z</dcterms:created>
  <dcterms:modified xsi:type="dcterms:W3CDTF">2025-04-09T03:33:00Z</dcterms:modified>
</cp:coreProperties>
</file>