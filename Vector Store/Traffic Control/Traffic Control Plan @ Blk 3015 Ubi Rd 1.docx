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9B53E5">
      <w:pPr>
        <w:rPr>
          <w:sz w:val="24"/>
          <w:lang w:eastAsia="zh-CN"/>
        </w:rPr>
      </w:pPr>
      <w:r>
        <w:rPr>
          <w:sz w:val="24"/>
        </w:rPr>
        <w:t>Date: 29</w:t>
      </w:r>
      <w:r w:rsidR="001D3D90" w:rsidRPr="001D3D90">
        <w:rPr>
          <w:sz w:val="24"/>
          <w:vertAlign w:val="superscript"/>
        </w:rPr>
        <w:t>th</w:t>
      </w:r>
      <w:r w:rsidR="001D3D90">
        <w:rPr>
          <w:sz w:val="24"/>
        </w:rPr>
        <w:t xml:space="preserve"> Aug</w:t>
      </w:r>
      <w:r w:rsidR="00482A2F">
        <w:rPr>
          <w:sz w:val="24"/>
        </w:rPr>
        <w:t xml:space="preserve"> 2024</w:t>
      </w: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</w:p>
    <w:p w:rsidR="00014049" w:rsidRPr="00F53143" w:rsidRDefault="00D773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</w:t>
      </w:r>
      <w:bookmarkStart w:id="0" w:name="_GoBack"/>
      <w:bookmarkEnd w:id="0"/>
      <w:r w:rsidR="001D3D90">
        <w:rPr>
          <w:bCs/>
          <w:sz w:val="24"/>
          <w:szCs w:val="24"/>
          <w:lang w:eastAsia="zh-CN"/>
        </w:rPr>
        <w:t>/09/24</w:t>
      </w:r>
    </w:p>
    <w:p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566F8B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:rsidR="00862EC4" w:rsidRDefault="001D3D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66F8B" w:rsidP="00F53143">
      <w:pPr>
        <w:pStyle w:val="Heading4"/>
      </w:pPr>
      <w:r>
        <w:t>Blk 3015 Ubi Rd 1 #02-214</w:t>
      </w:r>
    </w:p>
    <w:p w:rsidR="006812BC" w:rsidRPr="00F53143" w:rsidRDefault="00566F8B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Goldmaster Precision Engineering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5F1" w:rsidRDefault="00FD25F1">
      <w:r>
        <w:separator/>
      </w:r>
    </w:p>
  </w:endnote>
  <w:endnote w:type="continuationSeparator" w:id="0">
    <w:p w:rsidR="00FD25F1" w:rsidRDefault="00FD2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432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432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5F1" w:rsidRDefault="00FD25F1">
      <w:r>
        <w:separator/>
      </w:r>
    </w:p>
  </w:footnote>
  <w:footnote w:type="continuationSeparator" w:id="0">
    <w:p w:rsidR="00FD25F1" w:rsidRDefault="00FD25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D25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6812BC">
    <w:pPr>
      <w:pStyle w:val="Header"/>
      <w:jc w:val="center"/>
    </w:pPr>
    <w:r>
      <w:t>No. 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D25F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14049"/>
    <w:rsid w:val="00020C2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D3D90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3C2A"/>
    <w:rsid w:val="003B59D9"/>
    <w:rsid w:val="00410292"/>
    <w:rsid w:val="00415993"/>
    <w:rsid w:val="00434B4C"/>
    <w:rsid w:val="00444328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66F8B"/>
    <w:rsid w:val="00572694"/>
    <w:rsid w:val="0057335B"/>
    <w:rsid w:val="005B683E"/>
    <w:rsid w:val="005F4794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7DE3"/>
    <w:rsid w:val="00862EC4"/>
    <w:rsid w:val="00867906"/>
    <w:rsid w:val="0087710D"/>
    <w:rsid w:val="00894879"/>
    <w:rsid w:val="008D5400"/>
    <w:rsid w:val="008F3888"/>
    <w:rsid w:val="00902F17"/>
    <w:rsid w:val="00917F7E"/>
    <w:rsid w:val="00934CCF"/>
    <w:rsid w:val="00953FC8"/>
    <w:rsid w:val="00966785"/>
    <w:rsid w:val="00966F5B"/>
    <w:rsid w:val="009821EE"/>
    <w:rsid w:val="00991185"/>
    <w:rsid w:val="009B53E5"/>
    <w:rsid w:val="009F5E9D"/>
    <w:rsid w:val="00A05978"/>
    <w:rsid w:val="00A10F11"/>
    <w:rsid w:val="00A50158"/>
    <w:rsid w:val="00A84B77"/>
    <w:rsid w:val="00AC6D78"/>
    <w:rsid w:val="00B2051C"/>
    <w:rsid w:val="00B214A6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07354"/>
    <w:rsid w:val="00C12817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77362"/>
    <w:rsid w:val="00D83EFC"/>
    <w:rsid w:val="00D856F6"/>
    <w:rsid w:val="00D934F0"/>
    <w:rsid w:val="00DA13FD"/>
    <w:rsid w:val="00DF225D"/>
    <w:rsid w:val="00E075E2"/>
    <w:rsid w:val="00E07B79"/>
    <w:rsid w:val="00E2421F"/>
    <w:rsid w:val="00E328E4"/>
    <w:rsid w:val="00E67B6A"/>
    <w:rsid w:val="00E70F6C"/>
    <w:rsid w:val="00EB11B9"/>
    <w:rsid w:val="00EB390A"/>
    <w:rsid w:val="00EC0AFE"/>
    <w:rsid w:val="00EF6B7A"/>
    <w:rsid w:val="00F03F1F"/>
    <w:rsid w:val="00F338D8"/>
    <w:rsid w:val="00F53143"/>
    <w:rsid w:val="00F54FF1"/>
    <w:rsid w:val="00FA3FFA"/>
    <w:rsid w:val="00FD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2024-08-29T05:45:00Z</cp:lastPrinted>
  <dcterms:created xsi:type="dcterms:W3CDTF">2024-08-19T07:16:00Z</dcterms:created>
  <dcterms:modified xsi:type="dcterms:W3CDTF">2024-08-29T05:46:00Z</dcterms:modified>
</cp:coreProperties>
</file>