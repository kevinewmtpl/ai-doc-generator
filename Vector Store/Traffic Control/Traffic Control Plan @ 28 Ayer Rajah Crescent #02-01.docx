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88E3" w14:textId="77777777" w:rsidR="00B73A6A" w:rsidRDefault="00B73A6A">
      <w:pPr>
        <w:rPr>
          <w:sz w:val="24"/>
        </w:rPr>
      </w:pPr>
    </w:p>
    <w:p w14:paraId="44A68A65" w14:textId="1012B1FC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4DDF">
        <w:rPr>
          <w:sz w:val="24"/>
        </w:rPr>
        <w:t>0</w:t>
      </w:r>
      <w:r w:rsidR="003A52DE">
        <w:rPr>
          <w:sz w:val="24"/>
        </w:rPr>
        <w:t>6</w:t>
      </w:r>
      <w:r w:rsidR="003A52DE" w:rsidRPr="003A52DE">
        <w:rPr>
          <w:sz w:val="24"/>
          <w:vertAlign w:val="superscript"/>
        </w:rPr>
        <w:t>th</w:t>
      </w:r>
      <w:r w:rsidR="003A52DE">
        <w:rPr>
          <w:sz w:val="24"/>
        </w:rPr>
        <w:t xml:space="preserve"> Feb</w:t>
      </w:r>
      <w:r w:rsidR="00494DDF">
        <w:rPr>
          <w:sz w:val="24"/>
        </w:rPr>
        <w:t xml:space="preserve"> 2025</w:t>
      </w:r>
    </w:p>
    <w:p w14:paraId="1DF03ED9" w14:textId="77777777" w:rsidR="00494DDF" w:rsidRDefault="00494D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181B3C" w14:textId="3742EFA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603CCDF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7B7A4B68" w14:textId="22E53D27" w:rsidR="00E95B41" w:rsidRPr="00F53143" w:rsidRDefault="003A52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22/02</w:t>
      </w:r>
      <w:r w:rsidR="00494DDF">
        <w:rPr>
          <w:bCs/>
          <w:sz w:val="24"/>
          <w:szCs w:val="24"/>
          <w:lang w:eastAsia="zh-CN"/>
        </w:rPr>
        <w:t>/25</w:t>
      </w:r>
    </w:p>
    <w:p w14:paraId="1DABCF5E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3F02EB" w14:textId="77777777"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14:paraId="035FCCF0" w14:textId="12654CBD"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  <w:r w:rsidR="003C7E67">
        <w:rPr>
          <w:bCs/>
          <w:sz w:val="24"/>
          <w:szCs w:val="24"/>
          <w:lang w:eastAsia="zh-CN"/>
        </w:rPr>
        <w:t>Refer to attached picture</w:t>
      </w:r>
    </w:p>
    <w:p w14:paraId="0D45C551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67F4946" w14:textId="4B0C8D3C" w:rsidR="00862EC4" w:rsidRDefault="003A52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DDC6CF" w14:textId="2511B8FC" w:rsidR="000E0C97" w:rsidRDefault="003A52DE" w:rsidP="003A52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28 Ayer Rajah Crescent #02-01</w:t>
      </w:r>
    </w:p>
    <w:p w14:paraId="73863710" w14:textId="21F1E4D5" w:rsidR="003A52DE" w:rsidRPr="003A52DE" w:rsidRDefault="003A52DE" w:rsidP="003A52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Nanofilm Technologies International Pte Ltd</w:t>
      </w: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50BFA7FA" w:rsidR="000E0C97" w:rsidRPr="00672CA0" w:rsidRDefault="00020C2A" w:rsidP="00B73A6A">
      <w:pPr>
        <w:pStyle w:val="Header"/>
        <w:tabs>
          <w:tab w:val="clear" w:pos="4320"/>
          <w:tab w:val="clear" w:pos="8640"/>
          <w:tab w:val="left" w:pos="7215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67532A8" w14:textId="6392AD55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 w:rsidR="003A52DE">
        <w:rPr>
          <w:sz w:val="24"/>
          <w:lang w:eastAsia="zh-CN"/>
        </w:rPr>
        <w:t>mobile/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19252795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416C3CB8" w14:textId="77777777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77777777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5BD29C00" w14:textId="77777777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6A21BD41" w14:textId="77777777" w:rsidR="00B73A6A" w:rsidRDefault="00B73A6A" w:rsidP="00F53143">
      <w:pPr>
        <w:rPr>
          <w:sz w:val="24"/>
          <w:lang w:eastAsia="zh-CN"/>
        </w:rPr>
      </w:pPr>
    </w:p>
    <w:p w14:paraId="39B78F0E" w14:textId="69E7512B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0AD781F9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C7A28" w14:textId="77777777" w:rsidR="003D4A3A" w:rsidRDefault="003D4A3A">
      <w:r>
        <w:separator/>
      </w:r>
    </w:p>
  </w:endnote>
  <w:endnote w:type="continuationSeparator" w:id="0">
    <w:p w14:paraId="3DCA1528" w14:textId="77777777" w:rsidR="003D4A3A" w:rsidRDefault="003D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6E3DF" w14:textId="77777777" w:rsidR="003D4A3A" w:rsidRDefault="003D4A3A">
      <w:r>
        <w:separator/>
      </w:r>
    </w:p>
  </w:footnote>
  <w:footnote w:type="continuationSeparator" w:id="0">
    <w:p w14:paraId="259AAB26" w14:textId="77777777" w:rsidR="003D4A3A" w:rsidRDefault="003D4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2485C" w14:textId="0A33D62E" w:rsidR="000E0C97" w:rsidRDefault="00862F74" w:rsidP="00070F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9EC797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5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2"/>
  </w:num>
  <w:num w:numId="9" w16cid:durableId="1304657733">
    <w:abstractNumId w:val="2"/>
  </w:num>
  <w:num w:numId="10" w16cid:durableId="193929524">
    <w:abstractNumId w:val="14"/>
  </w:num>
  <w:num w:numId="11" w16cid:durableId="175643258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7"/>
  </w:num>
  <w:num w:numId="15" w16cid:durableId="421997574">
    <w:abstractNumId w:val="13"/>
  </w:num>
  <w:num w:numId="16" w16cid:durableId="564488589">
    <w:abstractNumId w:val="7"/>
  </w:num>
  <w:num w:numId="17" w16cid:durableId="423915661">
    <w:abstractNumId w:val="16"/>
  </w:num>
  <w:num w:numId="18" w16cid:durableId="1563248067">
    <w:abstractNumId w:val="18"/>
  </w:num>
  <w:num w:numId="19" w16cid:durableId="484130201">
    <w:abstractNumId w:val="10"/>
  </w:num>
  <w:num w:numId="20" w16cid:durableId="1107845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455CF"/>
    <w:rsid w:val="00070F9E"/>
    <w:rsid w:val="0009484D"/>
    <w:rsid w:val="00097F63"/>
    <w:rsid w:val="000A6939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34208"/>
    <w:rsid w:val="00280E65"/>
    <w:rsid w:val="00281171"/>
    <w:rsid w:val="00284F94"/>
    <w:rsid w:val="002A1F1E"/>
    <w:rsid w:val="002C4AA3"/>
    <w:rsid w:val="002E34B8"/>
    <w:rsid w:val="002F4DDD"/>
    <w:rsid w:val="002F5300"/>
    <w:rsid w:val="00311590"/>
    <w:rsid w:val="00373575"/>
    <w:rsid w:val="00380264"/>
    <w:rsid w:val="003A52DE"/>
    <w:rsid w:val="003B59D9"/>
    <w:rsid w:val="003C7E67"/>
    <w:rsid w:val="003D4A3A"/>
    <w:rsid w:val="00410292"/>
    <w:rsid w:val="00415993"/>
    <w:rsid w:val="00434B4C"/>
    <w:rsid w:val="00447D43"/>
    <w:rsid w:val="00451906"/>
    <w:rsid w:val="00482A2F"/>
    <w:rsid w:val="004913AB"/>
    <w:rsid w:val="00491CDF"/>
    <w:rsid w:val="00494DDF"/>
    <w:rsid w:val="004D4E69"/>
    <w:rsid w:val="004F0C8B"/>
    <w:rsid w:val="004F17C8"/>
    <w:rsid w:val="0050784D"/>
    <w:rsid w:val="0053381A"/>
    <w:rsid w:val="00543060"/>
    <w:rsid w:val="00552280"/>
    <w:rsid w:val="0055538F"/>
    <w:rsid w:val="00572694"/>
    <w:rsid w:val="00595775"/>
    <w:rsid w:val="005F4794"/>
    <w:rsid w:val="0060687E"/>
    <w:rsid w:val="00613DCB"/>
    <w:rsid w:val="006407CD"/>
    <w:rsid w:val="00664E02"/>
    <w:rsid w:val="00672CA0"/>
    <w:rsid w:val="006812BC"/>
    <w:rsid w:val="006E7159"/>
    <w:rsid w:val="006F1FAD"/>
    <w:rsid w:val="00701B5C"/>
    <w:rsid w:val="00717412"/>
    <w:rsid w:val="00722A7B"/>
    <w:rsid w:val="007276CD"/>
    <w:rsid w:val="00741134"/>
    <w:rsid w:val="00770065"/>
    <w:rsid w:val="00781A64"/>
    <w:rsid w:val="00792C88"/>
    <w:rsid w:val="007A1A13"/>
    <w:rsid w:val="007D3772"/>
    <w:rsid w:val="00857DE3"/>
    <w:rsid w:val="00862EC4"/>
    <w:rsid w:val="00862F7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3480"/>
    <w:rsid w:val="00A84B77"/>
    <w:rsid w:val="00AC6D78"/>
    <w:rsid w:val="00B2051C"/>
    <w:rsid w:val="00B21972"/>
    <w:rsid w:val="00B46E62"/>
    <w:rsid w:val="00B56650"/>
    <w:rsid w:val="00B57912"/>
    <w:rsid w:val="00B7163D"/>
    <w:rsid w:val="00B73A6A"/>
    <w:rsid w:val="00B87070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15DB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46C4"/>
    <w:rsid w:val="00D856F6"/>
    <w:rsid w:val="00D934F0"/>
    <w:rsid w:val="00DA13FD"/>
    <w:rsid w:val="00DF225D"/>
    <w:rsid w:val="00E075E2"/>
    <w:rsid w:val="00E07B79"/>
    <w:rsid w:val="00E23676"/>
    <w:rsid w:val="00E67B6A"/>
    <w:rsid w:val="00E70F6C"/>
    <w:rsid w:val="00E95B41"/>
    <w:rsid w:val="00EB11B9"/>
    <w:rsid w:val="00EB390A"/>
    <w:rsid w:val="00EC0AFE"/>
    <w:rsid w:val="00F03F1F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2025-02-06T02:56:00Z</cp:lastPrinted>
  <dcterms:created xsi:type="dcterms:W3CDTF">2025-02-06T02:51:00Z</dcterms:created>
  <dcterms:modified xsi:type="dcterms:W3CDTF">2025-02-06T02:56:00Z</dcterms:modified>
</cp:coreProperties>
</file>