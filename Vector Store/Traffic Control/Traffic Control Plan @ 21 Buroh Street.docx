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15E5AA76" w14:textId="77777777" w:rsidR="00F80524" w:rsidRDefault="00F80524">
      <w:pPr>
        <w:rPr>
          <w:sz w:val="24"/>
        </w:rPr>
      </w:pPr>
    </w:p>
    <w:p w14:paraId="28D70858" w14:textId="508C9266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7279D">
        <w:rPr>
          <w:sz w:val="24"/>
        </w:rPr>
        <w:t>14</w:t>
      </w:r>
      <w:r w:rsidR="0037279D" w:rsidRPr="0037279D">
        <w:rPr>
          <w:sz w:val="24"/>
          <w:vertAlign w:val="superscript"/>
        </w:rPr>
        <w:t>th</w:t>
      </w:r>
      <w:r w:rsidR="0037279D">
        <w:rPr>
          <w:sz w:val="24"/>
        </w:rPr>
        <w:t xml:space="preserve"> July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56F449B1" w:rsidR="00E07B79" w:rsidRPr="00F53143" w:rsidRDefault="003727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1B11DD">
        <w:rPr>
          <w:bCs/>
          <w:sz w:val="24"/>
          <w:szCs w:val="24"/>
          <w:lang w:eastAsia="zh-CN"/>
        </w:rPr>
        <w:t>/07</w:t>
      </w:r>
      <w:r w:rsidR="00501B08">
        <w:rPr>
          <w:bCs/>
          <w:sz w:val="24"/>
          <w:szCs w:val="24"/>
          <w:lang w:eastAsia="zh-CN"/>
        </w:rPr>
        <w:t>/25</w:t>
      </w:r>
      <w:r w:rsidR="00BB21C9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Tues</w:t>
      </w:r>
      <w:r w:rsidR="00BB21C9">
        <w:rPr>
          <w:bCs/>
          <w:sz w:val="24"/>
          <w:szCs w:val="24"/>
          <w:lang w:eastAsia="zh-CN"/>
        </w:rPr>
        <w:t>day)</w:t>
      </w:r>
    </w:p>
    <w:p w14:paraId="79BF8A6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1FA4220" w14:textId="09346A95" w:rsidR="001B11DD" w:rsidRDefault="001B11DD" w:rsidP="001B11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8C78E16" w14:textId="77777777" w:rsidR="001B11DD" w:rsidRDefault="001B11D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3AA29EE9" w14:textId="2BFCD28B" w:rsidR="001B11DD" w:rsidRDefault="0037279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12:00pm</w:t>
      </w:r>
      <w:r w:rsidR="001B11DD">
        <w:rPr>
          <w:bCs/>
          <w:sz w:val="24"/>
          <w:szCs w:val="24"/>
          <w:lang w:eastAsia="zh-CN"/>
        </w:rPr>
        <w:t xml:space="preserve"> – 1</w:t>
      </w:r>
      <w:r w:rsidR="00AB7F8F">
        <w:rPr>
          <w:bCs/>
          <w:sz w:val="24"/>
          <w:szCs w:val="24"/>
          <w:lang w:eastAsia="zh-CN"/>
        </w:rPr>
        <w:t>8</w:t>
      </w:r>
      <w:r w:rsidR="001B11DD">
        <w:rPr>
          <w:bCs/>
          <w:sz w:val="24"/>
          <w:szCs w:val="24"/>
          <w:lang w:eastAsia="zh-CN"/>
        </w:rPr>
        <w:t xml:space="preserve">:00pm </w:t>
      </w:r>
    </w:p>
    <w:p w14:paraId="3F73BBB3" w14:textId="77777777" w:rsidR="001B11DD" w:rsidRDefault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77777777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37675558" w:rsidR="006D6E50" w:rsidRDefault="0037279D" w:rsidP="006D6E50">
      <w:pPr>
        <w:pStyle w:val="Heading4"/>
      </w:pPr>
      <w:r>
        <w:t xml:space="preserve">21 </w:t>
      </w:r>
      <w:proofErr w:type="spellStart"/>
      <w:r>
        <w:t>Buroh</w:t>
      </w:r>
      <w:proofErr w:type="spellEnd"/>
      <w:r>
        <w:t xml:space="preserve"> Street</w:t>
      </w:r>
    </w:p>
    <w:p w14:paraId="3DE18DA1" w14:textId="4E03E88A" w:rsidR="006D6E50" w:rsidRPr="00F53143" w:rsidRDefault="0037279D" w:rsidP="006D6E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HMB Precision Engineering &amp; Services</w:t>
      </w:r>
    </w:p>
    <w:p w14:paraId="5CFDAD32" w14:textId="77777777" w:rsidR="006D6E50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0F6E27BE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6624D0B1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1B11DD">
        <w:rPr>
          <w:sz w:val="24"/>
          <w:lang w:eastAsia="zh-CN"/>
        </w:rPr>
        <w:t>ed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1377CB7D" w14:textId="3144E9C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</w:t>
      </w:r>
      <w:r w:rsidR="001B11DD">
        <w:rPr>
          <w:sz w:val="24"/>
          <w:lang w:eastAsia="zh-CN"/>
        </w:rPr>
        <w:t xml:space="preserve">te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36488ADE" w14:textId="77777777" w:rsidR="001B11DD" w:rsidRDefault="001B11DD" w:rsidP="00F53143">
      <w:pPr>
        <w:rPr>
          <w:sz w:val="24"/>
          <w:lang w:eastAsia="zh-CN"/>
        </w:rPr>
      </w:pPr>
    </w:p>
    <w:p w14:paraId="75C647A9" w14:textId="7589D45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6AF99AC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14EC15" w14:textId="77777777" w:rsidR="00614758" w:rsidRDefault="00614758">
      <w:r>
        <w:separator/>
      </w:r>
    </w:p>
  </w:endnote>
  <w:endnote w:type="continuationSeparator" w:id="0">
    <w:p w14:paraId="3C946639" w14:textId="77777777" w:rsidR="00614758" w:rsidRDefault="00614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2A931E" w14:textId="77777777" w:rsidR="00614758" w:rsidRDefault="00614758">
      <w:r>
        <w:separator/>
      </w:r>
    </w:p>
  </w:footnote>
  <w:footnote w:type="continuationSeparator" w:id="0">
    <w:p w14:paraId="7D951434" w14:textId="77777777" w:rsidR="00614758" w:rsidRDefault="00614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65B2E"/>
    <w:rsid w:val="0009484D"/>
    <w:rsid w:val="000B663E"/>
    <w:rsid w:val="000E0C97"/>
    <w:rsid w:val="00115596"/>
    <w:rsid w:val="00124C70"/>
    <w:rsid w:val="00134F09"/>
    <w:rsid w:val="001579E9"/>
    <w:rsid w:val="0019380C"/>
    <w:rsid w:val="001A3D96"/>
    <w:rsid w:val="001B11DD"/>
    <w:rsid w:val="001B66B6"/>
    <w:rsid w:val="00253F5E"/>
    <w:rsid w:val="002670A6"/>
    <w:rsid w:val="00280E65"/>
    <w:rsid w:val="00281171"/>
    <w:rsid w:val="00290B8C"/>
    <w:rsid w:val="002A1F1E"/>
    <w:rsid w:val="002C4AA3"/>
    <w:rsid w:val="002E34B8"/>
    <w:rsid w:val="002F4DDD"/>
    <w:rsid w:val="002F5300"/>
    <w:rsid w:val="0037279D"/>
    <w:rsid w:val="00373575"/>
    <w:rsid w:val="00380264"/>
    <w:rsid w:val="003B13F0"/>
    <w:rsid w:val="003E3C57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40AE0"/>
    <w:rsid w:val="00572694"/>
    <w:rsid w:val="0059310E"/>
    <w:rsid w:val="005B31B8"/>
    <w:rsid w:val="005E36FA"/>
    <w:rsid w:val="005F4794"/>
    <w:rsid w:val="00613DCB"/>
    <w:rsid w:val="00614758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60205"/>
    <w:rsid w:val="00770065"/>
    <w:rsid w:val="00790637"/>
    <w:rsid w:val="007910B1"/>
    <w:rsid w:val="00792C88"/>
    <w:rsid w:val="007A1A13"/>
    <w:rsid w:val="007A3F3B"/>
    <w:rsid w:val="007C7ECA"/>
    <w:rsid w:val="007D3772"/>
    <w:rsid w:val="00802D5B"/>
    <w:rsid w:val="00857DE3"/>
    <w:rsid w:val="00862EC4"/>
    <w:rsid w:val="0087710D"/>
    <w:rsid w:val="00894879"/>
    <w:rsid w:val="008F3888"/>
    <w:rsid w:val="00902F17"/>
    <w:rsid w:val="00934CCF"/>
    <w:rsid w:val="009400E4"/>
    <w:rsid w:val="00953FC8"/>
    <w:rsid w:val="00966F5B"/>
    <w:rsid w:val="009821EE"/>
    <w:rsid w:val="00991185"/>
    <w:rsid w:val="009E0EA5"/>
    <w:rsid w:val="009F5E9D"/>
    <w:rsid w:val="00A05898"/>
    <w:rsid w:val="00A05978"/>
    <w:rsid w:val="00A10F11"/>
    <w:rsid w:val="00A50158"/>
    <w:rsid w:val="00AB7F8F"/>
    <w:rsid w:val="00AE551A"/>
    <w:rsid w:val="00B2051C"/>
    <w:rsid w:val="00B21972"/>
    <w:rsid w:val="00B56650"/>
    <w:rsid w:val="00B57912"/>
    <w:rsid w:val="00B7163D"/>
    <w:rsid w:val="00B8261B"/>
    <w:rsid w:val="00B92D0C"/>
    <w:rsid w:val="00BA266C"/>
    <w:rsid w:val="00BB21C9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8688B"/>
    <w:rsid w:val="00DA13FD"/>
    <w:rsid w:val="00DC4686"/>
    <w:rsid w:val="00DF225D"/>
    <w:rsid w:val="00E07B79"/>
    <w:rsid w:val="00E16FD0"/>
    <w:rsid w:val="00E67B6A"/>
    <w:rsid w:val="00E70F6C"/>
    <w:rsid w:val="00E81FC1"/>
    <w:rsid w:val="00EB11B9"/>
    <w:rsid w:val="00EB390A"/>
    <w:rsid w:val="00EC0AFE"/>
    <w:rsid w:val="00F0441B"/>
    <w:rsid w:val="00F338D8"/>
    <w:rsid w:val="00F53143"/>
    <w:rsid w:val="00F54FF1"/>
    <w:rsid w:val="00F80524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2022-12-06T07:51:00Z</cp:lastPrinted>
  <dcterms:created xsi:type="dcterms:W3CDTF">2025-07-14T05:17:00Z</dcterms:created>
  <dcterms:modified xsi:type="dcterms:W3CDTF">2025-07-14T05:17:00Z</dcterms:modified>
</cp:coreProperties>
</file>