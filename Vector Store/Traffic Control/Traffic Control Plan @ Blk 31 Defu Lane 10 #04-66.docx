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595775">
      <w:pPr>
        <w:rPr>
          <w:sz w:val="24"/>
          <w:lang w:eastAsia="zh-CN"/>
        </w:rPr>
      </w:pPr>
      <w:r>
        <w:rPr>
          <w:sz w:val="24"/>
        </w:rPr>
        <w:t>Date: 21</w:t>
      </w:r>
      <w:r w:rsidRPr="00595775">
        <w:rPr>
          <w:sz w:val="24"/>
          <w:vertAlign w:val="superscript"/>
        </w:rPr>
        <w:t>st</w:t>
      </w:r>
      <w:r>
        <w:rPr>
          <w:sz w:val="24"/>
        </w:rPr>
        <w:t xml:space="preserve"> Nov</w:t>
      </w:r>
      <w:r w:rsidR="00482A2F">
        <w:rPr>
          <w:sz w:val="24"/>
        </w:rPr>
        <w:t xml:space="preserve"> 2024</w:t>
      </w: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  <w:r w:rsidR="00E95B41">
        <w:rPr>
          <w:b/>
          <w:bCs/>
          <w:sz w:val="32"/>
          <w:u w:val="single"/>
          <w:lang w:eastAsia="zh-CN"/>
        </w:rPr>
        <w:t>of Operation</w:t>
      </w:r>
    </w:p>
    <w:p w:rsidR="00E95B41" w:rsidRPr="00F53143" w:rsidRDefault="005957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06/12</w:t>
      </w:r>
      <w:r w:rsidR="00E95B41">
        <w:rPr>
          <w:bCs/>
          <w:sz w:val="24"/>
          <w:szCs w:val="24"/>
          <w:lang w:eastAsia="zh-CN"/>
        </w:rPr>
        <w:t>/24 (Friday)</w:t>
      </w:r>
    </w:p>
    <w:p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E95B41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:rsidR="00862EC4" w:rsidRDefault="005522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bookmarkStart w:id="0" w:name="_GoBack"/>
      <w:bookmarkEnd w:id="0"/>
      <w:r w:rsidR="00C07354">
        <w:rPr>
          <w:bCs/>
          <w:sz w:val="24"/>
          <w:szCs w:val="24"/>
          <w:lang w:eastAsia="zh-CN"/>
        </w:rPr>
        <w:t xml:space="preserve">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95B41" w:rsidRPr="00F53143" w:rsidRDefault="00E95B41" w:rsidP="00E95B4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Alcotec Precision Engineering Pte Ltd</w:t>
      </w:r>
    </w:p>
    <w:p w:rsidR="000E0C97" w:rsidRDefault="00E95B41" w:rsidP="00F53143">
      <w:pPr>
        <w:pStyle w:val="Heading4"/>
      </w:pPr>
      <w:r>
        <w:t>Blk 31</w:t>
      </w:r>
      <w:r w:rsidR="006812BC">
        <w:t xml:space="preserve"> Defu Lane 10 </w:t>
      </w:r>
      <w:r w:rsidR="00595775">
        <w:t>#04-72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F63" w:rsidRDefault="00097F63">
      <w:r>
        <w:separator/>
      </w:r>
    </w:p>
  </w:endnote>
  <w:endnote w:type="continuationSeparator" w:id="0">
    <w:p w:rsidR="00097F63" w:rsidRDefault="00097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6758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6758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F63" w:rsidRDefault="00097F63">
      <w:r>
        <w:separator/>
      </w:r>
    </w:p>
  </w:footnote>
  <w:footnote w:type="continuationSeparator" w:id="0">
    <w:p w:rsidR="00097F63" w:rsidRDefault="00097F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97F6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6812BC">
    <w:pPr>
      <w:pStyle w:val="Header"/>
      <w:jc w:val="center"/>
    </w:pPr>
    <w:r>
      <w:t>No. 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97F6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14049"/>
    <w:rsid w:val="00020C2A"/>
    <w:rsid w:val="0009484D"/>
    <w:rsid w:val="00097F63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234208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52280"/>
    <w:rsid w:val="00572694"/>
    <w:rsid w:val="00595775"/>
    <w:rsid w:val="005F4794"/>
    <w:rsid w:val="00613DCB"/>
    <w:rsid w:val="006407CD"/>
    <w:rsid w:val="00664E02"/>
    <w:rsid w:val="00672CA0"/>
    <w:rsid w:val="006812BC"/>
    <w:rsid w:val="006E7159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857DE3"/>
    <w:rsid w:val="00862EC4"/>
    <w:rsid w:val="00867906"/>
    <w:rsid w:val="0087710D"/>
    <w:rsid w:val="00894879"/>
    <w:rsid w:val="008D5400"/>
    <w:rsid w:val="008F3888"/>
    <w:rsid w:val="00902F17"/>
    <w:rsid w:val="00934CCF"/>
    <w:rsid w:val="00953FC8"/>
    <w:rsid w:val="00966785"/>
    <w:rsid w:val="00966F5B"/>
    <w:rsid w:val="009821EE"/>
    <w:rsid w:val="00991185"/>
    <w:rsid w:val="009B29CA"/>
    <w:rsid w:val="009F5E9D"/>
    <w:rsid w:val="00A05978"/>
    <w:rsid w:val="00A10F11"/>
    <w:rsid w:val="00A50158"/>
    <w:rsid w:val="00A61572"/>
    <w:rsid w:val="00A84B77"/>
    <w:rsid w:val="00AC6D78"/>
    <w:rsid w:val="00B2051C"/>
    <w:rsid w:val="00B21972"/>
    <w:rsid w:val="00B46E62"/>
    <w:rsid w:val="00B56650"/>
    <w:rsid w:val="00B57912"/>
    <w:rsid w:val="00B7163D"/>
    <w:rsid w:val="00B87070"/>
    <w:rsid w:val="00BA266C"/>
    <w:rsid w:val="00BD00D6"/>
    <w:rsid w:val="00BD1C6C"/>
    <w:rsid w:val="00BE1BA3"/>
    <w:rsid w:val="00BF6FCE"/>
    <w:rsid w:val="00C07354"/>
    <w:rsid w:val="00C12817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95B41"/>
    <w:rsid w:val="00EB11B9"/>
    <w:rsid w:val="00EB390A"/>
    <w:rsid w:val="00EC0AFE"/>
    <w:rsid w:val="00F03F1F"/>
    <w:rsid w:val="00F338D8"/>
    <w:rsid w:val="00F53143"/>
    <w:rsid w:val="00F54FF1"/>
    <w:rsid w:val="00F67586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2024-11-21T05:02:00Z</cp:lastPrinted>
  <dcterms:created xsi:type="dcterms:W3CDTF">2024-09-20T06:24:00Z</dcterms:created>
  <dcterms:modified xsi:type="dcterms:W3CDTF">2024-11-21T05:03:00Z</dcterms:modified>
</cp:coreProperties>
</file>