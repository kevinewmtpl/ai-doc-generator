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388E3" w14:textId="77777777" w:rsidR="00B73A6A" w:rsidRDefault="00B73A6A">
      <w:pPr>
        <w:rPr>
          <w:sz w:val="24"/>
        </w:rPr>
      </w:pPr>
    </w:p>
    <w:p w14:paraId="44A68A65" w14:textId="639BEF98" w:rsidR="000E0C97" w:rsidRDefault="0059577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94DDF">
        <w:rPr>
          <w:sz w:val="24"/>
        </w:rPr>
        <w:t>07</w:t>
      </w:r>
      <w:r w:rsidR="00494DDF" w:rsidRPr="00494DDF">
        <w:rPr>
          <w:sz w:val="24"/>
          <w:vertAlign w:val="superscript"/>
        </w:rPr>
        <w:t>th</w:t>
      </w:r>
      <w:r w:rsidR="00494DDF">
        <w:rPr>
          <w:sz w:val="24"/>
        </w:rPr>
        <w:t xml:space="preserve"> Jan 2025</w:t>
      </w:r>
    </w:p>
    <w:p w14:paraId="1DF03ED9" w14:textId="77777777" w:rsidR="00494DDF" w:rsidRDefault="00494D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4181B3C" w14:textId="3742EFA4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6BD99EC4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ACBA78" w14:textId="7603CCDF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95B41">
        <w:rPr>
          <w:b/>
          <w:bCs/>
          <w:sz w:val="32"/>
          <w:u w:val="single"/>
          <w:lang w:eastAsia="zh-CN"/>
        </w:rPr>
        <w:t>of Operation</w:t>
      </w:r>
    </w:p>
    <w:p w14:paraId="7B7A4B68" w14:textId="5ABBBD80" w:rsidR="00E95B41" w:rsidRPr="00F53143" w:rsidRDefault="00494D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18/01/25</w:t>
      </w:r>
    </w:p>
    <w:p w14:paraId="1DABCF5E" w14:textId="77777777"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3F02EB" w14:textId="77777777"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14:paraId="035FCCF0" w14:textId="77777777"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14:paraId="0D45C551" w14:textId="77777777"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E95B41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14:paraId="48AF7BC2" w14:textId="77777777"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2B9852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14:paraId="167F4946" w14:textId="77777777" w:rsidR="00862EC4" w:rsidRDefault="005522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14:paraId="2C2AC0D9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35041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FEA0C11" w14:textId="71CA3618" w:rsidR="00E95B41" w:rsidRPr="00F53143" w:rsidRDefault="00494DDF" w:rsidP="00E95B41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Fitson</w:t>
      </w:r>
      <w:proofErr w:type="spellEnd"/>
      <w:r>
        <w:rPr>
          <w:sz w:val="24"/>
          <w:szCs w:val="24"/>
          <w:lang w:eastAsia="zh-CN"/>
        </w:rPr>
        <w:t xml:space="preserve"> Singapore</w:t>
      </w:r>
      <w:r w:rsidR="00E95B41">
        <w:rPr>
          <w:sz w:val="24"/>
          <w:szCs w:val="24"/>
          <w:lang w:eastAsia="zh-CN"/>
        </w:rPr>
        <w:t xml:space="preserve"> Pte Ltd</w:t>
      </w:r>
    </w:p>
    <w:p w14:paraId="40DDC6CF" w14:textId="480039E6" w:rsidR="000E0C97" w:rsidRDefault="00494DDF" w:rsidP="00F53143">
      <w:pPr>
        <w:pStyle w:val="Heading4"/>
      </w:pPr>
      <w:r>
        <w:t xml:space="preserve">28 Ayer Rajah </w:t>
      </w:r>
      <w:r w:rsidR="00741134">
        <w:t xml:space="preserve">Crescent </w:t>
      </w:r>
    </w:p>
    <w:p w14:paraId="1720DCDA" w14:textId="77777777" w:rsidR="00F53143" w:rsidRPr="00F53143" w:rsidRDefault="00F53143" w:rsidP="00F53143">
      <w:pPr>
        <w:rPr>
          <w:lang w:eastAsia="zh-CN"/>
        </w:rPr>
      </w:pPr>
    </w:p>
    <w:p w14:paraId="62C54F04" w14:textId="50BFA7FA" w:rsidR="000E0C97" w:rsidRPr="00672CA0" w:rsidRDefault="00020C2A" w:rsidP="00B73A6A">
      <w:pPr>
        <w:pStyle w:val="Header"/>
        <w:tabs>
          <w:tab w:val="clear" w:pos="4320"/>
          <w:tab w:val="clear" w:pos="8640"/>
          <w:tab w:val="left" w:pos="7215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67532A8" w14:textId="0FCD7964"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19252795" w14:textId="77777777"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14:paraId="416C3CB8" w14:textId="77777777"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0624485" w14:textId="77777777"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04EB8ED1" w14:textId="77777777"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5BD29C00" w14:textId="77777777"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6A21BD41" w14:textId="77777777" w:rsidR="00B73A6A" w:rsidRDefault="00B73A6A" w:rsidP="00F53143">
      <w:pPr>
        <w:rPr>
          <w:sz w:val="24"/>
          <w:lang w:eastAsia="zh-CN"/>
        </w:rPr>
      </w:pPr>
    </w:p>
    <w:p w14:paraId="39B78F0E" w14:textId="69E7512B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14:paraId="51F7EADF" w14:textId="0AD781F9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2EFA3E3C" w14:textId="77777777" w:rsidR="00F53143" w:rsidRPr="00F53143" w:rsidRDefault="00F53143" w:rsidP="00F53143">
      <w:pPr>
        <w:rPr>
          <w:sz w:val="24"/>
          <w:lang w:eastAsia="zh-CN"/>
        </w:rPr>
      </w:pPr>
    </w:p>
    <w:p w14:paraId="513259BD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13A98E9D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6AD0E68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B291D3D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1317E9" w14:textId="77777777" w:rsidR="00D846C4" w:rsidRDefault="00D846C4">
      <w:r>
        <w:separator/>
      </w:r>
    </w:p>
  </w:endnote>
  <w:endnote w:type="continuationSeparator" w:id="0">
    <w:p w14:paraId="4921766D" w14:textId="77777777" w:rsidR="00D846C4" w:rsidRDefault="00D84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CBDDF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5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58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AD205" w14:textId="77777777" w:rsidR="00D846C4" w:rsidRDefault="00D846C4">
      <w:r>
        <w:separator/>
      </w:r>
    </w:p>
  </w:footnote>
  <w:footnote w:type="continuationSeparator" w:id="0">
    <w:p w14:paraId="0042AC8B" w14:textId="77777777" w:rsidR="00D846C4" w:rsidRDefault="00D84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2485C" w14:textId="0A33D62E" w:rsidR="000E0C97" w:rsidRDefault="00862F74" w:rsidP="00070F9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FBDF92B" wp14:editId="0FD56F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9EC797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E5BC15A" w14:textId="77777777" w:rsidR="000E0C97" w:rsidRDefault="006812BC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11556D6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14:paraId="5AB131F9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AD6FC64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49D677E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0503">
    <w:abstractNumId w:val="3"/>
  </w:num>
  <w:num w:numId="2" w16cid:durableId="80831749">
    <w:abstractNumId w:val="8"/>
  </w:num>
  <w:num w:numId="3" w16cid:durableId="895436817">
    <w:abstractNumId w:val="1"/>
  </w:num>
  <w:num w:numId="4" w16cid:durableId="569730992">
    <w:abstractNumId w:val="15"/>
  </w:num>
  <w:num w:numId="5" w16cid:durableId="1564943668">
    <w:abstractNumId w:val="9"/>
  </w:num>
  <w:num w:numId="6" w16cid:durableId="1152982815">
    <w:abstractNumId w:val="11"/>
  </w:num>
  <w:num w:numId="7" w16cid:durableId="1869173628">
    <w:abstractNumId w:val="5"/>
  </w:num>
  <w:num w:numId="8" w16cid:durableId="281694502">
    <w:abstractNumId w:val="12"/>
  </w:num>
  <w:num w:numId="9" w16cid:durableId="1304657733">
    <w:abstractNumId w:val="2"/>
  </w:num>
  <w:num w:numId="10" w16cid:durableId="193929524">
    <w:abstractNumId w:val="14"/>
  </w:num>
  <w:num w:numId="11" w16cid:durableId="175643258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3782133">
    <w:abstractNumId w:val="0"/>
  </w:num>
  <w:num w:numId="13" w16cid:durableId="1800487596">
    <w:abstractNumId w:val="6"/>
  </w:num>
  <w:num w:numId="14" w16cid:durableId="998463196">
    <w:abstractNumId w:val="17"/>
  </w:num>
  <w:num w:numId="15" w16cid:durableId="421997574">
    <w:abstractNumId w:val="13"/>
  </w:num>
  <w:num w:numId="16" w16cid:durableId="564488589">
    <w:abstractNumId w:val="7"/>
  </w:num>
  <w:num w:numId="17" w16cid:durableId="423915661">
    <w:abstractNumId w:val="16"/>
  </w:num>
  <w:num w:numId="18" w16cid:durableId="1563248067">
    <w:abstractNumId w:val="18"/>
  </w:num>
  <w:num w:numId="19" w16cid:durableId="484130201">
    <w:abstractNumId w:val="10"/>
  </w:num>
  <w:num w:numId="20" w16cid:durableId="1107845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14049"/>
    <w:rsid w:val="00020C2A"/>
    <w:rsid w:val="00042454"/>
    <w:rsid w:val="00070F9E"/>
    <w:rsid w:val="0009484D"/>
    <w:rsid w:val="00097F63"/>
    <w:rsid w:val="000A6939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234208"/>
    <w:rsid w:val="00280E65"/>
    <w:rsid w:val="00281171"/>
    <w:rsid w:val="00284F94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47D43"/>
    <w:rsid w:val="00451906"/>
    <w:rsid w:val="00482A2F"/>
    <w:rsid w:val="004913AB"/>
    <w:rsid w:val="00491CDF"/>
    <w:rsid w:val="00494DDF"/>
    <w:rsid w:val="004D4E69"/>
    <w:rsid w:val="004F0C8B"/>
    <w:rsid w:val="004F17C8"/>
    <w:rsid w:val="0050784D"/>
    <w:rsid w:val="0053381A"/>
    <w:rsid w:val="00543060"/>
    <w:rsid w:val="00552280"/>
    <w:rsid w:val="00572694"/>
    <w:rsid w:val="00595775"/>
    <w:rsid w:val="005F4794"/>
    <w:rsid w:val="00613DCB"/>
    <w:rsid w:val="006407CD"/>
    <w:rsid w:val="00664E02"/>
    <w:rsid w:val="00672CA0"/>
    <w:rsid w:val="006812BC"/>
    <w:rsid w:val="006E7159"/>
    <w:rsid w:val="006F1FAD"/>
    <w:rsid w:val="00701B5C"/>
    <w:rsid w:val="00722A7B"/>
    <w:rsid w:val="007276CD"/>
    <w:rsid w:val="00741134"/>
    <w:rsid w:val="00770065"/>
    <w:rsid w:val="00781A64"/>
    <w:rsid w:val="00792C88"/>
    <w:rsid w:val="007A1A13"/>
    <w:rsid w:val="007D3772"/>
    <w:rsid w:val="00857DE3"/>
    <w:rsid w:val="00862EC4"/>
    <w:rsid w:val="00862F74"/>
    <w:rsid w:val="00867906"/>
    <w:rsid w:val="0087710D"/>
    <w:rsid w:val="00894879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B29CA"/>
    <w:rsid w:val="009F5E9D"/>
    <w:rsid w:val="00A05978"/>
    <w:rsid w:val="00A10F11"/>
    <w:rsid w:val="00A50158"/>
    <w:rsid w:val="00A61572"/>
    <w:rsid w:val="00A83480"/>
    <w:rsid w:val="00A84B77"/>
    <w:rsid w:val="00AC6D78"/>
    <w:rsid w:val="00B2051C"/>
    <w:rsid w:val="00B21972"/>
    <w:rsid w:val="00B46E62"/>
    <w:rsid w:val="00B56650"/>
    <w:rsid w:val="00B57912"/>
    <w:rsid w:val="00B7163D"/>
    <w:rsid w:val="00B73A6A"/>
    <w:rsid w:val="00B87070"/>
    <w:rsid w:val="00BA266C"/>
    <w:rsid w:val="00BD00D6"/>
    <w:rsid w:val="00BD1C6C"/>
    <w:rsid w:val="00BE1BA3"/>
    <w:rsid w:val="00BF6FCE"/>
    <w:rsid w:val="00C07354"/>
    <w:rsid w:val="00C12817"/>
    <w:rsid w:val="00C346F8"/>
    <w:rsid w:val="00C3785C"/>
    <w:rsid w:val="00C44C52"/>
    <w:rsid w:val="00C715DB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46C4"/>
    <w:rsid w:val="00D856F6"/>
    <w:rsid w:val="00D934F0"/>
    <w:rsid w:val="00DA13FD"/>
    <w:rsid w:val="00DF225D"/>
    <w:rsid w:val="00E075E2"/>
    <w:rsid w:val="00E07B79"/>
    <w:rsid w:val="00E23676"/>
    <w:rsid w:val="00E67B6A"/>
    <w:rsid w:val="00E70F6C"/>
    <w:rsid w:val="00E95B41"/>
    <w:rsid w:val="00EB11B9"/>
    <w:rsid w:val="00EB390A"/>
    <w:rsid w:val="00EC0AFE"/>
    <w:rsid w:val="00F03F1F"/>
    <w:rsid w:val="00F338D8"/>
    <w:rsid w:val="00F53143"/>
    <w:rsid w:val="00F54FF1"/>
    <w:rsid w:val="00F67586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0556C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2024-12-17T05:55:00Z</cp:lastPrinted>
  <dcterms:created xsi:type="dcterms:W3CDTF">2025-01-07T02:44:00Z</dcterms:created>
  <dcterms:modified xsi:type="dcterms:W3CDTF">2025-01-07T02:49:00Z</dcterms:modified>
</cp:coreProperties>
</file>