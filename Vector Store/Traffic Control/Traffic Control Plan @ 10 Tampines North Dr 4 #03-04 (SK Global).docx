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C70" w:rsidRDefault="00124C70">
      <w:pPr>
        <w:rPr>
          <w:sz w:val="24"/>
        </w:rPr>
      </w:pPr>
    </w:p>
    <w:p w:rsidR="000E0C97" w:rsidRDefault="002670A6">
      <w:pPr>
        <w:rPr>
          <w:sz w:val="24"/>
          <w:lang w:eastAsia="zh-CN"/>
        </w:rPr>
      </w:pPr>
      <w:r>
        <w:rPr>
          <w:sz w:val="24"/>
        </w:rPr>
        <w:t>Date: 08</w:t>
      </w:r>
      <w:r w:rsidRPr="002670A6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267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14/10</w:t>
      </w:r>
      <w:r w:rsidR="007C7ECA">
        <w:rPr>
          <w:bCs/>
          <w:sz w:val="24"/>
          <w:szCs w:val="24"/>
          <w:lang w:eastAsia="zh-CN"/>
        </w:rPr>
        <w:t>/24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267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2670A6" w:rsidRDefault="00267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  <w:bookmarkStart w:id="0" w:name="_GoBack"/>
      <w:bookmarkEnd w:id="0"/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62EC4" w:rsidP="00F53143">
      <w:pPr>
        <w:pStyle w:val="Heading4"/>
      </w:pPr>
      <w:r>
        <w:t>10 Tampines North Dr 4</w:t>
      </w:r>
      <w:r w:rsidR="00482A2F">
        <w:t xml:space="preserve"> </w:t>
      </w:r>
      <w:r w:rsidR="007C7ECA">
        <w:t xml:space="preserve">– JTC Space @ Tampines North </w:t>
      </w:r>
    </w:p>
    <w:p w:rsidR="00F53143" w:rsidRPr="00F53143" w:rsidRDefault="002670A6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 Global Engineering Pte Ltd #03-04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794E" w:rsidRDefault="004D794E">
      <w:r>
        <w:separator/>
      </w:r>
    </w:p>
  </w:endnote>
  <w:endnote w:type="continuationSeparator" w:id="0">
    <w:p w:rsidR="004D794E" w:rsidRDefault="004D7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794E" w:rsidRDefault="004D794E">
      <w:r>
        <w:separator/>
      </w:r>
    </w:p>
  </w:footnote>
  <w:footnote w:type="continuationSeparator" w:id="0">
    <w:p w:rsidR="004D794E" w:rsidRDefault="004D79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D79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D794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9380C"/>
    <w:rsid w:val="001A3D96"/>
    <w:rsid w:val="002670A6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82A2F"/>
    <w:rsid w:val="004913AB"/>
    <w:rsid w:val="00491CDF"/>
    <w:rsid w:val="004D794E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2022-12-06T07:51:00Z</cp:lastPrinted>
  <dcterms:created xsi:type="dcterms:W3CDTF">2024-10-08T02:50:00Z</dcterms:created>
  <dcterms:modified xsi:type="dcterms:W3CDTF">2024-10-08T02:50:00Z</dcterms:modified>
</cp:coreProperties>
</file>