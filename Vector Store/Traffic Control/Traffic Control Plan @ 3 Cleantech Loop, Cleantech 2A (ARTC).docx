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DC0B7" w14:textId="77777777" w:rsidR="00124C70" w:rsidRDefault="00124C70">
      <w:pPr>
        <w:rPr>
          <w:sz w:val="24"/>
        </w:rPr>
      </w:pPr>
    </w:p>
    <w:p w14:paraId="28D70858" w14:textId="4772C089" w:rsidR="000E0C97" w:rsidRDefault="002670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F74F7">
        <w:rPr>
          <w:sz w:val="24"/>
        </w:rPr>
        <w:t>09</w:t>
      </w:r>
      <w:r w:rsidR="00BF74F7">
        <w:rPr>
          <w:sz w:val="24"/>
          <w:vertAlign w:val="superscript"/>
        </w:rPr>
        <w:t xml:space="preserve">th </w:t>
      </w:r>
      <w:r w:rsidR="00BF74F7">
        <w:rPr>
          <w:sz w:val="24"/>
        </w:rPr>
        <w:t>Dec</w:t>
      </w:r>
      <w:r w:rsidR="00501B08">
        <w:rPr>
          <w:sz w:val="24"/>
        </w:rPr>
        <w:t xml:space="preserve"> 2025</w:t>
      </w:r>
    </w:p>
    <w:p w14:paraId="5C67E5F8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EE384F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F2E0A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22C9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4A97616B" w14:textId="77777777" w:rsidR="0083713D" w:rsidRDefault="008371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55961564" w14:textId="2485AE82" w:rsidR="00E07B79" w:rsidRPr="00F53143" w:rsidRDefault="00BA3B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20/12/25</w:t>
      </w:r>
    </w:p>
    <w:p w14:paraId="79BF8A6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1FA4220" w14:textId="09346A95" w:rsidR="001B11DD" w:rsidRDefault="001B11DD" w:rsidP="001B11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AA29EE9" w14:textId="3AE3DE33" w:rsidR="001B11DD" w:rsidRDefault="0083713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r w:rsidR="001B11DD">
        <w:rPr>
          <w:bCs/>
          <w:sz w:val="24"/>
          <w:szCs w:val="24"/>
          <w:lang w:eastAsia="zh-CN"/>
        </w:rPr>
        <w:t xml:space="preserve"> </w:t>
      </w:r>
    </w:p>
    <w:p w14:paraId="3F73BBB3" w14:textId="77777777" w:rsidR="001B11DD" w:rsidRDefault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552DA6" w14:textId="77777777" w:rsidR="006D6E50" w:rsidRDefault="006D6E50" w:rsidP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C4FB18" w14:textId="40722B27" w:rsidR="006D6E50" w:rsidRDefault="000538D6" w:rsidP="006D6E50">
      <w:pPr>
        <w:pStyle w:val="Heading4"/>
      </w:pPr>
      <w:r>
        <w:t>3 Cleantech Loop</w:t>
      </w:r>
      <w:r w:rsidR="00BA3B63">
        <w:t xml:space="preserve">, </w:t>
      </w:r>
      <w:r w:rsidR="00BF74F7">
        <w:t>Cleantech 2A</w:t>
      </w:r>
      <w:r w:rsidR="0083713D">
        <w:t xml:space="preserve"> </w:t>
      </w:r>
    </w:p>
    <w:p w14:paraId="3DE18DA1" w14:textId="221EC16E" w:rsidR="006D6E50" w:rsidRPr="00F53143" w:rsidRDefault="000538D6" w:rsidP="006D6E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ARTC</w:t>
      </w:r>
    </w:p>
    <w:p w14:paraId="5CFDAD32" w14:textId="77777777" w:rsidR="006D6E50" w:rsidRDefault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FC9F23C" w14:textId="2039E516" w:rsidR="006D6E50" w:rsidRPr="006D6E50" w:rsidRDefault="006D6E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Emergency Contact Numbers</w:t>
      </w:r>
    </w:p>
    <w:p w14:paraId="1F4B70AA" w14:textId="2EA74100" w:rsidR="00F53143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Kevin Wong / 92381431 (Project Manager)</w:t>
      </w:r>
    </w:p>
    <w:p w14:paraId="7276C69C" w14:textId="04786382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Angela Tan / 62824175 (Main Office) </w:t>
      </w:r>
    </w:p>
    <w:p w14:paraId="7DA2580D" w14:textId="311CB6B2" w:rsidR="006D6E50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SCDF-Ambulance / 995</w:t>
      </w:r>
    </w:p>
    <w:p w14:paraId="61D2DFD6" w14:textId="6A5AF321" w:rsidR="0059310E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Police / 999</w:t>
      </w:r>
    </w:p>
    <w:p w14:paraId="05525AEA" w14:textId="77777777" w:rsidR="0059310E" w:rsidRPr="006D6E50" w:rsidRDefault="0059310E" w:rsidP="00F53143">
      <w:pPr>
        <w:rPr>
          <w:sz w:val="24"/>
          <w:szCs w:val="24"/>
          <w:lang w:eastAsia="zh-CN"/>
        </w:rPr>
      </w:pPr>
    </w:p>
    <w:p w14:paraId="2C2DFFC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BBA3CD9" w14:textId="0F6E27BE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closure of lane for hoisting work</w:t>
      </w:r>
      <w:r w:rsidR="00F80524">
        <w:rPr>
          <w:sz w:val="24"/>
          <w:lang w:eastAsia="zh-CN"/>
        </w:rPr>
        <w:t xml:space="preserve"> </w:t>
      </w:r>
    </w:p>
    <w:p w14:paraId="32BD3C94" w14:textId="6624D0B1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1B11DD">
        <w:rPr>
          <w:sz w:val="24"/>
          <w:lang w:eastAsia="zh-CN"/>
        </w:rPr>
        <w:t>ed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20C9DB66" w14:textId="29E1F77C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</w:t>
      </w:r>
      <w:r w:rsidR="00D25765">
        <w:rPr>
          <w:sz w:val="24"/>
          <w:lang w:eastAsia="zh-CN"/>
        </w:rPr>
        <w:t>To b</w:t>
      </w:r>
      <w:r w:rsidR="00A05978">
        <w:rPr>
          <w:sz w:val="24"/>
          <w:lang w:eastAsia="zh-CN"/>
        </w:rPr>
        <w:t xml:space="preserve">arricade off lifting area with safety cones, red/white tape and lifting in operation signage to ensure no unauthorized entry into the lifting zone </w:t>
      </w:r>
    </w:p>
    <w:p w14:paraId="1377CB7D" w14:textId="3144E9C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</w:t>
      </w:r>
      <w:r w:rsidR="001B11DD">
        <w:rPr>
          <w:sz w:val="24"/>
          <w:lang w:eastAsia="zh-CN"/>
        </w:rPr>
        <w:t xml:space="preserve">te </w:t>
      </w:r>
      <w:r w:rsidR="00A05978">
        <w:rPr>
          <w:sz w:val="24"/>
          <w:lang w:eastAsia="zh-CN"/>
        </w:rPr>
        <w:t xml:space="preserve">to guide traffic and public on alternate route to take </w:t>
      </w:r>
    </w:p>
    <w:p w14:paraId="36488ADE" w14:textId="77777777" w:rsidR="001B11DD" w:rsidRDefault="001B11DD" w:rsidP="00F53143">
      <w:pPr>
        <w:rPr>
          <w:sz w:val="24"/>
          <w:lang w:eastAsia="zh-CN"/>
        </w:rPr>
      </w:pPr>
    </w:p>
    <w:p w14:paraId="1657D897" w14:textId="77777777" w:rsidR="0083713D" w:rsidRDefault="0083713D" w:rsidP="00F53143">
      <w:pPr>
        <w:rPr>
          <w:sz w:val="24"/>
          <w:lang w:eastAsia="zh-CN"/>
        </w:rPr>
      </w:pPr>
    </w:p>
    <w:p w14:paraId="75C647A9" w14:textId="52D0263D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14:paraId="52B802A6" w14:textId="6AF99AC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84A75A4" w14:textId="77777777" w:rsidR="00F53143" w:rsidRDefault="00F53143" w:rsidP="00F53143">
      <w:pPr>
        <w:rPr>
          <w:sz w:val="24"/>
          <w:lang w:eastAsia="zh-CN"/>
        </w:rPr>
      </w:pPr>
    </w:p>
    <w:p w14:paraId="363A1E2C" w14:textId="2695C511" w:rsidR="006D6E50" w:rsidRDefault="006D6E50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</w:t>
      </w:r>
    </w:p>
    <w:p w14:paraId="108D54BE" w14:textId="4AAA551A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 all time, lifting operation will be ceased to give priority to emergency or responding vehicles to pass through </w:t>
      </w:r>
    </w:p>
    <w:p w14:paraId="361F180C" w14:textId="77777777" w:rsidR="006D6E50" w:rsidRPr="006D6E50" w:rsidRDefault="006D6E50" w:rsidP="00F53143">
      <w:pPr>
        <w:rPr>
          <w:sz w:val="24"/>
          <w:szCs w:val="24"/>
          <w:lang w:eastAsia="zh-CN"/>
        </w:rPr>
      </w:pPr>
    </w:p>
    <w:p w14:paraId="5B8FFE86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E2454E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12D96C1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A15AB11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4B3988" w14:textId="77777777" w:rsidR="00E42F80" w:rsidRDefault="00E42F80">
      <w:r>
        <w:separator/>
      </w:r>
    </w:p>
  </w:endnote>
  <w:endnote w:type="continuationSeparator" w:id="0">
    <w:p w14:paraId="11E7E26A" w14:textId="77777777" w:rsidR="00E42F80" w:rsidRDefault="00E42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92A7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873256" w14:textId="77777777" w:rsidR="00E42F80" w:rsidRDefault="00E42F80">
      <w:r>
        <w:separator/>
      </w:r>
    </w:p>
  </w:footnote>
  <w:footnote w:type="continuationSeparator" w:id="0">
    <w:p w14:paraId="0C531FA6" w14:textId="77777777" w:rsidR="00E42F80" w:rsidRDefault="00E42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99804" w14:textId="17AD986F" w:rsidR="000E0C97" w:rsidRPr="00BB21C9" w:rsidRDefault="00B8261B" w:rsidP="00BB21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BA57D37" wp14:editId="5505CDA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21C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38197CC3" w14:textId="305E3E30" w:rsidR="000E0C97" w:rsidRDefault="00501B0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44D41E3B" w14:textId="47E0EFB8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8988BA9" w14:textId="77777777" w:rsidR="000E0C97" w:rsidRDefault="000E0C97">
    <w:pPr>
      <w:pStyle w:val="Header"/>
      <w:jc w:val="center"/>
    </w:pPr>
    <w:r>
      <w:t>GST Reg No. : M2-8923804 – 2</w:t>
    </w:r>
  </w:p>
  <w:p w14:paraId="2F329E2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3E9E3C8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4493">
    <w:abstractNumId w:val="3"/>
  </w:num>
  <w:num w:numId="2" w16cid:durableId="1529178688">
    <w:abstractNumId w:val="8"/>
  </w:num>
  <w:num w:numId="3" w16cid:durableId="211767182">
    <w:abstractNumId w:val="1"/>
  </w:num>
  <w:num w:numId="4" w16cid:durableId="202407526">
    <w:abstractNumId w:val="15"/>
  </w:num>
  <w:num w:numId="5" w16cid:durableId="2004582363">
    <w:abstractNumId w:val="9"/>
  </w:num>
  <w:num w:numId="6" w16cid:durableId="38165491">
    <w:abstractNumId w:val="11"/>
  </w:num>
  <w:num w:numId="7" w16cid:durableId="1193420727">
    <w:abstractNumId w:val="5"/>
  </w:num>
  <w:num w:numId="8" w16cid:durableId="1317803788">
    <w:abstractNumId w:val="12"/>
  </w:num>
  <w:num w:numId="9" w16cid:durableId="261455507">
    <w:abstractNumId w:val="2"/>
  </w:num>
  <w:num w:numId="10" w16cid:durableId="1458643495">
    <w:abstractNumId w:val="14"/>
  </w:num>
  <w:num w:numId="11" w16cid:durableId="1926947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994892">
    <w:abstractNumId w:val="0"/>
  </w:num>
  <w:num w:numId="13" w16cid:durableId="166865965">
    <w:abstractNumId w:val="6"/>
  </w:num>
  <w:num w:numId="14" w16cid:durableId="241256555">
    <w:abstractNumId w:val="17"/>
  </w:num>
  <w:num w:numId="15" w16cid:durableId="1632393526">
    <w:abstractNumId w:val="13"/>
  </w:num>
  <w:num w:numId="16" w16cid:durableId="25524092">
    <w:abstractNumId w:val="7"/>
  </w:num>
  <w:num w:numId="17" w16cid:durableId="100953172">
    <w:abstractNumId w:val="16"/>
  </w:num>
  <w:num w:numId="18" w16cid:durableId="303438858">
    <w:abstractNumId w:val="18"/>
  </w:num>
  <w:num w:numId="19" w16cid:durableId="757825499">
    <w:abstractNumId w:val="10"/>
  </w:num>
  <w:num w:numId="20" w16cid:durableId="20946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0FD7"/>
    <w:rsid w:val="000538D6"/>
    <w:rsid w:val="00065B2E"/>
    <w:rsid w:val="00090FC0"/>
    <w:rsid w:val="0009484D"/>
    <w:rsid w:val="000B663E"/>
    <w:rsid w:val="000E0C97"/>
    <w:rsid w:val="00115596"/>
    <w:rsid w:val="00124C70"/>
    <w:rsid w:val="00134F09"/>
    <w:rsid w:val="001579E9"/>
    <w:rsid w:val="0019380C"/>
    <w:rsid w:val="00194B56"/>
    <w:rsid w:val="001A3D96"/>
    <w:rsid w:val="001B11DD"/>
    <w:rsid w:val="001B66B6"/>
    <w:rsid w:val="002134AD"/>
    <w:rsid w:val="00253F5E"/>
    <w:rsid w:val="002670A6"/>
    <w:rsid w:val="00280E65"/>
    <w:rsid w:val="00281171"/>
    <w:rsid w:val="00290B8C"/>
    <w:rsid w:val="002A1F1E"/>
    <w:rsid w:val="002C0A03"/>
    <w:rsid w:val="002C4AA3"/>
    <w:rsid w:val="002E34B8"/>
    <w:rsid w:val="002F4DDD"/>
    <w:rsid w:val="002F5300"/>
    <w:rsid w:val="0037279D"/>
    <w:rsid w:val="00373575"/>
    <w:rsid w:val="00380264"/>
    <w:rsid w:val="003A30E0"/>
    <w:rsid w:val="003B13F0"/>
    <w:rsid w:val="003E3C57"/>
    <w:rsid w:val="004036B0"/>
    <w:rsid w:val="00410292"/>
    <w:rsid w:val="00412395"/>
    <w:rsid w:val="00415993"/>
    <w:rsid w:val="00434B4C"/>
    <w:rsid w:val="00451906"/>
    <w:rsid w:val="00482A2F"/>
    <w:rsid w:val="004913AB"/>
    <w:rsid w:val="00491CDF"/>
    <w:rsid w:val="004D794E"/>
    <w:rsid w:val="00501B08"/>
    <w:rsid w:val="0053381A"/>
    <w:rsid w:val="00540AE0"/>
    <w:rsid w:val="00572694"/>
    <w:rsid w:val="0059310E"/>
    <w:rsid w:val="00595D79"/>
    <w:rsid w:val="005B31B8"/>
    <w:rsid w:val="005E36FA"/>
    <w:rsid w:val="005F4794"/>
    <w:rsid w:val="00613DCB"/>
    <w:rsid w:val="00614758"/>
    <w:rsid w:val="00637DB5"/>
    <w:rsid w:val="006407CD"/>
    <w:rsid w:val="00664E02"/>
    <w:rsid w:val="00672CA0"/>
    <w:rsid w:val="006B384F"/>
    <w:rsid w:val="006D6E50"/>
    <w:rsid w:val="006F1FAD"/>
    <w:rsid w:val="00701B5C"/>
    <w:rsid w:val="00722A7B"/>
    <w:rsid w:val="007276CD"/>
    <w:rsid w:val="00760205"/>
    <w:rsid w:val="00770065"/>
    <w:rsid w:val="00790637"/>
    <w:rsid w:val="007910B1"/>
    <w:rsid w:val="00792C88"/>
    <w:rsid w:val="007A1A13"/>
    <w:rsid w:val="007A3F3B"/>
    <w:rsid w:val="007C7ECA"/>
    <w:rsid w:val="007D3772"/>
    <w:rsid w:val="00802D5B"/>
    <w:rsid w:val="0083035F"/>
    <w:rsid w:val="0083713D"/>
    <w:rsid w:val="00857DE3"/>
    <w:rsid w:val="00862EC4"/>
    <w:rsid w:val="0087710D"/>
    <w:rsid w:val="00894879"/>
    <w:rsid w:val="008F3888"/>
    <w:rsid w:val="00902F17"/>
    <w:rsid w:val="00934CCF"/>
    <w:rsid w:val="009400E4"/>
    <w:rsid w:val="00953FC8"/>
    <w:rsid w:val="00966F5B"/>
    <w:rsid w:val="009821EE"/>
    <w:rsid w:val="00983B30"/>
    <w:rsid w:val="00991185"/>
    <w:rsid w:val="009B31DE"/>
    <w:rsid w:val="009D2819"/>
    <w:rsid w:val="009E0EA5"/>
    <w:rsid w:val="009F5E9D"/>
    <w:rsid w:val="00A05898"/>
    <w:rsid w:val="00A05978"/>
    <w:rsid w:val="00A10F11"/>
    <w:rsid w:val="00A50158"/>
    <w:rsid w:val="00A82327"/>
    <w:rsid w:val="00AB7F8F"/>
    <w:rsid w:val="00AE551A"/>
    <w:rsid w:val="00B2051C"/>
    <w:rsid w:val="00B21972"/>
    <w:rsid w:val="00B56650"/>
    <w:rsid w:val="00B57912"/>
    <w:rsid w:val="00B7163D"/>
    <w:rsid w:val="00B8261B"/>
    <w:rsid w:val="00B92D0C"/>
    <w:rsid w:val="00BA266C"/>
    <w:rsid w:val="00BA3B63"/>
    <w:rsid w:val="00BB21C9"/>
    <w:rsid w:val="00BD00D6"/>
    <w:rsid w:val="00BD1C6C"/>
    <w:rsid w:val="00BE1BA3"/>
    <w:rsid w:val="00BF6FCE"/>
    <w:rsid w:val="00BF74F7"/>
    <w:rsid w:val="00C346F8"/>
    <w:rsid w:val="00C3785C"/>
    <w:rsid w:val="00C379F4"/>
    <w:rsid w:val="00C42D6C"/>
    <w:rsid w:val="00C44C52"/>
    <w:rsid w:val="00C7243A"/>
    <w:rsid w:val="00C76830"/>
    <w:rsid w:val="00C7752D"/>
    <w:rsid w:val="00C916AC"/>
    <w:rsid w:val="00CB12F1"/>
    <w:rsid w:val="00CC59C2"/>
    <w:rsid w:val="00CD4486"/>
    <w:rsid w:val="00D00F22"/>
    <w:rsid w:val="00D07C99"/>
    <w:rsid w:val="00D25765"/>
    <w:rsid w:val="00D602F2"/>
    <w:rsid w:val="00D83EFC"/>
    <w:rsid w:val="00D856F6"/>
    <w:rsid w:val="00D8688B"/>
    <w:rsid w:val="00DA13FD"/>
    <w:rsid w:val="00DC4686"/>
    <w:rsid w:val="00DF225D"/>
    <w:rsid w:val="00E07B79"/>
    <w:rsid w:val="00E16FD0"/>
    <w:rsid w:val="00E42F80"/>
    <w:rsid w:val="00E67B6A"/>
    <w:rsid w:val="00E70F6C"/>
    <w:rsid w:val="00E81FC1"/>
    <w:rsid w:val="00EB11B9"/>
    <w:rsid w:val="00EB390A"/>
    <w:rsid w:val="00EC0AFE"/>
    <w:rsid w:val="00F0441B"/>
    <w:rsid w:val="00F338D8"/>
    <w:rsid w:val="00F53143"/>
    <w:rsid w:val="00F54FF1"/>
    <w:rsid w:val="00F80524"/>
    <w:rsid w:val="00FA3FFA"/>
    <w:rsid w:val="00FD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C7F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7</cp:revision>
  <cp:lastPrinted>2022-12-06T07:51:00Z</cp:lastPrinted>
  <dcterms:created xsi:type="dcterms:W3CDTF">2025-07-23T01:53:00Z</dcterms:created>
  <dcterms:modified xsi:type="dcterms:W3CDTF">2025-12-09T07:21:00Z</dcterms:modified>
</cp:coreProperties>
</file>