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6812BC">
      <w:pPr>
        <w:rPr>
          <w:sz w:val="24"/>
          <w:lang w:eastAsia="zh-CN"/>
        </w:rPr>
      </w:pPr>
      <w:r>
        <w:rPr>
          <w:sz w:val="24"/>
        </w:rPr>
        <w:t>Date: 22</w:t>
      </w:r>
      <w:r w:rsidRPr="006812BC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r w:rsidR="00482A2F">
        <w:rPr>
          <w:sz w:val="24"/>
        </w:rPr>
        <w:t xml:space="preserve"> 2024</w:t>
      </w:r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:rsidR="00E07B7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01/08/24 (Midnight) to cordon off carpark</w:t>
      </w:r>
      <w:r w:rsidR="00AC6D78">
        <w:rPr>
          <w:bCs/>
          <w:sz w:val="24"/>
          <w:szCs w:val="24"/>
          <w:lang w:eastAsia="zh-CN"/>
        </w:rPr>
        <w:t>/lifting</w:t>
      </w:r>
      <w:r>
        <w:rPr>
          <w:bCs/>
          <w:sz w:val="24"/>
          <w:szCs w:val="24"/>
          <w:lang w:eastAsia="zh-CN"/>
        </w:rPr>
        <w:t xml:space="preserve"> area (by Eric Wong personnel)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02/08/24 – to clear off any vehicle at cordon off/lifting area (to be assist by CBRE personnel)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02/08/24 (Evening) to proceed with hacking work (by WoFook)</w:t>
      </w:r>
    </w:p>
    <w:p w:rsidR="00014049" w:rsidRPr="00F53143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03/08/24 – to proceed with hoisting work (by Eric Wong) </w:t>
      </w:r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be barricade and reserves for hacking and hoisting work </w:t>
      </w:r>
      <w:bookmarkStart w:id="0" w:name="_GoBack"/>
      <w:bookmarkEnd w:id="0"/>
    </w:p>
    <w:p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781A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812BC" w:rsidP="00F53143">
      <w:pPr>
        <w:pStyle w:val="Heading4"/>
      </w:pPr>
      <w:r>
        <w:t xml:space="preserve">Blk 1 Defu Lane 10 </w:t>
      </w:r>
    </w:p>
    <w:p w:rsidR="00F53143" w:rsidRDefault="006812BC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Climax Advertising #03-577</w:t>
      </w:r>
    </w:p>
    <w:p w:rsidR="006812BC" w:rsidRPr="00F53143" w:rsidRDefault="006812BC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Inter Tech Pte Ltd #03-575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AC6D78" w:rsidRDefault="00AC6D7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84D" w:rsidRDefault="0050784D">
      <w:r>
        <w:separator/>
      </w:r>
    </w:p>
  </w:endnote>
  <w:endnote w:type="continuationSeparator" w:id="0">
    <w:p w:rsidR="0050784D" w:rsidRDefault="0050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281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28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84D" w:rsidRDefault="0050784D">
      <w:r>
        <w:separator/>
      </w:r>
    </w:p>
  </w:footnote>
  <w:footnote w:type="continuationSeparator" w:id="0">
    <w:p w:rsidR="0050784D" w:rsidRDefault="005078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078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0784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72694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F5E9D"/>
    <w:rsid w:val="00A05978"/>
    <w:rsid w:val="00A10F11"/>
    <w:rsid w:val="00A50158"/>
    <w:rsid w:val="00A84B77"/>
    <w:rsid w:val="00AC6D7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2024-07-31T07:11:00Z</cp:lastPrinted>
  <dcterms:created xsi:type="dcterms:W3CDTF">2024-07-30T07:21:00Z</dcterms:created>
  <dcterms:modified xsi:type="dcterms:W3CDTF">2024-07-31T07:11:00Z</dcterms:modified>
</cp:coreProperties>
</file>