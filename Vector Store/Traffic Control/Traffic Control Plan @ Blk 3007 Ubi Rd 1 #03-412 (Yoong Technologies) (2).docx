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C9142C">
      <w:pPr>
        <w:rPr>
          <w:sz w:val="24"/>
          <w:lang w:eastAsia="zh-CN"/>
        </w:rPr>
      </w:pPr>
      <w:r>
        <w:rPr>
          <w:sz w:val="24"/>
        </w:rPr>
        <w:t>Date: 12</w:t>
      </w:r>
      <w:r w:rsidRPr="00C9142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482A2F">
        <w:rPr>
          <w:sz w:val="24"/>
        </w:rPr>
        <w:t xml:space="preserve"> 2024</w:t>
      </w: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:rsidR="00014049" w:rsidRPr="00F53143" w:rsidRDefault="00C914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1D3D90">
        <w:rPr>
          <w:bCs/>
          <w:sz w:val="24"/>
          <w:szCs w:val="24"/>
          <w:lang w:eastAsia="zh-CN"/>
        </w:rPr>
        <w:t>/09/24</w:t>
      </w:r>
    </w:p>
    <w:p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566F8B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:rsidR="00862EC4" w:rsidRDefault="00C914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9142C" w:rsidP="00F53143">
      <w:pPr>
        <w:pStyle w:val="Heading4"/>
      </w:pPr>
      <w:r>
        <w:t>Blk 3007 Ubi Rd 1 #03-412</w:t>
      </w:r>
    </w:p>
    <w:p w:rsidR="006812BC" w:rsidRPr="00F53143" w:rsidRDefault="00C9142C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Yoong Technologies Pte Ltd </w:t>
      </w:r>
      <w:bookmarkStart w:id="0" w:name="_GoBack"/>
      <w:bookmarkEnd w:id="0"/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905" w:rsidRDefault="00735905">
      <w:r>
        <w:separator/>
      </w:r>
    </w:p>
  </w:endnote>
  <w:endnote w:type="continuationSeparator" w:id="0">
    <w:p w:rsidR="00735905" w:rsidRDefault="00735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14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142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905" w:rsidRDefault="00735905">
      <w:r>
        <w:separator/>
      </w:r>
    </w:p>
  </w:footnote>
  <w:footnote w:type="continuationSeparator" w:id="0">
    <w:p w:rsidR="00735905" w:rsidRDefault="007359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359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3590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14049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D3D90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3C2A"/>
    <w:rsid w:val="003B59D9"/>
    <w:rsid w:val="00410292"/>
    <w:rsid w:val="00415993"/>
    <w:rsid w:val="00434B4C"/>
    <w:rsid w:val="00444328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66F8B"/>
    <w:rsid w:val="00572694"/>
    <w:rsid w:val="0057335B"/>
    <w:rsid w:val="005B683E"/>
    <w:rsid w:val="005F4794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35905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D5400"/>
    <w:rsid w:val="008F3888"/>
    <w:rsid w:val="00902F17"/>
    <w:rsid w:val="00917F7E"/>
    <w:rsid w:val="00934CCF"/>
    <w:rsid w:val="00953FC8"/>
    <w:rsid w:val="00966785"/>
    <w:rsid w:val="00966F5B"/>
    <w:rsid w:val="009821EE"/>
    <w:rsid w:val="00991185"/>
    <w:rsid w:val="009B53E5"/>
    <w:rsid w:val="009F5E9D"/>
    <w:rsid w:val="00A05978"/>
    <w:rsid w:val="00A10F11"/>
    <w:rsid w:val="00A50158"/>
    <w:rsid w:val="00A84B77"/>
    <w:rsid w:val="00AC6D78"/>
    <w:rsid w:val="00B2051C"/>
    <w:rsid w:val="00B214A6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42C"/>
    <w:rsid w:val="00C916AC"/>
    <w:rsid w:val="00CB12F1"/>
    <w:rsid w:val="00CC59C2"/>
    <w:rsid w:val="00CD4486"/>
    <w:rsid w:val="00CD68C9"/>
    <w:rsid w:val="00D00F22"/>
    <w:rsid w:val="00D07C99"/>
    <w:rsid w:val="00D602F2"/>
    <w:rsid w:val="00D77362"/>
    <w:rsid w:val="00D83EFC"/>
    <w:rsid w:val="00D856F6"/>
    <w:rsid w:val="00D934F0"/>
    <w:rsid w:val="00DA13FD"/>
    <w:rsid w:val="00DD18F1"/>
    <w:rsid w:val="00DF225D"/>
    <w:rsid w:val="00E05E83"/>
    <w:rsid w:val="00E075E2"/>
    <w:rsid w:val="00E07B79"/>
    <w:rsid w:val="00E2421F"/>
    <w:rsid w:val="00E328E4"/>
    <w:rsid w:val="00E67B6A"/>
    <w:rsid w:val="00E70F6C"/>
    <w:rsid w:val="00EB11B9"/>
    <w:rsid w:val="00EB390A"/>
    <w:rsid w:val="00EC0AFE"/>
    <w:rsid w:val="00EF6B7A"/>
    <w:rsid w:val="00F03F1F"/>
    <w:rsid w:val="00F338D8"/>
    <w:rsid w:val="00F53143"/>
    <w:rsid w:val="00F54FF1"/>
    <w:rsid w:val="00FA3FFA"/>
    <w:rsid w:val="00F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2024-08-29T05:45:00Z</cp:lastPrinted>
  <dcterms:created xsi:type="dcterms:W3CDTF">2024-09-12T01:59:00Z</dcterms:created>
  <dcterms:modified xsi:type="dcterms:W3CDTF">2024-09-12T01:59:00Z</dcterms:modified>
</cp:coreProperties>
</file>