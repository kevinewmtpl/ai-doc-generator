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56337E">
      <w:pPr>
        <w:rPr>
          <w:sz w:val="24"/>
          <w:lang w:eastAsia="zh-CN"/>
        </w:rPr>
      </w:pPr>
      <w:r>
        <w:rPr>
          <w:sz w:val="24"/>
        </w:rPr>
        <w:t>Date: 09</w:t>
      </w:r>
      <w:r w:rsidRPr="0056337E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56337E" w:rsidRDefault="0056337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day job</w:t>
      </w:r>
    </w:p>
    <w:p w:rsidR="00E07B79" w:rsidRPr="00F53143" w:rsidRDefault="00F93BA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27-28</w:t>
      </w:r>
      <w:bookmarkStart w:id="0" w:name="_GoBack"/>
      <w:bookmarkEnd w:id="0"/>
      <w:r w:rsidR="0056337E">
        <w:rPr>
          <w:bCs/>
          <w:sz w:val="24"/>
          <w:szCs w:val="24"/>
          <w:lang w:eastAsia="zh-CN"/>
        </w:rPr>
        <w:t>/07</w:t>
      </w:r>
      <w:r w:rsidR="00C07354">
        <w:rPr>
          <w:bCs/>
          <w:sz w:val="24"/>
          <w:szCs w:val="24"/>
          <w:lang w:eastAsia="zh-CN"/>
        </w:rPr>
        <w:t>/24</w:t>
      </w:r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781A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6337E" w:rsidP="00F53143">
      <w:pPr>
        <w:pStyle w:val="Heading4"/>
      </w:pPr>
      <w:r>
        <w:t>Blk 5 A.M.K Pk 2A #03-09/10</w:t>
      </w:r>
    </w:p>
    <w:p w:rsidR="00F53143" w:rsidRPr="00F53143" w:rsidRDefault="0056337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Illuminate Precision </w:t>
      </w:r>
      <w:r w:rsidR="001A4C99">
        <w:rPr>
          <w:sz w:val="24"/>
          <w:szCs w:val="24"/>
          <w:lang w:eastAsia="zh-CN"/>
        </w:rPr>
        <w:t xml:space="preserve">Engineering </w:t>
      </w:r>
      <w:r>
        <w:rPr>
          <w:sz w:val="24"/>
          <w:szCs w:val="24"/>
          <w:lang w:eastAsia="zh-CN"/>
        </w:rPr>
        <w:t>PL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7908" w:rsidRDefault="002A7908">
      <w:r>
        <w:separator/>
      </w:r>
    </w:p>
  </w:endnote>
  <w:endnote w:type="continuationSeparator" w:id="0">
    <w:p w:rsidR="002A7908" w:rsidRDefault="002A7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F101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F1013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7908" w:rsidRDefault="002A7908">
      <w:r>
        <w:separator/>
      </w:r>
    </w:p>
  </w:footnote>
  <w:footnote w:type="continuationSeparator" w:id="0">
    <w:p w:rsidR="002A7908" w:rsidRDefault="002A79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A79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6337E">
    <w:pPr>
      <w:pStyle w:val="Header"/>
      <w:jc w:val="center"/>
    </w:pPr>
    <w:r>
      <w:t>No.28 Kranji Loop #05-03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2A790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275C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280E65"/>
    <w:rsid w:val="00281171"/>
    <w:rsid w:val="002A1F1E"/>
    <w:rsid w:val="002A7908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3381A"/>
    <w:rsid w:val="0056337E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857DE3"/>
    <w:rsid w:val="00862EC4"/>
    <w:rsid w:val="00867906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978"/>
    <w:rsid w:val="00A10F11"/>
    <w:rsid w:val="00A20087"/>
    <w:rsid w:val="00A50158"/>
    <w:rsid w:val="00AF1013"/>
    <w:rsid w:val="00B2051C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07354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53143"/>
    <w:rsid w:val="00F54FF1"/>
    <w:rsid w:val="00F93BA9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2024-07-12T00:45:00Z</cp:lastPrinted>
  <dcterms:created xsi:type="dcterms:W3CDTF">2024-07-09T02:41:00Z</dcterms:created>
  <dcterms:modified xsi:type="dcterms:W3CDTF">2024-07-12T00:45:00Z</dcterms:modified>
</cp:coreProperties>
</file>