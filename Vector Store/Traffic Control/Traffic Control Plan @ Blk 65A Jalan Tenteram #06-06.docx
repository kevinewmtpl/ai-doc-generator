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A05B6" w14:textId="77777777" w:rsidR="0058602D" w:rsidRDefault="0058602D">
      <w:pPr>
        <w:rPr>
          <w:sz w:val="24"/>
        </w:rPr>
      </w:pPr>
    </w:p>
    <w:p w14:paraId="16AACE21" w14:textId="094A8A4B" w:rsidR="000E0C97" w:rsidRDefault="001F6C6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81294">
        <w:rPr>
          <w:sz w:val="24"/>
        </w:rPr>
        <w:t>01</w:t>
      </w:r>
      <w:r w:rsidR="008C1EFA">
        <w:rPr>
          <w:sz w:val="24"/>
          <w:vertAlign w:val="superscript"/>
        </w:rPr>
        <w:t>st</w:t>
      </w:r>
      <w:r w:rsidR="00B81294">
        <w:rPr>
          <w:sz w:val="24"/>
        </w:rPr>
        <w:t xml:space="preserve"> Sep 2025</w:t>
      </w:r>
    </w:p>
    <w:p w14:paraId="540A4E5F" w14:textId="77777777" w:rsidR="0058602D" w:rsidRDefault="0058602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B27E77" w14:textId="46736584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27AA5C3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DA12015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</w:p>
    <w:p w14:paraId="3958A341" w14:textId="567FB0F4" w:rsidR="00014049" w:rsidRPr="00F53143" w:rsidRDefault="00B812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26-27/09/25</w:t>
      </w:r>
      <w:r w:rsidR="0058602D">
        <w:rPr>
          <w:bCs/>
          <w:sz w:val="24"/>
          <w:szCs w:val="24"/>
          <w:lang w:eastAsia="zh-CN"/>
        </w:rPr>
        <w:t xml:space="preserve">  </w:t>
      </w:r>
    </w:p>
    <w:p w14:paraId="187BB9B3" w14:textId="77777777"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D8FCDA2" w14:textId="77777777"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14:paraId="70D0B63C" w14:textId="77777777"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14:paraId="11EC1BB4" w14:textId="77777777"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1F6C6E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14:paraId="29EF7E44" w14:textId="77777777"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CBC12E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14:paraId="1ABEF0AF" w14:textId="04681FDF" w:rsidR="00862EC4" w:rsidRDefault="00B812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14:paraId="2A241D6D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89ACBF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AB50689" w14:textId="4A787008" w:rsidR="000E0C97" w:rsidRDefault="001F6C6E" w:rsidP="00F53143">
      <w:pPr>
        <w:pStyle w:val="Heading4"/>
      </w:pPr>
      <w:r>
        <w:t>Blk 65A Jalan Tenteram #0</w:t>
      </w:r>
      <w:r w:rsidR="00B81294">
        <w:t>6-06/07</w:t>
      </w:r>
    </w:p>
    <w:p w14:paraId="7DC885DD" w14:textId="6CE1C672" w:rsidR="006812BC" w:rsidRPr="00F53143" w:rsidRDefault="00B81294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Creative Spreadprint</w:t>
      </w:r>
      <w:r w:rsidR="001F6C6E">
        <w:rPr>
          <w:sz w:val="24"/>
          <w:szCs w:val="24"/>
          <w:lang w:eastAsia="zh-CN"/>
        </w:rPr>
        <w:t xml:space="preserve"> Pte Ltd </w:t>
      </w:r>
    </w:p>
    <w:p w14:paraId="10C47629" w14:textId="77777777" w:rsidR="00F53143" w:rsidRPr="00F53143" w:rsidRDefault="00F53143" w:rsidP="00F53143">
      <w:pPr>
        <w:rPr>
          <w:lang w:eastAsia="zh-CN"/>
        </w:rPr>
      </w:pPr>
    </w:p>
    <w:p w14:paraId="5BF5B492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C1D2F49" w14:textId="77777777"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06ABF317" w14:textId="77777777"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14:paraId="0D997EAB" w14:textId="77777777"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549D1A45" w14:textId="77777777"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2A05B317" w14:textId="77777777"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37B45405" w14:textId="77777777"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23DFF0A9" w14:textId="77777777" w:rsidR="0058602D" w:rsidRDefault="0058602D" w:rsidP="00F53143">
      <w:pPr>
        <w:rPr>
          <w:sz w:val="24"/>
          <w:lang w:eastAsia="zh-CN"/>
        </w:rPr>
      </w:pPr>
    </w:p>
    <w:p w14:paraId="1C08156A" w14:textId="09C9F59B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14:paraId="7D2A55ED" w14:textId="4CC8A1DA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5C2F5DCE" w14:textId="77777777" w:rsidR="00F53143" w:rsidRPr="00F53143" w:rsidRDefault="00F53143" w:rsidP="00F53143">
      <w:pPr>
        <w:rPr>
          <w:sz w:val="24"/>
          <w:lang w:eastAsia="zh-CN"/>
        </w:rPr>
      </w:pPr>
    </w:p>
    <w:p w14:paraId="202E99A7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6C9722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14:paraId="692C73B7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9602CDD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748BE" w14:textId="77777777" w:rsidR="00CA2526" w:rsidRDefault="00CA2526">
      <w:r>
        <w:separator/>
      </w:r>
    </w:p>
  </w:endnote>
  <w:endnote w:type="continuationSeparator" w:id="0">
    <w:p w14:paraId="46A71379" w14:textId="77777777" w:rsidR="00CA2526" w:rsidRDefault="00CA2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87E00D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F6C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F6C6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745F07" w14:textId="77777777" w:rsidR="00CA2526" w:rsidRDefault="00CA2526">
      <w:r>
        <w:separator/>
      </w:r>
    </w:p>
  </w:footnote>
  <w:footnote w:type="continuationSeparator" w:id="0">
    <w:p w14:paraId="195D08CA" w14:textId="77777777" w:rsidR="00CA2526" w:rsidRDefault="00CA2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EF70E" w14:textId="672E831B" w:rsidR="000E0C97" w:rsidRDefault="00B81294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5B4DFAE" wp14:editId="0906DBE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E8B0ED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6D82998" w14:textId="77777777" w:rsidR="000E0C97" w:rsidRDefault="006812BC">
    <w:pPr>
      <w:pStyle w:val="Header"/>
      <w:jc w:val="center"/>
    </w:pPr>
    <w:r>
      <w:t>No. 28 Kranji Loop #05-03, Kranji Green, Singapore 739571</w:t>
    </w:r>
  </w:p>
  <w:p w14:paraId="3DC0A096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14:paraId="21DD6858" w14:textId="77777777" w:rsidR="000E0C97" w:rsidRDefault="000E0C97">
    <w:pPr>
      <w:pStyle w:val="Header"/>
      <w:jc w:val="center"/>
    </w:pPr>
    <w:r>
      <w:t>GST Reg No. : M2-8923804 – 2</w:t>
    </w:r>
  </w:p>
  <w:p w14:paraId="45F8C73E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400761A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02567">
    <w:abstractNumId w:val="3"/>
  </w:num>
  <w:num w:numId="2" w16cid:durableId="196428344">
    <w:abstractNumId w:val="8"/>
  </w:num>
  <w:num w:numId="3" w16cid:durableId="1439787692">
    <w:abstractNumId w:val="1"/>
  </w:num>
  <w:num w:numId="4" w16cid:durableId="225379481">
    <w:abstractNumId w:val="15"/>
  </w:num>
  <w:num w:numId="5" w16cid:durableId="339967299">
    <w:abstractNumId w:val="9"/>
  </w:num>
  <w:num w:numId="6" w16cid:durableId="1208564088">
    <w:abstractNumId w:val="11"/>
  </w:num>
  <w:num w:numId="7" w16cid:durableId="64374942">
    <w:abstractNumId w:val="5"/>
  </w:num>
  <w:num w:numId="8" w16cid:durableId="434640510">
    <w:abstractNumId w:val="12"/>
  </w:num>
  <w:num w:numId="9" w16cid:durableId="383529243">
    <w:abstractNumId w:val="2"/>
  </w:num>
  <w:num w:numId="10" w16cid:durableId="996691666">
    <w:abstractNumId w:val="14"/>
  </w:num>
  <w:num w:numId="11" w16cid:durableId="98875103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89516269">
    <w:abstractNumId w:val="0"/>
  </w:num>
  <w:num w:numId="13" w16cid:durableId="1074666235">
    <w:abstractNumId w:val="6"/>
  </w:num>
  <w:num w:numId="14" w16cid:durableId="21904041">
    <w:abstractNumId w:val="17"/>
  </w:num>
  <w:num w:numId="15" w16cid:durableId="1945768416">
    <w:abstractNumId w:val="13"/>
  </w:num>
  <w:num w:numId="16" w16cid:durableId="1842771374">
    <w:abstractNumId w:val="7"/>
  </w:num>
  <w:num w:numId="17" w16cid:durableId="1983339836">
    <w:abstractNumId w:val="16"/>
  </w:num>
  <w:num w:numId="18" w16cid:durableId="1031684199">
    <w:abstractNumId w:val="18"/>
  </w:num>
  <w:num w:numId="19" w16cid:durableId="1880317503">
    <w:abstractNumId w:val="10"/>
  </w:num>
  <w:num w:numId="20" w16cid:durableId="504128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14049"/>
    <w:rsid w:val="00020C2A"/>
    <w:rsid w:val="0009484D"/>
    <w:rsid w:val="00095593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1F6C6E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3F3782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72694"/>
    <w:rsid w:val="0058602D"/>
    <w:rsid w:val="005F4794"/>
    <w:rsid w:val="006026E3"/>
    <w:rsid w:val="00613DCB"/>
    <w:rsid w:val="006407CD"/>
    <w:rsid w:val="00664E02"/>
    <w:rsid w:val="00672CA0"/>
    <w:rsid w:val="006812BC"/>
    <w:rsid w:val="006F1FAD"/>
    <w:rsid w:val="00701B5C"/>
    <w:rsid w:val="00722A7B"/>
    <w:rsid w:val="007276CD"/>
    <w:rsid w:val="00770065"/>
    <w:rsid w:val="00781A64"/>
    <w:rsid w:val="00792C88"/>
    <w:rsid w:val="007A1A13"/>
    <w:rsid w:val="007C60B6"/>
    <w:rsid w:val="007D3772"/>
    <w:rsid w:val="00857DE3"/>
    <w:rsid w:val="00862EC4"/>
    <w:rsid w:val="00867906"/>
    <w:rsid w:val="0087710D"/>
    <w:rsid w:val="00894879"/>
    <w:rsid w:val="008C1EFA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F5E9D"/>
    <w:rsid w:val="00A05978"/>
    <w:rsid w:val="00A10F11"/>
    <w:rsid w:val="00A50158"/>
    <w:rsid w:val="00A84B77"/>
    <w:rsid w:val="00AC6D78"/>
    <w:rsid w:val="00B2051C"/>
    <w:rsid w:val="00B21972"/>
    <w:rsid w:val="00B56650"/>
    <w:rsid w:val="00B57912"/>
    <w:rsid w:val="00B7163D"/>
    <w:rsid w:val="00B81294"/>
    <w:rsid w:val="00BA266C"/>
    <w:rsid w:val="00BD00D6"/>
    <w:rsid w:val="00BD1C6C"/>
    <w:rsid w:val="00BE0000"/>
    <w:rsid w:val="00BE1BA3"/>
    <w:rsid w:val="00BF6FCE"/>
    <w:rsid w:val="00BF7C53"/>
    <w:rsid w:val="00C07354"/>
    <w:rsid w:val="00C12817"/>
    <w:rsid w:val="00C346F8"/>
    <w:rsid w:val="00C3785C"/>
    <w:rsid w:val="00C44C52"/>
    <w:rsid w:val="00C7243A"/>
    <w:rsid w:val="00C7752D"/>
    <w:rsid w:val="00C916AC"/>
    <w:rsid w:val="00CA2526"/>
    <w:rsid w:val="00CB12F1"/>
    <w:rsid w:val="00CC59C2"/>
    <w:rsid w:val="00CD4486"/>
    <w:rsid w:val="00CD68C9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03F1F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9CE1C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2024-07-31T07:11:00Z</cp:lastPrinted>
  <dcterms:created xsi:type="dcterms:W3CDTF">2025-08-29T02:40:00Z</dcterms:created>
  <dcterms:modified xsi:type="dcterms:W3CDTF">2025-09-01T03:20:00Z</dcterms:modified>
</cp:coreProperties>
</file>