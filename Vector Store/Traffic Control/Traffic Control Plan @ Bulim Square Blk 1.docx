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88E3" w14:textId="77777777" w:rsidR="00B73A6A" w:rsidRDefault="00B73A6A">
      <w:pPr>
        <w:rPr>
          <w:sz w:val="24"/>
        </w:rPr>
      </w:pPr>
    </w:p>
    <w:p w14:paraId="39CB3EFF" w14:textId="77777777" w:rsidR="0025435E" w:rsidRDefault="0025435E">
      <w:pPr>
        <w:rPr>
          <w:sz w:val="24"/>
        </w:rPr>
      </w:pPr>
    </w:p>
    <w:p w14:paraId="44A68A65" w14:textId="4E3747D3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87B23">
        <w:rPr>
          <w:sz w:val="24"/>
        </w:rPr>
        <w:t>20</w:t>
      </w:r>
      <w:r w:rsidR="00487B23" w:rsidRPr="00487B23">
        <w:rPr>
          <w:sz w:val="24"/>
          <w:vertAlign w:val="superscript"/>
        </w:rPr>
        <w:t>th</w:t>
      </w:r>
      <w:r w:rsidR="001747D0">
        <w:rPr>
          <w:sz w:val="24"/>
        </w:rPr>
        <w:t xml:space="preserve"> Feb</w:t>
      </w:r>
      <w:r w:rsidR="00494DDF">
        <w:rPr>
          <w:sz w:val="24"/>
        </w:rPr>
        <w:t xml:space="preserve"> 2025</w:t>
      </w:r>
    </w:p>
    <w:p w14:paraId="1DF03ED9" w14:textId="77777777" w:rsidR="00494DDF" w:rsidRDefault="00494D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181B3C" w14:textId="3742EFA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603CCDF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7B7A4B68" w14:textId="2C023E3D" w:rsidR="00E95B41" w:rsidRPr="00487B23" w:rsidRDefault="00487B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06/03/25 – 07/03/25</w:t>
      </w:r>
    </w:p>
    <w:p w14:paraId="22804460" w14:textId="3210EBEA" w:rsidR="00487B23" w:rsidRDefault="00487B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move in small machine and accessories </w:t>
      </w:r>
      <w:r w:rsidR="0025435E">
        <w:rPr>
          <w:bCs/>
          <w:sz w:val="24"/>
          <w:szCs w:val="24"/>
          <w:lang w:eastAsia="zh-CN"/>
        </w:rPr>
        <w:t>to 3</w:t>
      </w:r>
      <w:r w:rsidR="0025435E" w:rsidRPr="0025435E">
        <w:rPr>
          <w:bCs/>
          <w:sz w:val="24"/>
          <w:szCs w:val="24"/>
          <w:vertAlign w:val="superscript"/>
          <w:lang w:eastAsia="zh-CN"/>
        </w:rPr>
        <w:t>rd</w:t>
      </w:r>
      <w:r w:rsidR="0025435E">
        <w:rPr>
          <w:bCs/>
          <w:sz w:val="24"/>
          <w:szCs w:val="24"/>
          <w:lang w:eastAsia="zh-CN"/>
        </w:rPr>
        <w:t xml:space="preserve"> floor </w:t>
      </w:r>
      <w:r>
        <w:rPr>
          <w:bCs/>
          <w:sz w:val="24"/>
          <w:szCs w:val="24"/>
          <w:lang w:eastAsia="zh-CN"/>
        </w:rPr>
        <w:t xml:space="preserve">via cargo lift </w:t>
      </w:r>
    </w:p>
    <w:p w14:paraId="385EC272" w14:textId="77777777" w:rsidR="00487B23" w:rsidRDefault="00487B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E7F9B14" w14:textId="4C344118" w:rsidR="00487B23" w:rsidRDefault="00487B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10/03/25 – 12/03/25</w:t>
      </w:r>
    </w:p>
    <w:p w14:paraId="49AF8B40" w14:textId="79F1108C" w:rsidR="00487B23" w:rsidRPr="00487B23" w:rsidRDefault="00487B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hoist up machineries to 3</w:t>
      </w:r>
      <w:r w:rsidRPr="00487B23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</w:t>
      </w:r>
    </w:p>
    <w:p w14:paraId="1DABCF5E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3F02EB" w14:textId="3886B968" w:rsidR="00E07B79" w:rsidRDefault="001747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ot to be reserved </w:t>
      </w:r>
    </w:p>
    <w:p w14:paraId="035FCCF0" w14:textId="4F975E6C" w:rsidR="00014049" w:rsidRDefault="001747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picture: </w:t>
      </w:r>
    </w:p>
    <w:p w14:paraId="0D45C551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67F4946" w14:textId="77777777" w:rsidR="00862EC4" w:rsidRDefault="00552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27315FC" w14:textId="6ABC7069" w:rsidR="007C7984" w:rsidRDefault="007C7984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Jurong West St 25, Bulim Square Blk 1 #0</w:t>
      </w:r>
      <w:r w:rsidR="00487B23">
        <w:rPr>
          <w:sz w:val="24"/>
          <w:szCs w:val="24"/>
          <w:lang w:eastAsia="zh-CN"/>
        </w:rPr>
        <w:t>3-51</w:t>
      </w:r>
    </w:p>
    <w:p w14:paraId="2FEA0C11" w14:textId="37A9D347" w:rsidR="00E95B41" w:rsidRPr="00F53143" w:rsidRDefault="00487B23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Sub-Assembly Engineering</w:t>
      </w:r>
      <w:r w:rsidR="007C7984">
        <w:rPr>
          <w:sz w:val="24"/>
          <w:szCs w:val="24"/>
          <w:lang w:eastAsia="zh-CN"/>
        </w:rPr>
        <w:t xml:space="preserve"> </w:t>
      </w:r>
      <w:r w:rsidR="00E95B41">
        <w:rPr>
          <w:sz w:val="24"/>
          <w:szCs w:val="24"/>
          <w:lang w:eastAsia="zh-CN"/>
        </w:rPr>
        <w:t>Pte Ltd</w:t>
      </w:r>
    </w:p>
    <w:p w14:paraId="40DDC6CF" w14:textId="26EBBEC3" w:rsidR="000E0C97" w:rsidRDefault="000E0C97" w:rsidP="00F53143">
      <w:pPr>
        <w:pStyle w:val="Heading4"/>
      </w:pP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50BFA7FA" w:rsidR="000E0C97" w:rsidRPr="00672CA0" w:rsidRDefault="00020C2A" w:rsidP="00B73A6A">
      <w:pPr>
        <w:pStyle w:val="Header"/>
        <w:tabs>
          <w:tab w:val="clear" w:pos="4320"/>
          <w:tab w:val="clear" w:pos="8640"/>
          <w:tab w:val="left" w:pos="7215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67532A8" w14:textId="409D8DC3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 w:rsidR="001747D0">
        <w:rPr>
          <w:sz w:val="24"/>
          <w:lang w:eastAsia="zh-CN"/>
        </w:rPr>
        <w:t>mobile/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19252795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3FC1BF5D" w14:textId="77777777" w:rsidR="0025435E" w:rsidRDefault="0025435E" w:rsidP="00613DCB">
      <w:pPr>
        <w:rPr>
          <w:sz w:val="24"/>
          <w:lang w:eastAsia="zh-CN"/>
        </w:rPr>
      </w:pPr>
    </w:p>
    <w:p w14:paraId="087BA06E" w14:textId="77777777" w:rsidR="0025435E" w:rsidRDefault="0025435E" w:rsidP="00613DCB">
      <w:pPr>
        <w:rPr>
          <w:sz w:val="24"/>
          <w:lang w:eastAsia="zh-CN"/>
        </w:rPr>
      </w:pPr>
    </w:p>
    <w:p w14:paraId="416C3CB8" w14:textId="06D730E6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091B2024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5BD29C00" w14:textId="08CA58FB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39B78F0E" w14:textId="69E7512B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0AD781F9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3CD5B" w14:textId="77777777" w:rsidR="00C87078" w:rsidRDefault="00C87078">
      <w:r>
        <w:separator/>
      </w:r>
    </w:p>
  </w:endnote>
  <w:endnote w:type="continuationSeparator" w:id="0">
    <w:p w14:paraId="37751EA9" w14:textId="77777777" w:rsidR="00C87078" w:rsidRDefault="00C87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2948A" w14:textId="77777777" w:rsidR="00C87078" w:rsidRDefault="00C87078">
      <w:r>
        <w:separator/>
      </w:r>
    </w:p>
  </w:footnote>
  <w:footnote w:type="continuationSeparator" w:id="0">
    <w:p w14:paraId="23CA35C1" w14:textId="77777777" w:rsidR="00C87078" w:rsidRDefault="00C87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2485C" w14:textId="0A33D62E" w:rsidR="000E0C97" w:rsidRDefault="00862F74" w:rsidP="00070F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9EC797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>No. 28 Kranji Loop #05-03, Kranji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>GST Reg No. :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5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2"/>
  </w:num>
  <w:num w:numId="9" w16cid:durableId="1304657733">
    <w:abstractNumId w:val="2"/>
  </w:num>
  <w:num w:numId="10" w16cid:durableId="193929524">
    <w:abstractNumId w:val="14"/>
  </w:num>
  <w:num w:numId="11" w16cid:durableId="175643258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7"/>
  </w:num>
  <w:num w:numId="15" w16cid:durableId="421997574">
    <w:abstractNumId w:val="13"/>
  </w:num>
  <w:num w:numId="16" w16cid:durableId="564488589">
    <w:abstractNumId w:val="7"/>
  </w:num>
  <w:num w:numId="17" w16cid:durableId="423915661">
    <w:abstractNumId w:val="16"/>
  </w:num>
  <w:num w:numId="18" w16cid:durableId="1563248067">
    <w:abstractNumId w:val="18"/>
  </w:num>
  <w:num w:numId="19" w16cid:durableId="484130201">
    <w:abstractNumId w:val="10"/>
  </w:num>
  <w:num w:numId="20" w16cid:durableId="1107845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70F9E"/>
    <w:rsid w:val="0009484D"/>
    <w:rsid w:val="00097F63"/>
    <w:rsid w:val="000A6939"/>
    <w:rsid w:val="000B2B48"/>
    <w:rsid w:val="000B663E"/>
    <w:rsid w:val="000D0A6F"/>
    <w:rsid w:val="000E0C97"/>
    <w:rsid w:val="00115596"/>
    <w:rsid w:val="00124C70"/>
    <w:rsid w:val="00134F09"/>
    <w:rsid w:val="00154A08"/>
    <w:rsid w:val="001747D0"/>
    <w:rsid w:val="0019380C"/>
    <w:rsid w:val="001A3D96"/>
    <w:rsid w:val="001A4C99"/>
    <w:rsid w:val="00234208"/>
    <w:rsid w:val="0025435E"/>
    <w:rsid w:val="00280E65"/>
    <w:rsid w:val="00281171"/>
    <w:rsid w:val="00284F94"/>
    <w:rsid w:val="002A1F1E"/>
    <w:rsid w:val="002C4AA3"/>
    <w:rsid w:val="002E34B8"/>
    <w:rsid w:val="002F4DDD"/>
    <w:rsid w:val="002F5300"/>
    <w:rsid w:val="0030144B"/>
    <w:rsid w:val="00373575"/>
    <w:rsid w:val="00380264"/>
    <w:rsid w:val="003B59D9"/>
    <w:rsid w:val="003F2F38"/>
    <w:rsid w:val="00410292"/>
    <w:rsid w:val="00415993"/>
    <w:rsid w:val="00434B4C"/>
    <w:rsid w:val="00447D43"/>
    <w:rsid w:val="00451906"/>
    <w:rsid w:val="00482A2F"/>
    <w:rsid w:val="00487B23"/>
    <w:rsid w:val="004913AB"/>
    <w:rsid w:val="00491CDF"/>
    <w:rsid w:val="00494DDF"/>
    <w:rsid w:val="004A3F0D"/>
    <w:rsid w:val="004D4E69"/>
    <w:rsid w:val="004F0C8B"/>
    <w:rsid w:val="004F17C8"/>
    <w:rsid w:val="0050784D"/>
    <w:rsid w:val="0053381A"/>
    <w:rsid w:val="00543060"/>
    <w:rsid w:val="00552280"/>
    <w:rsid w:val="00572694"/>
    <w:rsid w:val="00595775"/>
    <w:rsid w:val="005F4794"/>
    <w:rsid w:val="00613DCB"/>
    <w:rsid w:val="006407CD"/>
    <w:rsid w:val="00641A7C"/>
    <w:rsid w:val="00644BE8"/>
    <w:rsid w:val="00664E02"/>
    <w:rsid w:val="00672CA0"/>
    <w:rsid w:val="006812BC"/>
    <w:rsid w:val="006E7159"/>
    <w:rsid w:val="006F1FAD"/>
    <w:rsid w:val="00701B5C"/>
    <w:rsid w:val="00722A7B"/>
    <w:rsid w:val="007276CD"/>
    <w:rsid w:val="00741134"/>
    <w:rsid w:val="00770065"/>
    <w:rsid w:val="00781A64"/>
    <w:rsid w:val="00792C88"/>
    <w:rsid w:val="007A1A13"/>
    <w:rsid w:val="007C7984"/>
    <w:rsid w:val="007D3772"/>
    <w:rsid w:val="00857DE3"/>
    <w:rsid w:val="00862EC4"/>
    <w:rsid w:val="00862F74"/>
    <w:rsid w:val="00867906"/>
    <w:rsid w:val="0087710D"/>
    <w:rsid w:val="00894879"/>
    <w:rsid w:val="008B0BD8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3480"/>
    <w:rsid w:val="00A84B77"/>
    <w:rsid w:val="00AC6D78"/>
    <w:rsid w:val="00B2051C"/>
    <w:rsid w:val="00B21972"/>
    <w:rsid w:val="00B46E62"/>
    <w:rsid w:val="00B55C33"/>
    <w:rsid w:val="00B56650"/>
    <w:rsid w:val="00B57912"/>
    <w:rsid w:val="00B7163D"/>
    <w:rsid w:val="00B73A6A"/>
    <w:rsid w:val="00B87070"/>
    <w:rsid w:val="00BA266C"/>
    <w:rsid w:val="00BD00D6"/>
    <w:rsid w:val="00BD1C6C"/>
    <w:rsid w:val="00BE1BA3"/>
    <w:rsid w:val="00BF6FCE"/>
    <w:rsid w:val="00C07354"/>
    <w:rsid w:val="00C12817"/>
    <w:rsid w:val="00C15C49"/>
    <w:rsid w:val="00C346F8"/>
    <w:rsid w:val="00C3785C"/>
    <w:rsid w:val="00C44C52"/>
    <w:rsid w:val="00C715DB"/>
    <w:rsid w:val="00C7243A"/>
    <w:rsid w:val="00C7752D"/>
    <w:rsid w:val="00C87078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46C4"/>
    <w:rsid w:val="00D856F6"/>
    <w:rsid w:val="00D934F0"/>
    <w:rsid w:val="00DA13FD"/>
    <w:rsid w:val="00DF225D"/>
    <w:rsid w:val="00E075E2"/>
    <w:rsid w:val="00E07B79"/>
    <w:rsid w:val="00E23676"/>
    <w:rsid w:val="00E67B6A"/>
    <w:rsid w:val="00E70F6C"/>
    <w:rsid w:val="00E95B41"/>
    <w:rsid w:val="00EB11B9"/>
    <w:rsid w:val="00EB390A"/>
    <w:rsid w:val="00EC0AFE"/>
    <w:rsid w:val="00F03F1F"/>
    <w:rsid w:val="00F23D20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2025-02-03T01:04:00Z</cp:lastPrinted>
  <dcterms:created xsi:type="dcterms:W3CDTF">2025-02-19T02:52:00Z</dcterms:created>
  <dcterms:modified xsi:type="dcterms:W3CDTF">2025-02-20T02:34:00Z</dcterms:modified>
</cp:coreProperties>
</file>