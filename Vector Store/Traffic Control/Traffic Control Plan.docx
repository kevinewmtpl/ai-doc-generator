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BD1C6C">
      <w:pPr>
        <w:rPr>
          <w:sz w:val="24"/>
          <w:lang w:eastAsia="zh-CN"/>
        </w:rPr>
      </w:pPr>
      <w:r>
        <w:rPr>
          <w:sz w:val="24"/>
        </w:rPr>
        <w:t>Date: 31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Aug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F531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</w:t>
      </w:r>
      <w:r w:rsidR="00BD1C6C">
        <w:rPr>
          <w:bCs/>
          <w:sz w:val="24"/>
          <w:szCs w:val="24"/>
          <w:lang w:eastAsia="zh-CN"/>
        </w:rPr>
        <w:t>3/09/22</w:t>
      </w:r>
      <w:r w:rsidR="008F3888">
        <w:rPr>
          <w:bCs/>
          <w:sz w:val="24"/>
          <w:szCs w:val="24"/>
          <w:lang w:eastAsia="zh-CN"/>
        </w:rPr>
        <w:t xml:space="preserve"> (Saturday)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53143" w:rsidP="00F53143">
      <w:pPr>
        <w:pStyle w:val="Heading4"/>
      </w:pPr>
      <w:proofErr w:type="spellStart"/>
      <w:r>
        <w:t>Blk</w:t>
      </w:r>
      <w:proofErr w:type="spellEnd"/>
      <w:r>
        <w:t xml:space="preserve"> 20 Woodlands Link</w:t>
      </w:r>
    </w:p>
    <w:p w:rsidR="00F53143" w:rsidRPr="00F53143" w:rsidRDefault="00F53143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Qian Cheng Engineering #07-26 &amp; #09-34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34B4C">
        <w:rPr>
          <w:sz w:val="24"/>
          <w:lang w:eastAsia="zh-CN"/>
        </w:rPr>
        <w:t xml:space="preserve">Total closure of </w:t>
      </w:r>
      <w:r w:rsidR="00EB11B9">
        <w:rPr>
          <w:sz w:val="24"/>
          <w:lang w:eastAsia="zh-CN"/>
        </w:rPr>
        <w:t xml:space="preserve">2 way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mobile </w:t>
      </w:r>
      <w:r w:rsidR="00E67B6A">
        <w:rPr>
          <w:sz w:val="24"/>
          <w:lang w:eastAsia="zh-CN"/>
        </w:rPr>
        <w:t xml:space="preserve">crane will be park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E67B6A">
        <w:rPr>
          <w:sz w:val="24"/>
          <w:lang w:eastAsia="zh-CN"/>
        </w:rPr>
        <w:t>(refer to sketch attached)</w:t>
      </w:r>
      <w:bookmarkStart w:id="0" w:name="_GoBack"/>
      <w:bookmarkEnd w:id="0"/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Carpark lot no from 516-519 to be closed for vehicle parking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434B4C">
        <w:rPr>
          <w:sz w:val="24"/>
          <w:lang w:eastAsia="zh-CN"/>
        </w:rPr>
        <w:t xml:space="preserve">) Assign 2 traffic controller </w:t>
      </w:r>
      <w:r>
        <w:rPr>
          <w:sz w:val="24"/>
          <w:lang w:eastAsia="zh-CN"/>
        </w:rPr>
        <w:t xml:space="preserve">at both end of barricade area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proofErr w:type="spellStart"/>
      <w:r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663E" w:rsidRDefault="000B663E">
      <w:r>
        <w:separator/>
      </w:r>
    </w:p>
  </w:endnote>
  <w:endnote w:type="continuationSeparator" w:id="0">
    <w:p w:rsidR="000B663E" w:rsidRDefault="000B6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7B6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7B6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663E" w:rsidRDefault="000B663E">
      <w:r>
        <w:separator/>
      </w:r>
    </w:p>
  </w:footnote>
  <w:footnote w:type="continuationSeparator" w:id="0">
    <w:p w:rsidR="000B663E" w:rsidRDefault="000B66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B66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0B663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proofErr w:type="gramStart"/>
    <w:r>
      <w:rPr>
        <w:sz w:val="22"/>
      </w:rPr>
      <w:t>e-</w:t>
    </w:r>
    <w:r w:rsidR="00E07B79">
      <w:rPr>
        <w:sz w:val="22"/>
      </w:rPr>
      <w:t>mail</w:t>
    </w:r>
    <w:proofErr w:type="gramEnd"/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9380C"/>
    <w:rsid w:val="001A3D96"/>
    <w:rsid w:val="00280E65"/>
    <w:rsid w:val="00281171"/>
    <w:rsid w:val="002A1F1E"/>
    <w:rsid w:val="002E34B8"/>
    <w:rsid w:val="002F4DDD"/>
    <w:rsid w:val="00373575"/>
    <w:rsid w:val="00380264"/>
    <w:rsid w:val="00410292"/>
    <w:rsid w:val="00434B4C"/>
    <w:rsid w:val="00451906"/>
    <w:rsid w:val="004913AB"/>
    <w:rsid w:val="00491CDF"/>
    <w:rsid w:val="0053381A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A1A13"/>
    <w:rsid w:val="007D3772"/>
    <w:rsid w:val="00857DE3"/>
    <w:rsid w:val="0087710D"/>
    <w:rsid w:val="00894879"/>
    <w:rsid w:val="008F3888"/>
    <w:rsid w:val="00902F17"/>
    <w:rsid w:val="00934CCF"/>
    <w:rsid w:val="00966F5B"/>
    <w:rsid w:val="009821EE"/>
    <w:rsid w:val="009F5E9D"/>
    <w:rsid w:val="00A10F11"/>
    <w:rsid w:val="00B21972"/>
    <w:rsid w:val="00B56650"/>
    <w:rsid w:val="00B57912"/>
    <w:rsid w:val="00B7163D"/>
    <w:rsid w:val="00BA266C"/>
    <w:rsid w:val="00BD1C6C"/>
    <w:rsid w:val="00BF6FCE"/>
    <w:rsid w:val="00C346F8"/>
    <w:rsid w:val="00C3785C"/>
    <w:rsid w:val="00C44C52"/>
    <w:rsid w:val="00C7243A"/>
    <w:rsid w:val="00C916AC"/>
    <w:rsid w:val="00CB12F1"/>
    <w:rsid w:val="00CC59C2"/>
    <w:rsid w:val="00CD4486"/>
    <w:rsid w:val="00D00F22"/>
    <w:rsid w:val="00D602F2"/>
    <w:rsid w:val="00D83EFC"/>
    <w:rsid w:val="00D856F6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96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1037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2022-09-01T06:21:00Z</cp:lastPrinted>
  <dcterms:created xsi:type="dcterms:W3CDTF">2022-08-31T01:16:00Z</dcterms:created>
  <dcterms:modified xsi:type="dcterms:W3CDTF">2022-09-01T06:26:00Z</dcterms:modified>
</cp:coreProperties>
</file>