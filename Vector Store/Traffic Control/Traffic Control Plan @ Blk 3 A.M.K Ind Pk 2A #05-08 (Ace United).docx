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0FBDA" w14:textId="77777777" w:rsidR="00124C70" w:rsidRDefault="00124C70">
      <w:pPr>
        <w:rPr>
          <w:sz w:val="24"/>
        </w:rPr>
      </w:pPr>
    </w:p>
    <w:p w14:paraId="246AC0B4" w14:textId="293C2923" w:rsidR="000E0C97" w:rsidRDefault="00FB05E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221A8">
        <w:rPr>
          <w:sz w:val="24"/>
        </w:rPr>
        <w:t>2</w:t>
      </w:r>
      <w:r w:rsidR="00877267">
        <w:rPr>
          <w:sz w:val="24"/>
        </w:rPr>
        <w:t>7</w:t>
      </w:r>
      <w:r w:rsidR="00877267" w:rsidRPr="00877267">
        <w:rPr>
          <w:sz w:val="24"/>
          <w:vertAlign w:val="superscript"/>
        </w:rPr>
        <w:t>th</w:t>
      </w:r>
      <w:r w:rsidR="004221A8">
        <w:rPr>
          <w:sz w:val="24"/>
        </w:rPr>
        <w:t xml:space="preserve"> Mar 2025</w:t>
      </w:r>
    </w:p>
    <w:p w14:paraId="3A536584" w14:textId="77777777" w:rsidR="00956D09" w:rsidRDefault="00956D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2ECCA2" w14:textId="60806FF1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126D205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7F94D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C7E862D" w14:textId="57473221" w:rsidR="00E07B79" w:rsidRPr="00F53143" w:rsidRDefault="00FB0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4221A8">
        <w:rPr>
          <w:bCs/>
          <w:sz w:val="24"/>
          <w:szCs w:val="24"/>
          <w:lang w:eastAsia="zh-CN"/>
        </w:rPr>
        <w:t>9/04/25</w:t>
      </w:r>
    </w:p>
    <w:p w14:paraId="7CEE467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12F097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4711B18" w14:textId="3CCB78E5" w:rsidR="00FB05E8" w:rsidRDefault="008772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52291D24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4FDB7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3924A" w14:textId="50680794" w:rsidR="000E0C97" w:rsidRDefault="0044797E" w:rsidP="00F53143">
      <w:pPr>
        <w:pStyle w:val="Heading4"/>
      </w:pPr>
      <w:r>
        <w:t xml:space="preserve">Blk </w:t>
      </w:r>
      <w:r w:rsidR="004221A8">
        <w:t>3</w:t>
      </w:r>
      <w:r>
        <w:t xml:space="preserve"> A.M.K Industrial Pk 2A </w:t>
      </w:r>
      <w:r w:rsidR="004221A8">
        <w:t>#05-08</w:t>
      </w:r>
    </w:p>
    <w:p w14:paraId="262FF8DA" w14:textId="219B445B" w:rsidR="00F53143" w:rsidRPr="00F53143" w:rsidRDefault="004221A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Ace United</w:t>
      </w:r>
      <w:r w:rsidR="0044797E">
        <w:rPr>
          <w:sz w:val="24"/>
          <w:szCs w:val="24"/>
          <w:lang w:eastAsia="zh-CN"/>
        </w:rPr>
        <w:t xml:space="preserve"> Precision Engineering</w:t>
      </w:r>
    </w:p>
    <w:p w14:paraId="196A801D" w14:textId="77777777" w:rsidR="00F53143" w:rsidRPr="00F53143" w:rsidRDefault="00F53143" w:rsidP="00F53143">
      <w:pPr>
        <w:rPr>
          <w:lang w:eastAsia="zh-CN"/>
        </w:rPr>
      </w:pPr>
    </w:p>
    <w:p w14:paraId="25C1A5D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1104D426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014B6683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44A8659D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0B4F1075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336FDF7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1FB9E60B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39BAEA78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52C1D974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71C02B80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451D112" w14:textId="77777777" w:rsidR="00F53143" w:rsidRPr="00F53143" w:rsidRDefault="00F53143" w:rsidP="00F53143">
      <w:pPr>
        <w:rPr>
          <w:sz w:val="24"/>
          <w:lang w:eastAsia="zh-CN"/>
        </w:rPr>
      </w:pPr>
    </w:p>
    <w:p w14:paraId="6EFB7A6D" w14:textId="77777777" w:rsidR="0006597B" w:rsidRDefault="0006597B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01CE9E3F" w14:textId="16C3C223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6E99905B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1443D91E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9ED073A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FB40E" w14:textId="77777777" w:rsidR="004F4420" w:rsidRDefault="004F4420">
      <w:r>
        <w:separator/>
      </w:r>
    </w:p>
  </w:endnote>
  <w:endnote w:type="continuationSeparator" w:id="0">
    <w:p w14:paraId="047BA99D" w14:textId="77777777" w:rsidR="004F4420" w:rsidRDefault="004F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E4435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40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409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400F3" w14:textId="77777777" w:rsidR="004F4420" w:rsidRDefault="004F4420">
      <w:r>
        <w:separator/>
      </w:r>
    </w:p>
  </w:footnote>
  <w:footnote w:type="continuationSeparator" w:id="0">
    <w:p w14:paraId="39DCB7E6" w14:textId="77777777" w:rsidR="004F4420" w:rsidRDefault="004F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8B8F5" w14:textId="4D376091" w:rsidR="000E0C97" w:rsidRPr="00956D09" w:rsidRDefault="004221A8" w:rsidP="00956D0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37DBA2" wp14:editId="6083169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6D0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295C8757" w14:textId="77777777" w:rsidR="000E0C97" w:rsidRDefault="0044797E">
    <w:pPr>
      <w:pStyle w:val="Header"/>
      <w:jc w:val="center"/>
    </w:pPr>
    <w:r>
      <w:t>28 Kranji Loop #05-03, Kranji Green, Singapore 739571</w:t>
    </w:r>
  </w:p>
  <w:p w14:paraId="5DC0E381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44797E">
      <w:t>2826020</w:t>
    </w:r>
  </w:p>
  <w:p w14:paraId="4BE4AFF8" w14:textId="77777777" w:rsidR="000E0C97" w:rsidRDefault="0044797E">
    <w:pPr>
      <w:pStyle w:val="Header"/>
      <w:jc w:val="center"/>
    </w:pPr>
    <w:r>
      <w:t xml:space="preserve">Co.Reg.No: 199603812E    </w:t>
    </w:r>
    <w:r w:rsidR="000E0C97">
      <w:t>GST Reg No. : M2-8923804 – 2</w:t>
    </w:r>
  </w:p>
  <w:p w14:paraId="1F3F8A5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3AB3639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889656">
    <w:abstractNumId w:val="3"/>
  </w:num>
  <w:num w:numId="2" w16cid:durableId="652298416">
    <w:abstractNumId w:val="8"/>
  </w:num>
  <w:num w:numId="3" w16cid:durableId="1428966544">
    <w:abstractNumId w:val="1"/>
  </w:num>
  <w:num w:numId="4" w16cid:durableId="40206086">
    <w:abstractNumId w:val="15"/>
  </w:num>
  <w:num w:numId="5" w16cid:durableId="762334611">
    <w:abstractNumId w:val="9"/>
  </w:num>
  <w:num w:numId="6" w16cid:durableId="360671522">
    <w:abstractNumId w:val="11"/>
  </w:num>
  <w:num w:numId="7" w16cid:durableId="83915165">
    <w:abstractNumId w:val="5"/>
  </w:num>
  <w:num w:numId="8" w16cid:durableId="1272516802">
    <w:abstractNumId w:val="12"/>
  </w:num>
  <w:num w:numId="9" w16cid:durableId="1221483725">
    <w:abstractNumId w:val="2"/>
  </w:num>
  <w:num w:numId="10" w16cid:durableId="2093113471">
    <w:abstractNumId w:val="14"/>
  </w:num>
  <w:num w:numId="11" w16cid:durableId="161448253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1543011">
    <w:abstractNumId w:val="0"/>
  </w:num>
  <w:num w:numId="13" w16cid:durableId="1607999784">
    <w:abstractNumId w:val="6"/>
  </w:num>
  <w:num w:numId="14" w16cid:durableId="612324063">
    <w:abstractNumId w:val="17"/>
  </w:num>
  <w:num w:numId="15" w16cid:durableId="1046834786">
    <w:abstractNumId w:val="13"/>
  </w:num>
  <w:num w:numId="16" w16cid:durableId="2129004457">
    <w:abstractNumId w:val="7"/>
  </w:num>
  <w:num w:numId="17" w16cid:durableId="1330912815">
    <w:abstractNumId w:val="16"/>
  </w:num>
  <w:num w:numId="18" w16cid:durableId="315426773">
    <w:abstractNumId w:val="18"/>
  </w:num>
  <w:num w:numId="19" w16cid:durableId="1543320684">
    <w:abstractNumId w:val="10"/>
  </w:num>
  <w:num w:numId="20" w16cid:durableId="1954555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62991"/>
    <w:rsid w:val="0006597B"/>
    <w:rsid w:val="0009484D"/>
    <w:rsid w:val="000B4097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B0776"/>
    <w:rsid w:val="002C4AA3"/>
    <w:rsid w:val="002E34B8"/>
    <w:rsid w:val="002F4DDD"/>
    <w:rsid w:val="002F5300"/>
    <w:rsid w:val="00373575"/>
    <w:rsid w:val="00380264"/>
    <w:rsid w:val="003B1ED7"/>
    <w:rsid w:val="00410292"/>
    <w:rsid w:val="00415993"/>
    <w:rsid w:val="004221A8"/>
    <w:rsid w:val="00434B4C"/>
    <w:rsid w:val="0044797E"/>
    <w:rsid w:val="00451906"/>
    <w:rsid w:val="00482A2F"/>
    <w:rsid w:val="004913AB"/>
    <w:rsid w:val="00491CDF"/>
    <w:rsid w:val="004D794E"/>
    <w:rsid w:val="004F4420"/>
    <w:rsid w:val="0053381A"/>
    <w:rsid w:val="00572694"/>
    <w:rsid w:val="005A14D1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636D"/>
    <w:rsid w:val="0087710D"/>
    <w:rsid w:val="00877267"/>
    <w:rsid w:val="00894879"/>
    <w:rsid w:val="008F3888"/>
    <w:rsid w:val="00902F17"/>
    <w:rsid w:val="00934CCF"/>
    <w:rsid w:val="00953FC8"/>
    <w:rsid w:val="00956D09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81A89"/>
    <w:rsid w:val="00FA3FFA"/>
    <w:rsid w:val="00F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28AB3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2022-12-06T07:51:00Z</cp:lastPrinted>
  <dcterms:created xsi:type="dcterms:W3CDTF">2025-03-20T06:47:00Z</dcterms:created>
  <dcterms:modified xsi:type="dcterms:W3CDTF">2025-03-26T06:55:00Z</dcterms:modified>
</cp:coreProperties>
</file>