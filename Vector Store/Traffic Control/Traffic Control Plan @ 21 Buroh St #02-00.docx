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0FBDA" w14:textId="77777777" w:rsidR="00124C70" w:rsidRDefault="00124C70">
      <w:pPr>
        <w:rPr>
          <w:sz w:val="24"/>
        </w:rPr>
      </w:pPr>
    </w:p>
    <w:p w14:paraId="246AC0B4" w14:textId="34110804" w:rsidR="000E0C97" w:rsidRDefault="00FB05E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221A8">
        <w:rPr>
          <w:sz w:val="24"/>
        </w:rPr>
        <w:t>2</w:t>
      </w:r>
      <w:r w:rsidR="002A553A">
        <w:rPr>
          <w:sz w:val="24"/>
        </w:rPr>
        <w:t>8</w:t>
      </w:r>
      <w:r w:rsidR="00877267" w:rsidRPr="00877267">
        <w:rPr>
          <w:sz w:val="24"/>
          <w:vertAlign w:val="superscript"/>
        </w:rPr>
        <w:t>th</w:t>
      </w:r>
      <w:r w:rsidR="004221A8">
        <w:rPr>
          <w:sz w:val="24"/>
        </w:rPr>
        <w:t xml:space="preserve"> Mar 2025</w:t>
      </w:r>
    </w:p>
    <w:p w14:paraId="3A536584" w14:textId="77777777" w:rsidR="00956D09" w:rsidRDefault="00956D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42ECCA2" w14:textId="60806FF1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126D205F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F7F94D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C7E862D" w14:textId="331F9583" w:rsidR="00E07B79" w:rsidRPr="00F53143" w:rsidRDefault="002A55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2-4</w:t>
      </w:r>
      <w:r w:rsidR="004221A8">
        <w:rPr>
          <w:bCs/>
          <w:sz w:val="24"/>
          <w:szCs w:val="24"/>
          <w:lang w:eastAsia="zh-CN"/>
        </w:rPr>
        <w:t>/04/25</w:t>
      </w:r>
    </w:p>
    <w:p w14:paraId="7CEE467C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12F097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14711B18" w14:textId="3CCB78E5" w:rsidR="00FB05E8" w:rsidRDefault="008772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14:paraId="52291D24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E4FDB7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8A3924A" w14:textId="44A7CED6" w:rsidR="000E0C97" w:rsidRDefault="002A553A" w:rsidP="00F53143">
      <w:pPr>
        <w:pStyle w:val="Heading4"/>
      </w:pPr>
      <w:r>
        <w:t xml:space="preserve">21 </w:t>
      </w:r>
      <w:proofErr w:type="spellStart"/>
      <w:r>
        <w:t>Buroh</w:t>
      </w:r>
      <w:proofErr w:type="spellEnd"/>
      <w:r>
        <w:t xml:space="preserve"> St #02-00</w:t>
      </w:r>
    </w:p>
    <w:p w14:paraId="262FF8DA" w14:textId="05E13595" w:rsidR="00F53143" w:rsidRPr="00F53143" w:rsidRDefault="002A553A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Q n Q</w:t>
      </w:r>
      <w:r w:rsidR="0044797E">
        <w:rPr>
          <w:sz w:val="24"/>
          <w:szCs w:val="24"/>
          <w:lang w:eastAsia="zh-CN"/>
        </w:rPr>
        <w:t xml:space="preserve"> Engineering</w:t>
      </w:r>
    </w:p>
    <w:p w14:paraId="196A801D" w14:textId="77777777" w:rsidR="00F53143" w:rsidRPr="00F53143" w:rsidRDefault="00F53143" w:rsidP="00F53143">
      <w:pPr>
        <w:rPr>
          <w:lang w:eastAsia="zh-CN"/>
        </w:rPr>
      </w:pPr>
    </w:p>
    <w:p w14:paraId="25C1A5DD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1104D426" w14:textId="77777777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temporary closure of lane for hoisting work</w:t>
      </w:r>
    </w:p>
    <w:p w14:paraId="014B6683" w14:textId="77777777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 xml:space="preserve">crane will be </w:t>
      </w:r>
      <w:proofErr w:type="gramStart"/>
      <w:r w:rsidR="00953FC8">
        <w:rPr>
          <w:sz w:val="24"/>
          <w:lang w:eastAsia="zh-CN"/>
        </w:rPr>
        <w:t>deploy</w:t>
      </w:r>
      <w:proofErr w:type="gramEnd"/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44A8659D" w14:textId="77777777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Barricade off lifting area with safety cones, red/white tape and lifting in operation signage to ensure no unauthorized entry into the lifting zone </w:t>
      </w:r>
    </w:p>
    <w:p w14:paraId="0B4F1075" w14:textId="77777777"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7336FDF7" w14:textId="77777777" w:rsidR="00434B4C" w:rsidRPr="00434B4C" w:rsidRDefault="007C7ECA" w:rsidP="00434B4C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 w:rsidR="005F4794"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1FB9E60B" w14:textId="77777777" w:rsidR="00E07B79" w:rsidRDefault="007C7ECA" w:rsidP="008F3888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39BAEA78" w14:textId="7777777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52C1D974" w14:textId="77777777"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>) Safety and warning signboard to be place at work area</w:t>
      </w:r>
    </w:p>
    <w:p w14:paraId="71C02B80" w14:textId="77777777"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9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451D112" w14:textId="77777777" w:rsidR="00F53143" w:rsidRPr="00F53143" w:rsidRDefault="00F53143" w:rsidP="00F53143">
      <w:pPr>
        <w:rPr>
          <w:sz w:val="24"/>
          <w:lang w:eastAsia="zh-CN"/>
        </w:rPr>
      </w:pPr>
    </w:p>
    <w:p w14:paraId="6EFB7A6D" w14:textId="77777777" w:rsidR="0006597B" w:rsidRDefault="0006597B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6410A6A3" w14:textId="77777777" w:rsidR="002A553A" w:rsidRDefault="002A553A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01CE9E3F" w14:textId="5DB7825A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6E99905B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1443D91E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9ED073A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38A522" w14:textId="77777777" w:rsidR="00B36DDA" w:rsidRDefault="00B36DDA">
      <w:r>
        <w:separator/>
      </w:r>
    </w:p>
  </w:endnote>
  <w:endnote w:type="continuationSeparator" w:id="0">
    <w:p w14:paraId="2D074314" w14:textId="77777777" w:rsidR="00B36DDA" w:rsidRDefault="00B3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3E4435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409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409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C56609" w14:textId="77777777" w:rsidR="00B36DDA" w:rsidRDefault="00B36DDA">
      <w:r>
        <w:separator/>
      </w:r>
    </w:p>
  </w:footnote>
  <w:footnote w:type="continuationSeparator" w:id="0">
    <w:p w14:paraId="74376FFD" w14:textId="77777777" w:rsidR="00B36DDA" w:rsidRDefault="00B36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8B8F5" w14:textId="4D376091" w:rsidR="000E0C97" w:rsidRPr="00956D09" w:rsidRDefault="004221A8" w:rsidP="00956D0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C37DBA2" wp14:editId="6083169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6D0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295C8757" w14:textId="77777777" w:rsidR="000E0C97" w:rsidRDefault="0044797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DC0E381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44797E">
      <w:t>2826020</w:t>
    </w:r>
  </w:p>
  <w:p w14:paraId="4BE4AFF8" w14:textId="77777777" w:rsidR="000E0C97" w:rsidRDefault="0044797E">
    <w:pPr>
      <w:pStyle w:val="Header"/>
      <w:jc w:val="center"/>
    </w:pPr>
    <w:proofErr w:type="spellStart"/>
    <w:proofErr w:type="gramStart"/>
    <w:r>
      <w:t>Co.Reg.No</w:t>
    </w:r>
    <w:proofErr w:type="spellEnd"/>
    <w:proofErr w:type="gramEnd"/>
    <w:r>
      <w:t xml:space="preserve">: 199603812E    </w:t>
    </w:r>
    <w:r w:rsidR="000E0C97">
      <w:t>GST Reg No. : M2-8923804 – 2</w:t>
    </w:r>
  </w:p>
  <w:p w14:paraId="1F3F8A59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3AB3639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889656">
    <w:abstractNumId w:val="3"/>
  </w:num>
  <w:num w:numId="2" w16cid:durableId="652298416">
    <w:abstractNumId w:val="8"/>
  </w:num>
  <w:num w:numId="3" w16cid:durableId="1428966544">
    <w:abstractNumId w:val="1"/>
  </w:num>
  <w:num w:numId="4" w16cid:durableId="40206086">
    <w:abstractNumId w:val="15"/>
  </w:num>
  <w:num w:numId="5" w16cid:durableId="762334611">
    <w:abstractNumId w:val="9"/>
  </w:num>
  <w:num w:numId="6" w16cid:durableId="360671522">
    <w:abstractNumId w:val="11"/>
  </w:num>
  <w:num w:numId="7" w16cid:durableId="83915165">
    <w:abstractNumId w:val="5"/>
  </w:num>
  <w:num w:numId="8" w16cid:durableId="1272516802">
    <w:abstractNumId w:val="12"/>
  </w:num>
  <w:num w:numId="9" w16cid:durableId="1221483725">
    <w:abstractNumId w:val="2"/>
  </w:num>
  <w:num w:numId="10" w16cid:durableId="2093113471">
    <w:abstractNumId w:val="14"/>
  </w:num>
  <w:num w:numId="11" w16cid:durableId="161448253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21543011">
    <w:abstractNumId w:val="0"/>
  </w:num>
  <w:num w:numId="13" w16cid:durableId="1607999784">
    <w:abstractNumId w:val="6"/>
  </w:num>
  <w:num w:numId="14" w16cid:durableId="612324063">
    <w:abstractNumId w:val="17"/>
  </w:num>
  <w:num w:numId="15" w16cid:durableId="1046834786">
    <w:abstractNumId w:val="13"/>
  </w:num>
  <w:num w:numId="16" w16cid:durableId="2129004457">
    <w:abstractNumId w:val="7"/>
  </w:num>
  <w:num w:numId="17" w16cid:durableId="1330912815">
    <w:abstractNumId w:val="16"/>
  </w:num>
  <w:num w:numId="18" w16cid:durableId="315426773">
    <w:abstractNumId w:val="18"/>
  </w:num>
  <w:num w:numId="19" w16cid:durableId="1543320684">
    <w:abstractNumId w:val="10"/>
  </w:num>
  <w:num w:numId="20" w16cid:durableId="1954555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62991"/>
    <w:rsid w:val="0006597B"/>
    <w:rsid w:val="0009484D"/>
    <w:rsid w:val="000B4097"/>
    <w:rsid w:val="000B663E"/>
    <w:rsid w:val="000E0C97"/>
    <w:rsid w:val="00115596"/>
    <w:rsid w:val="00124C70"/>
    <w:rsid w:val="00134F09"/>
    <w:rsid w:val="0019380C"/>
    <w:rsid w:val="001A3D96"/>
    <w:rsid w:val="002670A6"/>
    <w:rsid w:val="00280E65"/>
    <w:rsid w:val="00281171"/>
    <w:rsid w:val="002A1F1E"/>
    <w:rsid w:val="002A553A"/>
    <w:rsid w:val="002B0776"/>
    <w:rsid w:val="002C4AA3"/>
    <w:rsid w:val="002E34B8"/>
    <w:rsid w:val="002F4DDD"/>
    <w:rsid w:val="002F5300"/>
    <w:rsid w:val="00373575"/>
    <w:rsid w:val="00380264"/>
    <w:rsid w:val="003B1ED7"/>
    <w:rsid w:val="00410292"/>
    <w:rsid w:val="00415993"/>
    <w:rsid w:val="004221A8"/>
    <w:rsid w:val="00434B4C"/>
    <w:rsid w:val="0044797E"/>
    <w:rsid w:val="00451906"/>
    <w:rsid w:val="00482A2F"/>
    <w:rsid w:val="004913AB"/>
    <w:rsid w:val="00491CDF"/>
    <w:rsid w:val="004D794E"/>
    <w:rsid w:val="004F4420"/>
    <w:rsid w:val="0053381A"/>
    <w:rsid w:val="00572694"/>
    <w:rsid w:val="005A14D1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C7ECA"/>
    <w:rsid w:val="007D3772"/>
    <w:rsid w:val="00857DE3"/>
    <w:rsid w:val="00862EC4"/>
    <w:rsid w:val="0087636D"/>
    <w:rsid w:val="0087710D"/>
    <w:rsid w:val="00877267"/>
    <w:rsid w:val="00894879"/>
    <w:rsid w:val="008F3888"/>
    <w:rsid w:val="00902F17"/>
    <w:rsid w:val="00934CCF"/>
    <w:rsid w:val="00953FC8"/>
    <w:rsid w:val="00956D09"/>
    <w:rsid w:val="00966F5B"/>
    <w:rsid w:val="009821EE"/>
    <w:rsid w:val="00991185"/>
    <w:rsid w:val="009F5E9D"/>
    <w:rsid w:val="00A05978"/>
    <w:rsid w:val="00A10F11"/>
    <w:rsid w:val="00A43DE0"/>
    <w:rsid w:val="00A50158"/>
    <w:rsid w:val="00B2051C"/>
    <w:rsid w:val="00B21972"/>
    <w:rsid w:val="00B36DDA"/>
    <w:rsid w:val="00B56650"/>
    <w:rsid w:val="00B57912"/>
    <w:rsid w:val="00B7163D"/>
    <w:rsid w:val="00BA266C"/>
    <w:rsid w:val="00BD00D6"/>
    <w:rsid w:val="00BD1C6C"/>
    <w:rsid w:val="00BE1BA3"/>
    <w:rsid w:val="00BF6FCE"/>
    <w:rsid w:val="00C346F8"/>
    <w:rsid w:val="00C3785C"/>
    <w:rsid w:val="00C415DD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C4686"/>
    <w:rsid w:val="00DE2276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81A89"/>
    <w:rsid w:val="00FA3FFA"/>
    <w:rsid w:val="00FB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28AB3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2022-12-06T07:51:00Z</cp:lastPrinted>
  <dcterms:created xsi:type="dcterms:W3CDTF">2025-03-28T02:43:00Z</dcterms:created>
  <dcterms:modified xsi:type="dcterms:W3CDTF">2025-03-28T02:43:00Z</dcterms:modified>
</cp:coreProperties>
</file>