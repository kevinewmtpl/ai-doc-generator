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291141AA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55824">
        <w:rPr>
          <w:sz w:val="24"/>
        </w:rPr>
        <w:t>3</w:t>
      </w:r>
      <w:r w:rsidR="00355824" w:rsidRPr="00355824">
        <w:rPr>
          <w:sz w:val="24"/>
          <w:vertAlign w:val="superscript"/>
        </w:rPr>
        <w:t>rd</w:t>
      </w:r>
      <w:r w:rsidR="00355824">
        <w:rPr>
          <w:sz w:val="24"/>
        </w:rPr>
        <w:t xml:space="preserve"> Sep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34736874" w:rsidR="00E07B79" w:rsidRPr="00F53143" w:rsidRDefault="0035582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06/09</w:t>
      </w:r>
      <w:r w:rsidR="00501B08">
        <w:rPr>
          <w:bCs/>
          <w:sz w:val="24"/>
          <w:szCs w:val="24"/>
          <w:lang w:eastAsia="zh-CN"/>
        </w:rPr>
        <w:t>/25</w:t>
      </w:r>
      <w:r w:rsidR="00BB21C9">
        <w:rPr>
          <w:bCs/>
          <w:sz w:val="24"/>
          <w:szCs w:val="24"/>
          <w:lang w:eastAsia="zh-CN"/>
        </w:rPr>
        <w:t xml:space="preserve"> (Saturday)</w:t>
      </w:r>
    </w:p>
    <w:p w14:paraId="5AEE8ED9" w14:textId="77777777" w:rsidR="00C219EE" w:rsidRDefault="00C219EE" w:rsidP="00C219E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5DA69AA" w14:textId="3E443D40" w:rsidR="00C219EE" w:rsidRDefault="00C219EE" w:rsidP="00C219E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5714A0AF" w14:textId="77777777" w:rsidR="00C219EE" w:rsidRDefault="00C219EE" w:rsidP="00C219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2B0436C3" w14:textId="7714FF19" w:rsidR="00C219EE" w:rsidRDefault="00355824" w:rsidP="006D6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219EE">
        <w:rPr>
          <w:bCs/>
          <w:sz w:val="24"/>
          <w:szCs w:val="24"/>
          <w:lang w:eastAsia="zh-CN"/>
        </w:rPr>
        <w:t xml:space="preserve"> am </w:t>
      </w:r>
    </w:p>
    <w:p w14:paraId="2B7637A3" w14:textId="77777777" w:rsidR="00C219EE" w:rsidRPr="00C219EE" w:rsidRDefault="00C219EE" w:rsidP="006D6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3DACD8C1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65994891" w:rsidR="006D6E50" w:rsidRDefault="006D6E50" w:rsidP="006D6E50">
      <w:pPr>
        <w:pStyle w:val="Heading4"/>
      </w:pPr>
      <w:r>
        <w:t>Blk 900</w:t>
      </w:r>
      <w:r w:rsidR="00355824">
        <w:t>6</w:t>
      </w:r>
      <w:r>
        <w:t xml:space="preserve"> Tampines St 93 #0</w:t>
      </w:r>
      <w:r w:rsidR="00355824">
        <w:t>3--212</w:t>
      </w:r>
    </w:p>
    <w:p w14:paraId="3DE18DA1" w14:textId="12CBFE7F" w:rsidR="006D6E50" w:rsidRPr="00F53143" w:rsidRDefault="00355824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Tay &amp; Chong Enterprise And</w:t>
      </w:r>
      <w:r w:rsidR="006D6E50">
        <w:rPr>
          <w:sz w:val="24"/>
          <w:szCs w:val="24"/>
          <w:lang w:eastAsia="zh-CN"/>
        </w:rPr>
        <w:t xml:space="preserve"> Engineering </w:t>
      </w:r>
    </w:p>
    <w:p w14:paraId="27358587" w14:textId="77777777" w:rsid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1E8A8B71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7C836983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</w:t>
      </w:r>
      <w:r w:rsidR="00C219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  <w:r w:rsidR="00355824">
        <w:rPr>
          <w:sz w:val="24"/>
          <w:lang w:eastAsia="zh-CN"/>
        </w:rPr>
        <w:t xml:space="preserve"> </w:t>
      </w:r>
      <w:r w:rsidR="00355824">
        <w:rPr>
          <w:sz w:val="24"/>
          <w:lang w:eastAsia="zh-CN"/>
        </w:rPr>
        <w:t xml:space="preserve">(refer to attached </w:t>
      </w:r>
      <w:r w:rsidR="00355824">
        <w:rPr>
          <w:sz w:val="24"/>
          <w:lang w:eastAsia="zh-CN"/>
        </w:rPr>
        <w:t>drawing</w:t>
      </w:r>
      <w:r w:rsidR="00355824">
        <w:rPr>
          <w:sz w:val="24"/>
          <w:lang w:eastAsia="zh-CN"/>
        </w:rPr>
        <w:t>)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7AF2A587" w14:textId="1659B651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</w:t>
      </w:r>
    </w:p>
    <w:p w14:paraId="0D692915" w14:textId="77777777" w:rsidR="0059310E" w:rsidRDefault="0059310E" w:rsidP="00434B4C">
      <w:pPr>
        <w:rPr>
          <w:sz w:val="24"/>
          <w:lang w:eastAsia="zh-CN"/>
        </w:rPr>
      </w:pPr>
    </w:p>
    <w:p w14:paraId="1377CB7D" w14:textId="49BC0B8E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C219EE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traffic controller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75C647A9" w14:textId="0EE3B2FA" w:rsidR="008F3888" w:rsidRDefault="0059310E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07A73A52" w:rsidR="008F3888" w:rsidRDefault="0059310E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792B9" w14:textId="77777777" w:rsidR="00194F69" w:rsidRDefault="00194F69">
      <w:r>
        <w:separator/>
      </w:r>
    </w:p>
  </w:endnote>
  <w:endnote w:type="continuationSeparator" w:id="0">
    <w:p w14:paraId="1AABF5B8" w14:textId="77777777" w:rsidR="00194F69" w:rsidRDefault="0019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0A65B" w14:textId="77777777" w:rsidR="00194F69" w:rsidRDefault="00194F69">
      <w:r>
        <w:separator/>
      </w:r>
    </w:p>
  </w:footnote>
  <w:footnote w:type="continuationSeparator" w:id="0">
    <w:p w14:paraId="76A6097C" w14:textId="77777777" w:rsidR="00194F69" w:rsidRDefault="00194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>GST Reg No. :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80014"/>
    <w:rsid w:val="0009484D"/>
    <w:rsid w:val="000B663E"/>
    <w:rsid w:val="000E0C97"/>
    <w:rsid w:val="00115596"/>
    <w:rsid w:val="00124C70"/>
    <w:rsid w:val="00134F09"/>
    <w:rsid w:val="0019380C"/>
    <w:rsid w:val="00194F69"/>
    <w:rsid w:val="001A3D96"/>
    <w:rsid w:val="001B66B6"/>
    <w:rsid w:val="00253F5E"/>
    <w:rsid w:val="002670A6"/>
    <w:rsid w:val="00280E65"/>
    <w:rsid w:val="00281171"/>
    <w:rsid w:val="00290B8C"/>
    <w:rsid w:val="002A1F1E"/>
    <w:rsid w:val="002C4AA3"/>
    <w:rsid w:val="002E34B8"/>
    <w:rsid w:val="002F4DDD"/>
    <w:rsid w:val="002F5300"/>
    <w:rsid w:val="00355824"/>
    <w:rsid w:val="00373575"/>
    <w:rsid w:val="00380264"/>
    <w:rsid w:val="003E20AE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72694"/>
    <w:rsid w:val="0059310E"/>
    <w:rsid w:val="005F4794"/>
    <w:rsid w:val="00613DCB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70065"/>
    <w:rsid w:val="00790637"/>
    <w:rsid w:val="007910B1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898"/>
    <w:rsid w:val="00A05978"/>
    <w:rsid w:val="00A10F11"/>
    <w:rsid w:val="00A50158"/>
    <w:rsid w:val="00A626DE"/>
    <w:rsid w:val="00B2051C"/>
    <w:rsid w:val="00B21972"/>
    <w:rsid w:val="00B56650"/>
    <w:rsid w:val="00B57912"/>
    <w:rsid w:val="00B7163D"/>
    <w:rsid w:val="00B8261B"/>
    <w:rsid w:val="00BA266C"/>
    <w:rsid w:val="00BB21C9"/>
    <w:rsid w:val="00BD00D6"/>
    <w:rsid w:val="00BD1C6C"/>
    <w:rsid w:val="00BE1BA3"/>
    <w:rsid w:val="00BF6FCE"/>
    <w:rsid w:val="00C219E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A13FD"/>
    <w:rsid w:val="00DC4686"/>
    <w:rsid w:val="00DF225D"/>
    <w:rsid w:val="00E07B79"/>
    <w:rsid w:val="00E16FD0"/>
    <w:rsid w:val="00E66554"/>
    <w:rsid w:val="00E67B6A"/>
    <w:rsid w:val="00E70F6C"/>
    <w:rsid w:val="00EB11B9"/>
    <w:rsid w:val="00EB390A"/>
    <w:rsid w:val="00EC0AFE"/>
    <w:rsid w:val="00F338D8"/>
    <w:rsid w:val="00F53143"/>
    <w:rsid w:val="00F54FF1"/>
    <w:rsid w:val="00F80524"/>
    <w:rsid w:val="00FA06A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2022-12-06T07:51:00Z</cp:lastPrinted>
  <dcterms:created xsi:type="dcterms:W3CDTF">2025-09-03T01:25:00Z</dcterms:created>
  <dcterms:modified xsi:type="dcterms:W3CDTF">2025-09-03T01:51:00Z</dcterms:modified>
</cp:coreProperties>
</file>