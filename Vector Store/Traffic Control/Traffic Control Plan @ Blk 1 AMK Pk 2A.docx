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5C0446">
      <w:pPr>
        <w:rPr>
          <w:sz w:val="24"/>
          <w:lang w:eastAsia="zh-CN"/>
        </w:rPr>
      </w:pPr>
      <w:r>
        <w:rPr>
          <w:sz w:val="24"/>
        </w:rPr>
        <w:t>Date: 15</w:t>
      </w:r>
      <w:r w:rsidR="001F6C6E" w:rsidRPr="001F6C6E">
        <w:rPr>
          <w:sz w:val="24"/>
          <w:vertAlign w:val="superscript"/>
        </w:rPr>
        <w:t>th</w:t>
      </w:r>
      <w:r w:rsidR="001F6C6E">
        <w:rPr>
          <w:sz w:val="24"/>
        </w:rPr>
        <w:t xml:space="preserve"> July</w:t>
      </w:r>
      <w:r w:rsidR="00482A2F">
        <w:rPr>
          <w:sz w:val="24"/>
        </w:rPr>
        <w:t xml:space="preserve"> 2024</w:t>
      </w: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014049">
        <w:rPr>
          <w:rFonts w:hint="eastAsia"/>
          <w:b/>
          <w:bCs/>
          <w:sz w:val="32"/>
          <w:u w:val="single"/>
          <w:lang w:eastAsia="zh-CN"/>
        </w:rPr>
        <w:t>schedule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 </w:t>
      </w:r>
    </w:p>
    <w:p w:rsidR="00014049" w:rsidRDefault="001F6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</w:t>
      </w:r>
      <w:r w:rsidR="005C0446">
        <w:rPr>
          <w:bCs/>
          <w:sz w:val="24"/>
          <w:szCs w:val="24"/>
          <w:lang w:eastAsia="zh-CN"/>
        </w:rPr>
        <w:t>2</w:t>
      </w:r>
      <w:r w:rsidR="00014049">
        <w:rPr>
          <w:bCs/>
          <w:sz w:val="24"/>
          <w:szCs w:val="24"/>
          <w:lang w:eastAsia="zh-CN"/>
        </w:rPr>
        <w:t xml:space="preserve">/08/24 </w:t>
      </w:r>
      <w:r w:rsidR="005C0446">
        <w:rPr>
          <w:bCs/>
          <w:sz w:val="24"/>
          <w:szCs w:val="24"/>
          <w:lang w:eastAsia="zh-CN"/>
        </w:rPr>
        <w:t>(Thurs</w:t>
      </w:r>
      <w:r>
        <w:rPr>
          <w:bCs/>
          <w:sz w:val="24"/>
          <w:szCs w:val="24"/>
          <w:lang w:eastAsia="zh-CN"/>
        </w:rPr>
        <w:t>day)</w:t>
      </w:r>
    </w:p>
    <w:p w:rsidR="005C0446" w:rsidRPr="005C0446" w:rsidRDefault="005C04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62EC4" w:rsidRDefault="005C044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</w:t>
      </w:r>
      <w:r w:rsidR="00862EC4">
        <w:rPr>
          <w:b/>
          <w:bCs/>
          <w:sz w:val="32"/>
          <w:szCs w:val="32"/>
          <w:u w:val="single"/>
          <w:lang w:eastAsia="zh-CN"/>
        </w:rPr>
        <w:t>Operation</w:t>
      </w:r>
    </w:p>
    <w:p w:rsidR="00862EC4" w:rsidRDefault="001F6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07354">
        <w:rPr>
          <w:bCs/>
          <w:sz w:val="24"/>
          <w:szCs w:val="24"/>
          <w:lang w:eastAsia="zh-CN"/>
        </w:rPr>
        <w:t xml:space="preserve"> am 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5C0446" w:rsidP="00F53143">
      <w:pPr>
        <w:pStyle w:val="Heading4"/>
      </w:pPr>
      <w:r>
        <w:t>Blk 1 A.M.K Pk 2A #01-07</w:t>
      </w:r>
    </w:p>
    <w:p w:rsidR="006812BC" w:rsidRPr="00F53143" w:rsidRDefault="005C0446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Hiang Li Engineering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5C0446">
        <w:rPr>
          <w:sz w:val="24"/>
          <w:lang w:eastAsia="zh-CN"/>
        </w:rPr>
        <w:t>Barricade off work</w:t>
      </w:r>
      <w:r>
        <w:rPr>
          <w:sz w:val="24"/>
          <w:lang w:eastAsia="zh-CN"/>
        </w:rPr>
        <w:t xml:space="preserve"> area wi</w:t>
      </w:r>
      <w:r w:rsidR="005C0446">
        <w:rPr>
          <w:sz w:val="24"/>
          <w:lang w:eastAsia="zh-CN"/>
        </w:rPr>
        <w:t>th safety cones, red/white tape</w:t>
      </w:r>
      <w:r>
        <w:rPr>
          <w:sz w:val="24"/>
          <w:lang w:eastAsia="zh-CN"/>
        </w:rPr>
        <w:t xml:space="preserve"> to ensure no una</w:t>
      </w:r>
      <w:r w:rsidR="005C0446">
        <w:rPr>
          <w:sz w:val="24"/>
          <w:lang w:eastAsia="zh-CN"/>
        </w:rPr>
        <w:t>uthorized entry into the working</w:t>
      </w:r>
      <w:r>
        <w:rPr>
          <w:sz w:val="24"/>
          <w:lang w:eastAsia="zh-CN"/>
        </w:rPr>
        <w:t xml:space="preserve"> zone </w:t>
      </w:r>
    </w:p>
    <w:p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63EE" w:rsidRDefault="008563EE">
      <w:r>
        <w:separator/>
      </w:r>
    </w:p>
  </w:endnote>
  <w:endnote w:type="continuationSeparator" w:id="0">
    <w:p w:rsidR="008563EE" w:rsidRDefault="00856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C044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C044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63EE" w:rsidRDefault="008563EE">
      <w:r>
        <w:separator/>
      </w:r>
    </w:p>
  </w:footnote>
  <w:footnote w:type="continuationSeparator" w:id="0">
    <w:p w:rsidR="008563EE" w:rsidRDefault="008563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8563E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6812BC">
    <w:pPr>
      <w:pStyle w:val="Header"/>
      <w:jc w:val="center"/>
    </w:pPr>
    <w:r>
      <w:t>No. 28 Kranji Loop #05-03, Kranji Green, Singapore 739571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6812BC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8563E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5"/>
  </w:num>
  <w:num w:numId="5">
    <w:abstractNumId w:val="9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7"/>
  </w:num>
  <w:num w:numId="15">
    <w:abstractNumId w:val="13"/>
  </w:num>
  <w:num w:numId="16">
    <w:abstractNumId w:val="7"/>
  </w:num>
  <w:num w:numId="17">
    <w:abstractNumId w:val="16"/>
  </w:num>
  <w:num w:numId="18">
    <w:abstractNumId w:val="18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304"/>
    <w:rsid w:val="00007C30"/>
    <w:rsid w:val="00014049"/>
    <w:rsid w:val="00020C2A"/>
    <w:rsid w:val="0009484D"/>
    <w:rsid w:val="000B663E"/>
    <w:rsid w:val="000D0A6F"/>
    <w:rsid w:val="000E0C97"/>
    <w:rsid w:val="00115596"/>
    <w:rsid w:val="00124C70"/>
    <w:rsid w:val="00134F09"/>
    <w:rsid w:val="0019380C"/>
    <w:rsid w:val="001A3D96"/>
    <w:rsid w:val="001A4C99"/>
    <w:rsid w:val="001F6C6E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3B59D9"/>
    <w:rsid w:val="00410292"/>
    <w:rsid w:val="00415993"/>
    <w:rsid w:val="00434B4C"/>
    <w:rsid w:val="00451906"/>
    <w:rsid w:val="00482A2F"/>
    <w:rsid w:val="004913AB"/>
    <w:rsid w:val="00491CDF"/>
    <w:rsid w:val="004D4E69"/>
    <w:rsid w:val="004F0C8B"/>
    <w:rsid w:val="004F17C8"/>
    <w:rsid w:val="0050784D"/>
    <w:rsid w:val="0053381A"/>
    <w:rsid w:val="00572694"/>
    <w:rsid w:val="005C0446"/>
    <w:rsid w:val="005F4794"/>
    <w:rsid w:val="00613DCB"/>
    <w:rsid w:val="006407CD"/>
    <w:rsid w:val="00664E02"/>
    <w:rsid w:val="00672CA0"/>
    <w:rsid w:val="006812BC"/>
    <w:rsid w:val="006F1FAD"/>
    <w:rsid w:val="00701B5C"/>
    <w:rsid w:val="00722A7B"/>
    <w:rsid w:val="007276CD"/>
    <w:rsid w:val="00770065"/>
    <w:rsid w:val="00781A64"/>
    <w:rsid w:val="00792C88"/>
    <w:rsid w:val="007A1A13"/>
    <w:rsid w:val="007D3772"/>
    <w:rsid w:val="008563EE"/>
    <w:rsid w:val="00857DE3"/>
    <w:rsid w:val="00862EC4"/>
    <w:rsid w:val="00867906"/>
    <w:rsid w:val="0087710D"/>
    <w:rsid w:val="00894879"/>
    <w:rsid w:val="008D5400"/>
    <w:rsid w:val="008F3888"/>
    <w:rsid w:val="00902F17"/>
    <w:rsid w:val="00934CCF"/>
    <w:rsid w:val="00953FC8"/>
    <w:rsid w:val="00966785"/>
    <w:rsid w:val="00966F5B"/>
    <w:rsid w:val="009821EE"/>
    <w:rsid w:val="00991185"/>
    <w:rsid w:val="009F5E9D"/>
    <w:rsid w:val="00A05978"/>
    <w:rsid w:val="00A10F11"/>
    <w:rsid w:val="00A50158"/>
    <w:rsid w:val="00A84B77"/>
    <w:rsid w:val="00AC6D78"/>
    <w:rsid w:val="00B2051C"/>
    <w:rsid w:val="00B21972"/>
    <w:rsid w:val="00B56650"/>
    <w:rsid w:val="00B57912"/>
    <w:rsid w:val="00B7163D"/>
    <w:rsid w:val="00BA266C"/>
    <w:rsid w:val="00BD00D6"/>
    <w:rsid w:val="00BD1C6C"/>
    <w:rsid w:val="00BE0000"/>
    <w:rsid w:val="00BE1BA3"/>
    <w:rsid w:val="00BF6FCE"/>
    <w:rsid w:val="00C07354"/>
    <w:rsid w:val="00C12817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CD68C9"/>
    <w:rsid w:val="00D00F22"/>
    <w:rsid w:val="00D07C99"/>
    <w:rsid w:val="00D602F2"/>
    <w:rsid w:val="00D83EFC"/>
    <w:rsid w:val="00D856F6"/>
    <w:rsid w:val="00D934F0"/>
    <w:rsid w:val="00DA13FD"/>
    <w:rsid w:val="00DF225D"/>
    <w:rsid w:val="00E075E2"/>
    <w:rsid w:val="00E07B79"/>
    <w:rsid w:val="00E67B6A"/>
    <w:rsid w:val="00E70F6C"/>
    <w:rsid w:val="00EB11B9"/>
    <w:rsid w:val="00EB390A"/>
    <w:rsid w:val="00EC0AFE"/>
    <w:rsid w:val="00F03F1F"/>
    <w:rsid w:val="00F338D8"/>
    <w:rsid w:val="00F53143"/>
    <w:rsid w:val="00F54FF1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1026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2024-07-31T07:11:00Z</cp:lastPrinted>
  <dcterms:created xsi:type="dcterms:W3CDTF">2024-08-15T01:19:00Z</dcterms:created>
  <dcterms:modified xsi:type="dcterms:W3CDTF">2024-08-15T01:19:00Z</dcterms:modified>
</cp:coreProperties>
</file>