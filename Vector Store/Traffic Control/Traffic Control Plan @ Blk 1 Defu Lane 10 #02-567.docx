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68A65" w14:textId="367F62BC" w:rsidR="000E0C97" w:rsidRDefault="0059577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62F74">
        <w:rPr>
          <w:sz w:val="24"/>
        </w:rPr>
        <w:t>18</w:t>
      </w:r>
      <w:r w:rsidR="00862F74" w:rsidRPr="00862F74">
        <w:rPr>
          <w:sz w:val="24"/>
          <w:vertAlign w:val="superscript"/>
        </w:rPr>
        <w:t>th</w:t>
      </w:r>
      <w:r w:rsidR="00862F74">
        <w:rPr>
          <w:sz w:val="24"/>
        </w:rPr>
        <w:t xml:space="preserve"> Dec</w:t>
      </w:r>
      <w:r w:rsidR="00482A2F">
        <w:rPr>
          <w:sz w:val="24"/>
        </w:rPr>
        <w:t xml:space="preserve"> 2024</w:t>
      </w:r>
    </w:p>
    <w:p w14:paraId="44181B3C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6BD99EC4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6ACBA78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014049">
        <w:rPr>
          <w:rFonts w:hint="eastAsia"/>
          <w:b/>
          <w:bCs/>
          <w:sz w:val="32"/>
          <w:u w:val="single"/>
          <w:lang w:eastAsia="zh-CN"/>
        </w:rPr>
        <w:t>schedule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</w:t>
      </w:r>
      <w:r w:rsidR="00E95B41">
        <w:rPr>
          <w:b/>
          <w:bCs/>
          <w:sz w:val="32"/>
          <w:u w:val="single"/>
          <w:lang w:eastAsia="zh-CN"/>
        </w:rPr>
        <w:t>of Operation</w:t>
      </w:r>
    </w:p>
    <w:p w14:paraId="7B7A4B68" w14:textId="63489455" w:rsidR="00E95B41" w:rsidRPr="00F53143" w:rsidRDefault="005957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</w:t>
      </w:r>
      <w:r w:rsidR="00862F74">
        <w:rPr>
          <w:bCs/>
          <w:sz w:val="24"/>
          <w:szCs w:val="24"/>
          <w:lang w:eastAsia="zh-CN"/>
        </w:rPr>
        <w:t>7/01/25</w:t>
      </w:r>
    </w:p>
    <w:p w14:paraId="1DABCF5E" w14:textId="77777777"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33F02EB" w14:textId="77777777" w:rsidR="00E07B7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Carpark lot to be reserved </w:t>
      </w:r>
    </w:p>
    <w:p w14:paraId="035FCCF0" w14:textId="77777777"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Lot No: </w:t>
      </w:r>
    </w:p>
    <w:p w14:paraId="0D45C551" w14:textId="77777777"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E95B41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14:paraId="48AF7BC2" w14:textId="77777777"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2B9852" w14:textId="77777777"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14:paraId="167F4946" w14:textId="77777777" w:rsidR="00862EC4" w:rsidRDefault="005522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14:paraId="2C2AC0D9" w14:textId="77777777"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F35041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FEA0C11" w14:textId="1B369F16" w:rsidR="00E95B41" w:rsidRPr="00F53143" w:rsidRDefault="00862F74" w:rsidP="00E95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SQ </w:t>
      </w:r>
      <w:r w:rsidR="00E95B41">
        <w:rPr>
          <w:sz w:val="24"/>
          <w:szCs w:val="24"/>
          <w:lang w:eastAsia="zh-CN"/>
        </w:rPr>
        <w:t>Engineering</w:t>
      </w:r>
      <w:r>
        <w:rPr>
          <w:sz w:val="24"/>
          <w:szCs w:val="24"/>
          <w:lang w:eastAsia="zh-CN"/>
        </w:rPr>
        <w:t xml:space="preserve"> &amp; Trading</w:t>
      </w:r>
      <w:r w:rsidR="00E95B41">
        <w:rPr>
          <w:sz w:val="24"/>
          <w:szCs w:val="24"/>
          <w:lang w:eastAsia="zh-CN"/>
        </w:rPr>
        <w:t xml:space="preserve"> Pte Ltd</w:t>
      </w:r>
    </w:p>
    <w:p w14:paraId="40DDC6CF" w14:textId="6FBB1723" w:rsidR="000E0C97" w:rsidRDefault="00E95B41" w:rsidP="00F53143">
      <w:pPr>
        <w:pStyle w:val="Heading4"/>
      </w:pPr>
      <w:r>
        <w:t>Blk 1</w:t>
      </w:r>
      <w:r w:rsidR="006812BC">
        <w:t xml:space="preserve"> Defu Lane 10 </w:t>
      </w:r>
      <w:r w:rsidR="00595775">
        <w:t>#0</w:t>
      </w:r>
      <w:r w:rsidR="00862F74">
        <w:t>2-567</w:t>
      </w:r>
    </w:p>
    <w:p w14:paraId="1720DCDA" w14:textId="77777777" w:rsidR="00F53143" w:rsidRPr="00F53143" w:rsidRDefault="00F53143" w:rsidP="00F53143">
      <w:pPr>
        <w:rPr>
          <w:lang w:eastAsia="zh-CN"/>
        </w:rPr>
      </w:pPr>
    </w:p>
    <w:p w14:paraId="62C54F04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467532A8" w14:textId="0FCD7964"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19252795" w14:textId="77777777"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14:paraId="416C3CB8" w14:textId="77777777"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14:paraId="70624485" w14:textId="77777777"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04EB8ED1" w14:textId="77777777"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14:paraId="5BD29C00" w14:textId="77777777"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14:paraId="39B78F0E" w14:textId="77777777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14:paraId="51F7EADF" w14:textId="77777777"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2EFA3E3C" w14:textId="77777777" w:rsidR="00F53143" w:rsidRPr="00F53143" w:rsidRDefault="00F53143" w:rsidP="00F53143">
      <w:pPr>
        <w:rPr>
          <w:sz w:val="24"/>
          <w:lang w:eastAsia="zh-CN"/>
        </w:rPr>
      </w:pPr>
    </w:p>
    <w:p w14:paraId="513259BD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13A98E9D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14:paraId="6AD0E68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B291D3D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B886E9" w14:textId="77777777" w:rsidR="00447D43" w:rsidRDefault="00447D43">
      <w:r>
        <w:separator/>
      </w:r>
    </w:p>
  </w:endnote>
  <w:endnote w:type="continuationSeparator" w:id="0">
    <w:p w14:paraId="2A2C0E10" w14:textId="77777777" w:rsidR="00447D43" w:rsidRDefault="00447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CBDDF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75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758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7CE2FF" w14:textId="77777777" w:rsidR="00447D43" w:rsidRDefault="00447D43">
      <w:r>
        <w:separator/>
      </w:r>
    </w:p>
  </w:footnote>
  <w:footnote w:type="continuationSeparator" w:id="0">
    <w:p w14:paraId="4D1B4329" w14:textId="77777777" w:rsidR="00447D43" w:rsidRDefault="00447D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02485C" w14:textId="0A33D62E" w:rsidR="000E0C97" w:rsidRDefault="00862F74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FBDF92B" wp14:editId="0FD56F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9EC797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E5BC15A" w14:textId="77777777" w:rsidR="000E0C97" w:rsidRDefault="006812BC">
    <w:pPr>
      <w:pStyle w:val="Header"/>
      <w:jc w:val="center"/>
    </w:pPr>
    <w:r>
      <w:t>No. 28 Kranji Loop #05-03, Kranji Green, Singapore 739571</w:t>
    </w:r>
  </w:p>
  <w:p w14:paraId="711556D6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14:paraId="5AB131F9" w14:textId="77777777" w:rsidR="000E0C97" w:rsidRDefault="000E0C97">
    <w:pPr>
      <w:pStyle w:val="Header"/>
      <w:jc w:val="center"/>
    </w:pPr>
    <w:r>
      <w:t>GST Reg No. : M2-8923804 – 2</w:t>
    </w:r>
  </w:p>
  <w:p w14:paraId="5AD6FC64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49D677E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0503">
    <w:abstractNumId w:val="3"/>
  </w:num>
  <w:num w:numId="2" w16cid:durableId="80831749">
    <w:abstractNumId w:val="8"/>
  </w:num>
  <w:num w:numId="3" w16cid:durableId="895436817">
    <w:abstractNumId w:val="1"/>
  </w:num>
  <w:num w:numId="4" w16cid:durableId="569730992">
    <w:abstractNumId w:val="15"/>
  </w:num>
  <w:num w:numId="5" w16cid:durableId="1564943668">
    <w:abstractNumId w:val="9"/>
  </w:num>
  <w:num w:numId="6" w16cid:durableId="1152982815">
    <w:abstractNumId w:val="11"/>
  </w:num>
  <w:num w:numId="7" w16cid:durableId="1869173628">
    <w:abstractNumId w:val="5"/>
  </w:num>
  <w:num w:numId="8" w16cid:durableId="281694502">
    <w:abstractNumId w:val="12"/>
  </w:num>
  <w:num w:numId="9" w16cid:durableId="1304657733">
    <w:abstractNumId w:val="2"/>
  </w:num>
  <w:num w:numId="10" w16cid:durableId="193929524">
    <w:abstractNumId w:val="14"/>
  </w:num>
  <w:num w:numId="11" w16cid:durableId="175643258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3782133">
    <w:abstractNumId w:val="0"/>
  </w:num>
  <w:num w:numId="13" w16cid:durableId="1800487596">
    <w:abstractNumId w:val="6"/>
  </w:num>
  <w:num w:numId="14" w16cid:durableId="998463196">
    <w:abstractNumId w:val="17"/>
  </w:num>
  <w:num w:numId="15" w16cid:durableId="421997574">
    <w:abstractNumId w:val="13"/>
  </w:num>
  <w:num w:numId="16" w16cid:durableId="564488589">
    <w:abstractNumId w:val="7"/>
  </w:num>
  <w:num w:numId="17" w16cid:durableId="423915661">
    <w:abstractNumId w:val="16"/>
  </w:num>
  <w:num w:numId="18" w16cid:durableId="1563248067">
    <w:abstractNumId w:val="18"/>
  </w:num>
  <w:num w:numId="19" w16cid:durableId="484130201">
    <w:abstractNumId w:val="10"/>
  </w:num>
  <w:num w:numId="20" w16cid:durableId="1107845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14049"/>
    <w:rsid w:val="00020C2A"/>
    <w:rsid w:val="00042454"/>
    <w:rsid w:val="0009484D"/>
    <w:rsid w:val="00097F63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234208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47D43"/>
    <w:rsid w:val="00451906"/>
    <w:rsid w:val="00482A2F"/>
    <w:rsid w:val="004913AB"/>
    <w:rsid w:val="00491CDF"/>
    <w:rsid w:val="004D4E69"/>
    <w:rsid w:val="004F0C8B"/>
    <w:rsid w:val="004F17C8"/>
    <w:rsid w:val="0050784D"/>
    <w:rsid w:val="0053381A"/>
    <w:rsid w:val="00543060"/>
    <w:rsid w:val="00552280"/>
    <w:rsid w:val="00572694"/>
    <w:rsid w:val="00595775"/>
    <w:rsid w:val="005F4794"/>
    <w:rsid w:val="00613DCB"/>
    <w:rsid w:val="006407CD"/>
    <w:rsid w:val="00664E02"/>
    <w:rsid w:val="00672CA0"/>
    <w:rsid w:val="006812BC"/>
    <w:rsid w:val="006E7159"/>
    <w:rsid w:val="006F1FAD"/>
    <w:rsid w:val="00701B5C"/>
    <w:rsid w:val="00722A7B"/>
    <w:rsid w:val="007276CD"/>
    <w:rsid w:val="00770065"/>
    <w:rsid w:val="00781A64"/>
    <w:rsid w:val="00792C88"/>
    <w:rsid w:val="007A1A13"/>
    <w:rsid w:val="007D3772"/>
    <w:rsid w:val="00857DE3"/>
    <w:rsid w:val="00862EC4"/>
    <w:rsid w:val="00862F74"/>
    <w:rsid w:val="00867906"/>
    <w:rsid w:val="0087710D"/>
    <w:rsid w:val="00894879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B29CA"/>
    <w:rsid w:val="009F5E9D"/>
    <w:rsid w:val="00A05978"/>
    <w:rsid w:val="00A10F11"/>
    <w:rsid w:val="00A50158"/>
    <w:rsid w:val="00A61572"/>
    <w:rsid w:val="00A84B77"/>
    <w:rsid w:val="00AC6D78"/>
    <w:rsid w:val="00B2051C"/>
    <w:rsid w:val="00B21972"/>
    <w:rsid w:val="00B46E62"/>
    <w:rsid w:val="00B56650"/>
    <w:rsid w:val="00B57912"/>
    <w:rsid w:val="00B7163D"/>
    <w:rsid w:val="00B87070"/>
    <w:rsid w:val="00BA266C"/>
    <w:rsid w:val="00BD00D6"/>
    <w:rsid w:val="00BD1C6C"/>
    <w:rsid w:val="00BE1BA3"/>
    <w:rsid w:val="00BF6FCE"/>
    <w:rsid w:val="00C07354"/>
    <w:rsid w:val="00C12817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CD68C9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7B6A"/>
    <w:rsid w:val="00E70F6C"/>
    <w:rsid w:val="00E95B41"/>
    <w:rsid w:val="00EB11B9"/>
    <w:rsid w:val="00EB390A"/>
    <w:rsid w:val="00EC0AFE"/>
    <w:rsid w:val="00F03F1F"/>
    <w:rsid w:val="00F338D8"/>
    <w:rsid w:val="00F53143"/>
    <w:rsid w:val="00F54FF1"/>
    <w:rsid w:val="00F67586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0556C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2024-12-17T05:55:00Z</cp:lastPrinted>
  <dcterms:created xsi:type="dcterms:W3CDTF">2024-12-17T05:55:00Z</dcterms:created>
  <dcterms:modified xsi:type="dcterms:W3CDTF">2024-12-17T05:55:00Z</dcterms:modified>
</cp:coreProperties>
</file>