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4A05B6" w14:textId="77777777" w:rsidR="0058602D" w:rsidRDefault="0058602D">
      <w:pPr>
        <w:rPr>
          <w:sz w:val="24"/>
        </w:rPr>
      </w:pPr>
    </w:p>
    <w:p w14:paraId="16AACE21" w14:textId="5282D6A0" w:rsidR="000E0C97" w:rsidRDefault="001F6C6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41A56">
        <w:rPr>
          <w:sz w:val="24"/>
        </w:rPr>
        <w:t>08</w:t>
      </w:r>
      <w:r w:rsidR="00741A56">
        <w:rPr>
          <w:sz w:val="24"/>
          <w:vertAlign w:val="superscript"/>
        </w:rPr>
        <w:t xml:space="preserve">th </w:t>
      </w:r>
      <w:r w:rsidR="00741A56">
        <w:rPr>
          <w:sz w:val="24"/>
        </w:rPr>
        <w:t>Oct</w:t>
      </w:r>
      <w:r w:rsidR="00B81294">
        <w:rPr>
          <w:sz w:val="24"/>
        </w:rPr>
        <w:t xml:space="preserve"> 2025</w:t>
      </w:r>
    </w:p>
    <w:p w14:paraId="540A4E5F" w14:textId="77777777" w:rsidR="0058602D" w:rsidRDefault="0058602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B27E77" w14:textId="46736584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27AA5C3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DA12015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014049">
        <w:rPr>
          <w:rFonts w:hint="eastAsia"/>
          <w:b/>
          <w:bCs/>
          <w:sz w:val="32"/>
          <w:u w:val="single"/>
          <w:lang w:eastAsia="zh-CN"/>
        </w:rPr>
        <w:t>schedule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</w:t>
      </w:r>
    </w:p>
    <w:p w14:paraId="3958A341" w14:textId="77085A63" w:rsidR="00014049" w:rsidRPr="00F53143" w:rsidRDefault="00741A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21-25/10</w:t>
      </w:r>
      <w:r w:rsidR="00B81294">
        <w:rPr>
          <w:bCs/>
          <w:sz w:val="24"/>
          <w:szCs w:val="24"/>
          <w:lang w:eastAsia="zh-CN"/>
        </w:rPr>
        <w:t>/25</w:t>
      </w:r>
      <w:r w:rsidR="0058602D">
        <w:rPr>
          <w:bCs/>
          <w:sz w:val="24"/>
          <w:szCs w:val="24"/>
          <w:lang w:eastAsia="zh-CN"/>
        </w:rPr>
        <w:t xml:space="preserve">  </w:t>
      </w:r>
    </w:p>
    <w:p w14:paraId="187BB9B3" w14:textId="77777777"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D8FCDA2" w14:textId="77777777"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Carpark lot to be reserved </w:t>
      </w:r>
    </w:p>
    <w:p w14:paraId="70D0B63C" w14:textId="77777777"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</w:p>
    <w:p w14:paraId="11EC1BB4" w14:textId="77777777"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1F6C6E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14:paraId="29EF7E44" w14:textId="77777777"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CBC12E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14:paraId="1ABEF0AF" w14:textId="04681FDF" w:rsidR="00862EC4" w:rsidRDefault="00B812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14:paraId="2A241D6D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89ACBF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AB50689" w14:textId="299828E2" w:rsidR="000E0C97" w:rsidRDefault="001F6C6E" w:rsidP="00F53143">
      <w:pPr>
        <w:pStyle w:val="Heading4"/>
      </w:pPr>
      <w:r>
        <w:t>Blk 65A Jalan Tenteram #0</w:t>
      </w:r>
      <w:r w:rsidR="00741A56">
        <w:t>2-09/10/11</w:t>
      </w:r>
    </w:p>
    <w:p w14:paraId="7DC885DD" w14:textId="1F6B098E" w:rsidR="006812BC" w:rsidRPr="00F53143" w:rsidRDefault="00741A56" w:rsidP="00F53143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Grindmills</w:t>
      </w:r>
      <w:proofErr w:type="spellEnd"/>
      <w:r>
        <w:rPr>
          <w:sz w:val="24"/>
          <w:szCs w:val="24"/>
          <w:lang w:eastAsia="zh-CN"/>
        </w:rPr>
        <w:t xml:space="preserve"> Precision Engineering Services</w:t>
      </w:r>
    </w:p>
    <w:p w14:paraId="10C47629" w14:textId="77777777" w:rsidR="00F53143" w:rsidRPr="00F53143" w:rsidRDefault="00F53143" w:rsidP="00F53143">
      <w:pPr>
        <w:rPr>
          <w:lang w:eastAsia="zh-CN"/>
        </w:rPr>
      </w:pPr>
    </w:p>
    <w:p w14:paraId="5BF5B492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C1D2F49" w14:textId="77777777"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 xml:space="preserve">crane will be </w:t>
      </w:r>
      <w:proofErr w:type="gramStart"/>
      <w:r w:rsidR="00953FC8">
        <w:rPr>
          <w:sz w:val="24"/>
          <w:lang w:eastAsia="zh-CN"/>
        </w:rPr>
        <w:t>deploy</w:t>
      </w:r>
      <w:proofErr w:type="gramEnd"/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06ABF317" w14:textId="77777777"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14:paraId="0D997EAB" w14:textId="77777777"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549D1A45" w14:textId="77777777"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2A05B317" w14:textId="77777777"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37B45405" w14:textId="77777777"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23DFF0A9" w14:textId="77777777" w:rsidR="0058602D" w:rsidRDefault="0058602D" w:rsidP="00F53143">
      <w:pPr>
        <w:rPr>
          <w:sz w:val="24"/>
          <w:lang w:eastAsia="zh-CN"/>
        </w:rPr>
      </w:pPr>
    </w:p>
    <w:p w14:paraId="071C6322" w14:textId="77777777" w:rsidR="00741A56" w:rsidRDefault="00741A56" w:rsidP="00F53143">
      <w:pPr>
        <w:rPr>
          <w:sz w:val="24"/>
          <w:lang w:eastAsia="zh-CN"/>
        </w:rPr>
      </w:pPr>
    </w:p>
    <w:p w14:paraId="1C08156A" w14:textId="292B8F12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14:paraId="7D2A55ED" w14:textId="4CC8A1DA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5C2F5DCE" w14:textId="77777777" w:rsidR="00F53143" w:rsidRPr="00F53143" w:rsidRDefault="00F53143" w:rsidP="00F53143">
      <w:pPr>
        <w:rPr>
          <w:sz w:val="24"/>
          <w:lang w:eastAsia="zh-CN"/>
        </w:rPr>
      </w:pPr>
    </w:p>
    <w:p w14:paraId="202E99A7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6C9722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692C73B7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9602CDD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697035" w14:textId="77777777" w:rsidR="00E65D96" w:rsidRDefault="00E65D96">
      <w:r>
        <w:separator/>
      </w:r>
    </w:p>
  </w:endnote>
  <w:endnote w:type="continuationSeparator" w:id="0">
    <w:p w14:paraId="5EE308C7" w14:textId="77777777" w:rsidR="00E65D96" w:rsidRDefault="00E65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87E00D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F6C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F6C6E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F9177A" w14:textId="77777777" w:rsidR="00E65D96" w:rsidRDefault="00E65D96">
      <w:r>
        <w:separator/>
      </w:r>
    </w:p>
  </w:footnote>
  <w:footnote w:type="continuationSeparator" w:id="0">
    <w:p w14:paraId="3793B3CE" w14:textId="77777777" w:rsidR="00E65D96" w:rsidRDefault="00E65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8B0ED" w14:textId="1FCA2649" w:rsidR="000E0C97" w:rsidRPr="00741A56" w:rsidRDefault="00B81294" w:rsidP="00741A56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5B4DFAE" wp14:editId="0906DBE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1A56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56D82998" w14:textId="77777777" w:rsidR="000E0C97" w:rsidRDefault="006812BC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DC0A096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14:paraId="21DD6858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5F8C73E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400761A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02567">
    <w:abstractNumId w:val="3"/>
  </w:num>
  <w:num w:numId="2" w16cid:durableId="196428344">
    <w:abstractNumId w:val="8"/>
  </w:num>
  <w:num w:numId="3" w16cid:durableId="1439787692">
    <w:abstractNumId w:val="1"/>
  </w:num>
  <w:num w:numId="4" w16cid:durableId="225379481">
    <w:abstractNumId w:val="15"/>
  </w:num>
  <w:num w:numId="5" w16cid:durableId="339967299">
    <w:abstractNumId w:val="9"/>
  </w:num>
  <w:num w:numId="6" w16cid:durableId="1208564088">
    <w:abstractNumId w:val="11"/>
  </w:num>
  <w:num w:numId="7" w16cid:durableId="64374942">
    <w:abstractNumId w:val="5"/>
  </w:num>
  <w:num w:numId="8" w16cid:durableId="434640510">
    <w:abstractNumId w:val="12"/>
  </w:num>
  <w:num w:numId="9" w16cid:durableId="383529243">
    <w:abstractNumId w:val="2"/>
  </w:num>
  <w:num w:numId="10" w16cid:durableId="996691666">
    <w:abstractNumId w:val="14"/>
  </w:num>
  <w:num w:numId="11" w16cid:durableId="98875103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89516269">
    <w:abstractNumId w:val="0"/>
  </w:num>
  <w:num w:numId="13" w16cid:durableId="1074666235">
    <w:abstractNumId w:val="6"/>
  </w:num>
  <w:num w:numId="14" w16cid:durableId="21904041">
    <w:abstractNumId w:val="17"/>
  </w:num>
  <w:num w:numId="15" w16cid:durableId="1945768416">
    <w:abstractNumId w:val="13"/>
  </w:num>
  <w:num w:numId="16" w16cid:durableId="1842771374">
    <w:abstractNumId w:val="7"/>
  </w:num>
  <w:num w:numId="17" w16cid:durableId="1983339836">
    <w:abstractNumId w:val="16"/>
  </w:num>
  <w:num w:numId="18" w16cid:durableId="1031684199">
    <w:abstractNumId w:val="18"/>
  </w:num>
  <w:num w:numId="19" w16cid:durableId="1880317503">
    <w:abstractNumId w:val="10"/>
  </w:num>
  <w:num w:numId="20" w16cid:durableId="504128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14049"/>
    <w:rsid w:val="00020C2A"/>
    <w:rsid w:val="0009484D"/>
    <w:rsid w:val="00095593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1F6C6E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3F3782"/>
    <w:rsid w:val="003F5053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0784D"/>
    <w:rsid w:val="0053381A"/>
    <w:rsid w:val="00572694"/>
    <w:rsid w:val="0058602D"/>
    <w:rsid w:val="005F4794"/>
    <w:rsid w:val="006026E3"/>
    <w:rsid w:val="00613DCB"/>
    <w:rsid w:val="006407CD"/>
    <w:rsid w:val="00664E02"/>
    <w:rsid w:val="00672CA0"/>
    <w:rsid w:val="006812BC"/>
    <w:rsid w:val="006F1FAD"/>
    <w:rsid w:val="00701B5C"/>
    <w:rsid w:val="00722A7B"/>
    <w:rsid w:val="007276CD"/>
    <w:rsid w:val="00741A56"/>
    <w:rsid w:val="00770065"/>
    <w:rsid w:val="00781A64"/>
    <w:rsid w:val="00792C88"/>
    <w:rsid w:val="007A1A13"/>
    <w:rsid w:val="007C60B6"/>
    <w:rsid w:val="007D3772"/>
    <w:rsid w:val="007D592E"/>
    <w:rsid w:val="00857DE3"/>
    <w:rsid w:val="00862EC4"/>
    <w:rsid w:val="00867906"/>
    <w:rsid w:val="0087710D"/>
    <w:rsid w:val="00894879"/>
    <w:rsid w:val="008C1EFA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F5E9D"/>
    <w:rsid w:val="00A05978"/>
    <w:rsid w:val="00A10F11"/>
    <w:rsid w:val="00A50158"/>
    <w:rsid w:val="00A84B77"/>
    <w:rsid w:val="00AC6D78"/>
    <w:rsid w:val="00B2051C"/>
    <w:rsid w:val="00B21972"/>
    <w:rsid w:val="00B56650"/>
    <w:rsid w:val="00B57912"/>
    <w:rsid w:val="00B7163D"/>
    <w:rsid w:val="00B81294"/>
    <w:rsid w:val="00BA266C"/>
    <w:rsid w:val="00BD00D6"/>
    <w:rsid w:val="00BD1C6C"/>
    <w:rsid w:val="00BE0000"/>
    <w:rsid w:val="00BE1BA3"/>
    <w:rsid w:val="00BF6FCE"/>
    <w:rsid w:val="00BF7C53"/>
    <w:rsid w:val="00C07354"/>
    <w:rsid w:val="00C12817"/>
    <w:rsid w:val="00C346F8"/>
    <w:rsid w:val="00C3785C"/>
    <w:rsid w:val="00C44C52"/>
    <w:rsid w:val="00C7243A"/>
    <w:rsid w:val="00C7752D"/>
    <w:rsid w:val="00C916AC"/>
    <w:rsid w:val="00CA2526"/>
    <w:rsid w:val="00CB12F1"/>
    <w:rsid w:val="00CC59C2"/>
    <w:rsid w:val="00CD4486"/>
    <w:rsid w:val="00CD68C9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5D96"/>
    <w:rsid w:val="00E67B6A"/>
    <w:rsid w:val="00E70F6C"/>
    <w:rsid w:val="00EB11B9"/>
    <w:rsid w:val="00EB390A"/>
    <w:rsid w:val="00EC0AFE"/>
    <w:rsid w:val="00F03F1F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9CE1C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2024-07-31T07:11:00Z</cp:lastPrinted>
  <dcterms:created xsi:type="dcterms:W3CDTF">2025-10-08T05:59:00Z</dcterms:created>
  <dcterms:modified xsi:type="dcterms:W3CDTF">2025-10-08T05:59:00Z</dcterms:modified>
</cp:coreProperties>
</file>