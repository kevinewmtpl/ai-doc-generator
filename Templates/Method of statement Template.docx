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7200" w14:textId="20F641DA" w:rsidR="00110025" w:rsidRPr="000A4768" w:rsidRDefault="008018EB" w:rsidP="000A4768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18EE255" w14:textId="1919F024" w:rsidR="00EE527F" w:rsidRDefault="000A476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  <w:r w:rsidRPr="000A4768">
        <w:rPr>
          <w:sz w:val="24"/>
        </w:rPr>
        <w:t>{{date}}</w:t>
      </w:r>
    </w:p>
    <w:p w14:paraId="4105D2F8" w14:textId="77777777" w:rsidR="000A4768" w:rsidRDefault="000A476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8D94FE" w14:textId="02F661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90F19CD" w14:textId="64DD4DA2" w:rsidR="0015341D" w:rsidRDefault="000A47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0A4768">
        <w:rPr>
          <w:sz w:val="24"/>
          <w:lang w:eastAsia="zh-CN"/>
        </w:rPr>
        <w:t>{{</w:t>
      </w:r>
      <w:proofErr w:type="spellStart"/>
      <w:r w:rsidRPr="000A4768">
        <w:rPr>
          <w:sz w:val="24"/>
          <w:lang w:eastAsia="zh-CN"/>
        </w:rPr>
        <w:t>description_of_work</w:t>
      </w:r>
      <w:proofErr w:type="spellEnd"/>
      <w:r w:rsidRPr="000A4768">
        <w:rPr>
          <w:sz w:val="24"/>
          <w:lang w:eastAsia="zh-CN"/>
        </w:rPr>
        <w:t>}}</w:t>
      </w:r>
    </w:p>
    <w:p w14:paraId="152D3928" w14:textId="77777777" w:rsidR="000A4768" w:rsidRDefault="000A47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35D842C" w14:textId="574F383C" w:rsidR="00545425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  <w:r w:rsidR="000A4768">
        <w:rPr>
          <w:b/>
          <w:sz w:val="32"/>
          <w:szCs w:val="32"/>
          <w:u w:val="single"/>
          <w:lang w:eastAsia="zh-CN"/>
        </w:rPr>
        <w:br/>
      </w:r>
    </w:p>
    <w:p w14:paraId="46F606F2" w14:textId="1770A3F9" w:rsidR="008F615B" w:rsidRPr="008F615B" w:rsidRDefault="000A476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 w:rsidRPr="000A4768">
        <w:rPr>
          <w:sz w:val="24"/>
          <w:szCs w:val="24"/>
          <w:lang w:eastAsia="zh-CN"/>
        </w:rPr>
        <w:t>{{</w:t>
      </w:r>
      <w:proofErr w:type="spellStart"/>
      <w:r w:rsidRPr="000A4768">
        <w:rPr>
          <w:sz w:val="24"/>
          <w:szCs w:val="24"/>
          <w:lang w:eastAsia="zh-CN"/>
        </w:rPr>
        <w:t>machine_spec</w:t>
      </w:r>
      <w:proofErr w:type="spellEnd"/>
      <w:r w:rsidRPr="000A4768">
        <w:rPr>
          <w:sz w:val="24"/>
          <w:szCs w:val="24"/>
          <w:lang w:eastAsia="zh-CN"/>
        </w:rPr>
        <w:t>}}</w:t>
      </w:r>
      <w:r>
        <w:rPr>
          <w:sz w:val="24"/>
          <w:szCs w:val="24"/>
          <w:lang w:eastAsia="zh-CN"/>
        </w:rPr>
        <w:br/>
      </w:r>
    </w:p>
    <w:p w14:paraId="6775569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9BB7E8E" w14:textId="3B7FED82" w:rsidR="00EE527F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risk_assessment_note</w:t>
      </w:r>
      <w:proofErr w:type="spellEnd"/>
      <w:r w:rsidRPr="00EE3AD9">
        <w:rPr>
          <w:sz w:val="24"/>
          <w:lang w:eastAsia="zh-CN"/>
        </w:rPr>
        <w:t>}}</w:t>
      </w:r>
    </w:p>
    <w:p w14:paraId="62C8EADC" w14:textId="77777777" w:rsidR="00EE3AD9" w:rsidRDefault="00EE3AD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F2EBC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14:paraId="5653C4F5" w14:textId="47938427" w:rsidR="001C36A6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operation_date</w:t>
      </w:r>
      <w:proofErr w:type="spellEnd"/>
      <w:r w:rsidRPr="00EE3AD9">
        <w:rPr>
          <w:sz w:val="24"/>
          <w:lang w:eastAsia="zh-CN"/>
        </w:rPr>
        <w:t>}}</w:t>
      </w:r>
    </w:p>
    <w:p w14:paraId="0712859D" w14:textId="25D1B047" w:rsidR="00EE3AD9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operation_time</w:t>
      </w:r>
      <w:proofErr w:type="spellEnd"/>
      <w:r w:rsidRPr="00EE3AD9">
        <w:rPr>
          <w:sz w:val="24"/>
          <w:lang w:eastAsia="zh-CN"/>
        </w:rPr>
        <w:t>}}</w:t>
      </w:r>
    </w:p>
    <w:p w14:paraId="3D33CF87" w14:textId="77777777" w:rsidR="00EE3AD9" w:rsidRDefault="00EE3AD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6B7D38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277A421" w14:textId="77777777" w:rsidR="00EE3AD9" w:rsidRDefault="00EE3AD9" w:rsidP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{{location}}</w:t>
      </w:r>
    </w:p>
    <w:p w14:paraId="031AB40A" w14:textId="77777777" w:rsidR="00EE3AD9" w:rsidRDefault="00EE3AD9">
      <w:pPr>
        <w:rPr>
          <w:lang w:eastAsia="zh-CN"/>
        </w:rPr>
      </w:pPr>
    </w:p>
    <w:p w14:paraId="46B3CF5D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9171ABC" w14:textId="40C50A26" w:rsidR="00EE3AD9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{{equipment}}</w:t>
      </w:r>
    </w:p>
    <w:p w14:paraId="121FBA12" w14:textId="77777777" w:rsidR="00EE3AD9" w:rsidRDefault="00EE3AD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CB884D6" w14:textId="77777777"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13E074E" w14:textId="77777777" w:rsidR="00EB5F2B" w:rsidRDefault="00EB5F2B" w:rsidP="00EB5F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Clear obstruction in way of working area and route to machine position</w:t>
      </w:r>
    </w:p>
    <w:p w14:paraId="53AB1A32" w14:textId="77777777" w:rsidR="00EB5F2B" w:rsidRDefault="00EB5F2B" w:rsidP="00EB5F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</w:t>
      </w:r>
      <w:proofErr w:type="gramStart"/>
      <w:r>
        <w:rPr>
          <w:sz w:val="24"/>
          <w:lang w:eastAsia="zh-CN"/>
        </w:rPr>
        <w:t>persons</w:t>
      </w:r>
      <w:proofErr w:type="gramEnd"/>
      <w:r>
        <w:rPr>
          <w:sz w:val="24"/>
          <w:lang w:eastAsia="zh-CN"/>
        </w:rPr>
        <w:t xml:space="preserve"> who are not involved </w:t>
      </w:r>
      <w:proofErr w:type="gramStart"/>
      <w:r>
        <w:rPr>
          <w:sz w:val="24"/>
          <w:lang w:eastAsia="zh-CN"/>
        </w:rPr>
        <w:t>enter</w:t>
      </w:r>
      <w:proofErr w:type="gramEnd"/>
      <w:r>
        <w:rPr>
          <w:sz w:val="24"/>
          <w:lang w:eastAsia="zh-CN"/>
        </w:rPr>
        <w:t xml:space="preserve"> unintentionally</w:t>
      </w:r>
    </w:p>
    <w:p w14:paraId="65A4B8A0" w14:textId="77777777" w:rsidR="006E1266" w:rsidRDefault="006E1266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B4BB268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9FAB22D" w14:textId="77777777" w:rsidR="00EB5F2B" w:rsidRDefault="00EB5F2B" w:rsidP="00EB5F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lightning weather</w:t>
      </w:r>
    </w:p>
    <w:p w14:paraId="71922A48" w14:textId="77777777" w:rsidR="00EB5F2B" w:rsidRDefault="00EB5F2B" w:rsidP="00EB5F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</w:t>
      </w:r>
      <w:proofErr w:type="gramStart"/>
      <w:r>
        <w:rPr>
          <w:sz w:val="24"/>
          <w:lang w:eastAsia="zh-CN"/>
        </w:rPr>
        <w:t>dispose</w:t>
      </w:r>
      <w:proofErr w:type="gramEnd"/>
    </w:p>
    <w:p w14:paraId="493880DD" w14:textId="2A90A445" w:rsidR="00110025" w:rsidRDefault="00EE3AD9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br/>
      </w:r>
    </w:p>
    <w:p w14:paraId="17B46E16" w14:textId="77777777"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1713303" w14:textId="77777777" w:rsidR="00EB5F2B" w:rsidRDefault="00EB5F2B" w:rsidP="00EB5F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lifting supervisor, rigger, signalman and lorry loader operator will be involved in this operation </w:t>
      </w:r>
    </w:p>
    <w:p w14:paraId="5D9EC667" w14:textId="77777777" w:rsidR="00EE3AD9" w:rsidRDefault="00EE3AD9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FA9922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14:paraId="075308A4" w14:textId="77777777" w:rsidR="00EB5F2B" w:rsidRDefault="00EB5F2B" w:rsidP="00EB5F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Access to be restricted to the site area, be cordoned off with safety cones, red/white tape and lifting in operation signage</w:t>
      </w:r>
    </w:p>
    <w:p w14:paraId="177F294A" w14:textId="77777777" w:rsidR="00EB5F2B" w:rsidRDefault="00EB5F2B" w:rsidP="00EB5F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</w:t>
      </w:r>
      <w:proofErr w:type="gramStart"/>
      <w:r>
        <w:rPr>
          <w:sz w:val="24"/>
          <w:lang w:eastAsia="zh-CN"/>
        </w:rPr>
        <w:t>have to</w:t>
      </w:r>
      <w:proofErr w:type="gramEnd"/>
      <w:r>
        <w:rPr>
          <w:sz w:val="24"/>
          <w:lang w:eastAsia="zh-CN"/>
        </w:rPr>
        <w:t xml:space="preserve">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</w:t>
      </w:r>
      <w:proofErr w:type="gramStart"/>
      <w:r>
        <w:rPr>
          <w:sz w:val="24"/>
          <w:lang w:eastAsia="zh-CN"/>
        </w:rPr>
        <w:t>has to</w:t>
      </w:r>
      <w:proofErr w:type="gramEnd"/>
      <w:r>
        <w:rPr>
          <w:sz w:val="24"/>
          <w:lang w:eastAsia="zh-CN"/>
        </w:rPr>
        <w:t xml:space="preserve">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</w:t>
      </w:r>
      <w:proofErr w:type="gramStart"/>
      <w:r>
        <w:rPr>
          <w:rFonts w:hint="eastAsia"/>
          <w:sz w:val="24"/>
          <w:lang w:eastAsia="zh-CN"/>
        </w:rPr>
        <w:t>equip</w:t>
      </w:r>
      <w:proofErr w:type="gramEnd"/>
      <w:r>
        <w:rPr>
          <w:rFonts w:hint="eastAsia"/>
          <w:sz w:val="24"/>
          <w:lang w:eastAsia="zh-CN"/>
        </w:rPr>
        <w:t xml:space="preserve"> with standard P.P.E. (safety shoe, </w:t>
      </w:r>
      <w:r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helmet)</w:t>
      </w:r>
    </w:p>
    <w:p w14:paraId="045FA7B8" w14:textId="77777777" w:rsidR="00EB5F2B" w:rsidRDefault="00EB5F2B" w:rsidP="00EB5F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certificate</w:t>
      </w:r>
    </w:p>
    <w:p w14:paraId="64B1FB48" w14:textId="77777777" w:rsidR="00EB5F2B" w:rsidRPr="007B2719" w:rsidRDefault="00EB5F2B" w:rsidP="00EB5F2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14:paraId="1D1C7EE1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3AE999F" w14:textId="77777777" w:rsidR="00495C7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693C3BB4" w14:textId="0C55126E" w:rsidR="00EE527F" w:rsidRPr="00D83A06" w:rsidRDefault="006A5466" w:rsidP="00495C76">
      <w:pPr>
        <w:pStyle w:val="Title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14:paraId="3145133D" w14:textId="3F4E4DA6" w:rsidR="00EE527F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 w:rsidRPr="00EE3AD9">
        <w:rPr>
          <w:sz w:val="24"/>
          <w:lang w:eastAsia="zh-CN"/>
        </w:rPr>
        <w:t>{{</w:t>
      </w:r>
      <w:proofErr w:type="spellStart"/>
      <w:r w:rsidRPr="00EE3AD9">
        <w:rPr>
          <w:sz w:val="24"/>
          <w:lang w:eastAsia="zh-CN"/>
        </w:rPr>
        <w:t>job_scope</w:t>
      </w:r>
      <w:proofErr w:type="spellEnd"/>
      <w:r w:rsidRPr="00EE3AD9">
        <w:rPr>
          <w:sz w:val="24"/>
          <w:lang w:eastAsia="zh-CN"/>
        </w:rPr>
        <w:t>}}</w:t>
      </w:r>
    </w:p>
    <w:p w14:paraId="365D6956" w14:textId="77777777" w:rsidR="00EE3AD9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2E0EAF7" w14:textId="77777777" w:rsidR="00EE3AD9" w:rsidRDefault="00EE3A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C2576AB" w14:textId="77777777" w:rsidR="00EE3AD9" w:rsidRDefault="00EE3AD9" w:rsidP="00EE3AD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</w:rPr>
      </w:pPr>
    </w:p>
    <w:p w14:paraId="41FFDA82" w14:textId="7934080B" w:rsidR="00EE527F" w:rsidRPr="00EE3AD9" w:rsidRDefault="006F7BC9" w:rsidP="00EE3AD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</w:rPr>
      </w:pPr>
      <w:r w:rsidRPr="00EE3AD9">
        <w:rPr>
          <w:b/>
          <w:bCs/>
          <w:sz w:val="24"/>
          <w:szCs w:val="24"/>
          <w:u w:val="single"/>
        </w:rPr>
        <w:t xml:space="preserve">Best </w:t>
      </w:r>
      <w:r w:rsidR="006A0465" w:rsidRPr="00EE3AD9">
        <w:rPr>
          <w:b/>
          <w:bCs/>
          <w:sz w:val="24"/>
          <w:szCs w:val="24"/>
          <w:u w:val="single"/>
        </w:rPr>
        <w:t>Regards</w:t>
      </w:r>
    </w:p>
    <w:p w14:paraId="7C58D836" w14:textId="4945A9DB" w:rsidR="00EE527F" w:rsidRDefault="00EE3AD9">
      <w:r w:rsidRPr="00EE3AD9">
        <w:rPr>
          <w:sz w:val="24"/>
          <w:szCs w:val="24"/>
        </w:rPr>
        <w:t>{{</w:t>
      </w:r>
      <w:proofErr w:type="spellStart"/>
      <w:r w:rsidRPr="00EE3AD9">
        <w:rPr>
          <w:sz w:val="24"/>
          <w:szCs w:val="24"/>
        </w:rPr>
        <w:t>prepared_by</w:t>
      </w:r>
      <w:proofErr w:type="spellEnd"/>
      <w:r w:rsidRPr="00EE3AD9">
        <w:rPr>
          <w:sz w:val="24"/>
          <w:szCs w:val="24"/>
        </w:rPr>
        <w:t>}}</w:t>
      </w:r>
      <w:r w:rsidR="00EE527F">
        <w:t xml:space="preserve">   </w:t>
      </w:r>
      <w:r w:rsidR="00EE527F">
        <w:tab/>
      </w:r>
    </w:p>
    <w:sectPr w:rsidR="00EE52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EC00" w14:textId="77777777" w:rsidR="00A64038" w:rsidRDefault="00A64038">
      <w:r>
        <w:separator/>
      </w:r>
    </w:p>
  </w:endnote>
  <w:endnote w:type="continuationSeparator" w:id="0">
    <w:p w14:paraId="19275224" w14:textId="77777777" w:rsidR="00A64038" w:rsidRDefault="00A64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43AE" w14:textId="77777777" w:rsidR="00C42168" w:rsidRDefault="00C42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4F38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70A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70A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0A8C" w14:textId="77777777" w:rsidR="00C42168" w:rsidRDefault="00C42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B2A57" w14:textId="77777777" w:rsidR="00A64038" w:rsidRDefault="00A64038">
      <w:r>
        <w:separator/>
      </w:r>
    </w:p>
  </w:footnote>
  <w:footnote w:type="continuationSeparator" w:id="0">
    <w:p w14:paraId="00B10989" w14:textId="77777777" w:rsidR="00A64038" w:rsidRDefault="00A64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C1B6C" w14:textId="77777777" w:rsidR="00C42168" w:rsidRDefault="00C421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B396" w14:textId="136AD51E" w:rsidR="00EE527F" w:rsidRDefault="00EE3AD9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04EFFAF" wp14:editId="5584A8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4A338C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FA84239" w14:textId="0EBE1F67" w:rsidR="00EE527F" w:rsidRDefault="00EE527F">
    <w:pPr>
      <w:pStyle w:val="Header"/>
      <w:jc w:val="center"/>
    </w:pPr>
    <w:r>
      <w:t xml:space="preserve">No. </w:t>
    </w:r>
    <w:r w:rsidR="00C42168">
      <w:t xml:space="preserve">28 </w:t>
    </w:r>
    <w:proofErr w:type="spellStart"/>
    <w:r w:rsidR="00C42168">
      <w:t>Kranji</w:t>
    </w:r>
    <w:proofErr w:type="spellEnd"/>
    <w:r w:rsidR="00C42168">
      <w:t xml:space="preserve"> Loop #05-03 Singapore 739571</w:t>
    </w:r>
  </w:p>
  <w:p w14:paraId="05015FAD" w14:textId="7E732920"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>2826020</w:t>
    </w:r>
  </w:p>
  <w:p w14:paraId="20C01098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3495929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FEE2761" w14:textId="77777777" w:rsidR="00EE527F" w:rsidRDefault="008018EB">
    <w:pPr>
      <w:pStyle w:val="Header"/>
      <w:jc w:val="center"/>
      <w:rPr>
        <w:sz w:val="22"/>
      </w:rPr>
    </w:pPr>
    <w:proofErr w:type="gramStart"/>
    <w:r>
      <w:rPr>
        <w:sz w:val="22"/>
      </w:rPr>
      <w:t>e-mail :</w:t>
    </w:r>
    <w:proofErr w:type="gramEnd"/>
    <w:r>
      <w:rPr>
        <w:sz w:val="22"/>
      </w:rPr>
      <w:t xml:space="preserve"> ewmtpl@gmail.com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1811" w14:textId="77777777" w:rsidR="00C42168" w:rsidRDefault="00C421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268577">
    <w:abstractNumId w:val="2"/>
  </w:num>
  <w:num w:numId="2" w16cid:durableId="858197757">
    <w:abstractNumId w:val="5"/>
  </w:num>
  <w:num w:numId="3" w16cid:durableId="162547110">
    <w:abstractNumId w:val="0"/>
  </w:num>
  <w:num w:numId="4" w16cid:durableId="542445518">
    <w:abstractNumId w:val="10"/>
  </w:num>
  <w:num w:numId="5" w16cid:durableId="1157192321">
    <w:abstractNumId w:val="6"/>
  </w:num>
  <w:num w:numId="6" w16cid:durableId="683676178">
    <w:abstractNumId w:val="7"/>
  </w:num>
  <w:num w:numId="7" w16cid:durableId="797604126">
    <w:abstractNumId w:val="4"/>
  </w:num>
  <w:num w:numId="8" w16cid:durableId="2065131694">
    <w:abstractNumId w:val="8"/>
  </w:num>
  <w:num w:numId="9" w16cid:durableId="267078912">
    <w:abstractNumId w:val="1"/>
  </w:num>
  <w:num w:numId="10" w16cid:durableId="34233134">
    <w:abstractNumId w:val="9"/>
  </w:num>
  <w:num w:numId="11" w16cid:durableId="121662340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8409002">
    <w:abstractNumId w:val="11"/>
  </w:num>
  <w:num w:numId="13" w16cid:durableId="1592083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68A1"/>
    <w:rsid w:val="00037A80"/>
    <w:rsid w:val="00075DD7"/>
    <w:rsid w:val="000A4768"/>
    <w:rsid w:val="00110025"/>
    <w:rsid w:val="00126720"/>
    <w:rsid w:val="00130E33"/>
    <w:rsid w:val="00133B61"/>
    <w:rsid w:val="0015341D"/>
    <w:rsid w:val="00173FFD"/>
    <w:rsid w:val="001C36A6"/>
    <w:rsid w:val="00251834"/>
    <w:rsid w:val="00284372"/>
    <w:rsid w:val="002D2B22"/>
    <w:rsid w:val="002E5ACE"/>
    <w:rsid w:val="003033AF"/>
    <w:rsid w:val="003B7218"/>
    <w:rsid w:val="003C4111"/>
    <w:rsid w:val="0042603E"/>
    <w:rsid w:val="004725E1"/>
    <w:rsid w:val="00495C76"/>
    <w:rsid w:val="004C14F0"/>
    <w:rsid w:val="00543B4A"/>
    <w:rsid w:val="00545425"/>
    <w:rsid w:val="0057327B"/>
    <w:rsid w:val="005778E5"/>
    <w:rsid w:val="005B1491"/>
    <w:rsid w:val="005B70A0"/>
    <w:rsid w:val="005C3925"/>
    <w:rsid w:val="005C5283"/>
    <w:rsid w:val="005E6269"/>
    <w:rsid w:val="006A0465"/>
    <w:rsid w:val="006A5466"/>
    <w:rsid w:val="006B42B0"/>
    <w:rsid w:val="006C7D6F"/>
    <w:rsid w:val="006D0497"/>
    <w:rsid w:val="006D1B10"/>
    <w:rsid w:val="006E1266"/>
    <w:rsid w:val="006F7BC9"/>
    <w:rsid w:val="0074581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8F1A1E"/>
    <w:rsid w:val="008F615B"/>
    <w:rsid w:val="009B3EB7"/>
    <w:rsid w:val="00A36F93"/>
    <w:rsid w:val="00A40342"/>
    <w:rsid w:val="00A64038"/>
    <w:rsid w:val="00B14E86"/>
    <w:rsid w:val="00B30F65"/>
    <w:rsid w:val="00B51547"/>
    <w:rsid w:val="00BD0D0D"/>
    <w:rsid w:val="00C42168"/>
    <w:rsid w:val="00C475F0"/>
    <w:rsid w:val="00C54A37"/>
    <w:rsid w:val="00CA3063"/>
    <w:rsid w:val="00CB1A7A"/>
    <w:rsid w:val="00D02D29"/>
    <w:rsid w:val="00D477E1"/>
    <w:rsid w:val="00D75EF4"/>
    <w:rsid w:val="00D83A06"/>
    <w:rsid w:val="00DE77FE"/>
    <w:rsid w:val="00DF2260"/>
    <w:rsid w:val="00E82891"/>
    <w:rsid w:val="00EB5F2B"/>
    <w:rsid w:val="00EC28BE"/>
    <w:rsid w:val="00EE3AD9"/>
    <w:rsid w:val="00EE527F"/>
    <w:rsid w:val="00EF2F5D"/>
    <w:rsid w:val="00F04050"/>
    <w:rsid w:val="00F110BD"/>
    <w:rsid w:val="00F24168"/>
    <w:rsid w:val="00F24EEA"/>
    <w:rsid w:val="00FA7946"/>
    <w:rsid w:val="00FB6B62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669A2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Kevin  Wong</cp:lastModifiedBy>
  <cp:revision>15</cp:revision>
  <cp:lastPrinted>2019-08-02T03:34:00Z</cp:lastPrinted>
  <dcterms:created xsi:type="dcterms:W3CDTF">2026-04-18T17:12:00Z</dcterms:created>
  <dcterms:modified xsi:type="dcterms:W3CDTF">2026-04-24T14:18:00Z</dcterms:modified>
</cp:coreProperties>
</file>